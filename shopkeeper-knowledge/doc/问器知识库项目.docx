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CD691" w14:textId="77777777" w:rsidR="0046688D" w:rsidRDefault="00773E9F">
      <w:pPr>
        <w:pStyle w:val="afe"/>
      </w:pPr>
      <w:r>
        <w:t>尚硅谷嵌入式项目之</w:t>
      </w:r>
    </w:p>
    <w:p w14:paraId="6847983D" w14:textId="56CE324F" w:rsidR="00FF2294" w:rsidRDefault="0046688D">
      <w:pPr>
        <w:pStyle w:val="afe"/>
      </w:pPr>
      <w:r>
        <w:rPr>
          <w:rFonts w:hint="eastAsia"/>
        </w:rPr>
        <w:t>智能知识库</w:t>
      </w:r>
    </w:p>
    <w:p w14:paraId="1DA848A9" w14:textId="77777777" w:rsidR="00FF2294" w:rsidRDefault="00773E9F">
      <w:pPr>
        <w:pStyle w:val="aff0"/>
      </w:pPr>
      <w:r>
        <w:rPr>
          <w:rFonts w:hint="eastAsia"/>
        </w:rPr>
        <w:t>（</w:t>
      </w:r>
      <w:r>
        <w:t>作者：</w:t>
      </w:r>
      <w:r>
        <w:rPr>
          <w:rFonts w:hint="eastAsia"/>
        </w:rPr>
        <w:t>尚硅谷研究院）</w:t>
      </w:r>
    </w:p>
    <w:p w14:paraId="5BF82F78" w14:textId="257716A6" w:rsidR="00FF2294" w:rsidRDefault="00773E9F">
      <w:pPr>
        <w:pStyle w:val="aff2"/>
      </w:pPr>
      <w:r>
        <w:rPr>
          <w:rFonts w:hint="eastAsia"/>
        </w:rPr>
        <w:t>版本</w:t>
      </w:r>
      <w:r>
        <w:t>：</w:t>
      </w:r>
      <w:r>
        <w:t>V</w:t>
      </w:r>
      <w:r w:rsidR="009052DE">
        <w:rPr>
          <w:rFonts w:hint="eastAsia"/>
        </w:rPr>
        <w:t>1</w:t>
      </w:r>
      <w:r>
        <w:rPr>
          <w:rFonts w:hint="eastAsia"/>
        </w:rPr>
        <w:t>.</w:t>
      </w:r>
      <w:r w:rsidR="009052DE">
        <w:rPr>
          <w:rFonts w:hint="eastAsia"/>
        </w:rPr>
        <w:t>0</w:t>
      </w:r>
      <w:r>
        <w:rPr>
          <w:rFonts w:hint="eastAsia"/>
        </w:rPr>
        <w:t>.0</w:t>
      </w:r>
    </w:p>
    <w:p w14:paraId="5B41F1A6" w14:textId="77777777" w:rsidR="00FF2294" w:rsidRDefault="00FF2294">
      <w:pPr>
        <w:pStyle w:val="aff2"/>
      </w:pPr>
    </w:p>
    <w:p w14:paraId="0BE04C18" w14:textId="77777777" w:rsidR="00FF2294" w:rsidRDefault="00773E9F" w:rsidP="00072C3A">
      <w:pPr>
        <w:pStyle w:val="a"/>
      </w:pPr>
      <w:r w:rsidRPr="00290177">
        <w:rPr>
          <w:rFonts w:hint="eastAsia"/>
        </w:rPr>
        <w:t>项目概述</w:t>
      </w:r>
    </w:p>
    <w:p w14:paraId="0F27AFB0" w14:textId="7CA6216E" w:rsidR="00196395" w:rsidRDefault="00196395" w:rsidP="00196395">
      <w:pPr>
        <w:pStyle w:val="a"/>
      </w:pPr>
      <w:r>
        <w:rPr>
          <w:rFonts w:hint="eastAsia"/>
        </w:rPr>
        <w:t>环境搭建</w:t>
      </w:r>
    </w:p>
    <w:p w14:paraId="3E636792" w14:textId="563E231E" w:rsidR="00196395" w:rsidRDefault="00196395" w:rsidP="00196395">
      <w:pPr>
        <w:pStyle w:val="a0"/>
      </w:pPr>
      <w:r>
        <w:rPr>
          <w:rFonts w:hint="eastAsia"/>
        </w:rPr>
        <w:t>python</w:t>
      </w:r>
      <w:r>
        <w:rPr>
          <w:rFonts w:hint="eastAsia"/>
        </w:rPr>
        <w:t>环境</w:t>
      </w:r>
    </w:p>
    <w:p w14:paraId="37E72EAB" w14:textId="3F6D9399" w:rsidR="00196395" w:rsidRDefault="00196395" w:rsidP="00196395">
      <w:pPr>
        <w:pStyle w:val="a1"/>
      </w:pPr>
      <w:r>
        <w:rPr>
          <w:rFonts w:hint="eastAsia"/>
        </w:rPr>
        <w:t>在</w:t>
      </w:r>
      <w:r>
        <w:rPr>
          <w:rFonts w:hint="eastAsia"/>
        </w:rPr>
        <w:t xml:space="preserve">python </w:t>
      </w:r>
      <w:r>
        <w:t>interpreter</w:t>
      </w:r>
      <w:r>
        <w:rPr>
          <w:rFonts w:hint="eastAsia"/>
        </w:rPr>
        <w:t xml:space="preserve"> </w:t>
      </w:r>
      <w:r>
        <w:rPr>
          <w:rFonts w:hint="eastAsia"/>
        </w:rPr>
        <w:t>中加入新的环境</w:t>
      </w:r>
    </w:p>
    <w:p w14:paraId="733BA376" w14:textId="58837284" w:rsidR="00196395" w:rsidRDefault="00196395" w:rsidP="00196395">
      <w:pPr>
        <w:pStyle w:val="afb"/>
      </w:pPr>
      <w:r>
        <w:rPr>
          <w:rFonts w:hint="eastAsia"/>
        </w:rPr>
        <w:t>版本选择</w:t>
      </w:r>
      <w:r>
        <w:rPr>
          <w:rFonts w:hint="eastAsia"/>
        </w:rPr>
        <w:t>3.11</w:t>
      </w:r>
    </w:p>
    <w:p w14:paraId="417A7AA0" w14:textId="49FFB9CE" w:rsidR="00196395" w:rsidRDefault="00196395" w:rsidP="00196395">
      <w:pPr>
        <w:pStyle w:val="afb"/>
      </w:pPr>
      <w:r>
        <w:rPr>
          <w:noProof/>
        </w:rPr>
        <w:drawing>
          <wp:inline distT="0" distB="0" distL="0" distR="0" wp14:anchorId="7287F923" wp14:editId="3DF329DB">
            <wp:extent cx="5274310" cy="1644015"/>
            <wp:effectExtent l="0" t="0" r="2540" b="0"/>
            <wp:docPr id="137138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8064" name=""/>
                    <pic:cNvPicPr/>
                  </pic:nvPicPr>
                  <pic:blipFill>
                    <a:blip r:embed="rId8"/>
                    <a:stretch>
                      <a:fillRect/>
                    </a:stretch>
                  </pic:blipFill>
                  <pic:spPr>
                    <a:xfrm>
                      <a:off x="0" y="0"/>
                      <a:ext cx="5274310" cy="1644015"/>
                    </a:xfrm>
                    <a:prstGeom prst="rect">
                      <a:avLst/>
                    </a:prstGeom>
                  </pic:spPr>
                </pic:pic>
              </a:graphicData>
            </a:graphic>
          </wp:inline>
        </w:drawing>
      </w:r>
    </w:p>
    <w:p w14:paraId="2B002100" w14:textId="5D6CFA0E" w:rsidR="00567E65" w:rsidRDefault="00567E65" w:rsidP="00567E65">
      <w:pPr>
        <w:pStyle w:val="a1"/>
      </w:pPr>
      <w:r>
        <w:rPr>
          <w:rFonts w:hint="eastAsia"/>
        </w:rPr>
        <w:t>安装</w:t>
      </w:r>
      <w:r>
        <w:rPr>
          <w:rFonts w:hint="eastAsia"/>
        </w:rPr>
        <w:t xml:space="preserve"> fastapi</w:t>
      </w:r>
      <w:r>
        <w:rPr>
          <w:rFonts w:hint="eastAsia"/>
        </w:rPr>
        <w:t>相关框架</w:t>
      </w:r>
    </w:p>
    <w:p w14:paraId="17F130E5" w14:textId="3D38B787" w:rsidR="00567E65" w:rsidRPr="00567E65" w:rsidRDefault="00567E65" w:rsidP="00567E65">
      <w:pPr>
        <w:pStyle w:val="afb"/>
      </w:pPr>
      <w:r w:rsidRPr="00567E65">
        <w:t xml:space="preserve">pip install fastapi uvicorn </w:t>
      </w:r>
      <w:r>
        <w:rPr>
          <w:rFonts w:hint="eastAsia"/>
        </w:rPr>
        <w:t xml:space="preserve"> </w:t>
      </w:r>
    </w:p>
    <w:p w14:paraId="1358B6BC" w14:textId="071664FB" w:rsidR="00290177" w:rsidRDefault="0046688D" w:rsidP="00290177">
      <w:pPr>
        <w:pStyle w:val="a"/>
      </w:pPr>
      <w:r>
        <w:rPr>
          <w:rFonts w:hint="eastAsia"/>
        </w:rPr>
        <w:t xml:space="preserve"> </w:t>
      </w:r>
      <w:r w:rsidR="00290177">
        <w:rPr>
          <w:rFonts w:hint="eastAsia"/>
        </w:rPr>
        <w:t>数据导入流程</w:t>
      </w:r>
    </w:p>
    <w:p w14:paraId="3F0B959E" w14:textId="640C3288" w:rsidR="00290177" w:rsidRDefault="00290177" w:rsidP="00290177">
      <w:pPr>
        <w:pStyle w:val="a"/>
      </w:pPr>
      <w:r>
        <w:rPr>
          <w:rFonts w:hint="eastAsia"/>
        </w:rPr>
        <w:t>数据查询流程</w:t>
      </w:r>
    </w:p>
    <w:p w14:paraId="61A3DA13" w14:textId="7BBB25E5" w:rsidR="00371BC6" w:rsidRPr="00371BC6" w:rsidRDefault="00371BC6" w:rsidP="00371BC6">
      <w:pPr>
        <w:pStyle w:val="a0"/>
      </w:pPr>
      <w:r>
        <w:rPr>
          <w:rFonts w:hint="eastAsia"/>
        </w:rPr>
        <w:t>整体流程</w:t>
      </w:r>
    </w:p>
    <w:p w14:paraId="42B87982" w14:textId="3E02FBE2" w:rsidR="00324AE2" w:rsidRDefault="0056591F" w:rsidP="00324AE2">
      <w:pPr>
        <w:pStyle w:val="a0"/>
      </w:pPr>
      <w:r>
        <w:rPr>
          <w:rFonts w:hint="eastAsia"/>
        </w:rPr>
        <w:t>基础</w:t>
      </w:r>
      <w:r w:rsidR="00B430AC">
        <w:rPr>
          <w:rFonts w:hint="eastAsia"/>
        </w:rPr>
        <w:t>web</w:t>
      </w:r>
      <w:r w:rsidR="00B430AC">
        <w:rPr>
          <w:rFonts w:hint="eastAsia"/>
        </w:rPr>
        <w:t>服务端</w:t>
      </w:r>
      <w:r>
        <w:rPr>
          <w:rFonts w:hint="eastAsia"/>
        </w:rPr>
        <w:t>搭建</w:t>
      </w:r>
    </w:p>
    <w:p w14:paraId="3549DC09" w14:textId="1711664D" w:rsidR="00B430AC" w:rsidRDefault="00371BC6" w:rsidP="0056591F">
      <w:pPr>
        <w:pStyle w:val="a1"/>
      </w:pPr>
      <w:r>
        <w:rPr>
          <w:rFonts w:hint="eastAsia"/>
        </w:rPr>
        <w:t>服务接口</w:t>
      </w:r>
    </w:p>
    <w:tbl>
      <w:tblPr>
        <w:tblStyle w:val="4-30"/>
        <w:tblW w:w="0" w:type="auto"/>
        <w:tblLayout w:type="fixed"/>
        <w:tblLook w:val="04A0" w:firstRow="1" w:lastRow="0" w:firstColumn="1" w:lastColumn="0" w:noHBand="0" w:noVBand="1"/>
      </w:tblPr>
      <w:tblGrid>
        <w:gridCol w:w="1413"/>
        <w:gridCol w:w="6883"/>
      </w:tblGrid>
      <w:tr w:rsidR="008D6149" w:rsidRPr="00716E07" w14:paraId="0CF9C992" w14:textId="77777777" w:rsidTr="008D61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03DB1AB4" w14:textId="77777777" w:rsidR="008D6149" w:rsidRPr="00716E07" w:rsidRDefault="008D6149" w:rsidP="00BF4A1C">
            <w:pPr>
              <w:pStyle w:val="afb"/>
              <w:ind w:firstLine="0"/>
            </w:pPr>
            <w:r w:rsidRPr="00716E07">
              <w:rPr>
                <w:rFonts w:hint="eastAsia"/>
              </w:rPr>
              <w:t>接口名称</w:t>
            </w:r>
          </w:p>
        </w:tc>
        <w:tc>
          <w:tcPr>
            <w:tcW w:w="6883" w:type="dxa"/>
            <w:hideMark/>
          </w:tcPr>
          <w:p w14:paraId="079C29BC" w14:textId="2DDC8260" w:rsidR="008D6149" w:rsidRPr="00716E07" w:rsidRDefault="008D6149" w:rsidP="00BF4A1C">
            <w:pPr>
              <w:pStyle w:val="afb"/>
              <w:cnfStyle w:val="100000000000" w:firstRow="1" w:lastRow="0" w:firstColumn="0" w:lastColumn="0" w:oddVBand="0" w:evenVBand="0" w:oddHBand="0" w:evenHBand="0" w:firstRowFirstColumn="0" w:firstRowLastColumn="0" w:lastRowFirstColumn="0" w:lastRowLastColumn="0"/>
            </w:pPr>
            <w:r>
              <w:rPr>
                <w:rFonts w:hint="eastAsia"/>
              </w:rPr>
              <w:t xml:space="preserve"> </w:t>
            </w:r>
            <w:r>
              <w:rPr>
                <w:rFonts w:hint="eastAsia"/>
              </w:rPr>
              <w:t>访问页面</w:t>
            </w:r>
          </w:p>
        </w:tc>
      </w:tr>
      <w:tr w:rsidR="008D6149" w:rsidRPr="00716E07" w14:paraId="030ED073" w14:textId="77777777" w:rsidTr="008D61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5B6A953" w14:textId="77777777" w:rsidR="008D6149" w:rsidRPr="00716E07" w:rsidRDefault="008D6149" w:rsidP="00BF4A1C">
            <w:pPr>
              <w:pStyle w:val="afb"/>
              <w:ind w:firstLine="0"/>
            </w:pPr>
            <w:r w:rsidRPr="00716E07">
              <w:rPr>
                <w:rFonts w:hint="eastAsia"/>
              </w:rPr>
              <w:t>接口路径</w:t>
            </w:r>
          </w:p>
        </w:tc>
        <w:tc>
          <w:tcPr>
            <w:tcW w:w="6883" w:type="dxa"/>
            <w:hideMark/>
          </w:tcPr>
          <w:p w14:paraId="2B8AB357" w14:textId="6677EB99" w:rsidR="008D6149" w:rsidRPr="00716E07" w:rsidRDefault="008D6149" w:rsidP="00BF4A1C">
            <w:pPr>
              <w:pStyle w:val="afb"/>
              <w:cnfStyle w:val="000000100000" w:firstRow="0" w:lastRow="0" w:firstColumn="0" w:lastColumn="0" w:oddVBand="0" w:evenVBand="0" w:oddHBand="1" w:evenHBand="0" w:firstRowFirstColumn="0" w:firstRowLastColumn="0" w:lastRowFirstColumn="0" w:lastRowLastColumn="0"/>
            </w:pPr>
            <w:r w:rsidRPr="00716E07">
              <w:t>/</w:t>
            </w:r>
            <w:r>
              <w:rPr>
                <w:rFonts w:hint="eastAsia"/>
              </w:rPr>
              <w:t>chat.</w:t>
            </w:r>
            <w:r w:rsidR="002F2072">
              <w:rPr>
                <w:rFonts w:hint="eastAsia"/>
              </w:rPr>
              <w:t>html</w:t>
            </w:r>
          </w:p>
        </w:tc>
      </w:tr>
      <w:tr w:rsidR="008D6149" w:rsidRPr="00716E07" w14:paraId="28264079" w14:textId="77777777" w:rsidTr="008D6149">
        <w:tc>
          <w:tcPr>
            <w:cnfStyle w:val="001000000000" w:firstRow="0" w:lastRow="0" w:firstColumn="1" w:lastColumn="0" w:oddVBand="0" w:evenVBand="0" w:oddHBand="0" w:evenHBand="0" w:firstRowFirstColumn="0" w:firstRowLastColumn="0" w:lastRowFirstColumn="0" w:lastRowLastColumn="0"/>
            <w:tcW w:w="1413" w:type="dxa"/>
            <w:hideMark/>
          </w:tcPr>
          <w:p w14:paraId="6A5F75F6" w14:textId="77777777" w:rsidR="008D6149" w:rsidRPr="00716E07" w:rsidRDefault="008D6149" w:rsidP="00BF4A1C">
            <w:pPr>
              <w:pStyle w:val="afb"/>
              <w:ind w:firstLine="0"/>
            </w:pPr>
            <w:r w:rsidRPr="00716E07">
              <w:rPr>
                <w:rFonts w:hint="eastAsia"/>
              </w:rPr>
              <w:lastRenderedPageBreak/>
              <w:t>请求方式</w:t>
            </w:r>
          </w:p>
        </w:tc>
        <w:tc>
          <w:tcPr>
            <w:tcW w:w="6883" w:type="dxa"/>
            <w:hideMark/>
          </w:tcPr>
          <w:p w14:paraId="6B3D4252" w14:textId="422351BD" w:rsidR="008D6149" w:rsidRPr="00716E07" w:rsidRDefault="002F2072" w:rsidP="00BF4A1C">
            <w:pPr>
              <w:pStyle w:val="afb"/>
              <w:cnfStyle w:val="000000000000" w:firstRow="0" w:lastRow="0" w:firstColumn="0" w:lastColumn="0" w:oddVBand="0" w:evenVBand="0" w:oddHBand="0" w:evenHBand="0" w:firstRowFirstColumn="0" w:firstRowLastColumn="0" w:lastRowFirstColumn="0" w:lastRowLastColumn="0"/>
            </w:pPr>
            <w:r>
              <w:rPr>
                <w:rFonts w:hint="eastAsia"/>
              </w:rPr>
              <w:t>GET</w:t>
            </w:r>
          </w:p>
        </w:tc>
      </w:tr>
      <w:tr w:rsidR="008D6149" w:rsidRPr="00716E07" w14:paraId="5B624608" w14:textId="77777777" w:rsidTr="008D61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5E841F06" w14:textId="77777777" w:rsidR="008D6149" w:rsidRPr="00716E07" w:rsidRDefault="008D6149" w:rsidP="00BF4A1C">
            <w:pPr>
              <w:pStyle w:val="afb"/>
              <w:ind w:firstLine="0"/>
            </w:pPr>
            <w:r w:rsidRPr="00716E07">
              <w:rPr>
                <w:rFonts w:hint="eastAsia"/>
              </w:rPr>
              <w:t>接口参数</w:t>
            </w:r>
          </w:p>
        </w:tc>
        <w:tc>
          <w:tcPr>
            <w:tcW w:w="6883" w:type="dxa"/>
            <w:hideMark/>
          </w:tcPr>
          <w:p w14:paraId="0DA70472" w14:textId="4388BD72" w:rsidR="008D6149" w:rsidRPr="00716E07" w:rsidRDefault="00CE6235" w:rsidP="00BF4A1C">
            <w:pPr>
              <w:pStyle w:val="afb"/>
              <w:cnfStyle w:val="000000100000" w:firstRow="0" w:lastRow="0" w:firstColumn="0" w:lastColumn="0" w:oddVBand="0" w:evenVBand="0" w:oddHBand="1" w:evenHBand="0" w:firstRowFirstColumn="0" w:firstRowLastColumn="0" w:lastRowFirstColumn="0" w:lastRowLastColumn="0"/>
            </w:pPr>
            <w:r>
              <w:rPr>
                <w:rFonts w:hint="eastAsia"/>
              </w:rPr>
              <w:t>无</w:t>
            </w:r>
          </w:p>
        </w:tc>
      </w:tr>
      <w:tr w:rsidR="008D6149" w:rsidRPr="00716E07" w14:paraId="69931B19" w14:textId="77777777" w:rsidTr="008D6149">
        <w:tc>
          <w:tcPr>
            <w:cnfStyle w:val="001000000000" w:firstRow="0" w:lastRow="0" w:firstColumn="1" w:lastColumn="0" w:oddVBand="0" w:evenVBand="0" w:oddHBand="0" w:evenHBand="0" w:firstRowFirstColumn="0" w:firstRowLastColumn="0" w:lastRowFirstColumn="0" w:lastRowLastColumn="0"/>
            <w:tcW w:w="1413" w:type="dxa"/>
            <w:hideMark/>
          </w:tcPr>
          <w:p w14:paraId="642578B8" w14:textId="77777777" w:rsidR="008D6149" w:rsidRPr="00716E07" w:rsidRDefault="008D6149" w:rsidP="00BF4A1C">
            <w:pPr>
              <w:pStyle w:val="afb"/>
              <w:ind w:firstLine="0"/>
            </w:pPr>
            <w:r w:rsidRPr="00716E07">
              <w:rPr>
                <w:rFonts w:hint="eastAsia"/>
              </w:rPr>
              <w:t>返回值</w:t>
            </w:r>
          </w:p>
        </w:tc>
        <w:tc>
          <w:tcPr>
            <w:tcW w:w="6883" w:type="dxa"/>
            <w:hideMark/>
          </w:tcPr>
          <w:p w14:paraId="2DBCF327" w14:textId="37B185DA" w:rsidR="008D6149" w:rsidRPr="00A25330" w:rsidRDefault="00CE6235" w:rsidP="00BF4A1C">
            <w:pPr>
              <w:pStyle w:val="afb"/>
              <w:cnfStyle w:val="000000000000" w:firstRow="0" w:lastRow="0" w:firstColumn="0" w:lastColumn="0" w:oddVBand="0" w:evenVBand="0" w:oddHBand="0" w:evenHBand="0" w:firstRowFirstColumn="0" w:firstRowLastColumn="0" w:lastRowFirstColumn="0" w:lastRowLastColumn="0"/>
            </w:pPr>
            <w:r>
              <w:rPr>
                <w:rFonts w:hint="eastAsia"/>
              </w:rPr>
              <w:t xml:space="preserve"> </w:t>
            </w:r>
            <w:r>
              <w:rPr>
                <w:rFonts w:hint="eastAsia"/>
              </w:rPr>
              <w:t>页面内容</w:t>
            </w:r>
          </w:p>
          <w:p w14:paraId="44C8E201" w14:textId="77777777" w:rsidR="008D6149" w:rsidRPr="00716E07" w:rsidRDefault="008D6149" w:rsidP="00BF4A1C">
            <w:pPr>
              <w:pStyle w:val="afb"/>
              <w:cnfStyle w:val="000000000000" w:firstRow="0" w:lastRow="0" w:firstColumn="0" w:lastColumn="0" w:oddVBand="0" w:evenVBand="0" w:oddHBand="0" w:evenHBand="0" w:firstRowFirstColumn="0" w:firstRowLastColumn="0" w:lastRowFirstColumn="0" w:lastRowLastColumn="0"/>
            </w:pPr>
          </w:p>
        </w:tc>
      </w:tr>
    </w:tbl>
    <w:p w14:paraId="1E2D2735" w14:textId="77777777" w:rsidR="00371BC6" w:rsidRDefault="00371BC6" w:rsidP="00371BC6">
      <w:pPr>
        <w:pStyle w:val="afb"/>
      </w:pPr>
    </w:p>
    <w:tbl>
      <w:tblPr>
        <w:tblStyle w:val="4-30"/>
        <w:tblW w:w="0" w:type="auto"/>
        <w:tblLayout w:type="fixed"/>
        <w:tblLook w:val="04A0" w:firstRow="1" w:lastRow="0" w:firstColumn="1" w:lastColumn="0" w:noHBand="0" w:noVBand="1"/>
      </w:tblPr>
      <w:tblGrid>
        <w:gridCol w:w="1413"/>
        <w:gridCol w:w="6883"/>
      </w:tblGrid>
      <w:tr w:rsidR="002F2072" w:rsidRPr="00716E07" w14:paraId="1F9EB00D" w14:textId="77777777" w:rsidTr="00BF4A1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right w:val="nil"/>
            </w:tcBorders>
            <w:hideMark/>
          </w:tcPr>
          <w:p w14:paraId="259941A2" w14:textId="77777777" w:rsidR="002F2072" w:rsidRPr="00716E07" w:rsidRDefault="002F2072" w:rsidP="00BF4A1C">
            <w:pPr>
              <w:pStyle w:val="afb"/>
              <w:ind w:firstLine="0"/>
            </w:pPr>
            <w:r w:rsidRPr="00716E07">
              <w:rPr>
                <w:rFonts w:hint="eastAsia"/>
              </w:rPr>
              <w:t>接口名称</w:t>
            </w:r>
          </w:p>
        </w:tc>
        <w:tc>
          <w:tcPr>
            <w:tcW w:w="6883" w:type="dxa"/>
            <w:tcBorders>
              <w:left w:val="nil"/>
            </w:tcBorders>
            <w:hideMark/>
          </w:tcPr>
          <w:p w14:paraId="0377A26C" w14:textId="77777777" w:rsidR="002F2072" w:rsidRPr="00716E07" w:rsidRDefault="002F2072" w:rsidP="00BF4A1C">
            <w:pPr>
              <w:pStyle w:val="afb"/>
              <w:cnfStyle w:val="100000000000" w:firstRow="1" w:lastRow="0" w:firstColumn="0" w:lastColumn="0" w:oddVBand="0" w:evenVBand="0" w:oddHBand="0" w:evenHBand="0" w:firstRowFirstColumn="0" w:firstRowLastColumn="0" w:lastRowFirstColumn="0" w:lastRowLastColumn="0"/>
            </w:pPr>
            <w:r>
              <w:rPr>
                <w:rFonts w:hint="eastAsia"/>
              </w:rPr>
              <w:t xml:space="preserve"> </w:t>
            </w:r>
            <w:r>
              <w:rPr>
                <w:rFonts w:hint="eastAsia"/>
              </w:rPr>
              <w:t>查询问题</w:t>
            </w:r>
          </w:p>
        </w:tc>
      </w:tr>
      <w:tr w:rsidR="002F2072" w:rsidRPr="00716E07" w14:paraId="5C5628E3" w14:textId="77777777" w:rsidTr="00BF4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C9C9C9" w:themeColor="accent3" w:themeTint="99"/>
              <w:left w:val="single" w:sz="4" w:space="0" w:color="C9C9C9" w:themeColor="accent3" w:themeTint="99"/>
              <w:bottom w:val="single" w:sz="4" w:space="0" w:color="C9C9C9" w:themeColor="accent3" w:themeTint="99"/>
              <w:right w:val="nil"/>
            </w:tcBorders>
            <w:hideMark/>
          </w:tcPr>
          <w:p w14:paraId="25D499A6" w14:textId="77777777" w:rsidR="002F2072" w:rsidRPr="00716E07" w:rsidRDefault="002F2072" w:rsidP="00BF4A1C">
            <w:pPr>
              <w:pStyle w:val="afb"/>
              <w:ind w:firstLine="0"/>
            </w:pPr>
            <w:r w:rsidRPr="00716E07">
              <w:rPr>
                <w:rFonts w:hint="eastAsia"/>
              </w:rPr>
              <w:t>接口路径</w:t>
            </w:r>
          </w:p>
        </w:tc>
        <w:tc>
          <w:tcPr>
            <w:tcW w:w="6883" w:type="dxa"/>
            <w:tcBorders>
              <w:top w:val="single" w:sz="4" w:space="0" w:color="C9C9C9" w:themeColor="accent3" w:themeTint="99"/>
              <w:left w:val="nil"/>
              <w:bottom w:val="single" w:sz="4" w:space="0" w:color="C9C9C9" w:themeColor="accent3" w:themeTint="99"/>
              <w:right w:val="single" w:sz="4" w:space="0" w:color="C9C9C9" w:themeColor="accent3" w:themeTint="99"/>
            </w:tcBorders>
            <w:hideMark/>
          </w:tcPr>
          <w:p w14:paraId="68172E40" w14:textId="77777777" w:rsidR="002F2072" w:rsidRPr="00716E07" w:rsidRDefault="002F2072" w:rsidP="00BF4A1C">
            <w:pPr>
              <w:pStyle w:val="afb"/>
              <w:cnfStyle w:val="000000100000" w:firstRow="0" w:lastRow="0" w:firstColumn="0" w:lastColumn="0" w:oddVBand="0" w:evenVBand="0" w:oddHBand="1" w:evenHBand="0" w:firstRowFirstColumn="0" w:firstRowLastColumn="0" w:lastRowFirstColumn="0" w:lastRowLastColumn="0"/>
            </w:pPr>
            <w:r w:rsidRPr="00716E07">
              <w:t>/</w:t>
            </w:r>
            <w:r>
              <w:rPr>
                <w:rFonts w:hint="eastAsia"/>
              </w:rPr>
              <w:t>query</w:t>
            </w:r>
          </w:p>
        </w:tc>
      </w:tr>
      <w:tr w:rsidR="002F2072" w:rsidRPr="00716E07" w14:paraId="0D827BFE" w14:textId="77777777" w:rsidTr="00BF4A1C">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C9C9C9" w:themeColor="accent3" w:themeTint="99"/>
              <w:left w:val="single" w:sz="4" w:space="0" w:color="C9C9C9" w:themeColor="accent3" w:themeTint="99"/>
              <w:bottom w:val="single" w:sz="4" w:space="0" w:color="C9C9C9" w:themeColor="accent3" w:themeTint="99"/>
              <w:right w:val="nil"/>
            </w:tcBorders>
            <w:hideMark/>
          </w:tcPr>
          <w:p w14:paraId="706B6BEC" w14:textId="77777777" w:rsidR="002F2072" w:rsidRPr="00716E07" w:rsidRDefault="002F2072" w:rsidP="00BF4A1C">
            <w:pPr>
              <w:pStyle w:val="afb"/>
              <w:ind w:firstLine="0"/>
            </w:pPr>
            <w:r w:rsidRPr="00716E07">
              <w:rPr>
                <w:rFonts w:hint="eastAsia"/>
              </w:rPr>
              <w:t>请求方式</w:t>
            </w:r>
          </w:p>
        </w:tc>
        <w:tc>
          <w:tcPr>
            <w:tcW w:w="6883" w:type="dxa"/>
            <w:tcBorders>
              <w:top w:val="single" w:sz="4" w:space="0" w:color="C9C9C9" w:themeColor="accent3" w:themeTint="99"/>
              <w:left w:val="nil"/>
              <w:bottom w:val="single" w:sz="4" w:space="0" w:color="C9C9C9" w:themeColor="accent3" w:themeTint="99"/>
              <w:right w:val="single" w:sz="4" w:space="0" w:color="C9C9C9" w:themeColor="accent3" w:themeTint="99"/>
            </w:tcBorders>
            <w:hideMark/>
          </w:tcPr>
          <w:p w14:paraId="6418264E" w14:textId="77777777" w:rsidR="002F2072" w:rsidRPr="00716E07" w:rsidRDefault="002F2072" w:rsidP="00BF4A1C">
            <w:pPr>
              <w:pStyle w:val="afb"/>
              <w:cnfStyle w:val="000000000000" w:firstRow="0" w:lastRow="0" w:firstColumn="0" w:lastColumn="0" w:oddVBand="0" w:evenVBand="0" w:oddHBand="0" w:evenHBand="0" w:firstRowFirstColumn="0" w:firstRowLastColumn="0" w:lastRowFirstColumn="0" w:lastRowLastColumn="0"/>
            </w:pPr>
            <w:r>
              <w:rPr>
                <w:rFonts w:hint="eastAsia"/>
              </w:rPr>
              <w:t>POST</w:t>
            </w:r>
          </w:p>
        </w:tc>
      </w:tr>
      <w:tr w:rsidR="002F2072" w:rsidRPr="00716E07" w14:paraId="6030DD66" w14:textId="77777777" w:rsidTr="00BF4A1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C9C9C9" w:themeColor="accent3" w:themeTint="99"/>
              <w:left w:val="single" w:sz="4" w:space="0" w:color="C9C9C9" w:themeColor="accent3" w:themeTint="99"/>
              <w:bottom w:val="single" w:sz="4" w:space="0" w:color="C9C9C9" w:themeColor="accent3" w:themeTint="99"/>
              <w:right w:val="nil"/>
            </w:tcBorders>
            <w:hideMark/>
          </w:tcPr>
          <w:p w14:paraId="61DB8A33" w14:textId="77777777" w:rsidR="002F2072" w:rsidRPr="00716E07" w:rsidRDefault="002F2072" w:rsidP="00BF4A1C">
            <w:pPr>
              <w:pStyle w:val="afb"/>
              <w:ind w:firstLine="0"/>
            </w:pPr>
            <w:r w:rsidRPr="00716E07">
              <w:rPr>
                <w:rFonts w:hint="eastAsia"/>
              </w:rPr>
              <w:t>接口参数</w:t>
            </w:r>
          </w:p>
        </w:tc>
        <w:tc>
          <w:tcPr>
            <w:tcW w:w="6883" w:type="dxa"/>
            <w:tcBorders>
              <w:top w:val="single" w:sz="4" w:space="0" w:color="C9C9C9" w:themeColor="accent3" w:themeTint="99"/>
              <w:left w:val="nil"/>
              <w:bottom w:val="single" w:sz="4" w:space="0" w:color="C9C9C9" w:themeColor="accent3" w:themeTint="99"/>
              <w:right w:val="single" w:sz="4" w:space="0" w:color="C9C9C9" w:themeColor="accent3" w:themeTint="99"/>
            </w:tcBorders>
            <w:hideMark/>
          </w:tcPr>
          <w:p w14:paraId="3E51B8F1" w14:textId="77777777" w:rsidR="002F2072" w:rsidRPr="00716E07" w:rsidRDefault="002F2072" w:rsidP="00BF4A1C">
            <w:pPr>
              <w:pStyle w:val="afb"/>
              <w:cnfStyle w:val="000000100000" w:firstRow="0" w:lastRow="0" w:firstColumn="0" w:lastColumn="0" w:oddVBand="0" w:evenVBand="0" w:oddHBand="1" w:evenHBand="0" w:firstRowFirstColumn="0" w:firstRowLastColumn="0" w:lastRowFirstColumn="0" w:lastRowLastColumn="0"/>
            </w:pPr>
            <w:r w:rsidRPr="00716E07">
              <w:rPr>
                <w:rFonts w:hint="eastAsia"/>
              </w:rPr>
              <w:t>请求路径中的</w:t>
            </w:r>
          </w:p>
        </w:tc>
      </w:tr>
      <w:tr w:rsidR="002F2072" w:rsidRPr="00716E07" w14:paraId="67664B00" w14:textId="77777777" w:rsidTr="00BF4A1C">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C9C9C9" w:themeColor="accent3" w:themeTint="99"/>
              <w:left w:val="single" w:sz="4" w:space="0" w:color="C9C9C9" w:themeColor="accent3" w:themeTint="99"/>
              <w:bottom w:val="single" w:sz="4" w:space="0" w:color="C9C9C9" w:themeColor="accent3" w:themeTint="99"/>
              <w:right w:val="nil"/>
            </w:tcBorders>
            <w:hideMark/>
          </w:tcPr>
          <w:p w14:paraId="4DAA88D1" w14:textId="77777777" w:rsidR="002F2072" w:rsidRPr="00716E07" w:rsidRDefault="002F2072" w:rsidP="00BF4A1C">
            <w:pPr>
              <w:pStyle w:val="afb"/>
              <w:ind w:firstLine="0"/>
            </w:pPr>
            <w:r w:rsidRPr="00716E07">
              <w:rPr>
                <w:rFonts w:hint="eastAsia"/>
              </w:rPr>
              <w:t>返回值</w:t>
            </w:r>
          </w:p>
        </w:tc>
        <w:tc>
          <w:tcPr>
            <w:tcW w:w="6883" w:type="dxa"/>
            <w:tcBorders>
              <w:top w:val="single" w:sz="4" w:space="0" w:color="C9C9C9" w:themeColor="accent3" w:themeTint="99"/>
              <w:left w:val="nil"/>
              <w:bottom w:val="single" w:sz="4" w:space="0" w:color="C9C9C9" w:themeColor="accent3" w:themeTint="99"/>
              <w:right w:val="single" w:sz="4" w:space="0" w:color="C9C9C9" w:themeColor="accent3" w:themeTint="99"/>
            </w:tcBorders>
            <w:hideMark/>
          </w:tcPr>
          <w:p w14:paraId="224F8FF2" w14:textId="77777777" w:rsidR="002F2072" w:rsidRPr="00A25330" w:rsidRDefault="002F2072" w:rsidP="00BF4A1C">
            <w:pPr>
              <w:pStyle w:val="afb"/>
              <w:cnfStyle w:val="000000000000" w:firstRow="0" w:lastRow="0" w:firstColumn="0" w:lastColumn="0" w:oddVBand="0" w:evenVBand="0" w:oddHBand="0" w:evenHBand="0" w:firstRowFirstColumn="0" w:firstRowLastColumn="0" w:lastRowFirstColumn="0" w:lastRowLastColumn="0"/>
            </w:pPr>
            <w:r>
              <w:rPr>
                <w:rFonts w:hint="eastAsia"/>
              </w:rPr>
              <w:t xml:space="preserve"> </w:t>
            </w:r>
            <w:r w:rsidRPr="00A25330">
              <w:t>{</w:t>
            </w:r>
          </w:p>
          <w:p w14:paraId="6151FE78" w14:textId="3FCEF6E0" w:rsidR="002F2072" w:rsidRPr="00A25330" w:rsidRDefault="002F2072" w:rsidP="00BF4A1C">
            <w:pPr>
              <w:pStyle w:val="afb"/>
              <w:cnfStyle w:val="000000000000" w:firstRow="0" w:lastRow="0" w:firstColumn="0" w:lastColumn="0" w:oddVBand="0" w:evenVBand="0" w:oddHBand="0" w:evenHBand="0" w:firstRowFirstColumn="0" w:firstRowLastColumn="0" w:lastRowFirstColumn="0" w:lastRowLastColumn="0"/>
            </w:pPr>
            <w:r w:rsidRPr="00A25330">
              <w:t>            "message": "",</w:t>
            </w:r>
          </w:p>
          <w:p w14:paraId="219C2D58" w14:textId="020B7BF4" w:rsidR="002F2072" w:rsidRPr="00A25330" w:rsidRDefault="002F2072" w:rsidP="00BF4A1C">
            <w:pPr>
              <w:pStyle w:val="afb"/>
              <w:cnfStyle w:val="000000000000" w:firstRow="0" w:lastRow="0" w:firstColumn="0" w:lastColumn="0" w:oddVBand="0" w:evenVBand="0" w:oddHBand="0" w:evenHBand="0" w:firstRowFirstColumn="0" w:firstRowLastColumn="0" w:lastRowFirstColumn="0" w:lastRowLastColumn="0"/>
            </w:pPr>
            <w:r w:rsidRPr="00A25330">
              <w:t xml:space="preserve">            "session_id": </w:t>
            </w:r>
            <w:r w:rsidR="00324AE2" w:rsidRPr="00A25330">
              <w:t>""</w:t>
            </w:r>
          </w:p>
          <w:p w14:paraId="7F844415" w14:textId="15FDAC7D" w:rsidR="002F2072" w:rsidRPr="00A25330" w:rsidRDefault="002F2072" w:rsidP="00BF4A1C">
            <w:pPr>
              <w:pStyle w:val="afb"/>
              <w:cnfStyle w:val="000000000000" w:firstRow="0" w:lastRow="0" w:firstColumn="0" w:lastColumn="0" w:oddVBand="0" w:evenVBand="0" w:oddHBand="0" w:evenHBand="0" w:firstRowFirstColumn="0" w:firstRowLastColumn="0" w:lastRowFirstColumn="0" w:lastRowLastColumn="0"/>
            </w:pPr>
            <w:r w:rsidRPr="00A25330">
              <w:t xml:space="preserve">            "answer": </w:t>
            </w:r>
            <w:r w:rsidR="00324AE2" w:rsidRPr="00A25330">
              <w:t>""</w:t>
            </w:r>
            <w:r w:rsidRPr="00A25330">
              <w:t>,</w:t>
            </w:r>
          </w:p>
          <w:p w14:paraId="1034E5E6" w14:textId="3AA0D5DC" w:rsidR="002F2072" w:rsidRPr="00A25330" w:rsidRDefault="002F2072" w:rsidP="00BF4A1C">
            <w:pPr>
              <w:pStyle w:val="afb"/>
              <w:cnfStyle w:val="000000000000" w:firstRow="0" w:lastRow="0" w:firstColumn="0" w:lastColumn="0" w:oddVBand="0" w:evenVBand="0" w:oddHBand="0" w:evenHBand="0" w:firstRowFirstColumn="0" w:firstRowLastColumn="0" w:lastRowFirstColumn="0" w:lastRowLastColumn="0"/>
            </w:pPr>
            <w:r w:rsidRPr="00A25330">
              <w:t xml:space="preserve">            "done_list": </w:t>
            </w:r>
            <w:r w:rsidR="00324AE2">
              <w:rPr>
                <w:rFonts w:hint="eastAsia"/>
              </w:rPr>
              <w:t>[]</w:t>
            </w:r>
          </w:p>
          <w:p w14:paraId="58645D3A" w14:textId="6A4B74E6" w:rsidR="002F2072" w:rsidRPr="00A25330" w:rsidRDefault="002F2072" w:rsidP="00BF4A1C">
            <w:pPr>
              <w:pStyle w:val="afb"/>
              <w:cnfStyle w:val="000000000000" w:firstRow="0" w:lastRow="0" w:firstColumn="0" w:lastColumn="0" w:oddVBand="0" w:evenVBand="0" w:oddHBand="0" w:evenHBand="0" w:firstRowFirstColumn="0" w:firstRowLastColumn="0" w:lastRowFirstColumn="0" w:lastRowLastColumn="0"/>
            </w:pPr>
            <w:r w:rsidRPr="00A25330">
              <w:t xml:space="preserve">            </w:t>
            </w:r>
            <w:r w:rsidR="00324AE2">
              <w:rPr>
                <w:rFonts w:hint="eastAsia"/>
              </w:rPr>
              <w:t xml:space="preserve"> </w:t>
            </w:r>
          </w:p>
          <w:p w14:paraId="1D596E83" w14:textId="77777777" w:rsidR="002F2072" w:rsidRPr="00A25330" w:rsidRDefault="002F2072" w:rsidP="00BF4A1C">
            <w:pPr>
              <w:pStyle w:val="afb"/>
              <w:cnfStyle w:val="000000000000" w:firstRow="0" w:lastRow="0" w:firstColumn="0" w:lastColumn="0" w:oddVBand="0" w:evenVBand="0" w:oddHBand="0" w:evenHBand="0" w:firstRowFirstColumn="0" w:firstRowLastColumn="0" w:lastRowFirstColumn="0" w:lastRowLastColumn="0"/>
            </w:pPr>
            <w:r w:rsidRPr="00A25330">
              <w:t>        }</w:t>
            </w:r>
          </w:p>
          <w:p w14:paraId="0AF15569" w14:textId="77777777" w:rsidR="002F2072" w:rsidRPr="00716E07" w:rsidRDefault="002F2072" w:rsidP="00BF4A1C">
            <w:pPr>
              <w:pStyle w:val="afb"/>
              <w:cnfStyle w:val="000000000000" w:firstRow="0" w:lastRow="0" w:firstColumn="0" w:lastColumn="0" w:oddVBand="0" w:evenVBand="0" w:oddHBand="0" w:evenHBand="0" w:firstRowFirstColumn="0" w:firstRowLastColumn="0" w:lastRowFirstColumn="0" w:lastRowLastColumn="0"/>
            </w:pPr>
          </w:p>
        </w:tc>
      </w:tr>
    </w:tbl>
    <w:p w14:paraId="04671DB4" w14:textId="2F7AF257" w:rsidR="00CF6BB4" w:rsidRDefault="00180D11" w:rsidP="0056591F">
      <w:pPr>
        <w:pStyle w:val="a1"/>
      </w:pPr>
      <w:r>
        <w:rPr>
          <w:rFonts w:hint="eastAsia"/>
        </w:rPr>
        <w:t>代码实现</w:t>
      </w:r>
    </w:p>
    <w:p w14:paraId="1EE22BC5" w14:textId="5E14EBE4" w:rsidR="00180D11" w:rsidRDefault="00180D11" w:rsidP="00180D11">
      <w:pPr>
        <w:pStyle w:val="a3"/>
      </w:pPr>
      <w:r>
        <w:rPr>
          <w:rFonts w:hint="eastAsia"/>
        </w:rPr>
        <w:t>在</w:t>
      </w:r>
      <w:r>
        <w:rPr>
          <w:rFonts w:hint="eastAsia"/>
        </w:rPr>
        <w:t>web/page</w:t>
      </w:r>
      <w:r>
        <w:rPr>
          <w:rFonts w:hint="eastAsia"/>
        </w:rPr>
        <w:t>目录下添加</w:t>
      </w:r>
      <w:r>
        <w:rPr>
          <w:rFonts w:hint="eastAsia"/>
        </w:rPr>
        <w:t xml:space="preserve"> chat.html</w:t>
      </w:r>
    </w:p>
    <w:p w14:paraId="1DEEC411" w14:textId="4ECA0101" w:rsidR="00180D11" w:rsidRDefault="00180D11" w:rsidP="00180D11">
      <w:pPr>
        <w:pStyle w:val="a3"/>
      </w:pPr>
      <w:r>
        <w:rPr>
          <w:rFonts w:hint="eastAsia"/>
        </w:rPr>
        <w:t>在</w:t>
      </w:r>
      <w:r>
        <w:rPr>
          <w:rFonts w:hint="eastAsia"/>
        </w:rPr>
        <w:t>web</w:t>
      </w:r>
      <w:r>
        <w:rPr>
          <w:rFonts w:hint="eastAsia"/>
        </w:rPr>
        <w:t>下添加</w:t>
      </w:r>
      <w:r>
        <w:rPr>
          <w:rFonts w:hint="eastAsia"/>
        </w:rPr>
        <w:t>query_service.py</w:t>
      </w:r>
    </w:p>
    <w:p w14:paraId="4B302D9D" w14:textId="77777777" w:rsidR="006C2C55" w:rsidRDefault="006C2C55" w:rsidP="006C2C55">
      <w:pPr>
        <w:pStyle w:val="afff0"/>
        <w:rPr>
          <w:kern w:val="0"/>
        </w:rPr>
      </w:pPr>
      <w:r>
        <w:rPr>
          <w:color w:val="CF8E6D"/>
        </w:rPr>
        <w:t xml:space="preserve">import </w:t>
      </w:r>
      <w:r>
        <w:t>os</w:t>
      </w:r>
      <w:r>
        <w:br/>
      </w:r>
      <w:r>
        <w:rPr>
          <w:color w:val="CF8E6D"/>
        </w:rPr>
        <w:t xml:space="preserve">import </w:t>
      </w:r>
      <w:r>
        <w:t>uuid</w:t>
      </w:r>
      <w:r>
        <w:br/>
      </w:r>
      <w:r>
        <w:rPr>
          <w:color w:val="CF8E6D"/>
        </w:rPr>
        <w:t xml:space="preserve">import </w:t>
      </w:r>
      <w:r>
        <w:t>uvicorn</w:t>
      </w:r>
      <w:r>
        <w:br/>
      </w:r>
      <w:r>
        <w:rPr>
          <w:color w:val="CF8E6D"/>
        </w:rPr>
        <w:t xml:space="preserve">from </w:t>
      </w:r>
      <w:r>
        <w:t xml:space="preserve">typing </w:t>
      </w:r>
      <w:r>
        <w:rPr>
          <w:color w:val="CF8E6D"/>
        </w:rPr>
        <w:t xml:space="preserve">import </w:t>
      </w:r>
      <w:r>
        <w:t>Optional</w:t>
      </w:r>
      <w:r>
        <w:br/>
      </w:r>
      <w:r>
        <w:rPr>
          <w:color w:val="CF8E6D"/>
        </w:rPr>
        <w:t xml:space="preserve">from </w:t>
      </w:r>
      <w:r>
        <w:t xml:space="preserve">fastapi </w:t>
      </w:r>
      <w:r>
        <w:rPr>
          <w:color w:val="CF8E6D"/>
        </w:rPr>
        <w:t xml:space="preserve">import </w:t>
      </w:r>
      <w:r>
        <w:t>FastAPI, BackgroundTasks, HTTPException, Request</w:t>
      </w:r>
      <w:r>
        <w:br/>
      </w:r>
      <w:r>
        <w:rPr>
          <w:color w:val="CF8E6D"/>
        </w:rPr>
        <w:t xml:space="preserve">from </w:t>
      </w:r>
      <w:r>
        <w:t xml:space="preserve">fastapi.responses </w:t>
      </w:r>
      <w:r>
        <w:rPr>
          <w:color w:val="CF8E6D"/>
        </w:rPr>
        <w:t xml:space="preserve">import </w:t>
      </w:r>
      <w:r>
        <w:t>FileResponse, StreamingResponse</w:t>
      </w:r>
      <w:r>
        <w:br/>
      </w:r>
      <w:r>
        <w:rPr>
          <w:color w:val="CF8E6D"/>
        </w:rPr>
        <w:t xml:space="preserve">from </w:t>
      </w:r>
      <w:r>
        <w:t xml:space="preserve">pydantic </w:t>
      </w:r>
      <w:r>
        <w:rPr>
          <w:color w:val="CF8E6D"/>
        </w:rPr>
        <w:t xml:space="preserve">import </w:t>
      </w:r>
      <w:r>
        <w:t>BaseModel, Field</w:t>
      </w:r>
      <w:r>
        <w:br/>
      </w:r>
      <w:r>
        <w:br/>
      </w:r>
      <w:r>
        <w:rPr>
          <w:color w:val="CF8E6D"/>
        </w:rPr>
        <w:t xml:space="preserve">from </w:t>
      </w:r>
      <w:r>
        <w:t xml:space="preserve">kb.utils.task_utils </w:t>
      </w:r>
      <w:r>
        <w:rPr>
          <w:color w:val="CF8E6D"/>
        </w:rPr>
        <w:t xml:space="preserve">import </w:t>
      </w:r>
      <w:r>
        <w:t>*</w:t>
      </w:r>
      <w:r>
        <w:br/>
      </w:r>
      <w:r>
        <w:br/>
      </w:r>
      <w:r>
        <w:br/>
      </w:r>
      <w:r>
        <w:br/>
      </w:r>
      <w:r>
        <w:br/>
      </w:r>
      <w:r>
        <w:rPr>
          <w:color w:val="CF8E6D"/>
        </w:rPr>
        <w:t xml:space="preserve">def </w:t>
      </w:r>
      <w:r>
        <w:rPr>
          <w:color w:val="56A8F5"/>
        </w:rPr>
        <w:t>run_query_graph</w:t>
      </w:r>
      <w:r>
        <w:t>(session_id:</w:t>
      </w:r>
      <w:r>
        <w:rPr>
          <w:color w:val="8888C6"/>
        </w:rPr>
        <w:t>str</w:t>
      </w:r>
      <w:r>
        <w:t>,user_query:</w:t>
      </w:r>
      <w:r>
        <w:rPr>
          <w:color w:val="8888C6"/>
        </w:rPr>
        <w:t>str</w:t>
      </w:r>
      <w:r>
        <w:t>,is_stream:</w:t>
      </w:r>
      <w:r>
        <w:rPr>
          <w:color w:val="8888C6"/>
        </w:rPr>
        <w:t>bool</w:t>
      </w:r>
      <w:r>
        <w:t>):</w:t>
      </w:r>
      <w:r>
        <w:br/>
        <w:t xml:space="preserve">    </w:t>
      </w:r>
      <w:r>
        <w:rPr>
          <w:color w:val="8888C6"/>
        </w:rPr>
        <w:t>print</w:t>
      </w:r>
      <w:r>
        <w:t>(</w:t>
      </w:r>
      <w:r>
        <w:rPr>
          <w:color w:val="6AAB73"/>
        </w:rPr>
        <w:t>f"</w:t>
      </w:r>
      <w:r>
        <w:rPr>
          <w:color w:val="6AAB73"/>
        </w:rPr>
        <w:t>开始流程图处理</w:t>
      </w:r>
      <w:r>
        <w:rPr>
          <w:color w:val="6AAB73"/>
        </w:rPr>
        <w:t>...</w:t>
      </w:r>
      <w:r>
        <w:rPr>
          <w:color w:val="CF8E6D"/>
        </w:rPr>
        <w:t>{</w:t>
      </w:r>
      <w:r>
        <w:t>session_id</w:t>
      </w:r>
      <w:r>
        <w:rPr>
          <w:color w:val="CF8E6D"/>
        </w:rPr>
        <w:t>} {</w:t>
      </w:r>
      <w:r>
        <w:t>user_query</w:t>
      </w:r>
      <w:r>
        <w:rPr>
          <w:color w:val="CF8E6D"/>
        </w:rPr>
        <w:t>} {</w:t>
      </w:r>
      <w:r>
        <w:t>is_stream</w:t>
      </w:r>
      <w:r>
        <w:rPr>
          <w:color w:val="CF8E6D"/>
        </w:rPr>
        <w:t>}</w:t>
      </w:r>
      <w:r>
        <w:rPr>
          <w:color w:val="6AAB73"/>
        </w:rPr>
        <w:t>"</w:t>
      </w:r>
      <w:r>
        <w:t>)</w:t>
      </w:r>
      <w:r>
        <w:br/>
      </w:r>
      <w:r>
        <w:br/>
      </w:r>
      <w:r>
        <w:br/>
      </w:r>
      <w:r>
        <w:br/>
        <w:t>app=FastAPI(</w:t>
      </w:r>
      <w:r>
        <w:rPr>
          <w:color w:val="AA4926"/>
        </w:rPr>
        <w:t>title</w:t>
      </w:r>
      <w:r>
        <w:t>=</w:t>
      </w:r>
      <w:r>
        <w:rPr>
          <w:color w:val="6AAB73"/>
        </w:rPr>
        <w:t>"Query Service"</w:t>
      </w:r>
      <w:r>
        <w:t xml:space="preserve">, </w:t>
      </w:r>
      <w:r>
        <w:rPr>
          <w:color w:val="AA4926"/>
        </w:rPr>
        <w:t>description</w:t>
      </w:r>
      <w:r>
        <w:t>=</w:t>
      </w:r>
      <w:r>
        <w:rPr>
          <w:color w:val="6AAB73"/>
        </w:rPr>
        <w:t>"</w:t>
      </w:r>
      <w:r>
        <w:rPr>
          <w:color w:val="6AAB73"/>
        </w:rPr>
        <w:t>知识库查询服务</w:t>
      </w:r>
      <w:r>
        <w:rPr>
          <w:color w:val="6AAB73"/>
        </w:rPr>
        <w:t>"</w:t>
      </w:r>
      <w:r>
        <w:t>)</w:t>
      </w:r>
      <w:r>
        <w:br/>
      </w:r>
      <w:r>
        <w:br/>
        <w:t xml:space="preserve"> </w:t>
      </w:r>
      <w:r>
        <w:br/>
      </w:r>
      <w:r>
        <w:rPr>
          <w:color w:val="B3AE60"/>
        </w:rPr>
        <w:t>@app.get</w:t>
      </w:r>
      <w:r>
        <w:t>(</w:t>
      </w:r>
      <w:r>
        <w:rPr>
          <w:color w:val="6AAB73"/>
        </w:rPr>
        <w:t>"/chat.html"</w:t>
      </w:r>
      <w:r>
        <w:t>)</w:t>
      </w:r>
      <w:r>
        <w:br/>
      </w:r>
      <w:r>
        <w:rPr>
          <w:color w:val="CF8E6D"/>
        </w:rPr>
        <w:t xml:space="preserve">async def </w:t>
      </w:r>
      <w:r>
        <w:rPr>
          <w:color w:val="56A8F5"/>
        </w:rPr>
        <w:t>chat</w:t>
      </w:r>
      <w:r>
        <w:t>():</w:t>
      </w:r>
      <w:r>
        <w:br/>
        <w:t xml:space="preserve">    page_file_path = os.path.join(os.path.dirname(__file__),   </w:t>
      </w:r>
      <w:r>
        <w:rPr>
          <w:color w:val="6AAB73"/>
        </w:rPr>
        <w:t>"page/chat.html"</w:t>
      </w:r>
      <w:r>
        <w:t>)</w:t>
      </w:r>
      <w:r>
        <w:br/>
        <w:t xml:space="preserve">    </w:t>
      </w:r>
      <w:r>
        <w:rPr>
          <w:color w:val="CF8E6D"/>
        </w:rPr>
        <w:t xml:space="preserve">return  </w:t>
      </w:r>
      <w:r>
        <w:t>FileResponse(page_file_path)</w:t>
      </w:r>
      <w:r>
        <w:br/>
      </w:r>
      <w:r>
        <w:br/>
      </w:r>
      <w:r>
        <w:br/>
        <w:t xml:space="preserve"> </w:t>
      </w:r>
      <w:r>
        <w:br/>
      </w:r>
      <w:r>
        <w:lastRenderedPageBreak/>
        <w:br/>
      </w:r>
      <w:r>
        <w:br/>
      </w:r>
      <w:r>
        <w:rPr>
          <w:color w:val="CF8E6D"/>
        </w:rPr>
        <w:t xml:space="preserve">class </w:t>
      </w:r>
      <w:r>
        <w:t>QueryRequest(BaseModel):</w:t>
      </w:r>
      <w:r>
        <w:br/>
        <w:t xml:space="preserve">    query: </w:t>
      </w:r>
      <w:r>
        <w:rPr>
          <w:color w:val="8888C6"/>
        </w:rPr>
        <w:t>str</w:t>
      </w:r>
      <w:r>
        <w:t xml:space="preserve">=Field(..., </w:t>
      </w:r>
      <w:r>
        <w:rPr>
          <w:color w:val="AA4926"/>
        </w:rPr>
        <w:t>description</w:t>
      </w:r>
      <w:r>
        <w:t>=</w:t>
      </w:r>
      <w:r>
        <w:rPr>
          <w:color w:val="6AAB73"/>
        </w:rPr>
        <w:t>"</w:t>
      </w:r>
      <w:r>
        <w:rPr>
          <w:color w:val="6AAB73"/>
        </w:rPr>
        <w:t>查询内容</w:t>
      </w:r>
      <w:r>
        <w:rPr>
          <w:color w:val="6AAB73"/>
        </w:rPr>
        <w:t>"</w:t>
      </w:r>
      <w:r>
        <w:t>)</w:t>
      </w:r>
      <w:r>
        <w:br/>
        <w:t xml:space="preserve">    session_id: Optional[</w:t>
      </w:r>
      <w:r>
        <w:rPr>
          <w:color w:val="8888C6"/>
        </w:rPr>
        <w:t>str</w:t>
      </w:r>
      <w:r>
        <w:t>]=Field(</w:t>
      </w:r>
      <w:r>
        <w:rPr>
          <w:color w:val="CF8E6D"/>
        </w:rPr>
        <w:t>None</w:t>
      </w:r>
      <w:r>
        <w:t xml:space="preserve">, </w:t>
      </w:r>
      <w:r>
        <w:rPr>
          <w:color w:val="AA4926"/>
        </w:rPr>
        <w:t>description</w:t>
      </w:r>
      <w:r>
        <w:t>=</w:t>
      </w:r>
      <w:r>
        <w:rPr>
          <w:color w:val="6AAB73"/>
        </w:rPr>
        <w:t>"</w:t>
      </w:r>
      <w:r>
        <w:rPr>
          <w:color w:val="6AAB73"/>
        </w:rPr>
        <w:t>会话</w:t>
      </w:r>
      <w:r>
        <w:rPr>
          <w:color w:val="6AAB73"/>
        </w:rPr>
        <w:t>ID"</w:t>
      </w:r>
      <w:r>
        <w:t>)</w:t>
      </w:r>
      <w:r>
        <w:br/>
        <w:t xml:space="preserve">    is_stream: </w:t>
      </w:r>
      <w:r>
        <w:rPr>
          <w:color w:val="8888C6"/>
        </w:rPr>
        <w:t xml:space="preserve">bool </w:t>
      </w:r>
      <w:r>
        <w:t>= Field(</w:t>
      </w:r>
      <w:r>
        <w:rPr>
          <w:color w:val="CF8E6D"/>
        </w:rPr>
        <w:t>False</w:t>
      </w:r>
      <w:r>
        <w:t xml:space="preserve">, </w:t>
      </w:r>
      <w:r>
        <w:rPr>
          <w:color w:val="AA4926"/>
        </w:rPr>
        <w:t>description</w:t>
      </w:r>
      <w:r>
        <w:t>=</w:t>
      </w:r>
      <w:r>
        <w:rPr>
          <w:color w:val="6AAB73"/>
        </w:rPr>
        <w:t>"</w:t>
      </w:r>
      <w:r>
        <w:rPr>
          <w:color w:val="6AAB73"/>
        </w:rPr>
        <w:t>是否流式返回</w:t>
      </w:r>
      <w:r>
        <w:rPr>
          <w:color w:val="6AAB73"/>
        </w:rPr>
        <w:t>"</w:t>
      </w:r>
      <w:r>
        <w:t>)</w:t>
      </w:r>
      <w:r>
        <w:br/>
      </w:r>
      <w:r>
        <w:br/>
      </w:r>
      <w:r>
        <w:rPr>
          <w:color w:val="B3AE60"/>
        </w:rPr>
        <w:t>@app.post</w:t>
      </w:r>
      <w:r>
        <w:t>(</w:t>
      </w:r>
      <w:r>
        <w:rPr>
          <w:color w:val="6AAB73"/>
        </w:rPr>
        <w:t xml:space="preserve">"/query" </w:t>
      </w:r>
      <w:r>
        <w:t>)</w:t>
      </w:r>
      <w:r>
        <w:br/>
      </w:r>
      <w:r>
        <w:rPr>
          <w:color w:val="CF8E6D"/>
        </w:rPr>
        <w:t xml:space="preserve">async def </w:t>
      </w:r>
      <w:r>
        <w:rPr>
          <w:color w:val="56A8F5"/>
        </w:rPr>
        <w:t>query</w:t>
      </w:r>
      <w:r>
        <w:t>(request: QueryRequest,</w:t>
      </w:r>
      <w:r>
        <w:rPr>
          <w:color w:val="6F737A"/>
        </w:rPr>
        <w:t>background_tasks:BackgroundTasks</w:t>
      </w:r>
      <w:r>
        <w:t>):</w:t>
      </w:r>
      <w:r>
        <w:br/>
        <w:t xml:space="preserve">    </w:t>
      </w:r>
      <w:r>
        <w:rPr>
          <w:i/>
          <w:iCs/>
          <w:color w:val="5F826B"/>
        </w:rPr>
        <w:t>"""</w:t>
      </w:r>
      <w:r>
        <w:rPr>
          <w:i/>
          <w:iCs/>
          <w:color w:val="5F826B"/>
        </w:rPr>
        <w:br/>
        <w:t xml:space="preserve">    1 </w:t>
      </w:r>
      <w:r>
        <w:rPr>
          <w:i/>
          <w:iCs/>
          <w:color w:val="5F826B"/>
        </w:rPr>
        <w:t>解析参数</w:t>
      </w:r>
      <w:r>
        <w:rPr>
          <w:i/>
          <w:iCs/>
          <w:color w:val="5F826B"/>
        </w:rPr>
        <w:br/>
        <w:t xml:space="preserve">    2 </w:t>
      </w:r>
      <w:r>
        <w:rPr>
          <w:i/>
          <w:iCs/>
          <w:color w:val="5F826B"/>
        </w:rPr>
        <w:t>更新任务状态</w:t>
      </w:r>
      <w:r>
        <w:rPr>
          <w:i/>
          <w:iCs/>
          <w:color w:val="5F826B"/>
        </w:rPr>
        <w:br/>
        <w:t xml:space="preserve">    3 </w:t>
      </w:r>
      <w:r>
        <w:rPr>
          <w:i/>
          <w:iCs/>
          <w:color w:val="5F826B"/>
        </w:rPr>
        <w:t>调用处理流程图</w:t>
      </w:r>
      <w:r>
        <w:rPr>
          <w:i/>
          <w:iCs/>
          <w:color w:val="5F826B"/>
        </w:rPr>
        <w:br/>
        <w:t xml:space="preserve">    4 </w:t>
      </w:r>
      <w:r>
        <w:rPr>
          <w:i/>
          <w:iCs/>
          <w:color w:val="5F826B"/>
        </w:rPr>
        <w:t>返回结果</w:t>
      </w:r>
      <w:r>
        <w:rPr>
          <w:i/>
          <w:iCs/>
          <w:color w:val="5F826B"/>
        </w:rPr>
        <w:br/>
        <w:t xml:space="preserve">    """</w:t>
      </w:r>
      <w:r>
        <w:rPr>
          <w:i/>
          <w:iCs/>
          <w:color w:val="5F826B"/>
        </w:rPr>
        <w:br/>
        <w:t xml:space="preserve">    </w:t>
      </w:r>
      <w:r>
        <w:rPr>
          <w:color w:val="9F86EA"/>
        </w:rPr>
        <w:t xml:space="preserve">#1 </w:t>
      </w:r>
      <w:r>
        <w:rPr>
          <w:color w:val="9F86EA"/>
        </w:rPr>
        <w:t>解析参数</w:t>
      </w:r>
      <w:r>
        <w:rPr>
          <w:color w:val="9F86EA"/>
        </w:rPr>
        <w:br/>
        <w:t xml:space="preserve">    </w:t>
      </w:r>
      <w:r>
        <w:t>user_query=request.query</w:t>
      </w:r>
      <w:r>
        <w:br/>
        <w:t xml:space="preserve">    session_id=request.session_id </w:t>
      </w:r>
      <w:r>
        <w:rPr>
          <w:color w:val="CF8E6D"/>
        </w:rPr>
        <w:t xml:space="preserve">if </w:t>
      </w:r>
      <w:r>
        <w:t xml:space="preserve">request.session_id </w:t>
      </w:r>
      <w:r>
        <w:rPr>
          <w:color w:val="CF8E6D"/>
        </w:rPr>
        <w:t xml:space="preserve">else </w:t>
      </w:r>
      <w:r>
        <w:rPr>
          <w:color w:val="8888C6"/>
        </w:rPr>
        <w:t>str</w:t>
      </w:r>
      <w:r>
        <w:t>(uuid.uuid4())</w:t>
      </w:r>
      <w:r>
        <w:br/>
        <w:t xml:space="preserve">    is_stream=request.is_stream</w:t>
      </w:r>
      <w:r>
        <w:br/>
        <w:t xml:space="preserve">    </w:t>
      </w:r>
      <w:r>
        <w:rPr>
          <w:color w:val="9F86EA"/>
        </w:rPr>
        <w:t xml:space="preserve">#2 </w:t>
      </w:r>
      <w:r>
        <w:rPr>
          <w:color w:val="9F86EA"/>
        </w:rPr>
        <w:t>更新任务状态</w:t>
      </w:r>
      <w:r>
        <w:rPr>
          <w:color w:val="9F86EA"/>
        </w:rPr>
        <w:br/>
        <w:t xml:space="preserve">    </w:t>
      </w:r>
      <w:r>
        <w:t>update_task_status(session_id, TASK_STATUS_PROCESSING)</w:t>
      </w:r>
      <w:r>
        <w:br/>
      </w:r>
      <w:r>
        <w:br/>
        <w:t xml:space="preserve">    </w:t>
      </w:r>
      <w:r>
        <w:rPr>
          <w:color w:val="9F86EA"/>
        </w:rPr>
        <w:t xml:space="preserve">#3 </w:t>
      </w:r>
      <w:r>
        <w:rPr>
          <w:color w:val="9F86EA"/>
        </w:rPr>
        <w:t>调用处理流程图</w:t>
      </w:r>
      <w:r>
        <w:rPr>
          <w:color w:val="9F86EA"/>
        </w:rPr>
        <w:br/>
        <w:t xml:space="preserve">    </w:t>
      </w:r>
      <w:r>
        <w:rPr>
          <w:color w:val="8888C6"/>
        </w:rPr>
        <w:t>print</w:t>
      </w:r>
      <w:r>
        <w:t>(</w:t>
      </w:r>
      <w:r>
        <w:rPr>
          <w:color w:val="6AAB73"/>
        </w:rPr>
        <w:t>"</w:t>
      </w:r>
      <w:r>
        <w:rPr>
          <w:color w:val="6AAB73"/>
        </w:rPr>
        <w:t>开始处理流程</w:t>
      </w:r>
      <w:r>
        <w:rPr>
          <w:color w:val="6AAB73"/>
        </w:rPr>
        <w:t>..."</w:t>
      </w:r>
      <w:r>
        <w:t>)</w:t>
      </w:r>
      <w:r>
        <w:br/>
        <w:t xml:space="preserve">    </w:t>
      </w:r>
      <w:r>
        <w:rPr>
          <w:color w:val="CF8E6D"/>
        </w:rPr>
        <w:t xml:space="preserve">if </w:t>
      </w:r>
      <w:r>
        <w:t>is_stream:</w:t>
      </w:r>
      <w:r>
        <w:br/>
        <w:t xml:space="preserve">        </w:t>
      </w:r>
      <w:r>
        <w:rPr>
          <w:color w:val="CF8E6D"/>
        </w:rPr>
        <w:t xml:space="preserve">return </w:t>
      </w:r>
      <w:r>
        <w:t>{</w:t>
      </w:r>
      <w:r>
        <w:rPr>
          <w:color w:val="6AAB73"/>
        </w:rPr>
        <w:t>"message"</w:t>
      </w:r>
      <w:r>
        <w:t xml:space="preserve">: </w:t>
      </w:r>
      <w:r>
        <w:rPr>
          <w:color w:val="6AAB73"/>
        </w:rPr>
        <w:t>"</w:t>
      </w:r>
      <w:r>
        <w:rPr>
          <w:color w:val="6AAB73"/>
        </w:rPr>
        <w:t>正在处理</w:t>
      </w:r>
      <w:r>
        <w:rPr>
          <w:color w:val="6AAB73"/>
        </w:rPr>
        <w:t>..."</w:t>
      </w:r>
      <w:r>
        <w:t xml:space="preserve">, </w:t>
      </w:r>
      <w:r>
        <w:rPr>
          <w:color w:val="6AAB73"/>
        </w:rPr>
        <w:t>"session_id"</w:t>
      </w:r>
      <w:r>
        <w:t>: session_id}</w:t>
      </w:r>
      <w:r>
        <w:br/>
        <w:t xml:space="preserve">    </w:t>
      </w:r>
      <w:r>
        <w:rPr>
          <w:color w:val="CF8E6D"/>
        </w:rPr>
        <w:t xml:space="preserve">else </w:t>
      </w:r>
      <w:r>
        <w:t>:</w:t>
      </w:r>
      <w:r>
        <w:br/>
        <w:t xml:space="preserve">        run_query_graph(session_id, user_query, request.is_stream)</w:t>
      </w:r>
      <w:r>
        <w:br/>
      </w:r>
      <w:r>
        <w:br/>
      </w:r>
      <w:r>
        <w:br/>
      </w:r>
      <w:r>
        <w:br/>
        <w:t xml:space="preserve">    </w:t>
      </w:r>
      <w:r>
        <w:rPr>
          <w:color w:val="CF8E6D"/>
        </w:rPr>
        <w:t xml:space="preserve">if </w:t>
      </w:r>
      <w:r>
        <w:t>request.is_stream:</w:t>
      </w:r>
      <w:r>
        <w:br/>
        <w:t xml:space="preserve">        </w:t>
      </w:r>
      <w:r>
        <w:rPr>
          <w:color w:val="CF8E6D"/>
        </w:rPr>
        <w:t xml:space="preserve">return  </w:t>
      </w:r>
      <w:r>
        <w:t>{</w:t>
      </w:r>
      <w:r>
        <w:rPr>
          <w:color w:val="6AAB73"/>
        </w:rPr>
        <w:t>"message"</w:t>
      </w:r>
      <w:r>
        <w:t xml:space="preserve">: </w:t>
      </w:r>
      <w:r>
        <w:rPr>
          <w:color w:val="6AAB73"/>
        </w:rPr>
        <w:t>"</w:t>
      </w:r>
      <w:r>
        <w:rPr>
          <w:color w:val="6AAB73"/>
        </w:rPr>
        <w:t>正在处理</w:t>
      </w:r>
      <w:r>
        <w:rPr>
          <w:color w:val="6AAB73"/>
        </w:rPr>
        <w:t>..."</w:t>
      </w:r>
      <w:r>
        <w:t xml:space="preserve">, </w:t>
      </w:r>
      <w:r>
        <w:rPr>
          <w:color w:val="6AAB73"/>
        </w:rPr>
        <w:t>"session_id"</w:t>
      </w:r>
      <w:r>
        <w:t>: session_id}</w:t>
      </w:r>
      <w:r>
        <w:br/>
        <w:t xml:space="preserve">    </w:t>
      </w:r>
      <w:r>
        <w:rPr>
          <w:color w:val="CF8E6D"/>
        </w:rPr>
        <w:t>else</w:t>
      </w:r>
      <w:r>
        <w:t>:</w:t>
      </w:r>
      <w:r>
        <w:br/>
        <w:t xml:space="preserve">        </w:t>
      </w:r>
      <w:r>
        <w:rPr>
          <w:color w:val="CF8E6D"/>
        </w:rPr>
        <w:t xml:space="preserve">return   </w:t>
      </w:r>
      <w:r>
        <w:t>{</w:t>
      </w:r>
      <w:r>
        <w:br/>
        <w:t xml:space="preserve">                 </w:t>
      </w:r>
      <w:r>
        <w:rPr>
          <w:color w:val="6AAB73"/>
        </w:rPr>
        <w:t>"message"</w:t>
      </w:r>
      <w:r>
        <w:t xml:space="preserve">: </w:t>
      </w:r>
      <w:r>
        <w:rPr>
          <w:color w:val="6AAB73"/>
        </w:rPr>
        <w:t>"</w:t>
      </w:r>
      <w:r>
        <w:rPr>
          <w:color w:val="6AAB73"/>
        </w:rPr>
        <w:t>正在处理完成</w:t>
      </w:r>
      <w:r>
        <w:rPr>
          <w:color w:val="6AAB73"/>
        </w:rPr>
        <w:t>"</w:t>
      </w:r>
      <w:r>
        <w:t>,</w:t>
      </w:r>
      <w:r>
        <w:br/>
        <w:t xml:space="preserve">                 </w:t>
      </w:r>
      <w:r>
        <w:rPr>
          <w:color w:val="6AAB73"/>
        </w:rPr>
        <w:t>"session_id"</w:t>
      </w:r>
      <w:r>
        <w:t>: session_id,</w:t>
      </w:r>
      <w:r>
        <w:br/>
        <w:t xml:space="preserve">                 </w:t>
      </w:r>
      <w:r>
        <w:rPr>
          <w:color w:val="6AAB73"/>
        </w:rPr>
        <w:t>"answer"</w:t>
      </w:r>
      <w:r>
        <w:t xml:space="preserve">: </w:t>
      </w:r>
      <w:r>
        <w:rPr>
          <w:color w:val="6AAB73"/>
        </w:rPr>
        <w:t>"</w:t>
      </w:r>
      <w:r>
        <w:rPr>
          <w:color w:val="6AAB73"/>
        </w:rPr>
        <w:t>你好，欢迎</w:t>
      </w:r>
      <w:r>
        <w:rPr>
          <w:color w:val="6AAB73"/>
        </w:rPr>
        <w:t>"</w:t>
      </w:r>
      <w:r>
        <w:t>,</w:t>
      </w:r>
      <w:r>
        <w:br/>
        <w:t xml:space="preserve">                 </w:t>
      </w:r>
      <w:r>
        <w:rPr>
          <w:color w:val="6AAB73"/>
        </w:rPr>
        <w:t>"done_list"</w:t>
      </w:r>
      <w:r>
        <w:t>: []</w:t>
      </w:r>
      <w:r>
        <w:br/>
        <w:t xml:space="preserve">             }</w:t>
      </w:r>
      <w:r>
        <w:br/>
      </w:r>
      <w:r>
        <w:br/>
      </w:r>
      <w:r>
        <w:br/>
      </w:r>
      <w:r>
        <w:rPr>
          <w:color w:val="CF8E6D"/>
        </w:rPr>
        <w:t xml:space="preserve">if </w:t>
      </w:r>
      <w:r>
        <w:t xml:space="preserve">__name__ == </w:t>
      </w:r>
      <w:r>
        <w:rPr>
          <w:color w:val="6AAB73"/>
        </w:rPr>
        <w:t>"__main__"</w:t>
      </w:r>
      <w:r>
        <w:t>:</w:t>
      </w:r>
      <w:r>
        <w:br/>
      </w:r>
      <w:r>
        <w:br/>
        <w:t xml:space="preserve">    uvicorn.run(app, </w:t>
      </w:r>
      <w:r>
        <w:rPr>
          <w:color w:val="AA4926"/>
        </w:rPr>
        <w:t>host</w:t>
      </w:r>
      <w:r>
        <w:t>=</w:t>
      </w:r>
      <w:r>
        <w:rPr>
          <w:color w:val="6AAB73"/>
        </w:rPr>
        <w:t>"0.0.0.0"</w:t>
      </w:r>
      <w:r>
        <w:t xml:space="preserve">, </w:t>
      </w:r>
      <w:r>
        <w:rPr>
          <w:color w:val="AA4926"/>
        </w:rPr>
        <w:t>port</w:t>
      </w:r>
      <w:r>
        <w:t>=</w:t>
      </w:r>
      <w:r>
        <w:rPr>
          <w:color w:val="2AACB8"/>
        </w:rPr>
        <w:t>8001</w:t>
      </w:r>
      <w:r>
        <w:t>)</w:t>
      </w:r>
    </w:p>
    <w:p w14:paraId="4176713A" w14:textId="51695FF6" w:rsidR="00180D11" w:rsidRDefault="006C2C55" w:rsidP="006C2C55">
      <w:pPr>
        <w:pStyle w:val="afff0"/>
      </w:pPr>
      <w:r>
        <w:rPr>
          <w:rFonts w:hint="eastAsia"/>
        </w:rPr>
        <w:t xml:space="preserve"> </w:t>
      </w:r>
    </w:p>
    <w:p w14:paraId="1CCB0DDA" w14:textId="77777777" w:rsidR="00316086" w:rsidRDefault="00316086" w:rsidP="0045198E">
      <w:pPr>
        <w:pStyle w:val="afb"/>
        <w:ind w:firstLine="0"/>
      </w:pPr>
    </w:p>
    <w:p w14:paraId="10C1989F" w14:textId="474CFAEE" w:rsidR="0056591F" w:rsidRDefault="0056591F" w:rsidP="0056591F">
      <w:pPr>
        <w:pStyle w:val="a1"/>
      </w:pPr>
      <w:r>
        <w:rPr>
          <w:rFonts w:hint="eastAsia"/>
        </w:rPr>
        <w:t>访问对话页面</w:t>
      </w:r>
    </w:p>
    <w:p w14:paraId="6D73B4F7" w14:textId="1065141F" w:rsidR="00316086" w:rsidRPr="005106DA" w:rsidRDefault="00316086" w:rsidP="0056591F">
      <w:pPr>
        <w:pStyle w:val="afb"/>
      </w:pPr>
      <w:r>
        <w:rPr>
          <w:rFonts w:hint="eastAsia"/>
        </w:rPr>
        <w:t>访问</w:t>
      </w:r>
      <w:r>
        <w:rPr>
          <w:rFonts w:hint="eastAsia"/>
        </w:rPr>
        <w:t xml:space="preserve"> </w:t>
      </w:r>
      <w:hyperlink r:id="rId9" w:history="1">
        <w:r w:rsidRPr="00D80E04">
          <w:rPr>
            <w:rStyle w:val="af9"/>
            <w:rFonts w:hint="eastAsia"/>
          </w:rPr>
          <w:t>http://localhost:8001/chat.html</w:t>
        </w:r>
      </w:hyperlink>
      <w:r>
        <w:rPr>
          <w:rFonts w:hint="eastAsia"/>
        </w:rPr>
        <w:t>的效果</w:t>
      </w:r>
    </w:p>
    <w:p w14:paraId="15E5A728" w14:textId="0432CFED" w:rsidR="00CF6BB4" w:rsidRDefault="00CF6BB4" w:rsidP="00371BC6">
      <w:pPr>
        <w:pStyle w:val="afb"/>
      </w:pPr>
      <w:r>
        <w:rPr>
          <w:noProof/>
        </w:rPr>
        <w:lastRenderedPageBreak/>
        <w:drawing>
          <wp:inline distT="0" distB="0" distL="0" distR="0" wp14:anchorId="2C5F6A5A" wp14:editId="696396CA">
            <wp:extent cx="5274310" cy="3783330"/>
            <wp:effectExtent l="0" t="0" r="2540" b="7620"/>
            <wp:docPr id="1855243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43998" name=""/>
                    <pic:cNvPicPr/>
                  </pic:nvPicPr>
                  <pic:blipFill>
                    <a:blip r:embed="rId10"/>
                    <a:stretch>
                      <a:fillRect/>
                    </a:stretch>
                  </pic:blipFill>
                  <pic:spPr>
                    <a:xfrm>
                      <a:off x="0" y="0"/>
                      <a:ext cx="5274310" cy="3783330"/>
                    </a:xfrm>
                    <a:prstGeom prst="rect">
                      <a:avLst/>
                    </a:prstGeom>
                  </pic:spPr>
                </pic:pic>
              </a:graphicData>
            </a:graphic>
          </wp:inline>
        </w:drawing>
      </w:r>
    </w:p>
    <w:p w14:paraId="2E79C2F6" w14:textId="77777777" w:rsidR="0056591F" w:rsidRDefault="0056591F" w:rsidP="00371BC6">
      <w:pPr>
        <w:pStyle w:val="afb"/>
      </w:pPr>
    </w:p>
    <w:p w14:paraId="5B44E1BC" w14:textId="77777777" w:rsidR="0056591F" w:rsidRDefault="0056591F" w:rsidP="00371BC6">
      <w:pPr>
        <w:pStyle w:val="afb"/>
      </w:pPr>
    </w:p>
    <w:p w14:paraId="7C7517AF" w14:textId="1EE9E9C4" w:rsidR="0056591F" w:rsidRDefault="0021355C" w:rsidP="00605DE5">
      <w:pPr>
        <w:pStyle w:val="a0"/>
      </w:pPr>
      <w:r>
        <w:rPr>
          <w:rFonts w:hint="eastAsia"/>
        </w:rPr>
        <w:t>SSE</w:t>
      </w:r>
      <w:r>
        <w:rPr>
          <w:rFonts w:hint="eastAsia"/>
        </w:rPr>
        <w:t>功能实现</w:t>
      </w:r>
    </w:p>
    <w:p w14:paraId="1A88CD8C" w14:textId="586BAC50" w:rsidR="0056591F" w:rsidRDefault="00605DE5" w:rsidP="00605DE5">
      <w:pPr>
        <w:pStyle w:val="a1"/>
      </w:pPr>
      <w:r>
        <w:rPr>
          <w:rFonts w:hint="eastAsia"/>
        </w:rPr>
        <w:t>SSE</w:t>
      </w:r>
      <w:r>
        <w:rPr>
          <w:rFonts w:hint="eastAsia"/>
        </w:rPr>
        <w:t>介绍</w:t>
      </w:r>
    </w:p>
    <w:p w14:paraId="5F68281E" w14:textId="3BA173EA" w:rsidR="00605DE5" w:rsidRPr="00605DE5" w:rsidRDefault="00605DE5" w:rsidP="007D24E0">
      <w:pPr>
        <w:pStyle w:val="afb"/>
        <w:rPr>
          <w:b/>
          <w:bCs/>
        </w:rPr>
      </w:pPr>
      <w:r w:rsidRPr="00605DE5">
        <w:t>SSE </w:t>
      </w:r>
      <w:r w:rsidR="007D24E0">
        <w:rPr>
          <w:rFonts w:hint="eastAsia"/>
        </w:rPr>
        <w:t>(</w:t>
      </w:r>
      <w:r w:rsidR="007D24E0" w:rsidRPr="007D24E0">
        <w:rPr>
          <w:b/>
          <w:bCs/>
        </w:rPr>
        <w:t>Server-Sent Events</w:t>
      </w:r>
      <w:r w:rsidR="007D24E0">
        <w:rPr>
          <w:rFonts w:hint="eastAsia"/>
        </w:rPr>
        <w:t>)</w:t>
      </w:r>
      <w:r w:rsidRPr="00605DE5">
        <w:t>是一种</w:t>
      </w:r>
      <w:r w:rsidRPr="00605DE5">
        <w:rPr>
          <w:b/>
          <w:bCs/>
        </w:rPr>
        <w:t>基于</w:t>
      </w:r>
      <w:r w:rsidRPr="00605DE5">
        <w:rPr>
          <w:b/>
          <w:bCs/>
        </w:rPr>
        <w:t> HTTP </w:t>
      </w:r>
      <w:r w:rsidRPr="00605DE5">
        <w:rPr>
          <w:b/>
          <w:bCs/>
        </w:rPr>
        <w:t>的服务端单向推送</w:t>
      </w:r>
      <w:r w:rsidRPr="00605DE5">
        <w:t>技术：浏览器用一个长连接（通常是</w:t>
      </w:r>
      <w:r w:rsidRPr="00605DE5">
        <w:t> GET</w:t>
      </w:r>
      <w:r w:rsidRPr="00605DE5">
        <w:t>）订阅，服务端持续向这个连接</w:t>
      </w:r>
      <w:r w:rsidRPr="00605DE5">
        <w:rPr>
          <w:b/>
          <w:bCs/>
        </w:rPr>
        <w:t>按事件（</w:t>
      </w:r>
      <w:r w:rsidRPr="00605DE5">
        <w:rPr>
          <w:b/>
          <w:bCs/>
        </w:rPr>
        <w:t>event</w:t>
      </w:r>
      <w:r w:rsidRPr="00605DE5">
        <w:rPr>
          <w:b/>
          <w:bCs/>
        </w:rPr>
        <w:t>）流式写数据</w:t>
      </w:r>
      <w:r w:rsidRPr="00605DE5">
        <w:t>，浏览器按事件回调接收。</w:t>
      </w:r>
    </w:p>
    <w:p w14:paraId="39D80095" w14:textId="77777777" w:rsidR="00605DE5" w:rsidRPr="00605DE5" w:rsidRDefault="00605DE5" w:rsidP="00605DE5">
      <w:pPr>
        <w:pStyle w:val="afb"/>
        <w:numPr>
          <w:ilvl w:val="0"/>
          <w:numId w:val="3"/>
        </w:numPr>
      </w:pPr>
      <w:r w:rsidRPr="00605DE5">
        <w:rPr>
          <w:b/>
          <w:bCs/>
        </w:rPr>
        <w:t>单向推送</w:t>
      </w:r>
      <w:r w:rsidRPr="00605DE5">
        <w:t>：服务端</w:t>
      </w:r>
      <w:r w:rsidRPr="00605DE5">
        <w:t xml:space="preserve"> → </w:t>
      </w:r>
      <w:r w:rsidRPr="00605DE5">
        <w:t>客户端（客户端发消息仍走普通</w:t>
      </w:r>
      <w:r w:rsidRPr="00605DE5">
        <w:t> HTTP </w:t>
      </w:r>
      <w:r w:rsidRPr="00605DE5">
        <w:t>请求）</w:t>
      </w:r>
    </w:p>
    <w:p w14:paraId="2E9B2D5F" w14:textId="77777777" w:rsidR="00605DE5" w:rsidRPr="00605DE5" w:rsidRDefault="00605DE5" w:rsidP="00605DE5">
      <w:pPr>
        <w:pStyle w:val="afb"/>
        <w:numPr>
          <w:ilvl w:val="0"/>
          <w:numId w:val="4"/>
        </w:numPr>
      </w:pPr>
      <w:r w:rsidRPr="00605DE5">
        <w:rPr>
          <w:b/>
          <w:bCs/>
        </w:rPr>
        <w:t>事件化</w:t>
      </w:r>
      <w:r w:rsidRPr="00605DE5">
        <w:t>：每条消息带</w:t>
      </w:r>
      <w:r w:rsidRPr="00605DE5">
        <w:t> event </w:t>
      </w:r>
      <w:r w:rsidRPr="00605DE5">
        <w:t>类型</w:t>
      </w:r>
      <w:r w:rsidRPr="00605DE5">
        <w:t> + data </w:t>
      </w:r>
      <w:r w:rsidRPr="00605DE5">
        <w:t>数据</w:t>
      </w:r>
    </w:p>
    <w:p w14:paraId="122855CE" w14:textId="77777777" w:rsidR="00605DE5" w:rsidRPr="00605DE5" w:rsidRDefault="00605DE5" w:rsidP="00605DE5">
      <w:pPr>
        <w:pStyle w:val="afb"/>
        <w:numPr>
          <w:ilvl w:val="0"/>
          <w:numId w:val="5"/>
        </w:numPr>
      </w:pPr>
      <w:r w:rsidRPr="00605DE5">
        <w:rPr>
          <w:b/>
          <w:bCs/>
        </w:rPr>
        <w:t>自动重连</w:t>
      </w:r>
      <w:r w:rsidRPr="00605DE5">
        <w:t>：浏览器</w:t>
      </w:r>
      <w:r w:rsidRPr="00605DE5">
        <w:t> EventSource </w:t>
      </w:r>
      <w:r w:rsidRPr="00605DE5">
        <w:t>断线会自动重连（可配合</w:t>
      </w:r>
      <w:r w:rsidRPr="00605DE5">
        <w:t> retry</w:t>
      </w:r>
      <w:r w:rsidRPr="00605DE5">
        <w:t>）</w:t>
      </w:r>
    </w:p>
    <w:p w14:paraId="30706D78" w14:textId="77777777" w:rsidR="00605DE5" w:rsidRPr="00605DE5" w:rsidRDefault="00605DE5" w:rsidP="00605DE5">
      <w:pPr>
        <w:pStyle w:val="afb"/>
        <w:numPr>
          <w:ilvl w:val="0"/>
          <w:numId w:val="6"/>
        </w:numPr>
      </w:pPr>
      <w:r w:rsidRPr="00605DE5">
        <w:rPr>
          <w:b/>
          <w:bCs/>
        </w:rPr>
        <w:t>轻量</w:t>
      </w:r>
      <w:r w:rsidRPr="00605DE5">
        <w:t>：基于</w:t>
      </w:r>
      <w:r w:rsidRPr="00605DE5">
        <w:t> HTTP</w:t>
      </w:r>
      <w:r w:rsidRPr="00605DE5">
        <w:t>，不需要</w:t>
      </w:r>
      <w:r w:rsidRPr="00605DE5">
        <w:t> WebSocket </w:t>
      </w:r>
      <w:r w:rsidRPr="00605DE5">
        <w:t>的双工协议栈</w:t>
      </w:r>
    </w:p>
    <w:p w14:paraId="38B824E9" w14:textId="77777777" w:rsidR="00605DE5" w:rsidRPr="00605DE5" w:rsidRDefault="00605DE5" w:rsidP="00605DE5">
      <w:pPr>
        <w:pStyle w:val="a1"/>
      </w:pPr>
      <w:r w:rsidRPr="00605DE5">
        <w:t>常见应用场景</w:t>
      </w:r>
    </w:p>
    <w:p w14:paraId="0B6CC6E1" w14:textId="77777777" w:rsidR="00605DE5" w:rsidRPr="00605DE5" w:rsidRDefault="00605DE5" w:rsidP="00605DE5">
      <w:pPr>
        <w:pStyle w:val="afb"/>
        <w:numPr>
          <w:ilvl w:val="0"/>
          <w:numId w:val="7"/>
        </w:numPr>
      </w:pPr>
      <w:r w:rsidRPr="00605DE5">
        <w:rPr>
          <w:b/>
          <w:bCs/>
        </w:rPr>
        <w:t>任务进度</w:t>
      </w:r>
      <w:r w:rsidRPr="00605DE5">
        <w:rPr>
          <w:b/>
          <w:bCs/>
        </w:rPr>
        <w:t>/</w:t>
      </w:r>
      <w:r w:rsidRPr="00605DE5">
        <w:rPr>
          <w:b/>
          <w:bCs/>
        </w:rPr>
        <w:t>阶段状态</w:t>
      </w:r>
      <w:r w:rsidRPr="00605DE5">
        <w:t>：文件上传处理、图执行流程、批处理进度条</w:t>
      </w:r>
    </w:p>
    <w:p w14:paraId="67165D1C" w14:textId="77777777" w:rsidR="00605DE5" w:rsidRPr="00605DE5" w:rsidRDefault="00605DE5" w:rsidP="00605DE5">
      <w:pPr>
        <w:pStyle w:val="afb"/>
        <w:numPr>
          <w:ilvl w:val="0"/>
          <w:numId w:val="8"/>
        </w:numPr>
      </w:pPr>
      <w:r w:rsidRPr="00605DE5">
        <w:rPr>
          <w:b/>
          <w:bCs/>
        </w:rPr>
        <w:t>LLM </w:t>
      </w:r>
      <w:r w:rsidRPr="00605DE5">
        <w:rPr>
          <w:b/>
          <w:bCs/>
        </w:rPr>
        <w:t>流式输出</w:t>
      </w:r>
      <w:r w:rsidRPr="00605DE5">
        <w:t>：边生成边展示（</w:t>
      </w:r>
      <w:r w:rsidRPr="00605DE5">
        <w:t>token/</w:t>
      </w:r>
      <w:r w:rsidRPr="00605DE5">
        <w:t>片段增量</w:t>
      </w:r>
      <w:r w:rsidRPr="00605DE5">
        <w:t> delta</w:t>
      </w:r>
      <w:r w:rsidRPr="00605DE5">
        <w:t>）</w:t>
      </w:r>
    </w:p>
    <w:p w14:paraId="5FFEDDED" w14:textId="77777777" w:rsidR="00605DE5" w:rsidRPr="00605DE5" w:rsidRDefault="00605DE5" w:rsidP="00605DE5">
      <w:pPr>
        <w:pStyle w:val="afb"/>
        <w:numPr>
          <w:ilvl w:val="0"/>
          <w:numId w:val="9"/>
        </w:numPr>
      </w:pPr>
      <w:r w:rsidRPr="00605DE5">
        <w:rPr>
          <w:b/>
          <w:bCs/>
        </w:rPr>
        <w:t>日志</w:t>
      </w:r>
      <w:r w:rsidRPr="00605DE5">
        <w:rPr>
          <w:b/>
          <w:bCs/>
        </w:rPr>
        <w:t>/</w:t>
      </w:r>
      <w:r w:rsidRPr="00605DE5">
        <w:rPr>
          <w:b/>
          <w:bCs/>
        </w:rPr>
        <w:t>监控流</w:t>
      </w:r>
      <w:r w:rsidRPr="00605DE5">
        <w:t>：持续输出日志、告警、指标变化</w:t>
      </w:r>
    </w:p>
    <w:p w14:paraId="4F94B65F" w14:textId="77777777" w:rsidR="00605DE5" w:rsidRPr="00605DE5" w:rsidRDefault="00605DE5" w:rsidP="00605DE5">
      <w:pPr>
        <w:pStyle w:val="afb"/>
        <w:numPr>
          <w:ilvl w:val="0"/>
          <w:numId w:val="10"/>
        </w:numPr>
      </w:pPr>
      <w:r w:rsidRPr="00605DE5">
        <w:rPr>
          <w:b/>
          <w:bCs/>
        </w:rPr>
        <w:lastRenderedPageBreak/>
        <w:t>通知推送</w:t>
      </w:r>
      <w:r w:rsidRPr="00605DE5">
        <w:t>：轻量通知、状态变化（但不适合高频双向交互）</w:t>
      </w:r>
    </w:p>
    <w:p w14:paraId="001A7C89" w14:textId="17253C39" w:rsidR="00605DE5" w:rsidRDefault="00605DE5" w:rsidP="00605DE5">
      <w:pPr>
        <w:pStyle w:val="afb"/>
      </w:pPr>
      <w:r w:rsidRPr="00605DE5">
        <w:t>你这个项目里就典型覆盖了两类：</w:t>
      </w:r>
      <w:r w:rsidRPr="00605DE5">
        <w:rPr>
          <w:b/>
          <w:bCs/>
        </w:rPr>
        <w:t>查询链路的阶段进度</w:t>
      </w:r>
      <w:r w:rsidRPr="00605DE5">
        <w:t> + </w:t>
      </w:r>
      <w:r w:rsidRPr="00605DE5">
        <w:rPr>
          <w:b/>
          <w:bCs/>
        </w:rPr>
        <w:t>LLM answer </w:t>
      </w:r>
      <w:r w:rsidRPr="00605DE5">
        <w:rPr>
          <w:b/>
          <w:bCs/>
        </w:rPr>
        <w:t>的流式增量</w:t>
      </w:r>
      <w:r w:rsidRPr="00605DE5">
        <w:t>。</w:t>
      </w:r>
    </w:p>
    <w:p w14:paraId="2A8F90DF" w14:textId="07BFAA44" w:rsidR="00E47632" w:rsidRDefault="00E47632" w:rsidP="00E47632">
      <w:pPr>
        <w:pStyle w:val="a1"/>
      </w:pPr>
      <w:r>
        <w:rPr>
          <w:rFonts w:hint="eastAsia"/>
        </w:rPr>
        <w:t>数据格式</w:t>
      </w:r>
    </w:p>
    <w:p w14:paraId="2EF179D4" w14:textId="089F2066" w:rsidR="00E47632" w:rsidRDefault="00E47632" w:rsidP="00605DE5">
      <w:pPr>
        <w:pStyle w:val="afb"/>
      </w:pPr>
      <w:r>
        <w:rPr>
          <w:rFonts w:hint="eastAsia"/>
        </w:rPr>
        <w:t>服务端每次向前端推送如下的</w:t>
      </w:r>
      <w:r>
        <w:rPr>
          <w:rFonts w:hint="eastAsia"/>
        </w:rPr>
        <w:t xml:space="preserve"> </w:t>
      </w:r>
      <w:r>
        <w:rPr>
          <w:rFonts w:hint="eastAsia"/>
        </w:rPr>
        <w:t>格式</w:t>
      </w:r>
      <w:r w:rsidR="00BF2E76">
        <w:rPr>
          <w:rFonts w:hint="eastAsia"/>
        </w:rPr>
        <w:t>，前端接收数据后进行解析</w:t>
      </w:r>
    </w:p>
    <w:p w14:paraId="539849A6" w14:textId="77777777" w:rsidR="00E47632" w:rsidRPr="00E47632" w:rsidRDefault="00E47632" w:rsidP="00E47632">
      <w:pPr>
        <w:pStyle w:val="afb"/>
        <w:numPr>
          <w:ilvl w:val="0"/>
          <w:numId w:val="11"/>
        </w:numPr>
      </w:pPr>
      <w:r w:rsidRPr="00E47632">
        <w:t>event: &lt;</w:t>
      </w:r>
      <w:r w:rsidRPr="00E47632">
        <w:t>事件名</w:t>
      </w:r>
      <w:r w:rsidRPr="00E47632">
        <w:t>&gt;</w:t>
      </w:r>
    </w:p>
    <w:p w14:paraId="144E3E53" w14:textId="77777777" w:rsidR="00E47632" w:rsidRPr="00E47632" w:rsidRDefault="00E47632" w:rsidP="00E47632">
      <w:pPr>
        <w:pStyle w:val="afb"/>
        <w:numPr>
          <w:ilvl w:val="0"/>
          <w:numId w:val="12"/>
        </w:numPr>
      </w:pPr>
      <w:r w:rsidRPr="00E47632">
        <w:t>data: &lt;</w:t>
      </w:r>
      <w:r w:rsidRPr="00E47632">
        <w:t>数据</w:t>
      </w:r>
      <w:r w:rsidRPr="00E47632">
        <w:t>&gt;</w:t>
      </w:r>
      <w:r w:rsidRPr="00E47632">
        <w:t>（可多行）</w:t>
      </w:r>
    </w:p>
    <w:p w14:paraId="29476D1B" w14:textId="6596D339" w:rsidR="00E47632" w:rsidRDefault="00D22F2A" w:rsidP="00605DE5">
      <w:pPr>
        <w:pStyle w:val="afb"/>
      </w:pPr>
      <w:r>
        <w:rPr>
          <w:rFonts w:hint="eastAsia"/>
        </w:rPr>
        <w:t>其中</w:t>
      </w:r>
      <w:r>
        <w:rPr>
          <w:rFonts w:hint="eastAsia"/>
        </w:rPr>
        <w:t>event</w:t>
      </w:r>
      <w:r>
        <w:rPr>
          <w:rFonts w:hint="eastAsia"/>
        </w:rPr>
        <w:t>把数据按事件分类，比如进度变更、答案输出、</w:t>
      </w:r>
      <w:r w:rsidR="003E2C69">
        <w:rPr>
          <w:rFonts w:hint="eastAsia"/>
        </w:rPr>
        <w:t xml:space="preserve"> </w:t>
      </w:r>
      <w:r>
        <w:rPr>
          <w:rFonts w:hint="eastAsia"/>
        </w:rPr>
        <w:t>报错等等。</w:t>
      </w:r>
      <w:r w:rsidR="00EC05F0">
        <w:tab/>
      </w:r>
    </w:p>
    <w:p w14:paraId="0128FCBA" w14:textId="49734124" w:rsidR="00E47632" w:rsidRDefault="003E2C69" w:rsidP="00EC05F0">
      <w:pPr>
        <w:pStyle w:val="afb"/>
        <w:ind w:firstLineChars="400" w:firstLine="840"/>
      </w:pPr>
      <w:r>
        <w:rPr>
          <w:rFonts w:hint="eastAsia"/>
        </w:rPr>
        <w:t>data</w:t>
      </w:r>
      <w:r w:rsidR="00EC05F0">
        <w:rPr>
          <w:rFonts w:hint="eastAsia"/>
        </w:rPr>
        <w:t>是自定义数据</w:t>
      </w:r>
    </w:p>
    <w:p w14:paraId="2FDA7562" w14:textId="0AF94BE0" w:rsidR="00E47632" w:rsidRDefault="00EC05F0" w:rsidP="00EC05F0">
      <w:pPr>
        <w:pStyle w:val="a1"/>
      </w:pPr>
      <w:r>
        <w:rPr>
          <w:rFonts w:hint="eastAsia"/>
        </w:rPr>
        <w:t>传输流程</w:t>
      </w:r>
    </w:p>
    <w:p w14:paraId="2436D4B0" w14:textId="47914D77" w:rsidR="00EC05F0" w:rsidRDefault="00EC05F0" w:rsidP="00EC05F0">
      <w:pPr>
        <w:pStyle w:val="affa"/>
      </w:pPr>
      <w:r w:rsidRPr="00EC05F0">
        <w:rPr>
          <w:noProof/>
        </w:rPr>
        <w:drawing>
          <wp:inline distT="0" distB="0" distL="0" distR="0" wp14:anchorId="2C55B628" wp14:editId="6E60FD62">
            <wp:extent cx="5274310" cy="1165225"/>
            <wp:effectExtent l="19050" t="19050" r="21590" b="15875"/>
            <wp:docPr id="363231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31304" name=""/>
                    <pic:cNvPicPr/>
                  </pic:nvPicPr>
                  <pic:blipFill>
                    <a:blip r:embed="rId11"/>
                    <a:stretch>
                      <a:fillRect/>
                    </a:stretch>
                  </pic:blipFill>
                  <pic:spPr>
                    <a:xfrm>
                      <a:off x="0" y="0"/>
                      <a:ext cx="5274310" cy="1165225"/>
                    </a:xfrm>
                    <a:prstGeom prst="rect">
                      <a:avLst/>
                    </a:prstGeom>
                    <a:ln w="6350">
                      <a:solidFill>
                        <a:schemeClr val="tx1"/>
                      </a:solidFill>
                    </a:ln>
                  </pic:spPr>
                </pic:pic>
              </a:graphicData>
            </a:graphic>
          </wp:inline>
        </w:drawing>
      </w:r>
    </w:p>
    <w:p w14:paraId="4ABF5D88" w14:textId="5F1B0461" w:rsidR="00EC05F0" w:rsidRPr="00040E16" w:rsidRDefault="00EC05F0" w:rsidP="00EC05F0">
      <w:pPr>
        <w:pStyle w:val="afb"/>
      </w:pPr>
      <w:r w:rsidRPr="00040E16">
        <w:t>这套</w:t>
      </w:r>
      <w:r w:rsidRPr="00040E16">
        <w:t xml:space="preserve"> SSE </w:t>
      </w:r>
      <w:r w:rsidRPr="00040E16">
        <w:t>可以理解成</w:t>
      </w:r>
      <w:r w:rsidR="005A56C2" w:rsidRPr="00040E16">
        <w:rPr>
          <w:rFonts w:hint="eastAsia"/>
        </w:rPr>
        <w:t xml:space="preserve"> </w:t>
      </w:r>
      <w:r w:rsidRPr="00040E16">
        <w:t>“</w:t>
      </w:r>
      <w:r w:rsidRPr="00040E16">
        <w:t>一根一直不断开的水管</w:t>
      </w:r>
      <w:r w:rsidR="005A56C2" w:rsidRPr="00040E16">
        <w:rPr>
          <w:rFonts w:hint="eastAsia"/>
        </w:rPr>
        <w:t>（</w:t>
      </w:r>
      <w:r w:rsidR="005A56C2" w:rsidRPr="00040E16">
        <w:t>StreamingResponse</w:t>
      </w:r>
      <w:r w:rsidR="005A56C2" w:rsidRPr="00040E16">
        <w:rPr>
          <w:rFonts w:hint="eastAsia"/>
        </w:rPr>
        <w:t>）</w:t>
      </w:r>
      <w:r w:rsidRPr="00040E16">
        <w:t xml:space="preserve"> + </w:t>
      </w:r>
      <w:r w:rsidRPr="00040E16">
        <w:t>一个消息队列当中转站</w:t>
      </w:r>
      <w:r w:rsidR="005A56C2" w:rsidRPr="00040E16">
        <w:rPr>
          <w:rFonts w:hint="eastAsia"/>
        </w:rPr>
        <w:t>（</w:t>
      </w:r>
      <w:r w:rsidR="005A56C2" w:rsidRPr="00040E16">
        <w:rPr>
          <w:rFonts w:hint="eastAsia"/>
        </w:rPr>
        <w:t>queue.Queue</w:t>
      </w:r>
      <w:r w:rsidR="005A56C2" w:rsidRPr="00040E16">
        <w:rPr>
          <w:rFonts w:hint="eastAsia"/>
        </w:rPr>
        <w:t>）</w:t>
      </w:r>
      <w:r w:rsidRPr="00040E16">
        <w:t>”</w:t>
      </w:r>
      <w:r w:rsidRPr="00040E16">
        <w:t>。</w:t>
      </w:r>
    </w:p>
    <w:p w14:paraId="6F1AC3B6" w14:textId="77777777" w:rsidR="00EC05F0" w:rsidRPr="00040E16" w:rsidRDefault="00EC05F0" w:rsidP="00EC05F0">
      <w:pPr>
        <w:pStyle w:val="afb"/>
      </w:pPr>
      <w:r w:rsidRPr="00040E16">
        <w:t>前端页面先把问题提交给后端拿到</w:t>
      </w:r>
      <w:r w:rsidRPr="00040E16">
        <w:t> session_id</w:t>
      </w:r>
      <w:r w:rsidRPr="00040E16">
        <w:t>，然后用</w:t>
      </w:r>
      <w:r w:rsidRPr="00040E16">
        <w:t> EventSource</w:t>
      </w:r>
      <w:r w:rsidRPr="00040E16">
        <w:rPr>
          <w:rFonts w:hint="eastAsia"/>
        </w:rPr>
        <w:t>（前端工具）</w:t>
      </w:r>
      <w:r w:rsidRPr="00040E16">
        <w:t> </w:t>
      </w:r>
      <w:r w:rsidRPr="00040E16">
        <w:t>去连</w:t>
      </w:r>
      <w:r w:rsidRPr="00040E16">
        <w:t> /stream/{session_id} </w:t>
      </w:r>
      <w:r w:rsidRPr="00040E16">
        <w:t>这根</w:t>
      </w:r>
      <w:r w:rsidRPr="00040E16">
        <w:t>“</w:t>
      </w:r>
      <w:r w:rsidRPr="00040E16">
        <w:t>水管</w:t>
      </w:r>
      <w:r w:rsidRPr="00040E16">
        <w:t>”</w:t>
      </w:r>
      <w:r w:rsidRPr="00040E16">
        <w:t>；</w:t>
      </w:r>
    </w:p>
    <w:p w14:paraId="39108CC8" w14:textId="4C46D03C" w:rsidR="00EC05F0" w:rsidRPr="00040E16" w:rsidRDefault="00EC05F0" w:rsidP="00EC05F0">
      <w:pPr>
        <w:pStyle w:val="afb"/>
      </w:pPr>
      <w:r w:rsidRPr="00040E16">
        <w:t>后端在后台跑</w:t>
      </w:r>
      <w:r w:rsidRPr="00040E16">
        <w:t xml:space="preserve"> LangGraph </w:t>
      </w:r>
      <w:r w:rsidRPr="00040E16">
        <w:t>的各个节点时，把阶段进度和回答增量</w:t>
      </w:r>
      <w:r w:rsidRPr="00040E16">
        <w:t> token</w:t>
      </w:r>
      <w:r w:rsidRPr="00040E16">
        <w:t>不断</w:t>
      </w:r>
      <w:r w:rsidRPr="00040E16">
        <w:t> queue.put() </w:t>
      </w:r>
      <w:r w:rsidRPr="00040E16">
        <w:t>进队列；</w:t>
      </w:r>
      <w:r w:rsidRPr="00040E16">
        <w:t>sse_generator </w:t>
      </w:r>
      <w:r w:rsidRPr="00040E16">
        <w:t>再从队列里</w:t>
      </w:r>
      <w:r w:rsidRPr="00040E16">
        <w:t> get() </w:t>
      </w:r>
      <w:r w:rsidRPr="00040E16">
        <w:t>出来，按</w:t>
      </w:r>
      <w:r w:rsidRPr="00040E16">
        <w:t> SSE </w:t>
      </w:r>
      <w:r w:rsidRPr="00040E16">
        <w:t>协议拼成</w:t>
      </w:r>
      <w:r w:rsidRPr="00040E16">
        <w:t> event/data </w:t>
      </w:r>
      <w:r w:rsidRPr="00040E16">
        <w:t>文本，</w:t>
      </w:r>
      <w:r w:rsidRPr="00040E16">
        <w:t>StreamingResponse</w:t>
      </w:r>
      <w:r w:rsidRPr="00040E16">
        <w:rPr>
          <w:rFonts w:hint="eastAsia"/>
        </w:rPr>
        <w:t>会通过不断</w:t>
      </w:r>
      <w:r w:rsidRPr="00040E16">
        <w:rPr>
          <w:rFonts w:hint="eastAsia"/>
        </w:rPr>
        <w:t>Next</w:t>
      </w:r>
      <w:r w:rsidRPr="00040E16">
        <w:rPr>
          <w:rFonts w:hint="eastAsia"/>
        </w:rPr>
        <w:t>各个</w:t>
      </w:r>
      <w:r w:rsidRPr="00040E16">
        <w:t> yield</w:t>
      </w:r>
      <w:r w:rsidRPr="00040E16">
        <w:rPr>
          <w:rFonts w:hint="eastAsia"/>
        </w:rPr>
        <w:t>，把得到的结果</w:t>
      </w:r>
      <w:r w:rsidRPr="00040E16">
        <w:t> </w:t>
      </w:r>
      <w:r w:rsidRPr="00040E16">
        <w:t>给浏览器。</w:t>
      </w:r>
    </w:p>
    <w:p w14:paraId="7892DA21" w14:textId="2CBF4109" w:rsidR="004C0AF8" w:rsidRDefault="00EC05F0" w:rsidP="004C0AF8">
      <w:pPr>
        <w:pStyle w:val="a1"/>
      </w:pPr>
      <w:r>
        <w:rPr>
          <w:rFonts w:hint="eastAsia"/>
        </w:rPr>
        <w:t xml:space="preserve"> </w:t>
      </w:r>
      <w:r w:rsidR="004C0AF8">
        <w:rPr>
          <w:rFonts w:hint="eastAsia"/>
        </w:rPr>
        <w:t>代码实现</w:t>
      </w:r>
    </w:p>
    <w:p w14:paraId="60F31163" w14:textId="08142E18" w:rsidR="00FB44F9" w:rsidRDefault="005F10C9" w:rsidP="00FB44F9">
      <w:pPr>
        <w:pStyle w:val="a3"/>
      </w:pPr>
      <w:r>
        <w:rPr>
          <w:rFonts w:hint="eastAsia"/>
        </w:rPr>
        <w:t>增加</w:t>
      </w:r>
      <w:r>
        <w:rPr>
          <w:rFonts w:hint="eastAsia"/>
        </w:rPr>
        <w:t>sse_utils.py</w:t>
      </w:r>
    </w:p>
    <w:p w14:paraId="6D54EFF8" w14:textId="36F9068E" w:rsidR="00FB44F9" w:rsidRDefault="00FB44F9" w:rsidP="00FB44F9">
      <w:pPr>
        <w:pStyle w:val="afb"/>
      </w:pPr>
      <w:r>
        <w:rPr>
          <w:rFonts w:hint="eastAsia"/>
        </w:rPr>
        <w:t>理解</w:t>
      </w:r>
      <w:r>
        <w:rPr>
          <w:rFonts w:hint="eastAsia"/>
        </w:rPr>
        <w:t>yield</w:t>
      </w:r>
      <w:r>
        <w:rPr>
          <w:rFonts w:hint="eastAsia"/>
        </w:rPr>
        <w:t>和</w:t>
      </w:r>
      <w:r>
        <w:rPr>
          <w:rFonts w:hint="eastAsia"/>
        </w:rPr>
        <w:t>AsyncGenerator</w:t>
      </w:r>
      <w:r>
        <w:rPr>
          <w:rFonts w:hint="eastAsia"/>
        </w:rPr>
        <w:t>的关系</w:t>
      </w:r>
    </w:p>
    <w:p w14:paraId="01BC3889" w14:textId="0D45C1DE" w:rsidR="00FB44F9" w:rsidRPr="00FB44F9" w:rsidRDefault="00FB44F9" w:rsidP="00FB44F9">
      <w:pPr>
        <w:pStyle w:val="afb"/>
      </w:pPr>
      <w:r>
        <w:rPr>
          <w:rFonts w:hint="eastAsia"/>
        </w:rPr>
        <w:t>理解</w:t>
      </w:r>
      <w:r>
        <w:t>loop.run_in_executor</w:t>
      </w:r>
      <w:r>
        <w:rPr>
          <w:rFonts w:hint="eastAsia"/>
        </w:rPr>
        <w:t>的作用</w:t>
      </w:r>
    </w:p>
    <w:p w14:paraId="2034DDF2" w14:textId="77777777" w:rsidR="00D05543" w:rsidRDefault="00D05543" w:rsidP="00D05543">
      <w:pPr>
        <w:pStyle w:val="afff0"/>
        <w:rPr>
          <w:kern w:val="0"/>
        </w:rPr>
      </w:pPr>
      <w:r>
        <w:rPr>
          <w:color w:val="CF8E6D"/>
        </w:rPr>
        <w:t xml:space="preserve">import </w:t>
      </w:r>
      <w:r>
        <w:t>json</w:t>
      </w:r>
      <w:r>
        <w:br/>
      </w:r>
      <w:r>
        <w:rPr>
          <w:color w:val="CF8E6D"/>
        </w:rPr>
        <w:t xml:space="preserve">import </w:t>
      </w:r>
      <w:r>
        <w:t>queue</w:t>
      </w:r>
      <w:r>
        <w:br/>
      </w:r>
      <w:r>
        <w:rPr>
          <w:color w:val="CF8E6D"/>
        </w:rPr>
        <w:t xml:space="preserve">import </w:t>
      </w:r>
      <w:r>
        <w:t>asyncio</w:t>
      </w:r>
      <w:r>
        <w:br/>
      </w:r>
      <w:r>
        <w:rPr>
          <w:color w:val="CF8E6D"/>
        </w:rPr>
        <w:t xml:space="preserve">from </w:t>
      </w:r>
      <w:r>
        <w:t xml:space="preserve">typing </w:t>
      </w:r>
      <w:r>
        <w:rPr>
          <w:color w:val="CF8E6D"/>
        </w:rPr>
        <w:t xml:space="preserve">import </w:t>
      </w:r>
      <w:r>
        <w:t>Dict, Any, Optional, AsyncGenerator</w:t>
      </w:r>
      <w:r>
        <w:br/>
      </w:r>
      <w:r>
        <w:rPr>
          <w:color w:val="CF8E6D"/>
        </w:rPr>
        <w:t xml:space="preserve">from </w:t>
      </w:r>
      <w:r>
        <w:t xml:space="preserve">fastapi </w:t>
      </w:r>
      <w:r>
        <w:rPr>
          <w:color w:val="CF8E6D"/>
        </w:rPr>
        <w:t xml:space="preserve">import </w:t>
      </w:r>
      <w:r>
        <w:t>Request</w:t>
      </w:r>
      <w:r>
        <w:br/>
      </w:r>
      <w:r>
        <w:br/>
      </w:r>
      <w:r>
        <w:br/>
      </w:r>
      <w:r>
        <w:rPr>
          <w:color w:val="CF8E6D"/>
        </w:rPr>
        <w:t xml:space="preserve">class </w:t>
      </w:r>
      <w:r>
        <w:t>SSEEvent:</w:t>
      </w:r>
      <w:r>
        <w:br/>
      </w:r>
      <w:r>
        <w:lastRenderedPageBreak/>
        <w:t xml:space="preserve">    READY = </w:t>
      </w:r>
      <w:r>
        <w:rPr>
          <w:color w:val="6AAB73"/>
        </w:rPr>
        <w:t xml:space="preserve">"ready"         </w:t>
      </w:r>
      <w:r>
        <w:rPr>
          <w:color w:val="9F86EA"/>
        </w:rPr>
        <w:t xml:space="preserve"># </w:t>
      </w:r>
      <w:r>
        <w:rPr>
          <w:color w:val="9F86EA"/>
        </w:rPr>
        <w:t>连接建立</w:t>
      </w:r>
      <w:r>
        <w:rPr>
          <w:color w:val="9F86EA"/>
        </w:rPr>
        <w:br/>
        <w:t xml:space="preserve">    </w:t>
      </w:r>
      <w:r>
        <w:t xml:space="preserve">PROGRESS = </w:t>
      </w:r>
      <w:r>
        <w:rPr>
          <w:color w:val="6AAB73"/>
        </w:rPr>
        <w:t xml:space="preserve">"progress"   </w:t>
      </w:r>
      <w:r>
        <w:rPr>
          <w:color w:val="9F86EA"/>
        </w:rPr>
        <w:t xml:space="preserve"># </w:t>
      </w:r>
      <w:r>
        <w:rPr>
          <w:color w:val="9F86EA"/>
        </w:rPr>
        <w:t>任务节点进度</w:t>
      </w:r>
      <w:r>
        <w:rPr>
          <w:color w:val="9F86EA"/>
        </w:rPr>
        <w:br/>
        <w:t xml:space="preserve">    </w:t>
      </w:r>
      <w:r>
        <w:t xml:space="preserve">DELTA = </w:t>
      </w:r>
      <w:r>
        <w:rPr>
          <w:color w:val="6AAB73"/>
        </w:rPr>
        <w:t xml:space="preserve">"delta"         </w:t>
      </w:r>
      <w:r>
        <w:rPr>
          <w:color w:val="9F86EA"/>
        </w:rPr>
        <w:t xml:space="preserve"># LLM </w:t>
      </w:r>
      <w:r>
        <w:rPr>
          <w:color w:val="9F86EA"/>
        </w:rPr>
        <w:t>流式输出增量</w:t>
      </w:r>
      <w:r>
        <w:rPr>
          <w:color w:val="9F86EA"/>
        </w:rPr>
        <w:br/>
        <w:t xml:space="preserve">    </w:t>
      </w:r>
      <w:r>
        <w:t xml:space="preserve">FINAL = </w:t>
      </w:r>
      <w:r>
        <w:rPr>
          <w:color w:val="6AAB73"/>
        </w:rPr>
        <w:t xml:space="preserve">"final"         </w:t>
      </w:r>
      <w:r>
        <w:rPr>
          <w:color w:val="9F86EA"/>
        </w:rPr>
        <w:t xml:space="preserve"># </w:t>
      </w:r>
      <w:r>
        <w:rPr>
          <w:color w:val="9F86EA"/>
        </w:rPr>
        <w:t>最终完整答案</w:t>
      </w:r>
      <w:r>
        <w:rPr>
          <w:color w:val="9F86EA"/>
        </w:rPr>
        <w:br/>
        <w:t xml:space="preserve">    </w:t>
      </w:r>
      <w:r>
        <w:t xml:space="preserve">ERROR = </w:t>
      </w:r>
      <w:r>
        <w:rPr>
          <w:color w:val="6AAB73"/>
        </w:rPr>
        <w:t xml:space="preserve">"error"         </w:t>
      </w:r>
      <w:r>
        <w:rPr>
          <w:color w:val="9F86EA"/>
        </w:rPr>
        <w:t xml:space="preserve"># </w:t>
      </w:r>
      <w:r>
        <w:rPr>
          <w:color w:val="9F86EA"/>
        </w:rPr>
        <w:t>错误信息</w:t>
      </w:r>
      <w:r>
        <w:rPr>
          <w:color w:val="9F86EA"/>
        </w:rPr>
        <w:br/>
        <w:t xml:space="preserve">    </w:t>
      </w:r>
      <w:r>
        <w:t xml:space="preserve">CLOSE = </w:t>
      </w:r>
      <w:r>
        <w:rPr>
          <w:color w:val="6AAB73"/>
        </w:rPr>
        <w:t xml:space="preserve">"__close__"     </w:t>
      </w:r>
      <w:r>
        <w:rPr>
          <w:color w:val="9F86EA"/>
        </w:rPr>
        <w:t xml:space="preserve"># </w:t>
      </w:r>
      <w:r>
        <w:rPr>
          <w:color w:val="9F86EA"/>
        </w:rPr>
        <w:t>关闭连接信号</w:t>
      </w:r>
      <w:r>
        <w:rPr>
          <w:color w:val="9F86EA"/>
        </w:rPr>
        <w:br/>
      </w:r>
      <w:r>
        <w:rPr>
          <w:color w:val="9F86EA"/>
        </w:rPr>
        <w:br/>
      </w:r>
      <w:r>
        <w:rPr>
          <w:color w:val="9F86EA"/>
        </w:rPr>
        <w:br/>
        <w:t xml:space="preserve"># </w:t>
      </w:r>
      <w:r>
        <w:rPr>
          <w:color w:val="9F86EA"/>
        </w:rPr>
        <w:t>全局</w:t>
      </w:r>
      <w:r>
        <w:rPr>
          <w:color w:val="9F86EA"/>
        </w:rPr>
        <w:t xml:space="preserve"> SSE </w:t>
      </w:r>
      <w:r>
        <w:rPr>
          <w:color w:val="9F86EA"/>
        </w:rPr>
        <w:t>会话队列存储</w:t>
      </w:r>
      <w:r>
        <w:rPr>
          <w:color w:val="9F86EA"/>
        </w:rPr>
        <w:br/>
        <w:t># Key: session_id, Value: queue.Queue</w:t>
      </w:r>
      <w:r>
        <w:rPr>
          <w:color w:val="9F86EA"/>
        </w:rPr>
        <w:br/>
      </w:r>
      <w:r>
        <w:t>_session_stream: Dict[</w:t>
      </w:r>
      <w:r>
        <w:rPr>
          <w:color w:val="8888C6"/>
        </w:rPr>
        <w:t>str</w:t>
      </w:r>
      <w:r>
        <w:t xml:space="preserve">, </w:t>
      </w:r>
      <w:r w:rsidRPr="00D05543">
        <w:t>"queue.Queue</w:t>
      </w:r>
      <w:r>
        <w:rPr>
          <w:color w:val="6AAB73"/>
        </w:rPr>
        <w:t>"</w:t>
      </w:r>
      <w:r>
        <w:t>] = {}</w:t>
      </w:r>
      <w:r>
        <w:br/>
      </w:r>
      <w:r>
        <w:br/>
      </w:r>
      <w:r>
        <w:rPr>
          <w:color w:val="CF8E6D"/>
        </w:rPr>
        <w:t xml:space="preserve">def </w:t>
      </w:r>
      <w:r>
        <w:rPr>
          <w:color w:val="56A8F5"/>
        </w:rPr>
        <w:t>get_sse_queue</w:t>
      </w:r>
      <w:r>
        <w:t xml:space="preserve">(session_id: </w:t>
      </w:r>
      <w:r>
        <w:rPr>
          <w:color w:val="8888C6"/>
        </w:rPr>
        <w:t>str</w:t>
      </w:r>
      <w:r>
        <w:t>) -&gt; Optional[</w:t>
      </w:r>
      <w:r>
        <w:rPr>
          <w:color w:val="6AAB73"/>
        </w:rPr>
        <w:t>"</w:t>
      </w:r>
      <w:r w:rsidRPr="00D05543">
        <w:t>queue.Queue</w:t>
      </w:r>
      <w:r>
        <w:rPr>
          <w:color w:val="6AAB73"/>
        </w:rPr>
        <w:t>"</w:t>
      </w:r>
      <w:r>
        <w:t>]:</w:t>
      </w:r>
      <w:r>
        <w:br/>
        <w:t xml:space="preserve">    </w:t>
      </w:r>
      <w:r>
        <w:rPr>
          <w:i/>
          <w:iCs/>
          <w:color w:val="5F826B"/>
        </w:rPr>
        <w:t>"""</w:t>
      </w:r>
      <w:r>
        <w:rPr>
          <w:i/>
          <w:iCs/>
          <w:color w:val="5F826B"/>
        </w:rPr>
        <w:t>获取指定</w:t>
      </w:r>
      <w:r>
        <w:rPr>
          <w:i/>
          <w:iCs/>
          <w:color w:val="5F826B"/>
        </w:rPr>
        <w:t xml:space="preserve"> session </w:t>
      </w:r>
      <w:r>
        <w:rPr>
          <w:i/>
          <w:iCs/>
          <w:color w:val="5F826B"/>
        </w:rPr>
        <w:t>的队列</w:t>
      </w:r>
      <w:r>
        <w:rPr>
          <w:i/>
          <w:iCs/>
          <w:color w:val="5F826B"/>
        </w:rPr>
        <w:t>"""</w:t>
      </w:r>
      <w:r>
        <w:rPr>
          <w:i/>
          <w:iCs/>
          <w:color w:val="5F826B"/>
        </w:rPr>
        <w:br/>
        <w:t xml:space="preserve">    </w:t>
      </w:r>
      <w:r>
        <w:rPr>
          <w:color w:val="CF8E6D"/>
        </w:rPr>
        <w:t xml:space="preserve">return </w:t>
      </w:r>
      <w:r>
        <w:t>_session_stream.get(session_id)</w:t>
      </w:r>
      <w:r>
        <w:br/>
      </w:r>
      <w:r>
        <w:br/>
      </w:r>
      <w:r>
        <w:rPr>
          <w:color w:val="CF8E6D"/>
        </w:rPr>
        <w:t xml:space="preserve">def </w:t>
      </w:r>
      <w:r>
        <w:rPr>
          <w:color w:val="56A8F5"/>
        </w:rPr>
        <w:t>create_sse_queue</w:t>
      </w:r>
      <w:r>
        <w:t xml:space="preserve">(session_id: </w:t>
      </w:r>
      <w:r>
        <w:rPr>
          <w:color w:val="8888C6"/>
        </w:rPr>
        <w:t>str</w:t>
      </w:r>
      <w:r>
        <w:t xml:space="preserve">) -&gt; </w:t>
      </w:r>
      <w:r w:rsidRPr="00D05543">
        <w:t>"queue.Queue"</w:t>
      </w:r>
      <w:r>
        <w:t>:</w:t>
      </w:r>
      <w:r>
        <w:br/>
        <w:t xml:space="preserve">    </w:t>
      </w:r>
      <w:r>
        <w:rPr>
          <w:i/>
          <w:iCs/>
          <w:color w:val="5F826B"/>
        </w:rPr>
        <w:t>"""</w:t>
      </w:r>
      <w:r>
        <w:rPr>
          <w:i/>
          <w:iCs/>
          <w:color w:val="5F826B"/>
        </w:rPr>
        <w:t>创建并注册一个新的</w:t>
      </w:r>
      <w:r>
        <w:rPr>
          <w:i/>
          <w:iCs/>
          <w:color w:val="5F826B"/>
        </w:rPr>
        <w:t xml:space="preserve"> SSE </w:t>
      </w:r>
      <w:r>
        <w:rPr>
          <w:i/>
          <w:iCs/>
          <w:color w:val="5F826B"/>
        </w:rPr>
        <w:t>队列</w:t>
      </w:r>
      <w:r>
        <w:rPr>
          <w:i/>
          <w:iCs/>
          <w:color w:val="5F826B"/>
        </w:rPr>
        <w:t>"""</w:t>
      </w:r>
      <w:r>
        <w:rPr>
          <w:i/>
          <w:iCs/>
          <w:color w:val="5F826B"/>
        </w:rPr>
        <w:br/>
        <w:t xml:space="preserve">    </w:t>
      </w:r>
      <w:r>
        <w:t>q = queue.Queue()</w:t>
      </w:r>
      <w:r>
        <w:br/>
        <w:t xml:space="preserve">    _session_stream[session_id] = q</w:t>
      </w:r>
      <w:r>
        <w:br/>
        <w:t xml:space="preserve">    </w:t>
      </w:r>
      <w:r>
        <w:rPr>
          <w:color w:val="CF8E6D"/>
        </w:rPr>
        <w:t xml:space="preserve">return </w:t>
      </w:r>
      <w:r>
        <w:t>q</w:t>
      </w:r>
      <w:r>
        <w:br/>
      </w:r>
      <w:r>
        <w:br/>
      </w:r>
      <w:r>
        <w:rPr>
          <w:color w:val="CF8E6D"/>
        </w:rPr>
        <w:t xml:space="preserve">def </w:t>
      </w:r>
      <w:r>
        <w:rPr>
          <w:color w:val="56A8F5"/>
        </w:rPr>
        <w:t>remove_sse_queue</w:t>
      </w:r>
      <w:r>
        <w:t xml:space="preserve">(session_id: </w:t>
      </w:r>
      <w:r>
        <w:rPr>
          <w:color w:val="8888C6"/>
        </w:rPr>
        <w:t>str</w:t>
      </w:r>
      <w:r>
        <w:t>):</w:t>
      </w:r>
      <w:r>
        <w:br/>
        <w:t xml:space="preserve">    </w:t>
      </w:r>
      <w:r>
        <w:rPr>
          <w:i/>
          <w:iCs/>
          <w:color w:val="5F826B"/>
        </w:rPr>
        <w:t>"""</w:t>
      </w:r>
      <w:r>
        <w:rPr>
          <w:i/>
          <w:iCs/>
          <w:color w:val="5F826B"/>
        </w:rPr>
        <w:t>移除指定</w:t>
      </w:r>
      <w:r>
        <w:rPr>
          <w:i/>
          <w:iCs/>
          <w:color w:val="5F826B"/>
        </w:rPr>
        <w:t xml:space="preserve"> session </w:t>
      </w:r>
      <w:r>
        <w:rPr>
          <w:i/>
          <w:iCs/>
          <w:color w:val="5F826B"/>
        </w:rPr>
        <w:t>的队列</w:t>
      </w:r>
      <w:r>
        <w:rPr>
          <w:i/>
          <w:iCs/>
          <w:color w:val="5F826B"/>
        </w:rPr>
        <w:t>"""</w:t>
      </w:r>
      <w:r>
        <w:rPr>
          <w:i/>
          <w:iCs/>
          <w:color w:val="5F826B"/>
        </w:rPr>
        <w:br/>
        <w:t xml:space="preserve">    </w:t>
      </w:r>
      <w:r>
        <w:t xml:space="preserve">_session_stream.pop(session_id, </w:t>
      </w:r>
      <w:r>
        <w:rPr>
          <w:color w:val="CF8E6D"/>
        </w:rPr>
        <w:t>None</w:t>
      </w:r>
      <w:r>
        <w:t>)</w:t>
      </w:r>
      <w:r>
        <w:br/>
      </w:r>
      <w:r>
        <w:br/>
      </w:r>
      <w:r>
        <w:rPr>
          <w:color w:val="CF8E6D"/>
        </w:rPr>
        <w:t xml:space="preserve">def </w:t>
      </w:r>
      <w:r>
        <w:rPr>
          <w:color w:val="56A8F5"/>
        </w:rPr>
        <w:t>_sse_pack</w:t>
      </w:r>
      <w:r>
        <w:t xml:space="preserve">(event: </w:t>
      </w:r>
      <w:r>
        <w:rPr>
          <w:color w:val="8888C6"/>
        </w:rPr>
        <w:t>str</w:t>
      </w:r>
      <w:r>
        <w:t>, data: Dict[</w:t>
      </w:r>
      <w:r>
        <w:rPr>
          <w:color w:val="8888C6"/>
        </w:rPr>
        <w:t>str</w:t>
      </w:r>
      <w:r>
        <w:t xml:space="preserve">, Any]) -&gt; </w:t>
      </w:r>
      <w:r>
        <w:rPr>
          <w:color w:val="8888C6"/>
        </w:rPr>
        <w:t>str</w:t>
      </w:r>
      <w:r>
        <w:t>:</w:t>
      </w:r>
      <w:r>
        <w:br/>
        <w:t xml:space="preserve">    </w:t>
      </w:r>
      <w:r>
        <w:rPr>
          <w:i/>
          <w:iCs/>
          <w:color w:val="5F826B"/>
        </w:rPr>
        <w:t>"""</w:t>
      </w:r>
      <w:r>
        <w:rPr>
          <w:i/>
          <w:iCs/>
          <w:color w:val="5F826B"/>
        </w:rPr>
        <w:t>打包</w:t>
      </w:r>
      <w:r>
        <w:rPr>
          <w:i/>
          <w:iCs/>
          <w:color w:val="5F826B"/>
        </w:rPr>
        <w:t xml:space="preserve"> SSE </w:t>
      </w:r>
      <w:r>
        <w:rPr>
          <w:i/>
          <w:iCs/>
          <w:color w:val="5F826B"/>
        </w:rPr>
        <w:t>消息格式</w:t>
      </w:r>
      <w:r>
        <w:rPr>
          <w:i/>
          <w:iCs/>
          <w:color w:val="5F826B"/>
        </w:rPr>
        <w:t>"""</w:t>
      </w:r>
      <w:r>
        <w:rPr>
          <w:i/>
          <w:iCs/>
          <w:color w:val="5F826B"/>
        </w:rPr>
        <w:br/>
        <w:t xml:space="preserve">    </w:t>
      </w:r>
      <w:r>
        <w:t xml:space="preserve">payload = json.dumps(data, </w:t>
      </w:r>
      <w:r>
        <w:rPr>
          <w:color w:val="AA4926"/>
        </w:rPr>
        <w:t>ensure_ascii</w:t>
      </w:r>
      <w:r>
        <w:t>=</w:t>
      </w:r>
      <w:r>
        <w:rPr>
          <w:color w:val="CF8E6D"/>
        </w:rPr>
        <w:t>False</w:t>
      </w:r>
      <w:r>
        <w:t>)</w:t>
      </w:r>
      <w:r>
        <w:br/>
        <w:t xml:space="preserve">    </w:t>
      </w:r>
      <w:r>
        <w:rPr>
          <w:color w:val="CF8E6D"/>
        </w:rPr>
        <w:t xml:space="preserve">return </w:t>
      </w:r>
      <w:r>
        <w:rPr>
          <w:color w:val="6AAB73"/>
        </w:rPr>
        <w:t xml:space="preserve">f"event: </w:t>
      </w:r>
      <w:r>
        <w:rPr>
          <w:color w:val="CF8E6D"/>
        </w:rPr>
        <w:t>{</w:t>
      </w:r>
      <w:r>
        <w:t>event</w:t>
      </w:r>
      <w:r>
        <w:rPr>
          <w:color w:val="CF8E6D"/>
        </w:rPr>
        <w:t>}\n</w:t>
      </w:r>
      <w:r>
        <w:rPr>
          <w:color w:val="6AAB73"/>
        </w:rPr>
        <w:t xml:space="preserve">data: </w:t>
      </w:r>
      <w:r>
        <w:rPr>
          <w:color w:val="CF8E6D"/>
        </w:rPr>
        <w:t>{</w:t>
      </w:r>
      <w:r>
        <w:t>payload</w:t>
      </w:r>
      <w:r>
        <w:rPr>
          <w:color w:val="CF8E6D"/>
        </w:rPr>
        <w:t>}\n\n</w:t>
      </w:r>
      <w:r>
        <w:rPr>
          <w:color w:val="6AAB73"/>
        </w:rPr>
        <w:t>"</w:t>
      </w:r>
      <w:r>
        <w:rPr>
          <w:color w:val="6AAB73"/>
        </w:rPr>
        <w:br/>
      </w:r>
      <w:r>
        <w:rPr>
          <w:color w:val="6AAB73"/>
        </w:rPr>
        <w:br/>
      </w:r>
      <w:r>
        <w:rPr>
          <w:color w:val="CF8E6D"/>
        </w:rPr>
        <w:t xml:space="preserve">def </w:t>
      </w:r>
      <w:r>
        <w:rPr>
          <w:color w:val="56A8F5"/>
        </w:rPr>
        <w:t>push_to_session</w:t>
      </w:r>
      <w:r>
        <w:t xml:space="preserve">(session_id: </w:t>
      </w:r>
      <w:r>
        <w:rPr>
          <w:color w:val="8888C6"/>
        </w:rPr>
        <w:t>str</w:t>
      </w:r>
      <w:r>
        <w:t xml:space="preserve">, event: </w:t>
      </w:r>
      <w:r>
        <w:rPr>
          <w:color w:val="8888C6"/>
        </w:rPr>
        <w:t>str</w:t>
      </w:r>
      <w:r>
        <w:t>, data: Dict[</w:t>
      </w:r>
      <w:r>
        <w:rPr>
          <w:color w:val="8888C6"/>
        </w:rPr>
        <w:t>str</w:t>
      </w:r>
      <w:r>
        <w:t>, Any]):</w:t>
      </w:r>
      <w:r>
        <w:br/>
        <w:t xml:space="preserve">    </w:t>
      </w:r>
      <w:r>
        <w:rPr>
          <w:i/>
          <w:iCs/>
          <w:color w:val="5F826B"/>
        </w:rPr>
        <w:t>"""</w:t>
      </w:r>
      <w:r>
        <w:rPr>
          <w:i/>
          <w:iCs/>
          <w:color w:val="5F826B"/>
        </w:rPr>
        <w:br/>
        <w:t xml:space="preserve">    </w:t>
      </w:r>
      <w:r>
        <w:rPr>
          <w:i/>
          <w:iCs/>
          <w:color w:val="5F826B"/>
        </w:rPr>
        <w:t>通过</w:t>
      </w:r>
      <w:r>
        <w:rPr>
          <w:i/>
          <w:iCs/>
          <w:color w:val="5F826B"/>
        </w:rPr>
        <w:t xml:space="preserve"> session_id </w:t>
      </w:r>
      <w:r>
        <w:rPr>
          <w:i/>
          <w:iCs/>
          <w:color w:val="5F826B"/>
        </w:rPr>
        <w:t>推送事件</w:t>
      </w:r>
      <w:r>
        <w:rPr>
          <w:i/>
          <w:iCs/>
          <w:color w:val="5F826B"/>
        </w:rPr>
        <w:br/>
        <w:t xml:space="preserve">    """</w:t>
      </w:r>
      <w:r>
        <w:rPr>
          <w:i/>
          <w:iCs/>
          <w:color w:val="5F826B"/>
        </w:rPr>
        <w:br/>
        <w:t xml:space="preserve">    </w:t>
      </w:r>
      <w:r>
        <w:t>stream_queue = get_sse_queue(session_id)</w:t>
      </w:r>
      <w:r>
        <w:br/>
        <w:t xml:space="preserve">    </w:t>
      </w:r>
      <w:r>
        <w:rPr>
          <w:color w:val="CF8E6D"/>
        </w:rPr>
        <w:t xml:space="preserve">if </w:t>
      </w:r>
      <w:r>
        <w:t>stream_queue:</w:t>
      </w:r>
      <w:r>
        <w:br/>
        <w:t xml:space="preserve">        stream_queue.put({</w:t>
      </w:r>
      <w:r>
        <w:rPr>
          <w:color w:val="6AAB73"/>
        </w:rPr>
        <w:t>"event"</w:t>
      </w:r>
      <w:r>
        <w:t xml:space="preserve">: event, </w:t>
      </w:r>
      <w:r>
        <w:rPr>
          <w:color w:val="6AAB73"/>
        </w:rPr>
        <w:t>"data"</w:t>
      </w:r>
      <w:r>
        <w:t>: data})</w:t>
      </w:r>
      <w:r>
        <w:br/>
      </w:r>
      <w:r>
        <w:br/>
      </w:r>
      <w:r>
        <w:rPr>
          <w:color w:val="CF8E6D"/>
        </w:rPr>
        <w:t xml:space="preserve">async def </w:t>
      </w:r>
      <w:r>
        <w:rPr>
          <w:color w:val="56A8F5"/>
        </w:rPr>
        <w:t>sse_generator</w:t>
      </w:r>
      <w:r>
        <w:t xml:space="preserve">(session_id: </w:t>
      </w:r>
      <w:r>
        <w:rPr>
          <w:color w:val="8888C6"/>
        </w:rPr>
        <w:t>str</w:t>
      </w:r>
      <w:r>
        <w:t>, request: Request) -&gt; AsyncGenerator[</w:t>
      </w:r>
      <w:r>
        <w:rPr>
          <w:color w:val="8888C6"/>
        </w:rPr>
        <w:t>str</w:t>
      </w:r>
      <w:r>
        <w:t xml:space="preserve">, </w:t>
      </w:r>
      <w:r>
        <w:rPr>
          <w:color w:val="CF8E6D"/>
        </w:rPr>
        <w:t>None</w:t>
      </w:r>
      <w:r>
        <w:t>]:</w:t>
      </w:r>
      <w:r>
        <w:br/>
        <w:t xml:space="preserve">    </w:t>
      </w:r>
      <w:r>
        <w:rPr>
          <w:i/>
          <w:iCs/>
          <w:color w:val="5F826B"/>
        </w:rPr>
        <w:t>"""</w:t>
      </w:r>
      <w:r>
        <w:rPr>
          <w:i/>
          <w:iCs/>
          <w:color w:val="5F826B"/>
        </w:rPr>
        <w:br/>
        <w:t xml:space="preserve">    SSE </w:t>
      </w:r>
      <w:r>
        <w:rPr>
          <w:i/>
          <w:iCs/>
          <w:color w:val="5F826B"/>
        </w:rPr>
        <w:t>生成器，用于</w:t>
      </w:r>
      <w:r>
        <w:rPr>
          <w:i/>
          <w:iCs/>
          <w:color w:val="5F826B"/>
        </w:rPr>
        <w:t xml:space="preserve"> FastAPI </w:t>
      </w:r>
      <w:r>
        <w:rPr>
          <w:i/>
          <w:iCs/>
          <w:color w:val="5F826B"/>
        </w:rPr>
        <w:t>的</w:t>
      </w:r>
      <w:r>
        <w:rPr>
          <w:i/>
          <w:iCs/>
          <w:color w:val="5F826B"/>
        </w:rPr>
        <w:t xml:space="preserve"> StreamingResponse</w:t>
      </w:r>
      <w:r>
        <w:rPr>
          <w:i/>
          <w:iCs/>
          <w:color w:val="5F826B"/>
        </w:rPr>
        <w:br/>
        <w:t xml:space="preserve">    """</w:t>
      </w:r>
      <w:r>
        <w:rPr>
          <w:i/>
          <w:iCs/>
          <w:color w:val="5F826B"/>
        </w:rPr>
        <w:br/>
        <w:t xml:space="preserve">    </w:t>
      </w:r>
      <w:r>
        <w:t>stream_queue = get_sse_queue(session_id)</w:t>
      </w:r>
      <w:r>
        <w:br/>
        <w:t xml:space="preserve">    </w:t>
      </w:r>
      <w:r>
        <w:rPr>
          <w:color w:val="CF8E6D"/>
        </w:rPr>
        <w:t xml:space="preserve">if </w:t>
      </w:r>
      <w:r>
        <w:t xml:space="preserve">stream_queue </w:t>
      </w:r>
      <w:r>
        <w:rPr>
          <w:color w:val="CF8E6D"/>
        </w:rPr>
        <w:t>is None</w:t>
      </w:r>
      <w:r>
        <w:t>:</w:t>
      </w:r>
      <w:r>
        <w:br/>
        <w:t xml:space="preserve">        </w:t>
      </w:r>
      <w:r>
        <w:rPr>
          <w:color w:val="9F86EA"/>
        </w:rPr>
        <w:t xml:space="preserve"># </w:t>
      </w:r>
      <w:r>
        <w:rPr>
          <w:color w:val="9F86EA"/>
        </w:rPr>
        <w:t>如果没有对应的队列，直接结束</w:t>
      </w:r>
      <w:r>
        <w:rPr>
          <w:color w:val="9F86EA"/>
        </w:rPr>
        <w:br/>
        <w:t xml:space="preserve">        </w:t>
      </w:r>
      <w:r>
        <w:rPr>
          <w:color w:val="CF8E6D"/>
        </w:rPr>
        <w:t>return</w:t>
      </w:r>
      <w:r>
        <w:rPr>
          <w:color w:val="CF8E6D"/>
        </w:rPr>
        <w:br/>
      </w:r>
      <w:r>
        <w:rPr>
          <w:color w:val="CF8E6D"/>
        </w:rPr>
        <w:br/>
        <w:t xml:space="preserve">    </w:t>
      </w:r>
      <w:r>
        <w:t>loop = asyncio.get_running_loop()</w:t>
      </w:r>
      <w:r>
        <w:br/>
        <w:t xml:space="preserve">    </w:t>
      </w:r>
      <w:r>
        <w:rPr>
          <w:color w:val="CF8E6D"/>
        </w:rPr>
        <w:t>try</w:t>
      </w:r>
      <w:r>
        <w:t>:</w:t>
      </w:r>
      <w:r>
        <w:br/>
        <w:t xml:space="preserve">        </w:t>
      </w:r>
      <w:r>
        <w:rPr>
          <w:color w:val="9F86EA"/>
        </w:rPr>
        <w:t xml:space="preserve"># </w:t>
      </w:r>
      <w:r>
        <w:rPr>
          <w:color w:val="9F86EA"/>
        </w:rPr>
        <w:t>发送连接建立信号</w:t>
      </w:r>
      <w:r>
        <w:rPr>
          <w:color w:val="9F86EA"/>
        </w:rPr>
        <w:br/>
        <w:t xml:space="preserve">        </w:t>
      </w:r>
      <w:r>
        <w:rPr>
          <w:color w:val="CF8E6D"/>
        </w:rPr>
        <w:t xml:space="preserve">yield </w:t>
      </w:r>
      <w:r>
        <w:t>_sse_pack(</w:t>
      </w:r>
      <w:r>
        <w:rPr>
          <w:color w:val="6AAB73"/>
        </w:rPr>
        <w:t>"ready"</w:t>
      </w:r>
      <w:r>
        <w:t>, {})</w:t>
      </w:r>
      <w:r>
        <w:br/>
      </w:r>
      <w:r>
        <w:br/>
        <w:t xml:space="preserve">        </w:t>
      </w:r>
      <w:r>
        <w:rPr>
          <w:color w:val="CF8E6D"/>
        </w:rPr>
        <w:t>while True</w:t>
      </w:r>
      <w:r>
        <w:t>:</w:t>
      </w:r>
      <w:r>
        <w:br/>
        <w:t xml:space="preserve">            </w:t>
      </w:r>
      <w:r>
        <w:rPr>
          <w:color w:val="9F86EA"/>
        </w:rPr>
        <w:t xml:space="preserve"># </w:t>
      </w:r>
      <w:r>
        <w:rPr>
          <w:color w:val="9F86EA"/>
        </w:rPr>
        <w:t>若客户端断开，尽快退出</w:t>
      </w:r>
      <w:r>
        <w:rPr>
          <w:color w:val="9F86EA"/>
        </w:rPr>
        <w:br/>
        <w:t xml:space="preserve">            </w:t>
      </w:r>
      <w:r>
        <w:rPr>
          <w:color w:val="CF8E6D"/>
        </w:rPr>
        <w:t xml:space="preserve">if await </w:t>
      </w:r>
      <w:r>
        <w:t>request.is_disconnected():</w:t>
      </w:r>
      <w:r>
        <w:br/>
        <w:t xml:space="preserve">                </w:t>
      </w:r>
      <w:r>
        <w:rPr>
          <w:color w:val="CF8E6D"/>
        </w:rPr>
        <w:t>break</w:t>
      </w:r>
      <w:r>
        <w:rPr>
          <w:color w:val="CF8E6D"/>
        </w:rPr>
        <w:br/>
      </w:r>
      <w:r>
        <w:rPr>
          <w:color w:val="CF8E6D"/>
        </w:rPr>
        <w:br/>
        <w:t xml:space="preserve">            try</w:t>
      </w:r>
      <w:r>
        <w:t>:</w:t>
      </w:r>
      <w:r>
        <w:br/>
        <w:t xml:space="preserve">                </w:t>
      </w:r>
      <w:r>
        <w:rPr>
          <w:color w:val="9F86EA"/>
        </w:rPr>
        <w:t xml:space="preserve"># </w:t>
      </w:r>
      <w:r>
        <w:rPr>
          <w:color w:val="9F86EA"/>
        </w:rPr>
        <w:t>使用</w:t>
      </w:r>
      <w:r>
        <w:rPr>
          <w:color w:val="9F86EA"/>
        </w:rPr>
        <w:t xml:space="preserve"> run_in_executor </w:t>
      </w:r>
      <w:r>
        <w:rPr>
          <w:color w:val="9F86EA"/>
        </w:rPr>
        <w:t>避免阻塞</w:t>
      </w:r>
      <w:r>
        <w:rPr>
          <w:color w:val="9F86EA"/>
        </w:rPr>
        <w:t xml:space="preserve"> async </w:t>
      </w:r>
      <w:r>
        <w:rPr>
          <w:color w:val="9F86EA"/>
        </w:rPr>
        <w:t>事件循环</w:t>
      </w:r>
      <w:r>
        <w:rPr>
          <w:color w:val="9F86EA"/>
        </w:rPr>
        <w:br/>
        <w:t xml:space="preserve">                </w:t>
      </w:r>
      <w:r>
        <w:t xml:space="preserve">msg = </w:t>
      </w:r>
      <w:r>
        <w:rPr>
          <w:color w:val="CF8E6D"/>
        </w:rPr>
        <w:t xml:space="preserve">await </w:t>
      </w:r>
      <w:r>
        <w:t>loop.run_in_executor(</w:t>
      </w:r>
      <w:r>
        <w:rPr>
          <w:color w:val="CF8E6D"/>
        </w:rPr>
        <w:t>None</w:t>
      </w:r>
      <w:r>
        <w:t xml:space="preserve">, stream_queue.get, </w:t>
      </w:r>
      <w:r>
        <w:rPr>
          <w:color w:val="CF8E6D"/>
        </w:rPr>
        <w:t>True</w:t>
      </w:r>
      <w:r>
        <w:t xml:space="preserve">, </w:t>
      </w:r>
      <w:r>
        <w:rPr>
          <w:color w:val="2AACB8"/>
        </w:rPr>
        <w:t>1.0</w:t>
      </w:r>
      <w:r>
        <w:t>)</w:t>
      </w:r>
      <w:r>
        <w:br/>
        <w:t xml:space="preserve">            </w:t>
      </w:r>
      <w:r>
        <w:rPr>
          <w:color w:val="CF8E6D"/>
        </w:rPr>
        <w:t xml:space="preserve">except </w:t>
      </w:r>
      <w:r>
        <w:t>queue.Empty:</w:t>
      </w:r>
      <w:r>
        <w:br/>
        <w:t xml:space="preserve">                </w:t>
      </w:r>
      <w:r>
        <w:rPr>
          <w:color w:val="CF8E6D"/>
        </w:rPr>
        <w:t>continue</w:t>
      </w:r>
      <w:r>
        <w:rPr>
          <w:color w:val="CF8E6D"/>
        </w:rPr>
        <w:br/>
      </w:r>
      <w:r>
        <w:rPr>
          <w:color w:val="CF8E6D"/>
        </w:rPr>
        <w:lastRenderedPageBreak/>
        <w:br/>
        <w:t xml:space="preserve">            </w:t>
      </w:r>
      <w:r>
        <w:t>event = msg.get(</w:t>
      </w:r>
      <w:r>
        <w:rPr>
          <w:color w:val="6AAB73"/>
        </w:rPr>
        <w:t>"event"</w:t>
      </w:r>
      <w:r>
        <w:t>)</w:t>
      </w:r>
      <w:r>
        <w:br/>
        <w:t xml:space="preserve">            data = msg.get(</w:t>
      </w:r>
      <w:r>
        <w:rPr>
          <w:color w:val="6AAB73"/>
        </w:rPr>
        <w:t>"data"</w:t>
      </w:r>
      <w:r>
        <w:t>)</w:t>
      </w:r>
      <w:r>
        <w:br/>
      </w:r>
      <w:r>
        <w:br/>
        <w:t xml:space="preserve">            </w:t>
      </w:r>
      <w:r>
        <w:rPr>
          <w:color w:val="9F86EA"/>
        </w:rPr>
        <w:t xml:space="preserve"># </w:t>
      </w:r>
      <w:r>
        <w:rPr>
          <w:color w:val="9F86EA"/>
        </w:rPr>
        <w:t>特殊关闭事件</w:t>
      </w:r>
      <w:r>
        <w:rPr>
          <w:color w:val="9F86EA"/>
        </w:rPr>
        <w:br/>
        <w:t xml:space="preserve">            </w:t>
      </w:r>
      <w:r>
        <w:rPr>
          <w:color w:val="CF8E6D"/>
        </w:rPr>
        <w:t xml:space="preserve">if </w:t>
      </w:r>
      <w:r>
        <w:t xml:space="preserve">event == </w:t>
      </w:r>
      <w:r>
        <w:rPr>
          <w:color w:val="6AAB73"/>
        </w:rPr>
        <w:t>"__close__"</w:t>
      </w:r>
      <w:r>
        <w:t>:</w:t>
      </w:r>
      <w:r>
        <w:br/>
        <w:t xml:space="preserve">                </w:t>
      </w:r>
      <w:r>
        <w:rPr>
          <w:color w:val="CF8E6D"/>
        </w:rPr>
        <w:t>break</w:t>
      </w:r>
      <w:r>
        <w:rPr>
          <w:color w:val="CF8E6D"/>
        </w:rPr>
        <w:br/>
      </w:r>
      <w:r>
        <w:rPr>
          <w:color w:val="CF8E6D"/>
        </w:rPr>
        <w:br/>
        <w:t xml:space="preserve">            yield </w:t>
      </w:r>
      <w:r>
        <w:t>_sse_pack(event, data)</w:t>
      </w:r>
      <w:r>
        <w:br/>
        <w:t xml:space="preserve">    </w:t>
      </w:r>
      <w:r>
        <w:rPr>
          <w:color w:val="CF8E6D"/>
        </w:rPr>
        <w:t xml:space="preserve">except </w:t>
      </w:r>
      <w:r>
        <w:t xml:space="preserve">(asyncio.CancelledError, </w:t>
      </w:r>
      <w:r>
        <w:rPr>
          <w:color w:val="8888C6"/>
        </w:rPr>
        <w:t>ConnectionResetError</w:t>
      </w:r>
      <w:r>
        <w:t xml:space="preserve">, </w:t>
      </w:r>
      <w:r>
        <w:rPr>
          <w:color w:val="8888C6"/>
        </w:rPr>
        <w:t>BrokenPipeError</w:t>
      </w:r>
      <w:r>
        <w:t>):</w:t>
      </w:r>
      <w:r>
        <w:br/>
        <w:t xml:space="preserve">        </w:t>
      </w:r>
      <w:r>
        <w:rPr>
          <w:color w:val="9F86EA"/>
        </w:rPr>
        <w:t xml:space="preserve"># </w:t>
      </w:r>
      <w:r>
        <w:rPr>
          <w:color w:val="9F86EA"/>
        </w:rPr>
        <w:t>生成器被取消</w:t>
      </w:r>
      <w:r>
        <w:rPr>
          <w:color w:val="9F86EA"/>
        </w:rPr>
        <w:t>/</w:t>
      </w:r>
      <w:r>
        <w:rPr>
          <w:color w:val="9F86EA"/>
        </w:rPr>
        <w:t>对端断开：静默退出</w:t>
      </w:r>
      <w:r>
        <w:rPr>
          <w:color w:val="9F86EA"/>
        </w:rPr>
        <w:br/>
        <w:t xml:space="preserve">        </w:t>
      </w:r>
      <w:r>
        <w:rPr>
          <w:color w:val="CF8E6D"/>
        </w:rPr>
        <w:t>return</w:t>
      </w:r>
      <w:r>
        <w:rPr>
          <w:color w:val="CF8E6D"/>
        </w:rPr>
        <w:br/>
        <w:t xml:space="preserve">    finally</w:t>
      </w:r>
      <w:r>
        <w:t>:</w:t>
      </w:r>
      <w:r>
        <w:br/>
        <w:t xml:space="preserve">        </w:t>
      </w:r>
      <w:r>
        <w:rPr>
          <w:color w:val="9F86EA"/>
        </w:rPr>
        <w:t xml:space="preserve"># </w:t>
      </w:r>
      <w:r>
        <w:rPr>
          <w:color w:val="9F86EA"/>
        </w:rPr>
        <w:t>清理资源</w:t>
      </w:r>
      <w:r>
        <w:rPr>
          <w:color w:val="9F86EA"/>
        </w:rPr>
        <w:br/>
        <w:t xml:space="preserve">        </w:t>
      </w:r>
      <w:r>
        <w:t>remove_sse_queue(session_id)</w:t>
      </w:r>
    </w:p>
    <w:p w14:paraId="509929A8" w14:textId="77777777" w:rsidR="00E47683" w:rsidRPr="00D05543" w:rsidRDefault="00E47683" w:rsidP="004347C8">
      <w:pPr>
        <w:pStyle w:val="afb"/>
        <w:ind w:firstLine="0"/>
      </w:pPr>
    </w:p>
    <w:p w14:paraId="11850360" w14:textId="32D41910" w:rsidR="00E47683" w:rsidRDefault="00E47683" w:rsidP="008844AF">
      <w:pPr>
        <w:pStyle w:val="a3"/>
      </w:pPr>
      <w:r>
        <w:rPr>
          <w:rFonts w:hint="eastAsia"/>
        </w:rPr>
        <w:t>修改</w:t>
      </w:r>
      <w:r>
        <w:rPr>
          <w:rFonts w:hint="eastAsia"/>
        </w:rPr>
        <w:t>query_service.py</w:t>
      </w:r>
      <w:r w:rsidR="008844AF">
        <w:rPr>
          <w:rFonts w:hint="eastAsia"/>
        </w:rPr>
        <w:t>，增加</w:t>
      </w:r>
      <w:r w:rsidR="008844AF">
        <w:rPr>
          <w:rFonts w:hint="eastAsia"/>
        </w:rPr>
        <w:t>is_stream</w:t>
      </w:r>
      <w:r w:rsidR="008844AF">
        <w:rPr>
          <w:rFonts w:hint="eastAsia"/>
        </w:rPr>
        <w:t>的判断，走流式输出</w:t>
      </w:r>
    </w:p>
    <w:p w14:paraId="48C157A1" w14:textId="77777777" w:rsidR="00E47683" w:rsidRPr="00E47683" w:rsidRDefault="00E47683" w:rsidP="00E47683">
      <w:pPr>
        <w:pStyle w:val="afff0"/>
        <w:rPr>
          <w:color w:val="657B83"/>
        </w:rPr>
      </w:pPr>
      <w:r w:rsidRPr="00E47683">
        <w:t>import</w:t>
      </w:r>
      <w:r w:rsidRPr="00E47683">
        <w:rPr>
          <w:color w:val="657B83"/>
        </w:rPr>
        <w:t xml:space="preserve"> </w:t>
      </w:r>
      <w:r w:rsidRPr="00E47683">
        <w:rPr>
          <w:color w:val="CB4B16"/>
        </w:rPr>
        <w:t>os</w:t>
      </w:r>
    </w:p>
    <w:p w14:paraId="3C4BA79C" w14:textId="77777777" w:rsidR="00E47683" w:rsidRPr="00E47683" w:rsidRDefault="00E47683" w:rsidP="00E47683">
      <w:pPr>
        <w:pStyle w:val="afff0"/>
        <w:rPr>
          <w:color w:val="657B83"/>
        </w:rPr>
      </w:pPr>
      <w:r w:rsidRPr="00E47683">
        <w:t>import</w:t>
      </w:r>
      <w:r w:rsidRPr="00E47683">
        <w:rPr>
          <w:color w:val="657B83"/>
        </w:rPr>
        <w:t xml:space="preserve"> </w:t>
      </w:r>
      <w:r w:rsidRPr="00E47683">
        <w:rPr>
          <w:color w:val="CB4B16"/>
        </w:rPr>
        <w:t>uuid</w:t>
      </w:r>
    </w:p>
    <w:p w14:paraId="3D69E9A2" w14:textId="77777777" w:rsidR="00E47683" w:rsidRPr="00E47683" w:rsidRDefault="00E47683" w:rsidP="00E47683">
      <w:pPr>
        <w:pStyle w:val="afff0"/>
        <w:rPr>
          <w:color w:val="657B83"/>
        </w:rPr>
      </w:pPr>
      <w:r w:rsidRPr="00E47683">
        <w:t>import</w:t>
      </w:r>
      <w:r w:rsidRPr="00E47683">
        <w:rPr>
          <w:color w:val="657B83"/>
        </w:rPr>
        <w:t xml:space="preserve"> </w:t>
      </w:r>
      <w:r w:rsidRPr="00E47683">
        <w:rPr>
          <w:color w:val="CB4B16"/>
        </w:rPr>
        <w:t>uvicorn</w:t>
      </w:r>
    </w:p>
    <w:p w14:paraId="2334BD27" w14:textId="77777777" w:rsidR="00E47683" w:rsidRPr="00E47683" w:rsidRDefault="00E47683" w:rsidP="00E47683">
      <w:pPr>
        <w:pStyle w:val="afff0"/>
        <w:rPr>
          <w:color w:val="657B83"/>
        </w:rPr>
      </w:pPr>
      <w:r w:rsidRPr="00E47683">
        <w:t>from</w:t>
      </w:r>
      <w:r w:rsidRPr="00E47683">
        <w:rPr>
          <w:color w:val="657B83"/>
        </w:rPr>
        <w:t xml:space="preserve"> </w:t>
      </w:r>
      <w:r w:rsidRPr="00E47683">
        <w:rPr>
          <w:color w:val="CB4B16"/>
        </w:rPr>
        <w:t>typing</w:t>
      </w:r>
      <w:r w:rsidRPr="00E47683">
        <w:rPr>
          <w:color w:val="657B83"/>
        </w:rPr>
        <w:t xml:space="preserve"> </w:t>
      </w:r>
      <w:r w:rsidRPr="00E47683">
        <w:t>import</w:t>
      </w:r>
      <w:r w:rsidRPr="00E47683">
        <w:rPr>
          <w:color w:val="657B83"/>
        </w:rPr>
        <w:t xml:space="preserve"> </w:t>
      </w:r>
      <w:r w:rsidRPr="00E47683">
        <w:rPr>
          <w:color w:val="CB4B16"/>
        </w:rPr>
        <w:t>Optional</w:t>
      </w:r>
    </w:p>
    <w:p w14:paraId="394937B7" w14:textId="77777777" w:rsidR="00E47683" w:rsidRPr="00E47683" w:rsidRDefault="00E47683" w:rsidP="00E47683">
      <w:pPr>
        <w:pStyle w:val="afff0"/>
        <w:rPr>
          <w:color w:val="657B83"/>
        </w:rPr>
      </w:pPr>
      <w:r w:rsidRPr="00E47683">
        <w:t>from</w:t>
      </w:r>
      <w:r w:rsidRPr="00E47683">
        <w:rPr>
          <w:color w:val="657B83"/>
        </w:rPr>
        <w:t xml:space="preserve"> </w:t>
      </w:r>
      <w:r w:rsidRPr="00E47683">
        <w:rPr>
          <w:color w:val="CB4B16"/>
        </w:rPr>
        <w:t>fastapi</w:t>
      </w:r>
      <w:r w:rsidRPr="00E47683">
        <w:rPr>
          <w:color w:val="657B83"/>
        </w:rPr>
        <w:t xml:space="preserve"> </w:t>
      </w:r>
      <w:r w:rsidRPr="00E47683">
        <w:t>import</w:t>
      </w:r>
      <w:r w:rsidRPr="00E47683">
        <w:rPr>
          <w:color w:val="657B83"/>
        </w:rPr>
        <w:t xml:space="preserve"> </w:t>
      </w:r>
      <w:r w:rsidRPr="00E47683">
        <w:rPr>
          <w:color w:val="CB4B16"/>
        </w:rPr>
        <w:t>FastAPI</w:t>
      </w:r>
      <w:r w:rsidRPr="00E47683">
        <w:rPr>
          <w:color w:val="657B83"/>
        </w:rPr>
        <w:t xml:space="preserve">, </w:t>
      </w:r>
      <w:r w:rsidRPr="00E47683">
        <w:rPr>
          <w:color w:val="CB4B16"/>
        </w:rPr>
        <w:t>BackgroundTasks</w:t>
      </w:r>
      <w:r w:rsidRPr="00E47683">
        <w:rPr>
          <w:color w:val="657B83"/>
        </w:rPr>
        <w:t xml:space="preserve">, </w:t>
      </w:r>
      <w:r w:rsidRPr="00E47683">
        <w:rPr>
          <w:color w:val="CB4B16"/>
        </w:rPr>
        <w:t>HTTPException</w:t>
      </w:r>
      <w:r w:rsidRPr="00E47683">
        <w:rPr>
          <w:color w:val="657B83"/>
        </w:rPr>
        <w:t xml:space="preserve">, </w:t>
      </w:r>
      <w:r w:rsidRPr="00E47683">
        <w:rPr>
          <w:color w:val="CB4B16"/>
        </w:rPr>
        <w:t>Request</w:t>
      </w:r>
    </w:p>
    <w:p w14:paraId="48EB4A50" w14:textId="77777777" w:rsidR="00E47683" w:rsidRPr="00E47683" w:rsidRDefault="00E47683" w:rsidP="00E47683">
      <w:pPr>
        <w:pStyle w:val="afff0"/>
        <w:rPr>
          <w:color w:val="657B83"/>
        </w:rPr>
      </w:pPr>
      <w:r w:rsidRPr="00E47683">
        <w:t>from</w:t>
      </w:r>
      <w:r w:rsidRPr="00E47683">
        <w:rPr>
          <w:color w:val="657B83"/>
        </w:rPr>
        <w:t xml:space="preserve"> </w:t>
      </w:r>
      <w:r w:rsidRPr="00E47683">
        <w:rPr>
          <w:color w:val="CB4B16"/>
        </w:rPr>
        <w:t>fastapi</w:t>
      </w:r>
      <w:r w:rsidRPr="00E47683">
        <w:rPr>
          <w:color w:val="657B83"/>
        </w:rPr>
        <w:t>.</w:t>
      </w:r>
      <w:r w:rsidRPr="00E47683">
        <w:rPr>
          <w:color w:val="CB4B16"/>
        </w:rPr>
        <w:t>responses</w:t>
      </w:r>
      <w:r w:rsidRPr="00E47683">
        <w:rPr>
          <w:color w:val="657B83"/>
        </w:rPr>
        <w:t xml:space="preserve"> </w:t>
      </w:r>
      <w:r w:rsidRPr="00E47683">
        <w:t>import</w:t>
      </w:r>
      <w:r w:rsidRPr="00E47683">
        <w:rPr>
          <w:color w:val="657B83"/>
        </w:rPr>
        <w:t xml:space="preserve"> </w:t>
      </w:r>
      <w:r w:rsidRPr="00E47683">
        <w:rPr>
          <w:color w:val="CB4B16"/>
        </w:rPr>
        <w:t>FileResponse</w:t>
      </w:r>
      <w:r w:rsidRPr="00E47683">
        <w:rPr>
          <w:color w:val="657B83"/>
        </w:rPr>
        <w:t xml:space="preserve">, </w:t>
      </w:r>
      <w:r w:rsidRPr="00E47683">
        <w:rPr>
          <w:color w:val="CB4B16"/>
        </w:rPr>
        <w:t>StreamingResponse</w:t>
      </w:r>
    </w:p>
    <w:p w14:paraId="058EA8F2" w14:textId="77777777" w:rsidR="00E47683" w:rsidRPr="00E47683" w:rsidRDefault="00E47683" w:rsidP="00E47683">
      <w:pPr>
        <w:pStyle w:val="afff0"/>
        <w:rPr>
          <w:color w:val="657B83"/>
        </w:rPr>
      </w:pPr>
      <w:r w:rsidRPr="00E47683">
        <w:t>from</w:t>
      </w:r>
      <w:r w:rsidRPr="00E47683">
        <w:rPr>
          <w:color w:val="657B83"/>
        </w:rPr>
        <w:t xml:space="preserve"> </w:t>
      </w:r>
      <w:r w:rsidRPr="00E47683">
        <w:rPr>
          <w:color w:val="CB4B16"/>
        </w:rPr>
        <w:t>pydantic</w:t>
      </w:r>
      <w:r w:rsidRPr="00E47683">
        <w:rPr>
          <w:color w:val="657B83"/>
        </w:rPr>
        <w:t xml:space="preserve"> </w:t>
      </w:r>
      <w:r w:rsidRPr="00E47683">
        <w:t>import</w:t>
      </w:r>
      <w:r w:rsidRPr="00E47683">
        <w:rPr>
          <w:color w:val="657B83"/>
        </w:rPr>
        <w:t xml:space="preserve"> </w:t>
      </w:r>
      <w:r w:rsidRPr="00E47683">
        <w:rPr>
          <w:color w:val="CB4B16"/>
        </w:rPr>
        <w:t>BaseModel</w:t>
      </w:r>
      <w:r w:rsidRPr="00E47683">
        <w:rPr>
          <w:color w:val="657B83"/>
        </w:rPr>
        <w:t xml:space="preserve">, </w:t>
      </w:r>
      <w:r w:rsidRPr="00E47683">
        <w:rPr>
          <w:color w:val="268BD2"/>
        </w:rPr>
        <w:t>Field</w:t>
      </w:r>
    </w:p>
    <w:p w14:paraId="4CF40323" w14:textId="77777777" w:rsidR="00E47683" w:rsidRPr="00E47683" w:rsidRDefault="00E47683" w:rsidP="00E47683">
      <w:pPr>
        <w:pStyle w:val="afff0"/>
        <w:rPr>
          <w:color w:val="657B83"/>
        </w:rPr>
      </w:pPr>
    </w:p>
    <w:p w14:paraId="48292A89" w14:textId="77777777" w:rsidR="00E47683" w:rsidRPr="00E47683" w:rsidRDefault="00E47683" w:rsidP="00E47683">
      <w:pPr>
        <w:pStyle w:val="afff0"/>
        <w:rPr>
          <w:color w:val="657B83"/>
        </w:rPr>
      </w:pPr>
      <w:r w:rsidRPr="00E47683">
        <w:t>from</w:t>
      </w:r>
      <w:r w:rsidRPr="00E47683">
        <w:rPr>
          <w:color w:val="657B83"/>
        </w:rPr>
        <w:t xml:space="preserve"> </w:t>
      </w:r>
      <w:r w:rsidRPr="00E47683">
        <w:rPr>
          <w:color w:val="CB4B16"/>
        </w:rPr>
        <w:t>kb</w:t>
      </w:r>
      <w:r w:rsidRPr="00E47683">
        <w:rPr>
          <w:color w:val="657B83"/>
        </w:rPr>
        <w:t>.</w:t>
      </w:r>
      <w:r w:rsidRPr="00E47683">
        <w:rPr>
          <w:color w:val="CB4B16"/>
        </w:rPr>
        <w:t>utils</w:t>
      </w:r>
      <w:r w:rsidRPr="00E47683">
        <w:rPr>
          <w:color w:val="657B83"/>
        </w:rPr>
        <w:t>.</w:t>
      </w:r>
      <w:r w:rsidRPr="00E47683">
        <w:rPr>
          <w:color w:val="CB4B16"/>
        </w:rPr>
        <w:t>sse_utils</w:t>
      </w:r>
      <w:r w:rsidRPr="00E47683">
        <w:rPr>
          <w:color w:val="657B83"/>
        </w:rPr>
        <w:t xml:space="preserve"> </w:t>
      </w:r>
      <w:r w:rsidRPr="00E47683">
        <w:t>import</w:t>
      </w:r>
      <w:r w:rsidRPr="00E47683">
        <w:rPr>
          <w:color w:val="657B83"/>
        </w:rPr>
        <w:t xml:space="preserve"> </w:t>
      </w:r>
      <w:r w:rsidRPr="00E47683">
        <w:rPr>
          <w:color w:val="268BD2"/>
        </w:rPr>
        <w:t>push_to_session</w:t>
      </w:r>
      <w:r w:rsidRPr="00E47683">
        <w:rPr>
          <w:color w:val="657B83"/>
        </w:rPr>
        <w:t xml:space="preserve">, </w:t>
      </w:r>
      <w:r w:rsidRPr="00E47683">
        <w:rPr>
          <w:color w:val="CB4B16"/>
        </w:rPr>
        <w:t>SSEEvent</w:t>
      </w:r>
      <w:r w:rsidRPr="00E47683">
        <w:rPr>
          <w:color w:val="657B83"/>
        </w:rPr>
        <w:t xml:space="preserve">, </w:t>
      </w:r>
      <w:r w:rsidRPr="00E47683">
        <w:rPr>
          <w:color w:val="268BD2"/>
        </w:rPr>
        <w:t>create_sse_queue</w:t>
      </w:r>
    </w:p>
    <w:p w14:paraId="6E5194EC" w14:textId="77777777" w:rsidR="00E47683" w:rsidRPr="00E47683" w:rsidRDefault="00E47683" w:rsidP="00E47683">
      <w:pPr>
        <w:pStyle w:val="afff0"/>
        <w:rPr>
          <w:color w:val="657B83"/>
        </w:rPr>
      </w:pPr>
      <w:r w:rsidRPr="00E47683">
        <w:t>from</w:t>
      </w:r>
      <w:r w:rsidRPr="00E47683">
        <w:rPr>
          <w:color w:val="657B83"/>
        </w:rPr>
        <w:t xml:space="preserve"> </w:t>
      </w:r>
      <w:r w:rsidRPr="00E47683">
        <w:rPr>
          <w:color w:val="CB4B16"/>
        </w:rPr>
        <w:t>kb</w:t>
      </w:r>
      <w:r w:rsidRPr="00E47683">
        <w:rPr>
          <w:color w:val="657B83"/>
        </w:rPr>
        <w:t>.</w:t>
      </w:r>
      <w:r w:rsidRPr="00E47683">
        <w:rPr>
          <w:color w:val="CB4B16"/>
        </w:rPr>
        <w:t>utils</w:t>
      </w:r>
      <w:r w:rsidRPr="00E47683">
        <w:rPr>
          <w:color w:val="657B83"/>
        </w:rPr>
        <w:t>.</w:t>
      </w:r>
      <w:r w:rsidRPr="00E47683">
        <w:rPr>
          <w:color w:val="CB4B16"/>
        </w:rPr>
        <w:t>task_utils</w:t>
      </w:r>
      <w:r w:rsidRPr="00E47683">
        <w:rPr>
          <w:color w:val="657B83"/>
        </w:rPr>
        <w:t xml:space="preserve"> </w:t>
      </w:r>
      <w:r w:rsidRPr="00E47683">
        <w:t>import</w:t>
      </w:r>
      <w:r w:rsidRPr="00E47683">
        <w:rPr>
          <w:color w:val="657B83"/>
        </w:rPr>
        <w:t xml:space="preserve"> </w:t>
      </w:r>
      <w:r w:rsidRPr="00E47683">
        <w:t>*</w:t>
      </w:r>
    </w:p>
    <w:p w14:paraId="4ACB02B1" w14:textId="77777777" w:rsidR="00E47683" w:rsidRPr="00E47683" w:rsidRDefault="00E47683" w:rsidP="00E47683">
      <w:pPr>
        <w:pStyle w:val="afff0"/>
        <w:rPr>
          <w:color w:val="657B83"/>
        </w:rPr>
      </w:pPr>
      <w:r w:rsidRPr="00E47683">
        <w:t>from</w:t>
      </w:r>
      <w:r w:rsidRPr="00E47683">
        <w:rPr>
          <w:color w:val="657B83"/>
        </w:rPr>
        <w:t xml:space="preserve"> </w:t>
      </w:r>
      <w:r w:rsidRPr="00E47683">
        <w:rPr>
          <w:color w:val="CB4B16"/>
        </w:rPr>
        <w:t>kb</w:t>
      </w:r>
      <w:r w:rsidRPr="00E47683">
        <w:rPr>
          <w:color w:val="657B83"/>
        </w:rPr>
        <w:t>.</w:t>
      </w:r>
      <w:r w:rsidRPr="00E47683">
        <w:rPr>
          <w:color w:val="CB4B16"/>
        </w:rPr>
        <w:t>utils</w:t>
      </w:r>
      <w:r w:rsidRPr="00E47683">
        <w:rPr>
          <w:color w:val="657B83"/>
        </w:rPr>
        <w:t>.</w:t>
      </w:r>
      <w:r w:rsidRPr="00E47683">
        <w:rPr>
          <w:color w:val="CB4B16"/>
        </w:rPr>
        <w:t>sse_utils</w:t>
      </w:r>
      <w:r w:rsidRPr="00E47683">
        <w:rPr>
          <w:color w:val="657B83"/>
        </w:rPr>
        <w:t xml:space="preserve"> </w:t>
      </w:r>
      <w:r w:rsidRPr="00E47683">
        <w:t>import</w:t>
      </w:r>
      <w:r w:rsidRPr="00E47683">
        <w:rPr>
          <w:color w:val="657B83"/>
        </w:rPr>
        <w:t xml:space="preserve"> </w:t>
      </w:r>
      <w:r w:rsidRPr="00E47683">
        <w:t>*</w:t>
      </w:r>
    </w:p>
    <w:p w14:paraId="69331BF0" w14:textId="77777777" w:rsidR="00E47683" w:rsidRPr="00E47683" w:rsidRDefault="00E47683" w:rsidP="00E47683">
      <w:pPr>
        <w:pStyle w:val="afff0"/>
        <w:rPr>
          <w:color w:val="657B83"/>
        </w:rPr>
      </w:pPr>
      <w:r w:rsidRPr="00E47683">
        <w:rPr>
          <w:color w:val="657B83"/>
        </w:rPr>
        <w:br/>
      </w:r>
    </w:p>
    <w:p w14:paraId="68C3A5A5" w14:textId="77777777" w:rsidR="00E47683" w:rsidRPr="00E47683" w:rsidRDefault="00E47683" w:rsidP="00E47683">
      <w:pPr>
        <w:pStyle w:val="afff0"/>
        <w:rPr>
          <w:color w:val="657B83"/>
        </w:rPr>
      </w:pPr>
      <w:r w:rsidRPr="00E47683">
        <w:rPr>
          <w:b/>
          <w:bCs/>
          <w:color w:val="586E75"/>
        </w:rPr>
        <w:t>async</w:t>
      </w:r>
      <w:r w:rsidRPr="00E47683">
        <w:rPr>
          <w:color w:val="657B83"/>
        </w:rPr>
        <w:t xml:space="preserve"> </w:t>
      </w:r>
      <w:r w:rsidRPr="00E47683">
        <w:rPr>
          <w:b/>
          <w:bCs/>
          <w:color w:val="586E75"/>
        </w:rPr>
        <w:t>def</w:t>
      </w:r>
      <w:r w:rsidRPr="00E47683">
        <w:rPr>
          <w:color w:val="657B83"/>
        </w:rPr>
        <w:t xml:space="preserve"> </w:t>
      </w:r>
      <w:r w:rsidRPr="00A16615">
        <w:rPr>
          <w:color w:val="EE0000"/>
        </w:rPr>
        <w:t>test_output_answer</w:t>
      </w:r>
      <w:r w:rsidRPr="00E47683">
        <w:rPr>
          <w:color w:val="657B83"/>
        </w:rPr>
        <w:t>(session_id:</w:t>
      </w:r>
      <w:r w:rsidRPr="00E47683">
        <w:t>str</w:t>
      </w:r>
      <w:r w:rsidRPr="00E47683">
        <w:rPr>
          <w:color w:val="657B83"/>
        </w:rPr>
        <w:t>):</w:t>
      </w:r>
    </w:p>
    <w:p w14:paraId="34B69484" w14:textId="77777777" w:rsidR="00E47683" w:rsidRPr="00E47683" w:rsidRDefault="00E47683" w:rsidP="00E47683">
      <w:pPr>
        <w:pStyle w:val="afff0"/>
        <w:rPr>
          <w:color w:val="657B83"/>
        </w:rPr>
      </w:pPr>
      <w:r w:rsidRPr="00E47683">
        <w:rPr>
          <w:color w:val="657B83"/>
        </w:rPr>
        <w:t xml:space="preserve">    </w:t>
      </w:r>
      <w:r w:rsidRPr="00E47683">
        <w:rPr>
          <w:color w:val="2AA198"/>
        </w:rPr>
        <w:t>"""</w:t>
      </w:r>
    </w:p>
    <w:p w14:paraId="5B6C632B" w14:textId="77777777" w:rsidR="00E47683" w:rsidRPr="00E47683" w:rsidRDefault="00E47683" w:rsidP="00E47683">
      <w:pPr>
        <w:pStyle w:val="afff0"/>
        <w:rPr>
          <w:color w:val="657B83"/>
        </w:rPr>
      </w:pPr>
      <w:r w:rsidRPr="00E47683">
        <w:rPr>
          <w:color w:val="2AA198"/>
        </w:rPr>
        <w:t>     </w:t>
      </w:r>
      <w:r w:rsidRPr="00E47683">
        <w:rPr>
          <w:color w:val="2AA198"/>
        </w:rPr>
        <w:t>测试</w:t>
      </w:r>
      <w:r w:rsidRPr="00E47683">
        <w:rPr>
          <w:color w:val="2AA198"/>
        </w:rPr>
        <w:t>sse</w:t>
      </w:r>
      <w:r w:rsidRPr="00E47683">
        <w:rPr>
          <w:color w:val="2AA198"/>
        </w:rPr>
        <w:t>发展给前端</w:t>
      </w:r>
    </w:p>
    <w:p w14:paraId="682552F1" w14:textId="77777777" w:rsidR="00E47683" w:rsidRPr="00E47683" w:rsidRDefault="00E47683" w:rsidP="00E47683">
      <w:pPr>
        <w:pStyle w:val="afff0"/>
        <w:rPr>
          <w:color w:val="657B83"/>
        </w:rPr>
      </w:pPr>
      <w:r w:rsidRPr="00E47683">
        <w:rPr>
          <w:color w:val="2AA198"/>
        </w:rPr>
        <w:t>    """</w:t>
      </w:r>
    </w:p>
    <w:p w14:paraId="7AEBDE16" w14:textId="77777777" w:rsidR="00E47683" w:rsidRPr="00E47683" w:rsidRDefault="00E47683" w:rsidP="00E47683">
      <w:pPr>
        <w:pStyle w:val="afff0"/>
        <w:rPr>
          <w:color w:val="657B83"/>
        </w:rPr>
      </w:pPr>
      <w:r w:rsidRPr="00E47683">
        <w:rPr>
          <w:color w:val="657B83"/>
        </w:rPr>
        <w:t xml:space="preserve">    </w:t>
      </w:r>
      <w:r w:rsidRPr="00E47683">
        <w:rPr>
          <w:color w:val="268BD2"/>
        </w:rPr>
        <w:t>print</w:t>
      </w:r>
      <w:r w:rsidRPr="00E47683">
        <w:rPr>
          <w:color w:val="657B83"/>
        </w:rPr>
        <w:t>(</w:t>
      </w:r>
      <w:r w:rsidRPr="00E47683">
        <w:rPr>
          <w:b/>
          <w:bCs/>
          <w:color w:val="586E75"/>
        </w:rPr>
        <w:t>f</w:t>
      </w:r>
      <w:r w:rsidRPr="00E47683">
        <w:rPr>
          <w:color w:val="2AA198"/>
        </w:rPr>
        <w:t>"</w:t>
      </w:r>
      <w:r w:rsidRPr="00E47683">
        <w:rPr>
          <w:color w:val="2AA198"/>
        </w:rPr>
        <w:t>开始输出答案</w:t>
      </w:r>
      <w:r w:rsidRPr="00E47683">
        <w:rPr>
          <w:color w:val="2AA198"/>
        </w:rPr>
        <w:t>...</w:t>
      </w:r>
      <w:r w:rsidRPr="00E47683">
        <w:rPr>
          <w:color w:val="CB4B16"/>
        </w:rPr>
        <w:t>{</w:t>
      </w:r>
      <w:r w:rsidRPr="00E47683">
        <w:rPr>
          <w:color w:val="657B83"/>
        </w:rPr>
        <w:t>session_id</w:t>
      </w:r>
      <w:r w:rsidRPr="00E47683">
        <w:rPr>
          <w:color w:val="CB4B16"/>
        </w:rPr>
        <w:t>}</w:t>
      </w:r>
      <w:r w:rsidRPr="00E47683">
        <w:rPr>
          <w:color w:val="2AA198"/>
        </w:rPr>
        <w:t>"</w:t>
      </w:r>
      <w:r w:rsidRPr="00E47683">
        <w:rPr>
          <w:color w:val="657B83"/>
        </w:rPr>
        <w:t>)</w:t>
      </w:r>
    </w:p>
    <w:p w14:paraId="45B3D978" w14:textId="77777777" w:rsidR="00E47683" w:rsidRPr="00E47683" w:rsidRDefault="00E47683" w:rsidP="00E47683">
      <w:pPr>
        <w:pStyle w:val="afff0"/>
        <w:rPr>
          <w:color w:val="657B83"/>
        </w:rPr>
      </w:pPr>
      <w:r w:rsidRPr="00E47683">
        <w:rPr>
          <w:color w:val="657B83"/>
        </w:rPr>
        <w:t xml:space="preserve">    </w:t>
      </w:r>
      <w:r w:rsidRPr="00E47683">
        <w:rPr>
          <w:color w:val="268BD2"/>
        </w:rPr>
        <w:t>answer_str</w:t>
      </w:r>
      <w:r w:rsidRPr="00E47683">
        <w:t>=</w:t>
      </w:r>
      <w:r w:rsidRPr="00E47683">
        <w:rPr>
          <w:color w:val="657B83"/>
        </w:rPr>
        <w:t xml:space="preserve"> </w:t>
      </w:r>
      <w:r w:rsidRPr="00E47683">
        <w:rPr>
          <w:color w:val="2AA198"/>
        </w:rPr>
        <w:t>"</w:t>
      </w:r>
      <w:r w:rsidRPr="00E47683">
        <w:rPr>
          <w:color w:val="2AA198"/>
        </w:rPr>
        <w:t>您好，您的答案是</w:t>
      </w:r>
      <w:r w:rsidRPr="00E47683">
        <w:rPr>
          <w:color w:val="2AA198"/>
        </w:rPr>
        <w:t>1234567890123456789123456789123456789123456789"</w:t>
      </w:r>
    </w:p>
    <w:p w14:paraId="1FAAA497" w14:textId="77777777" w:rsidR="00E47683" w:rsidRPr="00E47683" w:rsidRDefault="00E47683" w:rsidP="00E47683">
      <w:pPr>
        <w:pStyle w:val="afff0"/>
        <w:rPr>
          <w:color w:val="657B83"/>
        </w:rPr>
      </w:pPr>
      <w:r w:rsidRPr="00E47683">
        <w:rPr>
          <w:color w:val="657B83"/>
        </w:rPr>
        <w:t xml:space="preserve">    </w:t>
      </w:r>
      <w:r w:rsidRPr="00E47683">
        <w:rPr>
          <w:i/>
          <w:iCs/>
          <w:color w:val="93A1A1"/>
        </w:rPr>
        <w:t>#</w:t>
      </w:r>
      <w:r w:rsidRPr="00E47683">
        <w:rPr>
          <w:i/>
          <w:iCs/>
          <w:color w:val="93A1A1"/>
        </w:rPr>
        <w:t>逐个字符进行发送</w:t>
      </w:r>
    </w:p>
    <w:p w14:paraId="70790015" w14:textId="77777777" w:rsidR="00E47683" w:rsidRPr="00E47683" w:rsidRDefault="00E47683" w:rsidP="00E47683">
      <w:pPr>
        <w:pStyle w:val="afff0"/>
        <w:rPr>
          <w:color w:val="657B83"/>
        </w:rPr>
      </w:pPr>
      <w:r w:rsidRPr="00E47683">
        <w:rPr>
          <w:color w:val="657B83"/>
        </w:rPr>
        <w:t xml:space="preserve">    </w:t>
      </w:r>
      <w:r w:rsidRPr="00E47683">
        <w:rPr>
          <w:color w:val="268BD2"/>
        </w:rPr>
        <w:t>final_answer</w:t>
      </w:r>
      <w:r w:rsidRPr="00E47683">
        <w:t>=</w:t>
      </w:r>
      <w:r w:rsidRPr="00E47683">
        <w:rPr>
          <w:color w:val="2AA198"/>
        </w:rPr>
        <w:t>""</w:t>
      </w:r>
    </w:p>
    <w:p w14:paraId="6D050D8D" w14:textId="77777777" w:rsidR="00E47683" w:rsidRPr="00E47683" w:rsidRDefault="00E47683" w:rsidP="00E47683">
      <w:pPr>
        <w:pStyle w:val="afff0"/>
        <w:rPr>
          <w:color w:val="657B83"/>
        </w:rPr>
      </w:pPr>
      <w:r w:rsidRPr="00E47683">
        <w:rPr>
          <w:color w:val="657B83"/>
        </w:rPr>
        <w:t xml:space="preserve">    </w:t>
      </w:r>
      <w:r w:rsidRPr="00E47683">
        <w:t>for</w:t>
      </w:r>
      <w:r w:rsidRPr="00E47683">
        <w:rPr>
          <w:color w:val="657B83"/>
        </w:rPr>
        <w:t xml:space="preserve"> </w:t>
      </w:r>
      <w:r w:rsidRPr="00E47683">
        <w:rPr>
          <w:color w:val="268BD2"/>
        </w:rPr>
        <w:t>i</w:t>
      </w:r>
      <w:r w:rsidRPr="00E47683">
        <w:rPr>
          <w:color w:val="657B83"/>
        </w:rPr>
        <w:t xml:space="preserve"> </w:t>
      </w:r>
      <w:r w:rsidRPr="00E47683">
        <w:t>in</w:t>
      </w:r>
      <w:r w:rsidRPr="00E47683">
        <w:rPr>
          <w:color w:val="657B83"/>
        </w:rPr>
        <w:t xml:space="preserve"> </w:t>
      </w:r>
      <w:r w:rsidRPr="00E47683">
        <w:t>range</w:t>
      </w:r>
      <w:r w:rsidRPr="00E47683">
        <w:rPr>
          <w:color w:val="657B83"/>
        </w:rPr>
        <w:t>(</w:t>
      </w:r>
      <w:r w:rsidRPr="00E47683">
        <w:rPr>
          <w:color w:val="268BD2"/>
        </w:rPr>
        <w:t>len</w:t>
      </w:r>
      <w:r w:rsidRPr="00E47683">
        <w:rPr>
          <w:color w:val="657B83"/>
        </w:rPr>
        <w:t>(</w:t>
      </w:r>
      <w:r w:rsidRPr="00E47683">
        <w:rPr>
          <w:color w:val="268BD2"/>
        </w:rPr>
        <w:t>answer_str</w:t>
      </w:r>
      <w:r w:rsidRPr="00E47683">
        <w:rPr>
          <w:color w:val="657B83"/>
        </w:rPr>
        <w:t>)):</w:t>
      </w:r>
    </w:p>
    <w:p w14:paraId="75E5D806" w14:textId="77777777" w:rsidR="00E47683" w:rsidRPr="00E47683" w:rsidRDefault="00E47683" w:rsidP="00E47683">
      <w:pPr>
        <w:pStyle w:val="afff0"/>
        <w:rPr>
          <w:color w:val="657B83"/>
        </w:rPr>
      </w:pPr>
      <w:r w:rsidRPr="00E47683">
        <w:rPr>
          <w:color w:val="657B83"/>
        </w:rPr>
        <w:t xml:space="preserve">        </w:t>
      </w:r>
      <w:r w:rsidRPr="00E47683">
        <w:rPr>
          <w:i/>
          <w:iCs/>
          <w:color w:val="93A1A1"/>
        </w:rPr>
        <w:t xml:space="preserve"># </w:t>
      </w:r>
      <w:r w:rsidRPr="00E47683">
        <w:rPr>
          <w:i/>
          <w:iCs/>
          <w:color w:val="93A1A1"/>
        </w:rPr>
        <w:t>延迟</w:t>
      </w:r>
      <w:r w:rsidRPr="00E47683">
        <w:rPr>
          <w:i/>
          <w:iCs/>
          <w:color w:val="93A1A1"/>
        </w:rPr>
        <w:t>10</w:t>
      </w:r>
      <w:r w:rsidRPr="00E47683">
        <w:rPr>
          <w:i/>
          <w:iCs/>
          <w:color w:val="93A1A1"/>
        </w:rPr>
        <w:t>毫秒</w:t>
      </w:r>
    </w:p>
    <w:p w14:paraId="0D9D5D7C" w14:textId="77777777" w:rsidR="00E47683" w:rsidRPr="00E47683" w:rsidRDefault="00E47683" w:rsidP="00E47683">
      <w:pPr>
        <w:pStyle w:val="afff0"/>
        <w:rPr>
          <w:color w:val="657B83"/>
        </w:rPr>
      </w:pPr>
      <w:r w:rsidRPr="00E47683">
        <w:rPr>
          <w:color w:val="657B83"/>
        </w:rPr>
        <w:t xml:space="preserve">        </w:t>
      </w:r>
      <w:r w:rsidRPr="00E47683">
        <w:t>await</w:t>
      </w:r>
      <w:r w:rsidRPr="00E47683">
        <w:rPr>
          <w:color w:val="657B83"/>
        </w:rPr>
        <w:t xml:space="preserve"> </w:t>
      </w:r>
      <w:r w:rsidRPr="00E47683">
        <w:rPr>
          <w:color w:val="CB4B16"/>
        </w:rPr>
        <w:t>asyncio</w:t>
      </w:r>
      <w:r w:rsidRPr="00E47683">
        <w:rPr>
          <w:color w:val="657B83"/>
        </w:rPr>
        <w:t>.</w:t>
      </w:r>
      <w:r w:rsidRPr="00E47683">
        <w:rPr>
          <w:color w:val="268BD2"/>
        </w:rPr>
        <w:t>sleep</w:t>
      </w:r>
      <w:r w:rsidRPr="00E47683">
        <w:rPr>
          <w:color w:val="657B83"/>
        </w:rPr>
        <w:t>(</w:t>
      </w:r>
      <w:r w:rsidRPr="00E47683">
        <w:rPr>
          <w:color w:val="D33682"/>
        </w:rPr>
        <w:t>0.05</w:t>
      </w:r>
      <w:r w:rsidRPr="00E47683">
        <w:rPr>
          <w:color w:val="657B83"/>
        </w:rPr>
        <w:t>)</w:t>
      </w:r>
    </w:p>
    <w:p w14:paraId="691828E6" w14:textId="77777777" w:rsidR="00E47683" w:rsidRPr="00E47683" w:rsidRDefault="00E47683" w:rsidP="00E47683">
      <w:pPr>
        <w:pStyle w:val="afff0"/>
        <w:rPr>
          <w:color w:val="657B83"/>
        </w:rPr>
      </w:pPr>
      <w:r w:rsidRPr="00E47683">
        <w:rPr>
          <w:color w:val="657B83"/>
        </w:rPr>
        <w:t xml:space="preserve">        </w:t>
      </w:r>
      <w:r w:rsidRPr="00E47683">
        <w:rPr>
          <w:color w:val="268BD2"/>
        </w:rPr>
        <w:t>final_answer</w:t>
      </w:r>
      <w:r w:rsidRPr="00E47683">
        <w:t>+=</w:t>
      </w:r>
      <w:r w:rsidRPr="00E47683">
        <w:rPr>
          <w:color w:val="268BD2"/>
        </w:rPr>
        <w:t>answer_str</w:t>
      </w:r>
      <w:r w:rsidRPr="00E47683">
        <w:rPr>
          <w:color w:val="657B83"/>
        </w:rPr>
        <w:t>[</w:t>
      </w:r>
      <w:r w:rsidRPr="00E47683">
        <w:rPr>
          <w:color w:val="268BD2"/>
        </w:rPr>
        <w:t>i</w:t>
      </w:r>
      <w:r w:rsidRPr="00E47683">
        <w:rPr>
          <w:color w:val="657B83"/>
        </w:rPr>
        <w:t>]</w:t>
      </w:r>
    </w:p>
    <w:p w14:paraId="5EE5EB00" w14:textId="77777777" w:rsidR="00E47683" w:rsidRPr="00E47683" w:rsidRDefault="00E47683" w:rsidP="00E47683">
      <w:pPr>
        <w:pStyle w:val="afff0"/>
        <w:rPr>
          <w:color w:val="657B83"/>
        </w:rPr>
      </w:pPr>
      <w:r w:rsidRPr="00E47683">
        <w:rPr>
          <w:color w:val="657B83"/>
        </w:rPr>
        <w:t xml:space="preserve">        </w:t>
      </w:r>
      <w:r w:rsidRPr="00E47683">
        <w:rPr>
          <w:color w:val="268BD2"/>
        </w:rPr>
        <w:t>push_to_session</w:t>
      </w:r>
      <w:r w:rsidRPr="00E47683">
        <w:rPr>
          <w:color w:val="657B83"/>
        </w:rPr>
        <w:t>(session_id,</w:t>
      </w:r>
      <w:r w:rsidRPr="00E47683">
        <w:rPr>
          <w:color w:val="CB4B16"/>
        </w:rPr>
        <w:t>SSEEvent</w:t>
      </w:r>
      <w:r w:rsidRPr="00E47683">
        <w:rPr>
          <w:color w:val="657B83"/>
        </w:rPr>
        <w:t>.</w:t>
      </w:r>
      <w:r w:rsidRPr="00E47683">
        <w:rPr>
          <w:color w:val="268BD2"/>
        </w:rPr>
        <w:t>DELTA</w:t>
      </w:r>
      <w:r w:rsidRPr="00E47683">
        <w:rPr>
          <w:color w:val="657B83"/>
        </w:rPr>
        <w:t>,{</w:t>
      </w:r>
      <w:r w:rsidRPr="00E47683">
        <w:rPr>
          <w:color w:val="2AA198"/>
        </w:rPr>
        <w:t>"delta"</w:t>
      </w:r>
      <w:r w:rsidRPr="00E47683">
        <w:rPr>
          <w:color w:val="657B83"/>
        </w:rPr>
        <w:t>:</w:t>
      </w:r>
      <w:r w:rsidRPr="00E47683">
        <w:rPr>
          <w:color w:val="268BD2"/>
        </w:rPr>
        <w:t>answer_str</w:t>
      </w:r>
      <w:r w:rsidRPr="00E47683">
        <w:rPr>
          <w:color w:val="657B83"/>
        </w:rPr>
        <w:t>[</w:t>
      </w:r>
      <w:r w:rsidRPr="00E47683">
        <w:rPr>
          <w:color w:val="268BD2"/>
        </w:rPr>
        <w:t>i</w:t>
      </w:r>
      <w:r w:rsidRPr="00E47683">
        <w:rPr>
          <w:color w:val="657B83"/>
        </w:rPr>
        <w:t xml:space="preserve">]}) </w:t>
      </w:r>
      <w:r w:rsidRPr="00E47683">
        <w:rPr>
          <w:i/>
          <w:iCs/>
          <w:color w:val="93A1A1"/>
        </w:rPr>
        <w:t>#</w:t>
      </w:r>
      <w:r w:rsidRPr="00E47683">
        <w:rPr>
          <w:i/>
          <w:iCs/>
          <w:color w:val="93A1A1"/>
        </w:rPr>
        <w:t>推送增量代码</w:t>
      </w:r>
    </w:p>
    <w:p w14:paraId="35754AF9" w14:textId="77777777" w:rsidR="00E47683" w:rsidRPr="00E47683" w:rsidRDefault="00E47683" w:rsidP="00E47683">
      <w:pPr>
        <w:pStyle w:val="afff0"/>
        <w:rPr>
          <w:color w:val="657B83"/>
        </w:rPr>
      </w:pPr>
      <w:r w:rsidRPr="00E47683">
        <w:rPr>
          <w:color w:val="657B83"/>
        </w:rPr>
        <w:t xml:space="preserve">    </w:t>
      </w:r>
      <w:r w:rsidRPr="00E47683">
        <w:rPr>
          <w:color w:val="268BD2"/>
        </w:rPr>
        <w:t>print</w:t>
      </w:r>
      <w:r w:rsidRPr="00E47683">
        <w:rPr>
          <w:color w:val="657B83"/>
        </w:rPr>
        <w:t>(</w:t>
      </w:r>
      <w:r w:rsidRPr="00E47683">
        <w:rPr>
          <w:b/>
          <w:bCs/>
          <w:color w:val="586E75"/>
        </w:rPr>
        <w:t>f</w:t>
      </w:r>
      <w:r w:rsidRPr="00E47683">
        <w:rPr>
          <w:color w:val="2AA198"/>
        </w:rPr>
        <w:t>"</w:t>
      </w:r>
      <w:r w:rsidRPr="00E47683">
        <w:rPr>
          <w:color w:val="2AA198"/>
        </w:rPr>
        <w:t>输出完成</w:t>
      </w:r>
      <w:r w:rsidRPr="00E47683">
        <w:rPr>
          <w:color w:val="2AA198"/>
        </w:rPr>
        <w:t>...."</w:t>
      </w:r>
      <w:r w:rsidRPr="00E47683">
        <w:rPr>
          <w:color w:val="657B83"/>
        </w:rPr>
        <w:t>)</w:t>
      </w:r>
    </w:p>
    <w:p w14:paraId="6FCA027A" w14:textId="77777777" w:rsidR="00E47683" w:rsidRPr="00E47683" w:rsidRDefault="00E47683" w:rsidP="00E47683">
      <w:pPr>
        <w:pStyle w:val="afff0"/>
        <w:rPr>
          <w:color w:val="657B83"/>
        </w:rPr>
      </w:pPr>
      <w:r w:rsidRPr="00E47683">
        <w:rPr>
          <w:color w:val="657B83"/>
        </w:rPr>
        <w:t xml:space="preserve">    </w:t>
      </w:r>
      <w:r w:rsidRPr="00E47683">
        <w:rPr>
          <w:color w:val="268BD2"/>
        </w:rPr>
        <w:t>update_task_status</w:t>
      </w:r>
      <w:r w:rsidRPr="00E47683">
        <w:rPr>
          <w:color w:val="657B83"/>
        </w:rPr>
        <w:t xml:space="preserve">(session_id, </w:t>
      </w:r>
      <w:r w:rsidRPr="00E47683">
        <w:rPr>
          <w:color w:val="268BD2"/>
        </w:rPr>
        <w:t>TASK_STATUS_COMPLETED</w:t>
      </w:r>
      <w:r w:rsidRPr="00E47683">
        <w:rPr>
          <w:color w:val="657B83"/>
        </w:rPr>
        <w:t>,</w:t>
      </w:r>
      <w:r w:rsidRPr="00E47683">
        <w:rPr>
          <w:color w:val="B58900"/>
        </w:rPr>
        <w:t>True</w:t>
      </w:r>
      <w:r w:rsidRPr="00E47683">
        <w:rPr>
          <w:color w:val="657B83"/>
        </w:rPr>
        <w:t xml:space="preserve">) </w:t>
      </w:r>
      <w:r w:rsidRPr="00E47683">
        <w:rPr>
          <w:i/>
          <w:iCs/>
          <w:color w:val="93A1A1"/>
        </w:rPr>
        <w:t>#</w:t>
      </w:r>
      <w:r w:rsidRPr="00E47683">
        <w:rPr>
          <w:i/>
          <w:iCs/>
          <w:color w:val="93A1A1"/>
        </w:rPr>
        <w:t>把状态也推送到队列中</w:t>
      </w:r>
    </w:p>
    <w:p w14:paraId="33CE0239" w14:textId="77777777" w:rsidR="00E47683" w:rsidRPr="00E47683" w:rsidRDefault="00E47683" w:rsidP="00E47683">
      <w:pPr>
        <w:pStyle w:val="afff0"/>
        <w:rPr>
          <w:color w:val="657B83"/>
        </w:rPr>
      </w:pPr>
      <w:r w:rsidRPr="00E47683">
        <w:rPr>
          <w:color w:val="657B83"/>
        </w:rPr>
        <w:t xml:space="preserve">    </w:t>
      </w:r>
      <w:r w:rsidRPr="00E47683">
        <w:rPr>
          <w:color w:val="268BD2"/>
        </w:rPr>
        <w:t>clear_task</w:t>
      </w:r>
      <w:r w:rsidRPr="00E47683">
        <w:rPr>
          <w:color w:val="657B83"/>
        </w:rPr>
        <w:t>(session_id)</w:t>
      </w:r>
    </w:p>
    <w:p w14:paraId="013820F3" w14:textId="77777777" w:rsidR="00E47683" w:rsidRPr="00E47683" w:rsidRDefault="00E47683" w:rsidP="00E47683">
      <w:pPr>
        <w:pStyle w:val="afff0"/>
        <w:rPr>
          <w:color w:val="657B83"/>
        </w:rPr>
      </w:pPr>
    </w:p>
    <w:p w14:paraId="6154AE64" w14:textId="77777777" w:rsidR="00E47683" w:rsidRPr="00E47683" w:rsidRDefault="00E47683" w:rsidP="00E47683">
      <w:pPr>
        <w:pStyle w:val="afff0"/>
        <w:rPr>
          <w:color w:val="657B83"/>
        </w:rPr>
      </w:pPr>
      <w:r w:rsidRPr="00E47683">
        <w:rPr>
          <w:b/>
          <w:bCs/>
          <w:color w:val="586E75"/>
        </w:rPr>
        <w:t>async</w:t>
      </w:r>
      <w:r w:rsidRPr="00E47683">
        <w:rPr>
          <w:color w:val="657B83"/>
        </w:rPr>
        <w:t xml:space="preserve"> </w:t>
      </w:r>
      <w:r w:rsidRPr="00E47683">
        <w:rPr>
          <w:b/>
          <w:bCs/>
          <w:color w:val="586E75"/>
        </w:rPr>
        <w:t>def</w:t>
      </w:r>
      <w:r w:rsidRPr="00E47683">
        <w:rPr>
          <w:color w:val="657B83"/>
        </w:rPr>
        <w:t xml:space="preserve"> </w:t>
      </w:r>
      <w:r w:rsidRPr="00E47683">
        <w:rPr>
          <w:color w:val="268BD2"/>
        </w:rPr>
        <w:t>run_query_graph</w:t>
      </w:r>
      <w:r w:rsidRPr="00E47683">
        <w:rPr>
          <w:color w:val="657B83"/>
        </w:rPr>
        <w:t>(session_id:</w:t>
      </w:r>
      <w:r w:rsidRPr="00E47683">
        <w:t>str</w:t>
      </w:r>
      <w:r w:rsidRPr="00E47683">
        <w:rPr>
          <w:color w:val="657B83"/>
        </w:rPr>
        <w:t>,user_query:</w:t>
      </w:r>
      <w:r w:rsidRPr="00E47683">
        <w:t>str</w:t>
      </w:r>
      <w:r w:rsidRPr="00E47683">
        <w:rPr>
          <w:color w:val="657B83"/>
        </w:rPr>
        <w:t>,is_stream:</w:t>
      </w:r>
      <w:r w:rsidRPr="00E47683">
        <w:t>bool</w:t>
      </w:r>
      <w:r w:rsidRPr="00E47683">
        <w:rPr>
          <w:color w:val="657B83"/>
        </w:rPr>
        <w:t>):</w:t>
      </w:r>
    </w:p>
    <w:p w14:paraId="08B3214D" w14:textId="77777777" w:rsidR="00E47683" w:rsidRPr="00E47683" w:rsidRDefault="00E47683" w:rsidP="00E47683">
      <w:pPr>
        <w:pStyle w:val="afff0"/>
        <w:rPr>
          <w:color w:val="657B83"/>
        </w:rPr>
      </w:pPr>
      <w:r w:rsidRPr="00E47683">
        <w:rPr>
          <w:color w:val="657B83"/>
        </w:rPr>
        <w:t xml:space="preserve">    </w:t>
      </w:r>
      <w:r w:rsidRPr="00E47683">
        <w:rPr>
          <w:color w:val="268BD2"/>
        </w:rPr>
        <w:t>print</w:t>
      </w:r>
      <w:r w:rsidRPr="00E47683">
        <w:rPr>
          <w:color w:val="657B83"/>
        </w:rPr>
        <w:t>(</w:t>
      </w:r>
      <w:r w:rsidRPr="00E47683">
        <w:rPr>
          <w:b/>
          <w:bCs/>
          <w:color w:val="586E75"/>
        </w:rPr>
        <w:t>f</w:t>
      </w:r>
      <w:r w:rsidRPr="00E47683">
        <w:rPr>
          <w:color w:val="2AA198"/>
        </w:rPr>
        <w:t>"</w:t>
      </w:r>
      <w:r w:rsidRPr="00E47683">
        <w:rPr>
          <w:color w:val="2AA198"/>
        </w:rPr>
        <w:t>开始流程图处理</w:t>
      </w:r>
      <w:r w:rsidRPr="00E47683">
        <w:rPr>
          <w:color w:val="2AA198"/>
        </w:rPr>
        <w:t>...</w:t>
      </w:r>
      <w:r w:rsidRPr="00E47683">
        <w:rPr>
          <w:color w:val="CB4B16"/>
        </w:rPr>
        <w:t>{</w:t>
      </w:r>
      <w:r w:rsidRPr="00E47683">
        <w:rPr>
          <w:color w:val="657B83"/>
        </w:rPr>
        <w:t>session_id</w:t>
      </w:r>
      <w:r w:rsidRPr="00E47683">
        <w:rPr>
          <w:color w:val="CB4B16"/>
        </w:rPr>
        <w:t>}</w:t>
      </w:r>
      <w:r w:rsidRPr="00E47683">
        <w:rPr>
          <w:color w:val="2AA198"/>
        </w:rPr>
        <w:t xml:space="preserve"> </w:t>
      </w:r>
      <w:r w:rsidRPr="00E47683">
        <w:rPr>
          <w:color w:val="CB4B16"/>
        </w:rPr>
        <w:t>{</w:t>
      </w:r>
      <w:r w:rsidRPr="00E47683">
        <w:rPr>
          <w:color w:val="657B83"/>
        </w:rPr>
        <w:t>user_query</w:t>
      </w:r>
      <w:r w:rsidRPr="00E47683">
        <w:rPr>
          <w:color w:val="CB4B16"/>
        </w:rPr>
        <w:t>}</w:t>
      </w:r>
      <w:r w:rsidRPr="00E47683">
        <w:rPr>
          <w:color w:val="2AA198"/>
        </w:rPr>
        <w:t xml:space="preserve"> </w:t>
      </w:r>
      <w:r w:rsidRPr="00E47683">
        <w:rPr>
          <w:color w:val="CB4B16"/>
        </w:rPr>
        <w:t>{</w:t>
      </w:r>
      <w:r w:rsidRPr="00E47683">
        <w:rPr>
          <w:color w:val="657B83"/>
        </w:rPr>
        <w:t>is_stream</w:t>
      </w:r>
      <w:r w:rsidRPr="00E47683">
        <w:rPr>
          <w:color w:val="CB4B16"/>
        </w:rPr>
        <w:t>}</w:t>
      </w:r>
      <w:r w:rsidRPr="00E47683">
        <w:rPr>
          <w:color w:val="2AA198"/>
        </w:rPr>
        <w:t>"</w:t>
      </w:r>
      <w:r w:rsidRPr="00E47683">
        <w:rPr>
          <w:color w:val="657B83"/>
        </w:rPr>
        <w:t>)</w:t>
      </w:r>
    </w:p>
    <w:p w14:paraId="5B114649" w14:textId="77777777" w:rsidR="00E47683" w:rsidRPr="00E47683" w:rsidRDefault="00E47683" w:rsidP="00E47683">
      <w:pPr>
        <w:pStyle w:val="afff0"/>
        <w:rPr>
          <w:color w:val="657B83"/>
        </w:rPr>
      </w:pPr>
    </w:p>
    <w:p w14:paraId="40C24B04" w14:textId="77777777" w:rsidR="00E47683" w:rsidRPr="00E47683" w:rsidRDefault="00E47683" w:rsidP="00E47683">
      <w:pPr>
        <w:pStyle w:val="afff0"/>
        <w:rPr>
          <w:color w:val="657B83"/>
        </w:rPr>
      </w:pPr>
      <w:r w:rsidRPr="00E47683">
        <w:rPr>
          <w:color w:val="657B83"/>
        </w:rPr>
        <w:t xml:space="preserve">    </w:t>
      </w:r>
      <w:r w:rsidRPr="00E47683">
        <w:t>if</w:t>
      </w:r>
      <w:r w:rsidRPr="00E47683">
        <w:rPr>
          <w:color w:val="657B83"/>
        </w:rPr>
        <w:t xml:space="preserve"> is_stream:</w:t>
      </w:r>
    </w:p>
    <w:p w14:paraId="78C4B2E3" w14:textId="77777777" w:rsidR="00E47683" w:rsidRPr="00E47683" w:rsidRDefault="00E47683" w:rsidP="00E47683">
      <w:pPr>
        <w:pStyle w:val="afff0"/>
        <w:rPr>
          <w:color w:val="657B83"/>
        </w:rPr>
      </w:pPr>
      <w:r w:rsidRPr="00E47683">
        <w:rPr>
          <w:color w:val="657B83"/>
        </w:rPr>
        <w:t xml:space="preserve">        </w:t>
      </w:r>
      <w:r w:rsidRPr="00E47683">
        <w:rPr>
          <w:color w:val="268BD2"/>
        </w:rPr>
        <w:t>create_sse_queue</w:t>
      </w:r>
      <w:r w:rsidRPr="00E47683">
        <w:rPr>
          <w:color w:val="657B83"/>
        </w:rPr>
        <w:t>(session_id)</w:t>
      </w:r>
    </w:p>
    <w:p w14:paraId="2D0FB7E3" w14:textId="77777777" w:rsidR="00E47683" w:rsidRPr="00E47683" w:rsidRDefault="00E47683" w:rsidP="00E47683">
      <w:pPr>
        <w:pStyle w:val="afff0"/>
        <w:rPr>
          <w:color w:val="657B83"/>
        </w:rPr>
      </w:pPr>
      <w:r w:rsidRPr="00E47683">
        <w:rPr>
          <w:color w:val="657B83"/>
        </w:rPr>
        <w:t xml:space="preserve">        </w:t>
      </w:r>
      <w:r w:rsidRPr="00E47683">
        <w:t>await</w:t>
      </w:r>
      <w:r w:rsidRPr="00E47683">
        <w:rPr>
          <w:color w:val="657B83"/>
        </w:rPr>
        <w:t xml:space="preserve"> </w:t>
      </w:r>
      <w:r w:rsidRPr="00E47683">
        <w:rPr>
          <w:color w:val="268BD2"/>
        </w:rPr>
        <w:t>test_output_answer</w:t>
      </w:r>
      <w:r w:rsidRPr="00E47683">
        <w:rPr>
          <w:color w:val="657B83"/>
        </w:rPr>
        <w:t>(session_id)</w:t>
      </w:r>
    </w:p>
    <w:p w14:paraId="4F0E3809" w14:textId="77777777" w:rsidR="00E47683" w:rsidRPr="00E47683" w:rsidRDefault="00E47683" w:rsidP="00E47683">
      <w:pPr>
        <w:pStyle w:val="afff0"/>
        <w:rPr>
          <w:color w:val="657B83"/>
        </w:rPr>
      </w:pPr>
      <w:r w:rsidRPr="00E47683">
        <w:rPr>
          <w:color w:val="657B83"/>
        </w:rPr>
        <w:br/>
      </w:r>
      <w:r w:rsidRPr="00E47683">
        <w:rPr>
          <w:color w:val="657B83"/>
        </w:rPr>
        <w:br/>
      </w:r>
    </w:p>
    <w:p w14:paraId="6F88906D" w14:textId="77777777" w:rsidR="00E47683" w:rsidRPr="00E47683" w:rsidRDefault="00E47683" w:rsidP="00E47683">
      <w:pPr>
        <w:pStyle w:val="afff0"/>
        <w:rPr>
          <w:color w:val="657B83"/>
        </w:rPr>
      </w:pPr>
      <w:r w:rsidRPr="00E47683">
        <w:rPr>
          <w:color w:val="268BD2"/>
        </w:rPr>
        <w:t>app</w:t>
      </w:r>
      <w:r w:rsidRPr="00E47683">
        <w:t>=</w:t>
      </w:r>
      <w:r w:rsidRPr="00E47683">
        <w:rPr>
          <w:color w:val="CB4B16"/>
        </w:rPr>
        <w:t>FastAPI</w:t>
      </w:r>
      <w:r w:rsidRPr="00E47683">
        <w:rPr>
          <w:color w:val="657B83"/>
        </w:rPr>
        <w:t>(title</w:t>
      </w:r>
      <w:r w:rsidRPr="00E47683">
        <w:t>=</w:t>
      </w:r>
      <w:r w:rsidRPr="00E47683">
        <w:rPr>
          <w:color w:val="2AA198"/>
        </w:rPr>
        <w:t>"Query Service"</w:t>
      </w:r>
      <w:r w:rsidRPr="00E47683">
        <w:rPr>
          <w:color w:val="657B83"/>
        </w:rPr>
        <w:t>, description</w:t>
      </w:r>
      <w:r w:rsidRPr="00E47683">
        <w:t>=</w:t>
      </w:r>
      <w:r w:rsidRPr="00E47683">
        <w:rPr>
          <w:color w:val="2AA198"/>
        </w:rPr>
        <w:t>"</w:t>
      </w:r>
      <w:r w:rsidRPr="00E47683">
        <w:rPr>
          <w:color w:val="2AA198"/>
        </w:rPr>
        <w:t>知识库查询服务</w:t>
      </w:r>
      <w:r w:rsidRPr="00E47683">
        <w:rPr>
          <w:color w:val="2AA198"/>
        </w:rPr>
        <w:t>"</w:t>
      </w:r>
      <w:r w:rsidRPr="00E47683">
        <w:rPr>
          <w:color w:val="657B83"/>
        </w:rPr>
        <w:t>)</w:t>
      </w:r>
    </w:p>
    <w:p w14:paraId="651999A9" w14:textId="77777777" w:rsidR="00E47683" w:rsidRPr="00E47683" w:rsidRDefault="00E47683" w:rsidP="00E47683">
      <w:pPr>
        <w:pStyle w:val="afff0"/>
        <w:rPr>
          <w:color w:val="657B83"/>
        </w:rPr>
      </w:pPr>
    </w:p>
    <w:p w14:paraId="2228D02C" w14:textId="77777777" w:rsidR="00E47683" w:rsidRPr="00E47683" w:rsidRDefault="00E47683" w:rsidP="00E47683">
      <w:pPr>
        <w:pStyle w:val="afff0"/>
        <w:rPr>
          <w:color w:val="657B83"/>
        </w:rPr>
      </w:pPr>
      <w:r w:rsidRPr="00E47683">
        <w:rPr>
          <w:color w:val="657B83"/>
        </w:rPr>
        <w:t> </w:t>
      </w:r>
    </w:p>
    <w:p w14:paraId="12C6F16B" w14:textId="77777777" w:rsidR="00E47683" w:rsidRPr="00E47683" w:rsidRDefault="00E47683" w:rsidP="00E47683">
      <w:pPr>
        <w:pStyle w:val="afff0"/>
        <w:rPr>
          <w:color w:val="657B83"/>
        </w:rPr>
      </w:pPr>
      <w:r w:rsidRPr="00E47683">
        <w:rPr>
          <w:color w:val="268BD2"/>
        </w:rPr>
        <w:t>@app.get</w:t>
      </w:r>
      <w:r w:rsidRPr="00E47683">
        <w:rPr>
          <w:color w:val="657B83"/>
        </w:rPr>
        <w:t>(</w:t>
      </w:r>
      <w:r w:rsidRPr="00E47683">
        <w:rPr>
          <w:color w:val="2AA198"/>
        </w:rPr>
        <w:t>"/chat.html"</w:t>
      </w:r>
      <w:r w:rsidRPr="00E47683">
        <w:rPr>
          <w:color w:val="657B83"/>
        </w:rPr>
        <w:t>)</w:t>
      </w:r>
    </w:p>
    <w:p w14:paraId="752849A5" w14:textId="77777777" w:rsidR="00E47683" w:rsidRPr="00E47683" w:rsidRDefault="00E47683" w:rsidP="00E47683">
      <w:pPr>
        <w:pStyle w:val="afff0"/>
        <w:rPr>
          <w:color w:val="657B83"/>
        </w:rPr>
      </w:pPr>
      <w:r w:rsidRPr="00E47683">
        <w:rPr>
          <w:b/>
          <w:bCs/>
          <w:color w:val="586E75"/>
        </w:rPr>
        <w:lastRenderedPageBreak/>
        <w:t>async</w:t>
      </w:r>
      <w:r w:rsidRPr="00E47683">
        <w:rPr>
          <w:color w:val="657B83"/>
        </w:rPr>
        <w:t xml:space="preserve"> </w:t>
      </w:r>
      <w:r w:rsidRPr="00E47683">
        <w:rPr>
          <w:b/>
          <w:bCs/>
          <w:color w:val="586E75"/>
        </w:rPr>
        <w:t>def</w:t>
      </w:r>
      <w:r w:rsidRPr="00E47683">
        <w:rPr>
          <w:color w:val="657B83"/>
        </w:rPr>
        <w:t xml:space="preserve"> </w:t>
      </w:r>
      <w:r w:rsidRPr="00E47683">
        <w:rPr>
          <w:color w:val="268BD2"/>
        </w:rPr>
        <w:t>chat</w:t>
      </w:r>
      <w:r w:rsidRPr="00E47683">
        <w:rPr>
          <w:color w:val="657B83"/>
        </w:rPr>
        <w:t>():</w:t>
      </w:r>
    </w:p>
    <w:p w14:paraId="259E2C7D" w14:textId="77777777" w:rsidR="00E47683" w:rsidRPr="00E47683" w:rsidRDefault="00E47683" w:rsidP="00E47683">
      <w:pPr>
        <w:pStyle w:val="afff0"/>
        <w:rPr>
          <w:color w:val="657B83"/>
        </w:rPr>
      </w:pPr>
      <w:r w:rsidRPr="00E47683">
        <w:rPr>
          <w:color w:val="657B83"/>
        </w:rPr>
        <w:t xml:space="preserve">    </w:t>
      </w:r>
      <w:r w:rsidRPr="00E47683">
        <w:rPr>
          <w:color w:val="268BD2"/>
        </w:rPr>
        <w:t>page_file_path</w:t>
      </w:r>
      <w:r w:rsidRPr="00E47683">
        <w:rPr>
          <w:color w:val="657B83"/>
        </w:rPr>
        <w:t xml:space="preserve"> </w:t>
      </w:r>
      <w:r w:rsidRPr="00E47683">
        <w:t>=</w:t>
      </w:r>
      <w:r w:rsidRPr="00E47683">
        <w:rPr>
          <w:color w:val="657B83"/>
        </w:rPr>
        <w:t xml:space="preserve"> </w:t>
      </w:r>
      <w:r w:rsidRPr="00E47683">
        <w:rPr>
          <w:color w:val="CB4B16"/>
        </w:rPr>
        <w:t>os</w:t>
      </w:r>
      <w:r w:rsidRPr="00E47683">
        <w:rPr>
          <w:color w:val="657B83"/>
        </w:rPr>
        <w:t>.</w:t>
      </w:r>
      <w:r w:rsidRPr="00E47683">
        <w:rPr>
          <w:color w:val="CB4B16"/>
        </w:rPr>
        <w:t>path</w:t>
      </w:r>
      <w:r w:rsidRPr="00E47683">
        <w:rPr>
          <w:color w:val="657B83"/>
        </w:rPr>
        <w:t>.</w:t>
      </w:r>
      <w:r w:rsidRPr="00E47683">
        <w:rPr>
          <w:color w:val="268BD2"/>
        </w:rPr>
        <w:t>join</w:t>
      </w:r>
      <w:r w:rsidRPr="00E47683">
        <w:rPr>
          <w:color w:val="657B83"/>
        </w:rPr>
        <w:t>(</w:t>
      </w:r>
      <w:r w:rsidRPr="00E47683">
        <w:rPr>
          <w:color w:val="CB4B16"/>
        </w:rPr>
        <w:t>os</w:t>
      </w:r>
      <w:r w:rsidRPr="00E47683">
        <w:rPr>
          <w:color w:val="657B83"/>
        </w:rPr>
        <w:t>.</w:t>
      </w:r>
      <w:r w:rsidRPr="00E47683">
        <w:rPr>
          <w:color w:val="CB4B16"/>
        </w:rPr>
        <w:t>path</w:t>
      </w:r>
      <w:r w:rsidRPr="00E47683">
        <w:rPr>
          <w:color w:val="657B83"/>
        </w:rPr>
        <w:t>.</w:t>
      </w:r>
      <w:r w:rsidRPr="00E47683">
        <w:rPr>
          <w:color w:val="268BD2"/>
        </w:rPr>
        <w:t>dirname</w:t>
      </w:r>
      <w:r w:rsidRPr="00E47683">
        <w:rPr>
          <w:color w:val="657B83"/>
        </w:rPr>
        <w:t>(</w:t>
      </w:r>
      <w:r w:rsidRPr="00E47683">
        <w:rPr>
          <w:color w:val="268BD2"/>
        </w:rPr>
        <w:t>__file__</w:t>
      </w:r>
      <w:r w:rsidRPr="00E47683">
        <w:rPr>
          <w:color w:val="657B83"/>
        </w:rPr>
        <w:t xml:space="preserve">),   </w:t>
      </w:r>
      <w:r w:rsidRPr="00E47683">
        <w:rPr>
          <w:color w:val="2AA198"/>
        </w:rPr>
        <w:t>"page/chat.html"</w:t>
      </w:r>
      <w:r w:rsidRPr="00E47683">
        <w:rPr>
          <w:color w:val="657B83"/>
        </w:rPr>
        <w:t>)</w:t>
      </w:r>
    </w:p>
    <w:p w14:paraId="401D8077" w14:textId="77777777" w:rsidR="00E47683" w:rsidRPr="00E47683" w:rsidRDefault="00E47683" w:rsidP="00E47683">
      <w:pPr>
        <w:pStyle w:val="afff0"/>
        <w:rPr>
          <w:color w:val="657B83"/>
        </w:rPr>
      </w:pPr>
      <w:r w:rsidRPr="00E47683">
        <w:rPr>
          <w:color w:val="657B83"/>
        </w:rPr>
        <w:t xml:space="preserve">    </w:t>
      </w:r>
      <w:r w:rsidRPr="00E47683">
        <w:t>return</w:t>
      </w:r>
      <w:r w:rsidRPr="00E47683">
        <w:rPr>
          <w:color w:val="657B83"/>
        </w:rPr>
        <w:t xml:space="preserve">  </w:t>
      </w:r>
      <w:r w:rsidRPr="00E47683">
        <w:rPr>
          <w:color w:val="CB4B16"/>
        </w:rPr>
        <w:t>FileResponse</w:t>
      </w:r>
      <w:r w:rsidRPr="00E47683">
        <w:rPr>
          <w:color w:val="657B83"/>
        </w:rPr>
        <w:t>(</w:t>
      </w:r>
      <w:r w:rsidRPr="00E47683">
        <w:rPr>
          <w:color w:val="268BD2"/>
        </w:rPr>
        <w:t>page_file_path</w:t>
      </w:r>
      <w:r w:rsidRPr="00E47683">
        <w:rPr>
          <w:color w:val="657B83"/>
        </w:rPr>
        <w:t>)</w:t>
      </w:r>
    </w:p>
    <w:p w14:paraId="46D632E4" w14:textId="77777777" w:rsidR="00E47683" w:rsidRPr="00E47683" w:rsidRDefault="00E47683" w:rsidP="00E47683">
      <w:pPr>
        <w:pStyle w:val="afff0"/>
        <w:rPr>
          <w:color w:val="657B83"/>
        </w:rPr>
      </w:pPr>
    </w:p>
    <w:p w14:paraId="226B309E" w14:textId="77777777" w:rsidR="00E47683" w:rsidRPr="00E47683" w:rsidRDefault="00E47683" w:rsidP="00E47683">
      <w:pPr>
        <w:pStyle w:val="afff0"/>
        <w:rPr>
          <w:color w:val="657B83"/>
        </w:rPr>
      </w:pPr>
      <w:r w:rsidRPr="00E47683">
        <w:rPr>
          <w:color w:val="657B83"/>
        </w:rPr>
        <w:t> </w:t>
      </w:r>
    </w:p>
    <w:p w14:paraId="0534E46F" w14:textId="77777777" w:rsidR="00E47683" w:rsidRPr="00E47683" w:rsidRDefault="00E47683" w:rsidP="00E47683">
      <w:pPr>
        <w:pStyle w:val="afff0"/>
        <w:rPr>
          <w:color w:val="657B83"/>
        </w:rPr>
      </w:pPr>
    </w:p>
    <w:p w14:paraId="592C314B" w14:textId="77777777" w:rsidR="00E47683" w:rsidRPr="00E47683" w:rsidRDefault="00E47683" w:rsidP="00E47683">
      <w:pPr>
        <w:pStyle w:val="afff0"/>
        <w:rPr>
          <w:color w:val="657B83"/>
        </w:rPr>
      </w:pPr>
      <w:r w:rsidRPr="00E47683">
        <w:rPr>
          <w:b/>
          <w:bCs/>
          <w:color w:val="586E75"/>
        </w:rPr>
        <w:t>class</w:t>
      </w:r>
      <w:r w:rsidRPr="00E47683">
        <w:rPr>
          <w:color w:val="657B83"/>
        </w:rPr>
        <w:t xml:space="preserve"> </w:t>
      </w:r>
      <w:r w:rsidRPr="00E47683">
        <w:rPr>
          <w:color w:val="CB4B16"/>
        </w:rPr>
        <w:t>QueryRequest</w:t>
      </w:r>
      <w:r w:rsidRPr="00E47683">
        <w:rPr>
          <w:color w:val="657B83"/>
        </w:rPr>
        <w:t>(</w:t>
      </w:r>
      <w:r w:rsidRPr="00E47683">
        <w:rPr>
          <w:color w:val="CB4B16"/>
        </w:rPr>
        <w:t>BaseModel</w:t>
      </w:r>
      <w:r w:rsidRPr="00E47683">
        <w:rPr>
          <w:color w:val="657B83"/>
        </w:rPr>
        <w:t>):</w:t>
      </w:r>
    </w:p>
    <w:p w14:paraId="0F6BE237" w14:textId="77777777" w:rsidR="00E47683" w:rsidRPr="00E47683" w:rsidRDefault="00E47683" w:rsidP="00E47683">
      <w:pPr>
        <w:pStyle w:val="afff0"/>
        <w:rPr>
          <w:color w:val="657B83"/>
        </w:rPr>
      </w:pPr>
      <w:r w:rsidRPr="00E47683">
        <w:rPr>
          <w:color w:val="657B83"/>
        </w:rPr>
        <w:t xml:space="preserve">    </w:t>
      </w:r>
      <w:r w:rsidRPr="00E47683">
        <w:rPr>
          <w:color w:val="268BD2"/>
        </w:rPr>
        <w:t>query</w:t>
      </w:r>
      <w:r w:rsidRPr="00E47683">
        <w:rPr>
          <w:color w:val="657B83"/>
        </w:rPr>
        <w:t xml:space="preserve">: </w:t>
      </w:r>
      <w:r w:rsidRPr="00E47683">
        <w:t>str=</w:t>
      </w:r>
      <w:r w:rsidRPr="00E47683">
        <w:rPr>
          <w:color w:val="268BD2"/>
        </w:rPr>
        <w:t>Field</w:t>
      </w:r>
      <w:r w:rsidRPr="00E47683">
        <w:rPr>
          <w:color w:val="657B83"/>
        </w:rPr>
        <w:t>(</w:t>
      </w:r>
      <w:r w:rsidRPr="00E47683">
        <w:rPr>
          <w:color w:val="CB4B16"/>
        </w:rPr>
        <w:t>...</w:t>
      </w:r>
      <w:r w:rsidRPr="00E47683">
        <w:rPr>
          <w:color w:val="657B83"/>
        </w:rPr>
        <w:t>, description</w:t>
      </w:r>
      <w:r w:rsidRPr="00E47683">
        <w:t>=</w:t>
      </w:r>
      <w:r w:rsidRPr="00E47683">
        <w:rPr>
          <w:color w:val="2AA198"/>
        </w:rPr>
        <w:t>"</w:t>
      </w:r>
      <w:r w:rsidRPr="00E47683">
        <w:rPr>
          <w:color w:val="2AA198"/>
        </w:rPr>
        <w:t>查询内容</w:t>
      </w:r>
      <w:r w:rsidRPr="00E47683">
        <w:rPr>
          <w:color w:val="2AA198"/>
        </w:rPr>
        <w:t>"</w:t>
      </w:r>
      <w:r w:rsidRPr="00E47683">
        <w:rPr>
          <w:color w:val="657B83"/>
        </w:rPr>
        <w:t>)</w:t>
      </w:r>
    </w:p>
    <w:p w14:paraId="38D214E6" w14:textId="77777777" w:rsidR="00E47683" w:rsidRPr="00E47683" w:rsidRDefault="00E47683" w:rsidP="00E47683">
      <w:pPr>
        <w:pStyle w:val="afff0"/>
        <w:rPr>
          <w:color w:val="657B83"/>
        </w:rPr>
      </w:pPr>
      <w:r w:rsidRPr="00E47683">
        <w:rPr>
          <w:color w:val="657B83"/>
        </w:rPr>
        <w:t xml:space="preserve">    </w:t>
      </w:r>
      <w:r w:rsidRPr="00E47683">
        <w:rPr>
          <w:color w:val="268BD2"/>
        </w:rPr>
        <w:t>session_id</w:t>
      </w:r>
      <w:r w:rsidRPr="00E47683">
        <w:rPr>
          <w:color w:val="657B83"/>
        </w:rPr>
        <w:t xml:space="preserve">: </w:t>
      </w:r>
      <w:r w:rsidRPr="00E47683">
        <w:rPr>
          <w:color w:val="CB4B16"/>
        </w:rPr>
        <w:t>Optional</w:t>
      </w:r>
      <w:r w:rsidRPr="00E47683">
        <w:rPr>
          <w:color w:val="657B83"/>
        </w:rPr>
        <w:t>[</w:t>
      </w:r>
      <w:r w:rsidRPr="00E47683">
        <w:t>str</w:t>
      </w:r>
      <w:r w:rsidRPr="00E47683">
        <w:rPr>
          <w:color w:val="657B83"/>
        </w:rPr>
        <w:t>]</w:t>
      </w:r>
      <w:r w:rsidRPr="00E47683">
        <w:t>=</w:t>
      </w:r>
      <w:r w:rsidRPr="00E47683">
        <w:rPr>
          <w:color w:val="268BD2"/>
        </w:rPr>
        <w:t>Field</w:t>
      </w:r>
      <w:r w:rsidRPr="00E47683">
        <w:rPr>
          <w:color w:val="657B83"/>
        </w:rPr>
        <w:t>(</w:t>
      </w:r>
      <w:r w:rsidRPr="00E47683">
        <w:rPr>
          <w:color w:val="B58900"/>
        </w:rPr>
        <w:t>None</w:t>
      </w:r>
      <w:r w:rsidRPr="00E47683">
        <w:rPr>
          <w:color w:val="657B83"/>
        </w:rPr>
        <w:t>, description</w:t>
      </w:r>
      <w:r w:rsidRPr="00E47683">
        <w:t>=</w:t>
      </w:r>
      <w:r w:rsidRPr="00E47683">
        <w:rPr>
          <w:color w:val="2AA198"/>
        </w:rPr>
        <w:t>"</w:t>
      </w:r>
      <w:r w:rsidRPr="00E47683">
        <w:rPr>
          <w:color w:val="2AA198"/>
        </w:rPr>
        <w:t>会话</w:t>
      </w:r>
      <w:r w:rsidRPr="00E47683">
        <w:rPr>
          <w:color w:val="2AA198"/>
        </w:rPr>
        <w:t>ID"</w:t>
      </w:r>
      <w:r w:rsidRPr="00E47683">
        <w:rPr>
          <w:color w:val="657B83"/>
        </w:rPr>
        <w:t>)</w:t>
      </w:r>
    </w:p>
    <w:p w14:paraId="6E7888E1" w14:textId="77777777" w:rsidR="00E47683" w:rsidRPr="00E47683" w:rsidRDefault="00E47683" w:rsidP="00E47683">
      <w:pPr>
        <w:pStyle w:val="afff0"/>
        <w:rPr>
          <w:color w:val="657B83"/>
        </w:rPr>
      </w:pPr>
      <w:r w:rsidRPr="00E47683">
        <w:rPr>
          <w:color w:val="657B83"/>
        </w:rPr>
        <w:t xml:space="preserve">    </w:t>
      </w:r>
      <w:r w:rsidRPr="00E47683">
        <w:rPr>
          <w:color w:val="268BD2"/>
        </w:rPr>
        <w:t>is_stream</w:t>
      </w:r>
      <w:r w:rsidRPr="00E47683">
        <w:rPr>
          <w:color w:val="657B83"/>
        </w:rPr>
        <w:t xml:space="preserve">: </w:t>
      </w:r>
      <w:r w:rsidRPr="00E47683">
        <w:t>bool</w:t>
      </w:r>
      <w:r w:rsidRPr="00E47683">
        <w:rPr>
          <w:color w:val="657B83"/>
        </w:rPr>
        <w:t xml:space="preserve"> </w:t>
      </w:r>
      <w:r w:rsidRPr="00E47683">
        <w:t>=</w:t>
      </w:r>
      <w:r w:rsidRPr="00E47683">
        <w:rPr>
          <w:color w:val="657B83"/>
        </w:rPr>
        <w:t xml:space="preserve"> </w:t>
      </w:r>
      <w:r w:rsidRPr="00E47683">
        <w:rPr>
          <w:color w:val="268BD2"/>
        </w:rPr>
        <w:t>Field</w:t>
      </w:r>
      <w:r w:rsidRPr="00E47683">
        <w:rPr>
          <w:color w:val="657B83"/>
        </w:rPr>
        <w:t>(</w:t>
      </w:r>
      <w:r w:rsidRPr="00E47683">
        <w:rPr>
          <w:color w:val="B58900"/>
        </w:rPr>
        <w:t>False</w:t>
      </w:r>
      <w:r w:rsidRPr="00E47683">
        <w:rPr>
          <w:color w:val="657B83"/>
        </w:rPr>
        <w:t>, description</w:t>
      </w:r>
      <w:r w:rsidRPr="00E47683">
        <w:t>=</w:t>
      </w:r>
      <w:r w:rsidRPr="00E47683">
        <w:rPr>
          <w:color w:val="2AA198"/>
        </w:rPr>
        <w:t>"</w:t>
      </w:r>
      <w:r w:rsidRPr="00E47683">
        <w:rPr>
          <w:color w:val="2AA198"/>
        </w:rPr>
        <w:t>是否流式返回</w:t>
      </w:r>
      <w:r w:rsidRPr="00E47683">
        <w:rPr>
          <w:color w:val="2AA198"/>
        </w:rPr>
        <w:t>"</w:t>
      </w:r>
      <w:r w:rsidRPr="00E47683">
        <w:rPr>
          <w:color w:val="657B83"/>
        </w:rPr>
        <w:t>)</w:t>
      </w:r>
    </w:p>
    <w:p w14:paraId="21280AF6" w14:textId="77777777" w:rsidR="00E47683" w:rsidRPr="00E47683" w:rsidRDefault="00E47683" w:rsidP="00E47683">
      <w:pPr>
        <w:pStyle w:val="afff0"/>
        <w:rPr>
          <w:color w:val="657B83"/>
        </w:rPr>
      </w:pPr>
    </w:p>
    <w:p w14:paraId="18395683" w14:textId="77777777" w:rsidR="00E47683" w:rsidRPr="00E47683" w:rsidRDefault="00E47683" w:rsidP="00E47683">
      <w:pPr>
        <w:pStyle w:val="afff0"/>
        <w:rPr>
          <w:color w:val="657B83"/>
        </w:rPr>
      </w:pPr>
      <w:r w:rsidRPr="00E47683">
        <w:rPr>
          <w:color w:val="268BD2"/>
        </w:rPr>
        <w:t>@app.post</w:t>
      </w:r>
      <w:r w:rsidRPr="00E47683">
        <w:rPr>
          <w:color w:val="657B83"/>
        </w:rPr>
        <w:t>(</w:t>
      </w:r>
      <w:r w:rsidRPr="00E47683">
        <w:rPr>
          <w:color w:val="2AA198"/>
        </w:rPr>
        <w:t>"/query"</w:t>
      </w:r>
      <w:r w:rsidRPr="00E47683">
        <w:rPr>
          <w:color w:val="657B83"/>
        </w:rPr>
        <w:t xml:space="preserve"> )</w:t>
      </w:r>
    </w:p>
    <w:p w14:paraId="6AB89C94" w14:textId="77777777" w:rsidR="00E47683" w:rsidRPr="00E47683" w:rsidRDefault="00E47683" w:rsidP="00E47683">
      <w:pPr>
        <w:pStyle w:val="afff0"/>
        <w:rPr>
          <w:color w:val="657B83"/>
        </w:rPr>
      </w:pPr>
      <w:r w:rsidRPr="00E47683">
        <w:rPr>
          <w:b/>
          <w:bCs/>
          <w:color w:val="586E75"/>
        </w:rPr>
        <w:t>async</w:t>
      </w:r>
      <w:r w:rsidRPr="00E47683">
        <w:rPr>
          <w:color w:val="657B83"/>
        </w:rPr>
        <w:t xml:space="preserve"> </w:t>
      </w:r>
      <w:r w:rsidRPr="00E47683">
        <w:rPr>
          <w:b/>
          <w:bCs/>
          <w:color w:val="586E75"/>
        </w:rPr>
        <w:t>def</w:t>
      </w:r>
      <w:r w:rsidRPr="00E47683">
        <w:rPr>
          <w:color w:val="657B83"/>
        </w:rPr>
        <w:t xml:space="preserve"> </w:t>
      </w:r>
      <w:r w:rsidRPr="00E47683">
        <w:rPr>
          <w:color w:val="268BD2"/>
        </w:rPr>
        <w:t>query</w:t>
      </w:r>
      <w:r w:rsidRPr="00E47683">
        <w:rPr>
          <w:color w:val="657B83"/>
        </w:rPr>
        <w:t xml:space="preserve">(request: </w:t>
      </w:r>
      <w:r w:rsidRPr="00E47683">
        <w:rPr>
          <w:color w:val="CB4B16"/>
        </w:rPr>
        <w:t>QueryRequest</w:t>
      </w:r>
      <w:r w:rsidRPr="00E47683">
        <w:rPr>
          <w:color w:val="657B83"/>
        </w:rPr>
        <w:t>,background_tasks:</w:t>
      </w:r>
      <w:r w:rsidRPr="00E47683">
        <w:rPr>
          <w:color w:val="CB4B16"/>
        </w:rPr>
        <w:t>BackgroundTasks</w:t>
      </w:r>
      <w:r w:rsidRPr="00E47683">
        <w:rPr>
          <w:color w:val="657B83"/>
        </w:rPr>
        <w:t>):</w:t>
      </w:r>
    </w:p>
    <w:p w14:paraId="475BD46C" w14:textId="77777777" w:rsidR="00E47683" w:rsidRPr="00E47683" w:rsidRDefault="00E47683" w:rsidP="00E47683">
      <w:pPr>
        <w:pStyle w:val="afff0"/>
        <w:rPr>
          <w:color w:val="657B83"/>
        </w:rPr>
      </w:pPr>
      <w:r w:rsidRPr="00E47683">
        <w:rPr>
          <w:color w:val="657B83"/>
        </w:rPr>
        <w:t xml:space="preserve">    </w:t>
      </w:r>
      <w:r w:rsidRPr="00E47683">
        <w:rPr>
          <w:color w:val="2AA198"/>
        </w:rPr>
        <w:t>"""</w:t>
      </w:r>
    </w:p>
    <w:p w14:paraId="28F11A56" w14:textId="77777777" w:rsidR="00E47683" w:rsidRPr="00E47683" w:rsidRDefault="00E47683" w:rsidP="00E47683">
      <w:pPr>
        <w:pStyle w:val="afff0"/>
        <w:rPr>
          <w:color w:val="657B83"/>
        </w:rPr>
      </w:pPr>
      <w:r w:rsidRPr="00E47683">
        <w:rPr>
          <w:color w:val="2AA198"/>
        </w:rPr>
        <w:t xml:space="preserve">    1 </w:t>
      </w:r>
      <w:r w:rsidRPr="00E47683">
        <w:rPr>
          <w:color w:val="2AA198"/>
        </w:rPr>
        <w:t>解析参数</w:t>
      </w:r>
    </w:p>
    <w:p w14:paraId="448C2CAF" w14:textId="77777777" w:rsidR="00E47683" w:rsidRPr="00E47683" w:rsidRDefault="00E47683" w:rsidP="00E47683">
      <w:pPr>
        <w:pStyle w:val="afff0"/>
        <w:rPr>
          <w:color w:val="657B83"/>
        </w:rPr>
      </w:pPr>
      <w:r w:rsidRPr="00E47683">
        <w:rPr>
          <w:color w:val="2AA198"/>
        </w:rPr>
        <w:t xml:space="preserve">    2 </w:t>
      </w:r>
      <w:r w:rsidRPr="00E47683">
        <w:rPr>
          <w:color w:val="2AA198"/>
        </w:rPr>
        <w:t>更新任务状态</w:t>
      </w:r>
    </w:p>
    <w:p w14:paraId="509B0E70" w14:textId="77777777" w:rsidR="00E47683" w:rsidRPr="00E47683" w:rsidRDefault="00E47683" w:rsidP="00E47683">
      <w:pPr>
        <w:pStyle w:val="afff0"/>
        <w:rPr>
          <w:color w:val="657B83"/>
        </w:rPr>
      </w:pPr>
      <w:r w:rsidRPr="00E47683">
        <w:rPr>
          <w:color w:val="2AA198"/>
        </w:rPr>
        <w:t xml:space="preserve">    3 </w:t>
      </w:r>
      <w:r w:rsidRPr="00E47683">
        <w:rPr>
          <w:color w:val="2AA198"/>
        </w:rPr>
        <w:t>调用处理流程图</w:t>
      </w:r>
    </w:p>
    <w:p w14:paraId="6785C8DC" w14:textId="77777777" w:rsidR="00E47683" w:rsidRPr="00E47683" w:rsidRDefault="00E47683" w:rsidP="00E47683">
      <w:pPr>
        <w:pStyle w:val="afff0"/>
        <w:rPr>
          <w:color w:val="657B83"/>
        </w:rPr>
      </w:pPr>
      <w:r w:rsidRPr="00E47683">
        <w:rPr>
          <w:color w:val="2AA198"/>
        </w:rPr>
        <w:t xml:space="preserve">    4 </w:t>
      </w:r>
      <w:r w:rsidRPr="00E47683">
        <w:rPr>
          <w:color w:val="2AA198"/>
        </w:rPr>
        <w:t>返回结果</w:t>
      </w:r>
    </w:p>
    <w:p w14:paraId="12778886" w14:textId="77777777" w:rsidR="00E47683" w:rsidRPr="00E47683" w:rsidRDefault="00E47683" w:rsidP="00E47683">
      <w:pPr>
        <w:pStyle w:val="afff0"/>
        <w:rPr>
          <w:color w:val="657B83"/>
        </w:rPr>
      </w:pPr>
      <w:r w:rsidRPr="00E47683">
        <w:rPr>
          <w:color w:val="2AA198"/>
        </w:rPr>
        <w:t>    """</w:t>
      </w:r>
    </w:p>
    <w:p w14:paraId="0EBD460A" w14:textId="77777777" w:rsidR="00E47683" w:rsidRPr="00E47683" w:rsidRDefault="00E47683" w:rsidP="00E47683">
      <w:pPr>
        <w:pStyle w:val="afff0"/>
        <w:rPr>
          <w:color w:val="657B83"/>
        </w:rPr>
      </w:pPr>
      <w:r w:rsidRPr="00E47683">
        <w:rPr>
          <w:color w:val="657B83"/>
        </w:rPr>
        <w:t xml:space="preserve">    </w:t>
      </w:r>
      <w:r w:rsidRPr="00E47683">
        <w:rPr>
          <w:i/>
          <w:iCs/>
          <w:color w:val="93A1A1"/>
        </w:rPr>
        <w:t xml:space="preserve">#1 </w:t>
      </w:r>
      <w:r w:rsidRPr="00E47683">
        <w:rPr>
          <w:i/>
          <w:iCs/>
          <w:color w:val="93A1A1"/>
        </w:rPr>
        <w:t>解析参数</w:t>
      </w:r>
    </w:p>
    <w:p w14:paraId="0E349A71" w14:textId="77777777" w:rsidR="00E47683" w:rsidRPr="00E47683" w:rsidRDefault="00E47683" w:rsidP="00E47683">
      <w:pPr>
        <w:pStyle w:val="afff0"/>
        <w:rPr>
          <w:color w:val="657B83"/>
        </w:rPr>
      </w:pPr>
      <w:r w:rsidRPr="00E47683">
        <w:rPr>
          <w:color w:val="657B83"/>
        </w:rPr>
        <w:t xml:space="preserve">    </w:t>
      </w:r>
      <w:r w:rsidRPr="00E47683">
        <w:rPr>
          <w:color w:val="268BD2"/>
        </w:rPr>
        <w:t>user_query</w:t>
      </w:r>
      <w:r w:rsidRPr="00E47683">
        <w:t>=</w:t>
      </w:r>
      <w:r w:rsidRPr="00E47683">
        <w:rPr>
          <w:color w:val="657B83"/>
        </w:rPr>
        <w:t>request.</w:t>
      </w:r>
      <w:r w:rsidRPr="00E47683">
        <w:rPr>
          <w:color w:val="268BD2"/>
        </w:rPr>
        <w:t>query</w:t>
      </w:r>
    </w:p>
    <w:p w14:paraId="1315AC5B" w14:textId="77777777" w:rsidR="00E47683" w:rsidRPr="00E47683" w:rsidRDefault="00E47683" w:rsidP="00E47683">
      <w:pPr>
        <w:pStyle w:val="afff0"/>
        <w:rPr>
          <w:color w:val="657B83"/>
        </w:rPr>
      </w:pPr>
      <w:r w:rsidRPr="00E47683">
        <w:rPr>
          <w:color w:val="657B83"/>
        </w:rPr>
        <w:t xml:space="preserve">    </w:t>
      </w:r>
      <w:r w:rsidRPr="00E47683">
        <w:rPr>
          <w:color w:val="268BD2"/>
        </w:rPr>
        <w:t>session_id</w:t>
      </w:r>
      <w:r w:rsidRPr="00E47683">
        <w:t>=</w:t>
      </w:r>
      <w:r w:rsidRPr="00E47683">
        <w:rPr>
          <w:color w:val="657B83"/>
        </w:rPr>
        <w:t>request.</w:t>
      </w:r>
      <w:r w:rsidRPr="00E47683">
        <w:rPr>
          <w:color w:val="268BD2"/>
        </w:rPr>
        <w:t>session_id</w:t>
      </w:r>
      <w:r w:rsidRPr="00E47683">
        <w:rPr>
          <w:color w:val="657B83"/>
        </w:rPr>
        <w:t xml:space="preserve"> </w:t>
      </w:r>
      <w:r w:rsidRPr="00E47683">
        <w:t>if</w:t>
      </w:r>
      <w:r w:rsidRPr="00E47683">
        <w:rPr>
          <w:color w:val="657B83"/>
        </w:rPr>
        <w:t xml:space="preserve"> request.</w:t>
      </w:r>
      <w:r w:rsidRPr="00E47683">
        <w:rPr>
          <w:color w:val="268BD2"/>
        </w:rPr>
        <w:t>session_id</w:t>
      </w:r>
      <w:r w:rsidRPr="00E47683">
        <w:rPr>
          <w:color w:val="657B83"/>
        </w:rPr>
        <w:t xml:space="preserve"> </w:t>
      </w:r>
      <w:r w:rsidRPr="00E47683">
        <w:t>else</w:t>
      </w:r>
      <w:r w:rsidRPr="00E47683">
        <w:rPr>
          <w:color w:val="657B83"/>
        </w:rPr>
        <w:t xml:space="preserve"> </w:t>
      </w:r>
      <w:r w:rsidRPr="00E47683">
        <w:t>str</w:t>
      </w:r>
      <w:r w:rsidRPr="00E47683">
        <w:rPr>
          <w:color w:val="657B83"/>
        </w:rPr>
        <w:t>(</w:t>
      </w:r>
      <w:r w:rsidRPr="00E47683">
        <w:rPr>
          <w:color w:val="CB4B16"/>
        </w:rPr>
        <w:t>uuid</w:t>
      </w:r>
      <w:r w:rsidRPr="00E47683">
        <w:rPr>
          <w:color w:val="657B83"/>
        </w:rPr>
        <w:t>.</w:t>
      </w:r>
      <w:r w:rsidRPr="00E47683">
        <w:rPr>
          <w:color w:val="268BD2"/>
        </w:rPr>
        <w:t>uuid4</w:t>
      </w:r>
      <w:r w:rsidRPr="00E47683">
        <w:rPr>
          <w:color w:val="657B83"/>
        </w:rPr>
        <w:t>())</w:t>
      </w:r>
    </w:p>
    <w:p w14:paraId="4181E797" w14:textId="77777777" w:rsidR="00E47683" w:rsidRPr="00E47683" w:rsidRDefault="00E47683" w:rsidP="00E47683">
      <w:pPr>
        <w:pStyle w:val="afff0"/>
        <w:rPr>
          <w:color w:val="657B83"/>
        </w:rPr>
      </w:pPr>
      <w:r w:rsidRPr="00E47683">
        <w:rPr>
          <w:color w:val="657B83"/>
        </w:rPr>
        <w:t xml:space="preserve">    </w:t>
      </w:r>
      <w:r w:rsidRPr="00E47683">
        <w:rPr>
          <w:color w:val="268BD2"/>
        </w:rPr>
        <w:t>is_stream</w:t>
      </w:r>
      <w:r w:rsidRPr="00E47683">
        <w:t>=</w:t>
      </w:r>
      <w:r w:rsidRPr="00E47683">
        <w:rPr>
          <w:color w:val="657B83"/>
        </w:rPr>
        <w:t>request.</w:t>
      </w:r>
      <w:r w:rsidRPr="00E47683">
        <w:rPr>
          <w:color w:val="268BD2"/>
        </w:rPr>
        <w:t>is_stream</w:t>
      </w:r>
    </w:p>
    <w:p w14:paraId="2F9E5F1A" w14:textId="77777777" w:rsidR="00E47683" w:rsidRPr="00E47683" w:rsidRDefault="00E47683" w:rsidP="00E47683">
      <w:pPr>
        <w:pStyle w:val="afff0"/>
        <w:rPr>
          <w:color w:val="657B83"/>
        </w:rPr>
      </w:pPr>
      <w:r w:rsidRPr="00E47683">
        <w:rPr>
          <w:color w:val="657B83"/>
        </w:rPr>
        <w:t xml:space="preserve">    </w:t>
      </w:r>
      <w:r w:rsidRPr="00E47683">
        <w:rPr>
          <w:i/>
          <w:iCs/>
          <w:color w:val="93A1A1"/>
        </w:rPr>
        <w:t xml:space="preserve">#2 </w:t>
      </w:r>
      <w:r w:rsidRPr="00E47683">
        <w:rPr>
          <w:i/>
          <w:iCs/>
          <w:color w:val="93A1A1"/>
        </w:rPr>
        <w:t>更新任务状态</w:t>
      </w:r>
    </w:p>
    <w:p w14:paraId="69B33AB7" w14:textId="77777777" w:rsidR="00E47683" w:rsidRPr="00E47683" w:rsidRDefault="00E47683" w:rsidP="00E47683">
      <w:pPr>
        <w:pStyle w:val="afff0"/>
        <w:rPr>
          <w:color w:val="657B83"/>
        </w:rPr>
      </w:pPr>
      <w:r w:rsidRPr="00E47683">
        <w:rPr>
          <w:color w:val="657B83"/>
        </w:rPr>
        <w:t xml:space="preserve">    </w:t>
      </w:r>
      <w:r w:rsidRPr="00E47683">
        <w:rPr>
          <w:color w:val="268BD2"/>
        </w:rPr>
        <w:t>update_task_status</w:t>
      </w:r>
      <w:r w:rsidRPr="00E47683">
        <w:rPr>
          <w:color w:val="657B83"/>
        </w:rPr>
        <w:t>(</w:t>
      </w:r>
      <w:r w:rsidRPr="00E47683">
        <w:rPr>
          <w:color w:val="268BD2"/>
        </w:rPr>
        <w:t>session_id</w:t>
      </w:r>
      <w:r w:rsidRPr="00E47683">
        <w:rPr>
          <w:color w:val="657B83"/>
        </w:rPr>
        <w:t xml:space="preserve">, </w:t>
      </w:r>
      <w:r w:rsidRPr="00E47683">
        <w:rPr>
          <w:color w:val="268BD2"/>
        </w:rPr>
        <w:t>TASK_STATUS_PROCESSING</w:t>
      </w:r>
      <w:r w:rsidRPr="00E47683">
        <w:rPr>
          <w:color w:val="657B83"/>
        </w:rPr>
        <w:t>,</w:t>
      </w:r>
      <w:r w:rsidRPr="00E47683">
        <w:rPr>
          <w:color w:val="268BD2"/>
        </w:rPr>
        <w:t>is_stream</w:t>
      </w:r>
      <w:r w:rsidRPr="00E47683">
        <w:rPr>
          <w:color w:val="657B83"/>
        </w:rPr>
        <w:t>)</w:t>
      </w:r>
    </w:p>
    <w:p w14:paraId="1BE06941" w14:textId="77777777" w:rsidR="00E47683" w:rsidRPr="00E47683" w:rsidRDefault="00E47683" w:rsidP="00E47683">
      <w:pPr>
        <w:pStyle w:val="afff0"/>
        <w:rPr>
          <w:color w:val="657B83"/>
        </w:rPr>
      </w:pPr>
    </w:p>
    <w:p w14:paraId="0B32B63D" w14:textId="77777777" w:rsidR="00E47683" w:rsidRPr="00E47683" w:rsidRDefault="00E47683" w:rsidP="00E47683">
      <w:pPr>
        <w:pStyle w:val="afff0"/>
        <w:rPr>
          <w:color w:val="657B83"/>
        </w:rPr>
      </w:pPr>
      <w:r w:rsidRPr="00E47683">
        <w:rPr>
          <w:color w:val="657B83"/>
        </w:rPr>
        <w:t xml:space="preserve">    </w:t>
      </w:r>
      <w:r w:rsidRPr="00E47683">
        <w:rPr>
          <w:i/>
          <w:iCs/>
          <w:color w:val="93A1A1"/>
        </w:rPr>
        <w:t xml:space="preserve">#3 </w:t>
      </w:r>
      <w:r w:rsidRPr="00E47683">
        <w:rPr>
          <w:i/>
          <w:iCs/>
          <w:color w:val="93A1A1"/>
        </w:rPr>
        <w:t>调用处理流程图</w:t>
      </w:r>
    </w:p>
    <w:p w14:paraId="3385EA8C" w14:textId="77777777" w:rsidR="00E47683" w:rsidRPr="00E47683" w:rsidRDefault="00E47683" w:rsidP="00E47683">
      <w:pPr>
        <w:pStyle w:val="afff0"/>
        <w:rPr>
          <w:color w:val="657B83"/>
        </w:rPr>
      </w:pPr>
      <w:r w:rsidRPr="00E47683">
        <w:rPr>
          <w:color w:val="657B83"/>
        </w:rPr>
        <w:t xml:space="preserve">    </w:t>
      </w:r>
      <w:r w:rsidRPr="00E47683">
        <w:rPr>
          <w:color w:val="268BD2"/>
        </w:rPr>
        <w:t>print</w:t>
      </w:r>
      <w:r w:rsidRPr="00E47683">
        <w:rPr>
          <w:color w:val="657B83"/>
        </w:rPr>
        <w:t>(</w:t>
      </w:r>
      <w:r w:rsidRPr="00E47683">
        <w:rPr>
          <w:color w:val="2AA198"/>
        </w:rPr>
        <w:t>"</w:t>
      </w:r>
      <w:r w:rsidRPr="00E47683">
        <w:rPr>
          <w:color w:val="2AA198"/>
        </w:rPr>
        <w:t>开始处理流程</w:t>
      </w:r>
      <w:r w:rsidRPr="00E47683">
        <w:rPr>
          <w:color w:val="2AA198"/>
        </w:rPr>
        <w:t>..."</w:t>
      </w:r>
      <w:r w:rsidRPr="00E47683">
        <w:rPr>
          <w:color w:val="657B83"/>
        </w:rPr>
        <w:t>)</w:t>
      </w:r>
    </w:p>
    <w:p w14:paraId="3383D307" w14:textId="77777777" w:rsidR="00E47683" w:rsidRPr="00E47683" w:rsidRDefault="00E47683" w:rsidP="00E47683">
      <w:pPr>
        <w:pStyle w:val="afff0"/>
        <w:rPr>
          <w:color w:val="657B83"/>
        </w:rPr>
      </w:pPr>
      <w:r w:rsidRPr="00E47683">
        <w:rPr>
          <w:color w:val="657B83"/>
        </w:rPr>
        <w:t xml:space="preserve">    </w:t>
      </w:r>
      <w:r w:rsidRPr="00E47683">
        <w:t>if</w:t>
      </w:r>
      <w:r w:rsidRPr="00E47683">
        <w:rPr>
          <w:color w:val="657B83"/>
        </w:rPr>
        <w:t xml:space="preserve"> </w:t>
      </w:r>
      <w:r w:rsidRPr="00E47683">
        <w:rPr>
          <w:color w:val="268BD2"/>
        </w:rPr>
        <w:t>is_stream</w:t>
      </w:r>
      <w:r w:rsidRPr="00E47683">
        <w:rPr>
          <w:color w:val="657B83"/>
        </w:rPr>
        <w:t>:</w:t>
      </w:r>
    </w:p>
    <w:p w14:paraId="63438909" w14:textId="77777777" w:rsidR="00E47683" w:rsidRPr="00E47683" w:rsidRDefault="00E47683" w:rsidP="00E47683">
      <w:pPr>
        <w:pStyle w:val="afff0"/>
        <w:rPr>
          <w:color w:val="657B83"/>
        </w:rPr>
      </w:pPr>
      <w:r w:rsidRPr="00E47683">
        <w:rPr>
          <w:color w:val="657B83"/>
        </w:rPr>
        <w:t>        background_tasks.</w:t>
      </w:r>
      <w:r w:rsidRPr="00E47683">
        <w:rPr>
          <w:color w:val="268BD2"/>
        </w:rPr>
        <w:t>add_task</w:t>
      </w:r>
      <w:r w:rsidRPr="00E47683">
        <w:rPr>
          <w:color w:val="657B83"/>
        </w:rPr>
        <w:t>(</w:t>
      </w:r>
      <w:r w:rsidRPr="00E47683">
        <w:rPr>
          <w:color w:val="268BD2"/>
        </w:rPr>
        <w:t>run_query_graph</w:t>
      </w:r>
      <w:r w:rsidRPr="00E47683">
        <w:rPr>
          <w:color w:val="657B83"/>
        </w:rPr>
        <w:t xml:space="preserve">, </w:t>
      </w:r>
      <w:r w:rsidRPr="00E47683">
        <w:rPr>
          <w:color w:val="268BD2"/>
        </w:rPr>
        <w:t>session_id</w:t>
      </w:r>
      <w:r w:rsidRPr="00E47683">
        <w:rPr>
          <w:color w:val="657B83"/>
        </w:rPr>
        <w:t xml:space="preserve">, </w:t>
      </w:r>
      <w:r w:rsidRPr="00E47683">
        <w:rPr>
          <w:color w:val="268BD2"/>
        </w:rPr>
        <w:t>user_query</w:t>
      </w:r>
      <w:r w:rsidRPr="00E47683">
        <w:rPr>
          <w:color w:val="657B83"/>
        </w:rPr>
        <w:t xml:space="preserve">, </w:t>
      </w:r>
      <w:r w:rsidRPr="00E47683">
        <w:rPr>
          <w:color w:val="268BD2"/>
        </w:rPr>
        <w:t>is_stream</w:t>
      </w:r>
      <w:r w:rsidRPr="00E47683">
        <w:rPr>
          <w:color w:val="657B83"/>
        </w:rPr>
        <w:t>)</w:t>
      </w:r>
    </w:p>
    <w:p w14:paraId="30ED01C7" w14:textId="77777777" w:rsidR="00E47683" w:rsidRPr="00E47683" w:rsidRDefault="00E47683" w:rsidP="00E47683">
      <w:pPr>
        <w:pStyle w:val="afff0"/>
        <w:rPr>
          <w:color w:val="657B83"/>
        </w:rPr>
      </w:pPr>
      <w:r w:rsidRPr="00E47683">
        <w:rPr>
          <w:color w:val="657B83"/>
        </w:rPr>
        <w:t xml:space="preserve">        </w:t>
      </w:r>
      <w:r w:rsidRPr="00E47683">
        <w:t>return</w:t>
      </w:r>
      <w:r w:rsidRPr="00E47683">
        <w:rPr>
          <w:color w:val="657B83"/>
        </w:rPr>
        <w:t xml:space="preserve"> {</w:t>
      </w:r>
      <w:r w:rsidRPr="00E47683">
        <w:rPr>
          <w:color w:val="2AA198"/>
        </w:rPr>
        <w:t>"message"</w:t>
      </w:r>
      <w:r w:rsidRPr="00E47683">
        <w:rPr>
          <w:color w:val="657B83"/>
        </w:rPr>
        <w:t xml:space="preserve">: </w:t>
      </w:r>
      <w:r w:rsidRPr="00E47683">
        <w:rPr>
          <w:color w:val="2AA198"/>
        </w:rPr>
        <w:t>"</w:t>
      </w:r>
      <w:r w:rsidRPr="00E47683">
        <w:rPr>
          <w:color w:val="2AA198"/>
        </w:rPr>
        <w:t>正在处理</w:t>
      </w:r>
      <w:r w:rsidRPr="00E47683">
        <w:rPr>
          <w:color w:val="2AA198"/>
        </w:rPr>
        <w:t>..."</w:t>
      </w:r>
      <w:r w:rsidRPr="00E47683">
        <w:rPr>
          <w:color w:val="657B83"/>
        </w:rPr>
        <w:t xml:space="preserve">, </w:t>
      </w:r>
      <w:r w:rsidRPr="00E47683">
        <w:rPr>
          <w:color w:val="2AA198"/>
        </w:rPr>
        <w:t>"session_id"</w:t>
      </w:r>
      <w:r w:rsidRPr="00E47683">
        <w:rPr>
          <w:color w:val="657B83"/>
        </w:rPr>
        <w:t xml:space="preserve">: </w:t>
      </w:r>
      <w:r w:rsidRPr="00E47683">
        <w:rPr>
          <w:color w:val="268BD2"/>
        </w:rPr>
        <w:t>session_id</w:t>
      </w:r>
      <w:r w:rsidRPr="00E47683">
        <w:rPr>
          <w:color w:val="657B83"/>
        </w:rPr>
        <w:t>}</w:t>
      </w:r>
    </w:p>
    <w:p w14:paraId="0F69EB2A" w14:textId="77777777" w:rsidR="00E47683" w:rsidRPr="00E47683" w:rsidRDefault="00E47683" w:rsidP="00E47683">
      <w:pPr>
        <w:pStyle w:val="afff0"/>
        <w:rPr>
          <w:color w:val="657B83"/>
        </w:rPr>
      </w:pPr>
      <w:r w:rsidRPr="00E47683">
        <w:rPr>
          <w:color w:val="657B83"/>
        </w:rPr>
        <w:t xml:space="preserve">    </w:t>
      </w:r>
      <w:r w:rsidRPr="00E47683">
        <w:t>else</w:t>
      </w:r>
      <w:r w:rsidRPr="00E47683">
        <w:rPr>
          <w:color w:val="657B83"/>
        </w:rPr>
        <w:t xml:space="preserve"> :</w:t>
      </w:r>
    </w:p>
    <w:p w14:paraId="6D6F62C0" w14:textId="77777777" w:rsidR="00E47683" w:rsidRPr="00E47683" w:rsidRDefault="00E47683" w:rsidP="00E47683">
      <w:pPr>
        <w:pStyle w:val="afff0"/>
        <w:rPr>
          <w:color w:val="657B83"/>
        </w:rPr>
      </w:pPr>
      <w:r w:rsidRPr="00E47683">
        <w:rPr>
          <w:color w:val="657B83"/>
        </w:rPr>
        <w:t xml:space="preserve">        </w:t>
      </w:r>
      <w:r w:rsidRPr="00E47683">
        <w:rPr>
          <w:color w:val="268BD2"/>
        </w:rPr>
        <w:t>run_query_graph</w:t>
      </w:r>
      <w:r w:rsidRPr="00E47683">
        <w:rPr>
          <w:color w:val="657B83"/>
        </w:rPr>
        <w:t>(</w:t>
      </w:r>
      <w:r w:rsidRPr="00E47683">
        <w:rPr>
          <w:color w:val="268BD2"/>
        </w:rPr>
        <w:t>session_id</w:t>
      </w:r>
      <w:r w:rsidRPr="00E47683">
        <w:rPr>
          <w:color w:val="657B83"/>
        </w:rPr>
        <w:t xml:space="preserve">, </w:t>
      </w:r>
      <w:r w:rsidRPr="00E47683">
        <w:rPr>
          <w:color w:val="268BD2"/>
        </w:rPr>
        <w:t>user_query</w:t>
      </w:r>
      <w:r w:rsidRPr="00E47683">
        <w:rPr>
          <w:color w:val="657B83"/>
        </w:rPr>
        <w:t>, request.</w:t>
      </w:r>
      <w:r w:rsidRPr="00E47683">
        <w:rPr>
          <w:color w:val="268BD2"/>
        </w:rPr>
        <w:t>is_stream</w:t>
      </w:r>
      <w:r w:rsidRPr="00E47683">
        <w:rPr>
          <w:color w:val="657B83"/>
        </w:rPr>
        <w:t>)</w:t>
      </w:r>
    </w:p>
    <w:p w14:paraId="652C5E4D" w14:textId="77777777" w:rsidR="00E47683" w:rsidRPr="00E47683" w:rsidRDefault="00E47683" w:rsidP="00E47683">
      <w:pPr>
        <w:pStyle w:val="afff0"/>
        <w:rPr>
          <w:color w:val="657B83"/>
        </w:rPr>
      </w:pPr>
      <w:r w:rsidRPr="00E47683">
        <w:rPr>
          <w:color w:val="657B83"/>
        </w:rPr>
        <w:br/>
      </w:r>
    </w:p>
    <w:p w14:paraId="722AA83B" w14:textId="77777777" w:rsidR="00E47683" w:rsidRPr="00E47683" w:rsidRDefault="00E47683" w:rsidP="00E47683">
      <w:pPr>
        <w:pStyle w:val="afff0"/>
        <w:rPr>
          <w:color w:val="657B83"/>
        </w:rPr>
      </w:pPr>
      <w:r w:rsidRPr="00E47683">
        <w:rPr>
          <w:color w:val="657B83"/>
        </w:rPr>
        <w:t xml:space="preserve">    </w:t>
      </w:r>
      <w:r w:rsidRPr="00E47683">
        <w:t>if</w:t>
      </w:r>
      <w:r w:rsidRPr="00E47683">
        <w:rPr>
          <w:color w:val="657B83"/>
        </w:rPr>
        <w:t xml:space="preserve"> request.</w:t>
      </w:r>
      <w:r w:rsidRPr="00E47683">
        <w:rPr>
          <w:color w:val="268BD2"/>
        </w:rPr>
        <w:t>is_stream</w:t>
      </w:r>
      <w:r w:rsidRPr="00E47683">
        <w:rPr>
          <w:color w:val="657B83"/>
        </w:rPr>
        <w:t>:</w:t>
      </w:r>
    </w:p>
    <w:p w14:paraId="6984CDBA" w14:textId="77777777" w:rsidR="00E47683" w:rsidRPr="00E47683" w:rsidRDefault="00E47683" w:rsidP="00E47683">
      <w:pPr>
        <w:pStyle w:val="afff0"/>
        <w:rPr>
          <w:color w:val="657B83"/>
        </w:rPr>
      </w:pPr>
      <w:r w:rsidRPr="00E47683">
        <w:rPr>
          <w:color w:val="657B83"/>
        </w:rPr>
        <w:t xml:space="preserve">        </w:t>
      </w:r>
      <w:r w:rsidRPr="00E47683">
        <w:t>return</w:t>
      </w:r>
      <w:r w:rsidRPr="00E47683">
        <w:rPr>
          <w:color w:val="657B83"/>
        </w:rPr>
        <w:t xml:space="preserve">  {</w:t>
      </w:r>
      <w:r w:rsidRPr="00E47683">
        <w:rPr>
          <w:color w:val="2AA198"/>
        </w:rPr>
        <w:t>"message"</w:t>
      </w:r>
      <w:r w:rsidRPr="00E47683">
        <w:rPr>
          <w:color w:val="657B83"/>
        </w:rPr>
        <w:t xml:space="preserve">: </w:t>
      </w:r>
      <w:r w:rsidRPr="00E47683">
        <w:rPr>
          <w:color w:val="2AA198"/>
        </w:rPr>
        <w:t>"</w:t>
      </w:r>
      <w:r w:rsidRPr="00E47683">
        <w:rPr>
          <w:color w:val="2AA198"/>
        </w:rPr>
        <w:t>正在处理</w:t>
      </w:r>
      <w:r w:rsidRPr="00E47683">
        <w:rPr>
          <w:color w:val="2AA198"/>
        </w:rPr>
        <w:t>..."</w:t>
      </w:r>
      <w:r w:rsidRPr="00E47683">
        <w:rPr>
          <w:color w:val="657B83"/>
        </w:rPr>
        <w:t xml:space="preserve">, </w:t>
      </w:r>
      <w:r w:rsidRPr="00E47683">
        <w:rPr>
          <w:color w:val="2AA198"/>
        </w:rPr>
        <w:t>"session_id"</w:t>
      </w:r>
      <w:r w:rsidRPr="00E47683">
        <w:rPr>
          <w:color w:val="657B83"/>
        </w:rPr>
        <w:t xml:space="preserve">: </w:t>
      </w:r>
      <w:r w:rsidRPr="00E47683">
        <w:rPr>
          <w:color w:val="268BD2"/>
        </w:rPr>
        <w:t>session_id</w:t>
      </w:r>
      <w:r w:rsidRPr="00E47683">
        <w:rPr>
          <w:color w:val="657B83"/>
        </w:rPr>
        <w:t>}</w:t>
      </w:r>
    </w:p>
    <w:p w14:paraId="26D540CC" w14:textId="77777777" w:rsidR="00E47683" w:rsidRPr="00E47683" w:rsidRDefault="00E47683" w:rsidP="00E47683">
      <w:pPr>
        <w:pStyle w:val="afff0"/>
        <w:rPr>
          <w:color w:val="657B83"/>
        </w:rPr>
      </w:pPr>
      <w:r w:rsidRPr="00E47683">
        <w:rPr>
          <w:color w:val="657B83"/>
        </w:rPr>
        <w:t xml:space="preserve">    </w:t>
      </w:r>
      <w:r w:rsidRPr="00E47683">
        <w:t>else</w:t>
      </w:r>
      <w:r w:rsidRPr="00E47683">
        <w:rPr>
          <w:color w:val="657B83"/>
        </w:rPr>
        <w:t>:</w:t>
      </w:r>
    </w:p>
    <w:p w14:paraId="5E239EFC" w14:textId="77777777" w:rsidR="00E47683" w:rsidRPr="00E47683" w:rsidRDefault="00E47683" w:rsidP="00E47683">
      <w:pPr>
        <w:pStyle w:val="afff0"/>
        <w:rPr>
          <w:color w:val="657B83"/>
        </w:rPr>
      </w:pPr>
      <w:r w:rsidRPr="00E47683">
        <w:rPr>
          <w:color w:val="657B83"/>
        </w:rPr>
        <w:t xml:space="preserve">        </w:t>
      </w:r>
      <w:r w:rsidRPr="00E47683">
        <w:t>return</w:t>
      </w:r>
      <w:r w:rsidRPr="00E47683">
        <w:rPr>
          <w:color w:val="657B83"/>
        </w:rPr>
        <w:t xml:space="preserve">   {</w:t>
      </w:r>
    </w:p>
    <w:p w14:paraId="17971153" w14:textId="77777777" w:rsidR="00E47683" w:rsidRPr="00E47683" w:rsidRDefault="00E47683" w:rsidP="00E47683">
      <w:pPr>
        <w:pStyle w:val="afff0"/>
        <w:rPr>
          <w:color w:val="657B83"/>
        </w:rPr>
      </w:pPr>
      <w:r w:rsidRPr="00E47683">
        <w:rPr>
          <w:color w:val="657B83"/>
        </w:rPr>
        <w:t>                 </w:t>
      </w:r>
      <w:r w:rsidRPr="00E47683">
        <w:rPr>
          <w:color w:val="2AA198"/>
        </w:rPr>
        <w:t>"message"</w:t>
      </w:r>
      <w:r w:rsidRPr="00E47683">
        <w:rPr>
          <w:color w:val="657B83"/>
        </w:rPr>
        <w:t xml:space="preserve">: </w:t>
      </w:r>
      <w:r w:rsidRPr="00E47683">
        <w:rPr>
          <w:color w:val="2AA198"/>
        </w:rPr>
        <w:t>"</w:t>
      </w:r>
      <w:r w:rsidRPr="00E47683">
        <w:rPr>
          <w:color w:val="2AA198"/>
        </w:rPr>
        <w:t>处理完成</w:t>
      </w:r>
      <w:r w:rsidRPr="00E47683">
        <w:rPr>
          <w:color w:val="2AA198"/>
        </w:rPr>
        <w:t>"</w:t>
      </w:r>
      <w:r w:rsidRPr="00E47683">
        <w:rPr>
          <w:color w:val="657B83"/>
        </w:rPr>
        <w:t>,</w:t>
      </w:r>
    </w:p>
    <w:p w14:paraId="19806696" w14:textId="77777777" w:rsidR="00E47683" w:rsidRPr="00E47683" w:rsidRDefault="00E47683" w:rsidP="00E47683">
      <w:pPr>
        <w:pStyle w:val="afff0"/>
        <w:rPr>
          <w:color w:val="657B83"/>
        </w:rPr>
      </w:pPr>
      <w:r w:rsidRPr="00E47683">
        <w:rPr>
          <w:color w:val="657B83"/>
        </w:rPr>
        <w:t>                 </w:t>
      </w:r>
      <w:r w:rsidRPr="00E47683">
        <w:rPr>
          <w:color w:val="2AA198"/>
        </w:rPr>
        <w:t>"session_id"</w:t>
      </w:r>
      <w:r w:rsidRPr="00E47683">
        <w:rPr>
          <w:color w:val="657B83"/>
        </w:rPr>
        <w:t xml:space="preserve">: </w:t>
      </w:r>
      <w:r w:rsidRPr="00E47683">
        <w:rPr>
          <w:color w:val="268BD2"/>
        </w:rPr>
        <w:t>session_id</w:t>
      </w:r>
      <w:r w:rsidRPr="00E47683">
        <w:rPr>
          <w:color w:val="657B83"/>
        </w:rPr>
        <w:t>,</w:t>
      </w:r>
    </w:p>
    <w:p w14:paraId="6DEC3C44" w14:textId="77777777" w:rsidR="00E47683" w:rsidRPr="00E47683" w:rsidRDefault="00E47683" w:rsidP="00E47683">
      <w:pPr>
        <w:pStyle w:val="afff0"/>
        <w:rPr>
          <w:color w:val="657B83"/>
        </w:rPr>
      </w:pPr>
      <w:r w:rsidRPr="00E47683">
        <w:rPr>
          <w:color w:val="657B83"/>
        </w:rPr>
        <w:t>                 </w:t>
      </w:r>
      <w:r w:rsidRPr="00E47683">
        <w:rPr>
          <w:color w:val="2AA198"/>
        </w:rPr>
        <w:t>"answer"</w:t>
      </w:r>
      <w:r w:rsidRPr="00E47683">
        <w:rPr>
          <w:color w:val="657B83"/>
        </w:rPr>
        <w:t xml:space="preserve">: </w:t>
      </w:r>
      <w:r w:rsidRPr="00E47683">
        <w:rPr>
          <w:color w:val="2AA198"/>
        </w:rPr>
        <w:t>"</w:t>
      </w:r>
      <w:r w:rsidRPr="00E47683">
        <w:rPr>
          <w:color w:val="2AA198"/>
        </w:rPr>
        <w:t>你好，欢迎</w:t>
      </w:r>
      <w:r w:rsidRPr="00E47683">
        <w:rPr>
          <w:color w:val="2AA198"/>
        </w:rPr>
        <w:t>"</w:t>
      </w:r>
      <w:r w:rsidRPr="00E47683">
        <w:rPr>
          <w:color w:val="657B83"/>
        </w:rPr>
        <w:t>,</w:t>
      </w:r>
    </w:p>
    <w:p w14:paraId="1AD0EA40" w14:textId="77777777" w:rsidR="00E47683" w:rsidRPr="00E47683" w:rsidRDefault="00E47683" w:rsidP="00E47683">
      <w:pPr>
        <w:pStyle w:val="afff0"/>
        <w:rPr>
          <w:color w:val="657B83"/>
        </w:rPr>
      </w:pPr>
      <w:r w:rsidRPr="00E47683">
        <w:rPr>
          <w:color w:val="657B83"/>
        </w:rPr>
        <w:t>                 </w:t>
      </w:r>
      <w:r w:rsidRPr="00E47683">
        <w:rPr>
          <w:color w:val="2AA198"/>
        </w:rPr>
        <w:t>"done_list"</w:t>
      </w:r>
      <w:r w:rsidRPr="00E47683">
        <w:rPr>
          <w:color w:val="657B83"/>
        </w:rPr>
        <w:t>: []</w:t>
      </w:r>
    </w:p>
    <w:p w14:paraId="5BB7624E" w14:textId="77777777" w:rsidR="00E47683" w:rsidRPr="00E47683" w:rsidRDefault="00E47683" w:rsidP="00E47683">
      <w:pPr>
        <w:pStyle w:val="afff0"/>
        <w:rPr>
          <w:color w:val="657B83"/>
        </w:rPr>
      </w:pPr>
      <w:r w:rsidRPr="00E47683">
        <w:rPr>
          <w:color w:val="657B83"/>
        </w:rPr>
        <w:t>             }</w:t>
      </w:r>
    </w:p>
    <w:p w14:paraId="25432800" w14:textId="77777777" w:rsidR="00E47683" w:rsidRPr="00E47683" w:rsidRDefault="00E47683" w:rsidP="00E47683">
      <w:pPr>
        <w:pStyle w:val="afff0"/>
        <w:rPr>
          <w:color w:val="657B83"/>
        </w:rPr>
      </w:pPr>
    </w:p>
    <w:p w14:paraId="1C623D6D" w14:textId="77777777" w:rsidR="00E47683" w:rsidRPr="00E47683" w:rsidRDefault="00E47683" w:rsidP="00E47683">
      <w:pPr>
        <w:pStyle w:val="afff0"/>
        <w:rPr>
          <w:color w:val="657B83"/>
        </w:rPr>
      </w:pPr>
      <w:r w:rsidRPr="00E47683">
        <w:rPr>
          <w:color w:val="268BD2"/>
        </w:rPr>
        <w:t>@app.get</w:t>
      </w:r>
      <w:r w:rsidRPr="00E47683">
        <w:rPr>
          <w:color w:val="657B83"/>
        </w:rPr>
        <w:t>(</w:t>
      </w:r>
      <w:r w:rsidRPr="00E47683">
        <w:rPr>
          <w:color w:val="2AA198"/>
        </w:rPr>
        <w:t>"/stream/</w:t>
      </w:r>
      <w:r w:rsidRPr="00E47683">
        <w:rPr>
          <w:color w:val="CB4B16"/>
        </w:rPr>
        <w:t>{session_id}</w:t>
      </w:r>
      <w:r w:rsidRPr="00E47683">
        <w:rPr>
          <w:color w:val="2AA198"/>
        </w:rPr>
        <w:t>"</w:t>
      </w:r>
      <w:r w:rsidRPr="00E47683">
        <w:rPr>
          <w:color w:val="657B83"/>
        </w:rPr>
        <w:t>)</w:t>
      </w:r>
    </w:p>
    <w:p w14:paraId="7FDB45A0" w14:textId="77777777" w:rsidR="00E47683" w:rsidRPr="00E47683" w:rsidRDefault="00E47683" w:rsidP="00E47683">
      <w:pPr>
        <w:pStyle w:val="afff0"/>
        <w:rPr>
          <w:color w:val="657B83"/>
        </w:rPr>
      </w:pPr>
      <w:r w:rsidRPr="00E47683">
        <w:rPr>
          <w:b/>
          <w:bCs/>
          <w:color w:val="586E75"/>
        </w:rPr>
        <w:t>async</w:t>
      </w:r>
      <w:r w:rsidRPr="00E47683">
        <w:rPr>
          <w:color w:val="657B83"/>
        </w:rPr>
        <w:t xml:space="preserve"> </w:t>
      </w:r>
      <w:r w:rsidRPr="00E47683">
        <w:rPr>
          <w:b/>
          <w:bCs/>
          <w:color w:val="586E75"/>
        </w:rPr>
        <w:t>def</w:t>
      </w:r>
      <w:r w:rsidRPr="00E47683">
        <w:rPr>
          <w:color w:val="657B83"/>
        </w:rPr>
        <w:t xml:space="preserve"> </w:t>
      </w:r>
      <w:r w:rsidRPr="00E47683">
        <w:rPr>
          <w:color w:val="268BD2"/>
        </w:rPr>
        <w:t>stream</w:t>
      </w:r>
      <w:r w:rsidRPr="00E47683">
        <w:rPr>
          <w:color w:val="657B83"/>
        </w:rPr>
        <w:t xml:space="preserve">(session_id: </w:t>
      </w:r>
      <w:r w:rsidRPr="00E47683">
        <w:t>str</w:t>
      </w:r>
      <w:r w:rsidRPr="00E47683">
        <w:rPr>
          <w:color w:val="657B83"/>
        </w:rPr>
        <w:t xml:space="preserve">,request: </w:t>
      </w:r>
      <w:r w:rsidRPr="00E47683">
        <w:rPr>
          <w:color w:val="CB4B16"/>
        </w:rPr>
        <w:t>Request</w:t>
      </w:r>
      <w:r w:rsidRPr="00E47683">
        <w:rPr>
          <w:color w:val="657B83"/>
        </w:rPr>
        <w:t>):</w:t>
      </w:r>
    </w:p>
    <w:p w14:paraId="1A0B12D3" w14:textId="77777777" w:rsidR="00E47683" w:rsidRPr="00E47683" w:rsidRDefault="00E47683" w:rsidP="00E47683">
      <w:pPr>
        <w:pStyle w:val="afff0"/>
        <w:rPr>
          <w:color w:val="657B83"/>
        </w:rPr>
      </w:pPr>
      <w:r w:rsidRPr="00E47683">
        <w:rPr>
          <w:color w:val="657B83"/>
        </w:rPr>
        <w:t xml:space="preserve">    </w:t>
      </w:r>
      <w:r w:rsidRPr="00E47683">
        <w:rPr>
          <w:color w:val="2AA198"/>
        </w:rPr>
        <w:t>"""</w:t>
      </w:r>
    </w:p>
    <w:p w14:paraId="35DDDA55" w14:textId="77777777" w:rsidR="00E47683" w:rsidRPr="00E47683" w:rsidRDefault="00E47683" w:rsidP="00E47683">
      <w:pPr>
        <w:pStyle w:val="afff0"/>
        <w:rPr>
          <w:color w:val="657B83"/>
        </w:rPr>
      </w:pPr>
      <w:r w:rsidRPr="00E47683">
        <w:rPr>
          <w:color w:val="2AA198"/>
        </w:rPr>
        <w:t xml:space="preserve">    sse </w:t>
      </w:r>
      <w:r w:rsidRPr="00E47683">
        <w:rPr>
          <w:color w:val="2AA198"/>
        </w:rPr>
        <w:t>实时返回结果</w:t>
      </w:r>
    </w:p>
    <w:p w14:paraId="1B0DB2C4" w14:textId="77777777" w:rsidR="00E47683" w:rsidRPr="00E47683" w:rsidRDefault="00E47683" w:rsidP="00E47683">
      <w:pPr>
        <w:pStyle w:val="afff0"/>
        <w:rPr>
          <w:color w:val="657B83"/>
        </w:rPr>
      </w:pPr>
      <w:r w:rsidRPr="00E47683">
        <w:rPr>
          <w:color w:val="2AA198"/>
        </w:rPr>
        <w:t>    """</w:t>
      </w:r>
    </w:p>
    <w:p w14:paraId="778FD268" w14:textId="77777777" w:rsidR="00E47683" w:rsidRPr="00E47683" w:rsidRDefault="00E47683" w:rsidP="00E47683">
      <w:pPr>
        <w:pStyle w:val="afff0"/>
        <w:rPr>
          <w:color w:val="657B83"/>
        </w:rPr>
      </w:pPr>
      <w:r w:rsidRPr="00E47683">
        <w:rPr>
          <w:color w:val="657B83"/>
        </w:rPr>
        <w:t xml:space="preserve">    </w:t>
      </w:r>
      <w:r w:rsidRPr="00E47683">
        <w:t>return</w:t>
      </w:r>
      <w:r w:rsidRPr="00E47683">
        <w:rPr>
          <w:color w:val="657B83"/>
        </w:rPr>
        <w:t xml:space="preserve"> </w:t>
      </w:r>
      <w:r w:rsidRPr="00E47683">
        <w:rPr>
          <w:color w:val="CB4B16"/>
        </w:rPr>
        <w:t>StreamingResponse</w:t>
      </w:r>
      <w:r w:rsidRPr="00E47683">
        <w:rPr>
          <w:color w:val="657B83"/>
        </w:rPr>
        <w:t>(</w:t>
      </w:r>
      <w:r w:rsidRPr="00E47683">
        <w:rPr>
          <w:color w:val="268BD2"/>
        </w:rPr>
        <w:t>sse_generator</w:t>
      </w:r>
      <w:r w:rsidRPr="00E47683">
        <w:rPr>
          <w:color w:val="657B83"/>
        </w:rPr>
        <w:t>(session_id, request), media_type</w:t>
      </w:r>
      <w:r w:rsidRPr="00E47683">
        <w:t>=</w:t>
      </w:r>
      <w:r w:rsidRPr="00E47683">
        <w:rPr>
          <w:color w:val="2AA198"/>
        </w:rPr>
        <w:t>"text/event-stream"</w:t>
      </w:r>
      <w:r w:rsidRPr="00E47683">
        <w:rPr>
          <w:color w:val="657B83"/>
        </w:rPr>
        <w:t>)</w:t>
      </w:r>
    </w:p>
    <w:p w14:paraId="6387CB60" w14:textId="77777777" w:rsidR="00E47683" w:rsidRPr="00E47683" w:rsidRDefault="00E47683" w:rsidP="00E47683">
      <w:pPr>
        <w:pStyle w:val="afff0"/>
        <w:rPr>
          <w:color w:val="657B83"/>
        </w:rPr>
      </w:pPr>
    </w:p>
    <w:p w14:paraId="6B921BC8" w14:textId="77777777" w:rsidR="00E47683" w:rsidRPr="00E47683" w:rsidRDefault="00E47683" w:rsidP="00E47683">
      <w:pPr>
        <w:pStyle w:val="afff0"/>
        <w:rPr>
          <w:color w:val="657B83"/>
        </w:rPr>
      </w:pPr>
      <w:r w:rsidRPr="00E47683">
        <w:rPr>
          <w:color w:val="268BD2"/>
        </w:rPr>
        <w:t>@app.get</w:t>
      </w:r>
      <w:r w:rsidRPr="00E47683">
        <w:rPr>
          <w:color w:val="657B83"/>
        </w:rPr>
        <w:t>(</w:t>
      </w:r>
      <w:r w:rsidRPr="00E47683">
        <w:rPr>
          <w:color w:val="2AA198"/>
        </w:rPr>
        <w:t>"/health"</w:t>
      </w:r>
      <w:r w:rsidRPr="00E47683">
        <w:rPr>
          <w:color w:val="657B83"/>
        </w:rPr>
        <w:t>)</w:t>
      </w:r>
    </w:p>
    <w:p w14:paraId="5F40B5CD" w14:textId="77777777" w:rsidR="00E47683" w:rsidRPr="00E47683" w:rsidRDefault="00E47683" w:rsidP="00E47683">
      <w:pPr>
        <w:pStyle w:val="afff0"/>
        <w:rPr>
          <w:color w:val="657B83"/>
        </w:rPr>
      </w:pPr>
      <w:r w:rsidRPr="00E47683">
        <w:rPr>
          <w:b/>
          <w:bCs/>
          <w:color w:val="586E75"/>
        </w:rPr>
        <w:t>async</w:t>
      </w:r>
      <w:r w:rsidRPr="00E47683">
        <w:rPr>
          <w:color w:val="657B83"/>
        </w:rPr>
        <w:t xml:space="preserve"> </w:t>
      </w:r>
      <w:r w:rsidRPr="00E47683">
        <w:rPr>
          <w:b/>
          <w:bCs/>
          <w:color w:val="586E75"/>
        </w:rPr>
        <w:t>def</w:t>
      </w:r>
      <w:r w:rsidRPr="00E47683">
        <w:rPr>
          <w:color w:val="657B83"/>
        </w:rPr>
        <w:t xml:space="preserve"> </w:t>
      </w:r>
      <w:r w:rsidRPr="00E47683">
        <w:rPr>
          <w:color w:val="268BD2"/>
        </w:rPr>
        <w:t>health</w:t>
      </w:r>
      <w:r w:rsidRPr="00E47683">
        <w:rPr>
          <w:color w:val="657B83"/>
        </w:rPr>
        <w:t>():</w:t>
      </w:r>
    </w:p>
    <w:p w14:paraId="508B53E9" w14:textId="77777777" w:rsidR="00E47683" w:rsidRPr="00E47683" w:rsidRDefault="00E47683" w:rsidP="00E47683">
      <w:pPr>
        <w:pStyle w:val="afff0"/>
        <w:rPr>
          <w:color w:val="657B83"/>
        </w:rPr>
      </w:pPr>
      <w:r w:rsidRPr="00E47683">
        <w:rPr>
          <w:color w:val="657B83"/>
        </w:rPr>
        <w:t xml:space="preserve">    </w:t>
      </w:r>
      <w:r w:rsidRPr="00E47683">
        <w:rPr>
          <w:color w:val="2AA198"/>
        </w:rPr>
        <w:t>"""</w:t>
      </w:r>
    </w:p>
    <w:p w14:paraId="0C1EF4B4" w14:textId="77777777" w:rsidR="00E47683" w:rsidRPr="00E47683" w:rsidRDefault="00E47683" w:rsidP="00E47683">
      <w:pPr>
        <w:pStyle w:val="afff0"/>
        <w:rPr>
          <w:color w:val="657B83"/>
        </w:rPr>
      </w:pPr>
      <w:r w:rsidRPr="00E47683">
        <w:rPr>
          <w:color w:val="2AA198"/>
        </w:rPr>
        <w:t xml:space="preserve">    </w:t>
      </w:r>
      <w:r w:rsidRPr="00E47683">
        <w:rPr>
          <w:color w:val="2AA198"/>
        </w:rPr>
        <w:t>检查服务是否正常</w:t>
      </w:r>
    </w:p>
    <w:p w14:paraId="1A9E55D0" w14:textId="77777777" w:rsidR="00E47683" w:rsidRPr="00E47683" w:rsidRDefault="00E47683" w:rsidP="00E47683">
      <w:pPr>
        <w:pStyle w:val="afff0"/>
        <w:rPr>
          <w:color w:val="657B83"/>
        </w:rPr>
      </w:pPr>
      <w:r w:rsidRPr="00E47683">
        <w:rPr>
          <w:color w:val="2AA198"/>
        </w:rPr>
        <w:t>    """</w:t>
      </w:r>
    </w:p>
    <w:p w14:paraId="474EDDC9" w14:textId="77777777" w:rsidR="00E47683" w:rsidRPr="00E47683" w:rsidRDefault="00E47683" w:rsidP="00E47683">
      <w:pPr>
        <w:pStyle w:val="afff0"/>
        <w:rPr>
          <w:color w:val="657B83"/>
        </w:rPr>
      </w:pPr>
      <w:r w:rsidRPr="00E47683">
        <w:rPr>
          <w:color w:val="657B83"/>
        </w:rPr>
        <w:t xml:space="preserve">    </w:t>
      </w:r>
      <w:r w:rsidRPr="00E47683">
        <w:t>return</w:t>
      </w:r>
      <w:r w:rsidRPr="00E47683">
        <w:rPr>
          <w:color w:val="657B83"/>
        </w:rPr>
        <w:t xml:space="preserve"> {</w:t>
      </w:r>
      <w:r w:rsidRPr="00E47683">
        <w:rPr>
          <w:color w:val="2AA198"/>
        </w:rPr>
        <w:t>"ok"</w:t>
      </w:r>
      <w:r w:rsidRPr="00E47683">
        <w:rPr>
          <w:color w:val="657B83"/>
        </w:rPr>
        <w:t xml:space="preserve">: </w:t>
      </w:r>
      <w:r w:rsidRPr="00E47683">
        <w:rPr>
          <w:color w:val="B58900"/>
        </w:rPr>
        <w:t>True</w:t>
      </w:r>
      <w:r w:rsidRPr="00E47683">
        <w:rPr>
          <w:color w:val="657B83"/>
        </w:rPr>
        <w:t>}</w:t>
      </w:r>
    </w:p>
    <w:p w14:paraId="379F3DF7" w14:textId="77777777" w:rsidR="00E47683" w:rsidRPr="00E47683" w:rsidRDefault="00E47683" w:rsidP="00E47683">
      <w:pPr>
        <w:pStyle w:val="afff0"/>
        <w:rPr>
          <w:color w:val="657B83"/>
        </w:rPr>
      </w:pPr>
    </w:p>
    <w:p w14:paraId="7318ED51" w14:textId="77777777" w:rsidR="00E47683" w:rsidRPr="00E47683" w:rsidRDefault="00E47683" w:rsidP="00E47683">
      <w:pPr>
        <w:pStyle w:val="afff0"/>
        <w:rPr>
          <w:color w:val="657B83"/>
        </w:rPr>
      </w:pPr>
      <w:r w:rsidRPr="00E47683">
        <w:t>if</w:t>
      </w:r>
      <w:r w:rsidRPr="00E47683">
        <w:rPr>
          <w:color w:val="657B83"/>
        </w:rPr>
        <w:t xml:space="preserve"> </w:t>
      </w:r>
      <w:r w:rsidRPr="00E47683">
        <w:rPr>
          <w:color w:val="268BD2"/>
        </w:rPr>
        <w:t>__name__</w:t>
      </w:r>
      <w:r w:rsidRPr="00E47683">
        <w:rPr>
          <w:color w:val="657B83"/>
        </w:rPr>
        <w:t xml:space="preserve"> </w:t>
      </w:r>
      <w:r w:rsidRPr="00E47683">
        <w:t>==</w:t>
      </w:r>
      <w:r w:rsidRPr="00E47683">
        <w:rPr>
          <w:color w:val="657B83"/>
        </w:rPr>
        <w:t xml:space="preserve"> </w:t>
      </w:r>
      <w:r w:rsidRPr="00E47683">
        <w:rPr>
          <w:color w:val="2AA198"/>
        </w:rPr>
        <w:t>"__main__"</w:t>
      </w:r>
      <w:r w:rsidRPr="00E47683">
        <w:rPr>
          <w:color w:val="657B83"/>
        </w:rPr>
        <w:t>:</w:t>
      </w:r>
    </w:p>
    <w:p w14:paraId="1E552C4C" w14:textId="77777777" w:rsidR="00E47683" w:rsidRPr="00E47683" w:rsidRDefault="00E47683" w:rsidP="00E47683">
      <w:pPr>
        <w:pStyle w:val="afff0"/>
        <w:rPr>
          <w:color w:val="657B83"/>
        </w:rPr>
      </w:pPr>
    </w:p>
    <w:p w14:paraId="7DEF5D29" w14:textId="3B7A7460" w:rsidR="000705E1" w:rsidRPr="006226E1" w:rsidRDefault="00E47683" w:rsidP="006226E1">
      <w:pPr>
        <w:pStyle w:val="afff0"/>
        <w:rPr>
          <w:color w:val="657B83"/>
        </w:rPr>
      </w:pPr>
      <w:r w:rsidRPr="00E47683">
        <w:rPr>
          <w:color w:val="657B83"/>
        </w:rPr>
        <w:t xml:space="preserve">    </w:t>
      </w:r>
      <w:r w:rsidRPr="00E47683">
        <w:rPr>
          <w:color w:val="CB4B16"/>
        </w:rPr>
        <w:t>uvicorn</w:t>
      </w:r>
      <w:r w:rsidRPr="00E47683">
        <w:rPr>
          <w:color w:val="657B83"/>
        </w:rPr>
        <w:t>.</w:t>
      </w:r>
      <w:r w:rsidRPr="00E47683">
        <w:rPr>
          <w:color w:val="268BD2"/>
        </w:rPr>
        <w:t>run</w:t>
      </w:r>
      <w:r w:rsidRPr="00E47683">
        <w:rPr>
          <w:color w:val="657B83"/>
        </w:rPr>
        <w:t>(</w:t>
      </w:r>
      <w:r w:rsidRPr="00E47683">
        <w:rPr>
          <w:color w:val="268BD2"/>
        </w:rPr>
        <w:t>app</w:t>
      </w:r>
      <w:r w:rsidRPr="00E47683">
        <w:rPr>
          <w:color w:val="657B83"/>
        </w:rPr>
        <w:t>, host</w:t>
      </w:r>
      <w:r w:rsidRPr="00E47683">
        <w:t>=</w:t>
      </w:r>
      <w:r w:rsidRPr="00E47683">
        <w:rPr>
          <w:color w:val="2AA198"/>
        </w:rPr>
        <w:t>"0.0.0.0"</w:t>
      </w:r>
      <w:r w:rsidRPr="00E47683">
        <w:rPr>
          <w:color w:val="657B83"/>
        </w:rPr>
        <w:t>, port</w:t>
      </w:r>
      <w:r w:rsidRPr="00E47683">
        <w:t>=</w:t>
      </w:r>
      <w:r w:rsidRPr="00E47683">
        <w:rPr>
          <w:color w:val="D33682"/>
        </w:rPr>
        <w:t>8001</w:t>
      </w:r>
      <w:r w:rsidRPr="00E47683">
        <w:rPr>
          <w:color w:val="657B83"/>
        </w:rPr>
        <w:t>)</w:t>
      </w:r>
    </w:p>
    <w:p w14:paraId="4338F0F9" w14:textId="6E7D8AD1" w:rsidR="000705E1" w:rsidRPr="00611BC7" w:rsidRDefault="008844AF" w:rsidP="008844AF">
      <w:pPr>
        <w:pStyle w:val="a3"/>
      </w:pPr>
      <w:r>
        <w:rPr>
          <w:rFonts w:hint="eastAsia"/>
        </w:rPr>
        <w:lastRenderedPageBreak/>
        <w:t>在</w:t>
      </w:r>
      <w:r>
        <w:rPr>
          <w:rFonts w:hint="eastAsia"/>
        </w:rPr>
        <w:t xml:space="preserve"> task_utils.py </w:t>
      </w:r>
      <w:r>
        <w:rPr>
          <w:rFonts w:hint="eastAsia"/>
        </w:rPr>
        <w:t>中，补充状态变更的代码</w:t>
      </w:r>
    </w:p>
    <w:p w14:paraId="35E93A5B" w14:textId="77777777" w:rsidR="00C86583" w:rsidRPr="00C86583" w:rsidRDefault="00C86583" w:rsidP="00C86583">
      <w:pPr>
        <w:pStyle w:val="afff0"/>
      </w:pPr>
      <w:r w:rsidRPr="00C86583">
        <w:rPr>
          <w:b/>
          <w:bCs/>
          <w:color w:val="586E75"/>
        </w:rPr>
        <w:t>def</w:t>
      </w:r>
      <w:r w:rsidRPr="00C86583">
        <w:t xml:space="preserve"> </w:t>
      </w:r>
      <w:r w:rsidRPr="00C86583">
        <w:rPr>
          <w:color w:val="268BD2"/>
        </w:rPr>
        <w:t>update_task_status</w:t>
      </w:r>
      <w:r w:rsidRPr="00C86583">
        <w:t xml:space="preserve">(task_id: </w:t>
      </w:r>
      <w:r w:rsidRPr="00C86583">
        <w:rPr>
          <w:color w:val="859900"/>
        </w:rPr>
        <w:t>str</w:t>
      </w:r>
      <w:r w:rsidRPr="00C86583">
        <w:t xml:space="preserve">, status_name: </w:t>
      </w:r>
      <w:r w:rsidRPr="00C86583">
        <w:rPr>
          <w:color w:val="859900"/>
        </w:rPr>
        <w:t>str</w:t>
      </w:r>
      <w:r w:rsidRPr="00C86583">
        <w:t>, push_queue:</w:t>
      </w:r>
      <w:r w:rsidRPr="00C86583">
        <w:rPr>
          <w:color w:val="859900"/>
        </w:rPr>
        <w:t>bool</w:t>
      </w:r>
      <w:r w:rsidRPr="00C86583">
        <w:t xml:space="preserve"> </w:t>
      </w:r>
      <w:r w:rsidRPr="00C86583">
        <w:rPr>
          <w:color w:val="859900"/>
        </w:rPr>
        <w:t>=</w:t>
      </w:r>
      <w:r w:rsidRPr="00C86583">
        <w:t xml:space="preserve"> </w:t>
      </w:r>
      <w:r w:rsidRPr="00C86583">
        <w:rPr>
          <w:color w:val="B58900"/>
        </w:rPr>
        <w:t>False</w:t>
      </w:r>
      <w:r w:rsidRPr="00C86583">
        <w:t xml:space="preserve">) -&gt; </w:t>
      </w:r>
      <w:r w:rsidRPr="00C86583">
        <w:rPr>
          <w:color w:val="B58900"/>
        </w:rPr>
        <w:t>None</w:t>
      </w:r>
      <w:r w:rsidRPr="00C86583">
        <w:t>:</w:t>
      </w:r>
    </w:p>
    <w:p w14:paraId="4F708ADA" w14:textId="77777777" w:rsidR="00C86583" w:rsidRPr="00C86583" w:rsidRDefault="00C86583" w:rsidP="00C86583">
      <w:pPr>
        <w:pStyle w:val="afff0"/>
      </w:pPr>
      <w:r w:rsidRPr="00C86583">
        <w:t xml:space="preserve">    </w:t>
      </w:r>
      <w:r w:rsidRPr="00C86583">
        <w:rPr>
          <w:color w:val="2AA198"/>
        </w:rPr>
        <w:t>"""</w:t>
      </w:r>
    </w:p>
    <w:p w14:paraId="2B8BA636" w14:textId="77777777" w:rsidR="00C86583" w:rsidRPr="00C86583" w:rsidRDefault="00C86583" w:rsidP="00C86583">
      <w:pPr>
        <w:pStyle w:val="afff0"/>
      </w:pPr>
      <w:r w:rsidRPr="00C86583">
        <w:rPr>
          <w:color w:val="2AA198"/>
        </w:rPr>
        <w:t xml:space="preserve">    </w:t>
      </w:r>
      <w:r w:rsidRPr="00C86583">
        <w:rPr>
          <w:color w:val="2AA198"/>
        </w:rPr>
        <w:t>更新任务状态。</w:t>
      </w:r>
    </w:p>
    <w:p w14:paraId="2774375E" w14:textId="77777777" w:rsidR="00C86583" w:rsidRPr="00C86583" w:rsidRDefault="00C86583" w:rsidP="00C86583">
      <w:pPr>
        <w:pStyle w:val="afff0"/>
      </w:pPr>
    </w:p>
    <w:p w14:paraId="307CCB25" w14:textId="77777777" w:rsidR="00C86583" w:rsidRPr="00C86583" w:rsidRDefault="00C86583" w:rsidP="00C86583">
      <w:pPr>
        <w:pStyle w:val="afff0"/>
      </w:pPr>
      <w:r w:rsidRPr="00C86583">
        <w:rPr>
          <w:color w:val="2AA198"/>
        </w:rPr>
        <w:t xml:space="preserve">    </w:t>
      </w:r>
      <w:r w:rsidRPr="00C86583">
        <w:rPr>
          <w:color w:val="2AA198"/>
        </w:rPr>
        <w:t>参数：</w:t>
      </w:r>
    </w:p>
    <w:p w14:paraId="3E8A148C" w14:textId="77777777" w:rsidR="00C86583" w:rsidRPr="00C86583" w:rsidRDefault="00C86583" w:rsidP="00C86583">
      <w:pPr>
        <w:pStyle w:val="afff0"/>
      </w:pPr>
      <w:r w:rsidRPr="00C86583">
        <w:rPr>
          <w:color w:val="2AA198"/>
        </w:rPr>
        <w:t xml:space="preserve">    - task_id: </w:t>
      </w:r>
      <w:r w:rsidRPr="00C86583">
        <w:rPr>
          <w:color w:val="2AA198"/>
        </w:rPr>
        <w:t>任务</w:t>
      </w:r>
      <w:r w:rsidRPr="00C86583">
        <w:rPr>
          <w:color w:val="2AA198"/>
        </w:rPr>
        <w:t>ID</w:t>
      </w:r>
    </w:p>
    <w:p w14:paraId="52430AFC" w14:textId="77777777" w:rsidR="00C86583" w:rsidRPr="00C86583" w:rsidRDefault="00C86583" w:rsidP="00C86583">
      <w:pPr>
        <w:pStyle w:val="afff0"/>
      </w:pPr>
      <w:r w:rsidRPr="00C86583">
        <w:rPr>
          <w:color w:val="2AA198"/>
        </w:rPr>
        <w:t xml:space="preserve">    - status_name: </w:t>
      </w:r>
      <w:r w:rsidRPr="00C86583">
        <w:rPr>
          <w:color w:val="2AA198"/>
        </w:rPr>
        <w:t>状态名称（字符串）</w:t>
      </w:r>
    </w:p>
    <w:p w14:paraId="7109545D" w14:textId="77777777" w:rsidR="00C86583" w:rsidRPr="00C86583" w:rsidRDefault="00C86583" w:rsidP="00C86583">
      <w:pPr>
        <w:pStyle w:val="afff0"/>
      </w:pPr>
      <w:r w:rsidRPr="00C86583">
        <w:rPr>
          <w:color w:val="2AA198"/>
        </w:rPr>
        <w:t>    """</w:t>
      </w:r>
    </w:p>
    <w:p w14:paraId="0DF6666E" w14:textId="77777777" w:rsidR="00C86583" w:rsidRPr="00C86583" w:rsidRDefault="00C86583" w:rsidP="00C86583">
      <w:pPr>
        <w:pStyle w:val="afff0"/>
      </w:pPr>
      <w:r w:rsidRPr="00C86583">
        <w:t xml:space="preserve">    </w:t>
      </w:r>
      <w:r w:rsidRPr="00C86583">
        <w:rPr>
          <w:color w:val="268BD2"/>
        </w:rPr>
        <w:t>_tasks_status</w:t>
      </w:r>
      <w:r w:rsidRPr="00C86583">
        <w:t xml:space="preserve">[task_id] </w:t>
      </w:r>
      <w:r w:rsidRPr="00C86583">
        <w:rPr>
          <w:color w:val="859900"/>
        </w:rPr>
        <w:t>=</w:t>
      </w:r>
      <w:r w:rsidRPr="00C86583">
        <w:t xml:space="preserve"> status_name</w:t>
      </w:r>
    </w:p>
    <w:p w14:paraId="40C43A24" w14:textId="77777777" w:rsidR="00C86583" w:rsidRPr="00C86583" w:rsidRDefault="00C86583" w:rsidP="00C86583">
      <w:pPr>
        <w:pStyle w:val="afff0"/>
      </w:pPr>
      <w:r w:rsidRPr="00C86583">
        <w:t xml:space="preserve">    </w:t>
      </w:r>
      <w:r w:rsidRPr="00C86583">
        <w:rPr>
          <w:color w:val="859900"/>
        </w:rPr>
        <w:t>if</w:t>
      </w:r>
      <w:r w:rsidRPr="00C86583">
        <w:t xml:space="preserve"> push_queue:</w:t>
      </w:r>
    </w:p>
    <w:p w14:paraId="42F7490D" w14:textId="77777777" w:rsidR="00C86583" w:rsidRPr="00C86583" w:rsidRDefault="00C86583" w:rsidP="00C86583">
      <w:pPr>
        <w:pStyle w:val="afff0"/>
      </w:pPr>
      <w:r w:rsidRPr="00C86583">
        <w:t xml:space="preserve">        </w:t>
      </w:r>
      <w:r w:rsidRPr="00C86583">
        <w:rPr>
          <w:color w:val="268BD2"/>
        </w:rPr>
        <w:t>task_push_queue</w:t>
      </w:r>
      <w:r w:rsidRPr="00C86583">
        <w:t>(task_id)</w:t>
      </w:r>
    </w:p>
    <w:p w14:paraId="23BA46A0" w14:textId="77777777" w:rsidR="00C86583" w:rsidRPr="00C86583" w:rsidRDefault="00C86583" w:rsidP="00C86583">
      <w:pPr>
        <w:pStyle w:val="afff0"/>
      </w:pPr>
    </w:p>
    <w:p w14:paraId="3C3425DE" w14:textId="77777777" w:rsidR="00C86583" w:rsidRPr="00C86583" w:rsidRDefault="00C86583" w:rsidP="00C86583">
      <w:pPr>
        <w:pStyle w:val="afff0"/>
      </w:pPr>
      <w:r w:rsidRPr="00C86583">
        <w:rPr>
          <w:b/>
          <w:bCs/>
          <w:color w:val="586E75"/>
        </w:rPr>
        <w:t>def</w:t>
      </w:r>
      <w:r w:rsidRPr="00C86583">
        <w:t xml:space="preserve"> </w:t>
      </w:r>
      <w:r w:rsidRPr="00C86583">
        <w:rPr>
          <w:color w:val="268BD2"/>
        </w:rPr>
        <w:t>task_push_queue</w:t>
      </w:r>
      <w:r w:rsidRPr="00C86583">
        <w:t xml:space="preserve">(task_id: </w:t>
      </w:r>
      <w:r w:rsidRPr="00C86583">
        <w:rPr>
          <w:color w:val="859900"/>
        </w:rPr>
        <w:t>str</w:t>
      </w:r>
      <w:r w:rsidRPr="00C86583">
        <w:t>):</w:t>
      </w:r>
    </w:p>
    <w:p w14:paraId="379D82E6" w14:textId="77777777" w:rsidR="00C86583" w:rsidRPr="00C86583" w:rsidRDefault="00C86583" w:rsidP="00C86583">
      <w:pPr>
        <w:pStyle w:val="afff0"/>
      </w:pPr>
      <w:r w:rsidRPr="00C86583">
        <w:t xml:space="preserve">    </w:t>
      </w:r>
      <w:r w:rsidRPr="00C86583">
        <w:rPr>
          <w:color w:val="268BD2"/>
        </w:rPr>
        <w:t>push_to_session</w:t>
      </w:r>
      <w:r w:rsidRPr="00C86583">
        <w:t xml:space="preserve">(task_id, </w:t>
      </w:r>
      <w:r w:rsidRPr="00C86583">
        <w:rPr>
          <w:color w:val="2AA198"/>
        </w:rPr>
        <w:t>"progress"</w:t>
      </w:r>
      <w:r w:rsidRPr="00C86583">
        <w:t>, {</w:t>
      </w:r>
    </w:p>
    <w:p w14:paraId="30B395CF" w14:textId="77777777" w:rsidR="00C86583" w:rsidRPr="00C86583" w:rsidRDefault="00C86583" w:rsidP="00C86583">
      <w:pPr>
        <w:pStyle w:val="afff0"/>
      </w:pPr>
      <w:r w:rsidRPr="00C86583">
        <w:t xml:space="preserve">        </w:t>
      </w:r>
      <w:r w:rsidRPr="00C86583">
        <w:rPr>
          <w:color w:val="2AA198"/>
        </w:rPr>
        <w:t>"status"</w:t>
      </w:r>
      <w:r w:rsidRPr="00C86583">
        <w:t xml:space="preserve">: </w:t>
      </w:r>
      <w:r w:rsidRPr="00C86583">
        <w:rPr>
          <w:color w:val="268BD2"/>
        </w:rPr>
        <w:t>get_task_status</w:t>
      </w:r>
      <w:r w:rsidRPr="00C86583">
        <w:t>(task_id),</w:t>
      </w:r>
    </w:p>
    <w:p w14:paraId="74870162" w14:textId="77777777" w:rsidR="00C86583" w:rsidRPr="00C86583" w:rsidRDefault="00C86583" w:rsidP="00C86583">
      <w:pPr>
        <w:pStyle w:val="afff0"/>
      </w:pPr>
      <w:r w:rsidRPr="00C86583">
        <w:t xml:space="preserve">        </w:t>
      </w:r>
      <w:r w:rsidRPr="00C86583">
        <w:rPr>
          <w:color w:val="2AA198"/>
        </w:rPr>
        <w:t>"done_list"</w:t>
      </w:r>
      <w:r w:rsidRPr="00C86583">
        <w:t xml:space="preserve">: </w:t>
      </w:r>
      <w:r w:rsidRPr="00C86583">
        <w:rPr>
          <w:color w:val="268BD2"/>
        </w:rPr>
        <w:t>get_done_task_list</w:t>
      </w:r>
      <w:r w:rsidRPr="00C86583">
        <w:t>(task_id),</w:t>
      </w:r>
    </w:p>
    <w:p w14:paraId="7A4D0EF9" w14:textId="77777777" w:rsidR="00C86583" w:rsidRPr="00C86583" w:rsidRDefault="00C86583" w:rsidP="00C86583">
      <w:pPr>
        <w:pStyle w:val="afff0"/>
      </w:pPr>
      <w:r w:rsidRPr="00C86583">
        <w:t xml:space="preserve">        </w:t>
      </w:r>
      <w:r w:rsidRPr="00C86583">
        <w:rPr>
          <w:color w:val="2AA198"/>
        </w:rPr>
        <w:t>"running_list"</w:t>
      </w:r>
      <w:r w:rsidRPr="00C86583">
        <w:t xml:space="preserve">: </w:t>
      </w:r>
      <w:r w:rsidRPr="00C86583">
        <w:rPr>
          <w:color w:val="268BD2"/>
        </w:rPr>
        <w:t>get_running_task_list</w:t>
      </w:r>
      <w:r w:rsidRPr="00C86583">
        <w:t>(task_id),</w:t>
      </w:r>
    </w:p>
    <w:p w14:paraId="794468C1" w14:textId="77777777" w:rsidR="00C86583" w:rsidRPr="00C86583" w:rsidRDefault="00C86583" w:rsidP="00C86583">
      <w:pPr>
        <w:pStyle w:val="afff0"/>
      </w:pPr>
      <w:r w:rsidRPr="00C86583">
        <w:t>    })</w:t>
      </w:r>
    </w:p>
    <w:p w14:paraId="5073AF85" w14:textId="77777777" w:rsidR="00C86583" w:rsidRPr="00C86583" w:rsidRDefault="00C86583" w:rsidP="00C86583">
      <w:pPr>
        <w:pStyle w:val="afff0"/>
      </w:pPr>
      <w:r w:rsidRPr="00C86583">
        <w:rPr>
          <w:i/>
          <w:iCs/>
          <w:color w:val="93A1A1"/>
        </w:rPr>
        <w:t>#</w:t>
      </w:r>
    </w:p>
    <w:p w14:paraId="01216174" w14:textId="77777777" w:rsidR="00C86583" w:rsidRPr="00C86583" w:rsidRDefault="00C86583" w:rsidP="00C86583">
      <w:pPr>
        <w:pStyle w:val="afff0"/>
      </w:pPr>
      <w:r w:rsidRPr="00C86583">
        <w:rPr>
          <w:b/>
          <w:bCs/>
          <w:color w:val="586E75"/>
        </w:rPr>
        <w:t>def</w:t>
      </w:r>
      <w:r w:rsidRPr="00C86583">
        <w:t xml:space="preserve"> </w:t>
      </w:r>
      <w:r w:rsidRPr="00C86583">
        <w:rPr>
          <w:color w:val="268BD2"/>
        </w:rPr>
        <w:t>clear_task</w:t>
      </w:r>
      <w:r w:rsidRPr="00C86583">
        <w:t xml:space="preserve">(task_id: </w:t>
      </w:r>
      <w:r w:rsidRPr="00C86583">
        <w:rPr>
          <w:color w:val="859900"/>
        </w:rPr>
        <w:t>str</w:t>
      </w:r>
      <w:r w:rsidRPr="00C86583">
        <w:t>):</w:t>
      </w:r>
    </w:p>
    <w:p w14:paraId="78A45456" w14:textId="77777777" w:rsidR="00C86583" w:rsidRPr="00C86583" w:rsidRDefault="00C86583" w:rsidP="00C86583">
      <w:pPr>
        <w:pStyle w:val="afff0"/>
      </w:pPr>
      <w:r w:rsidRPr="00C86583">
        <w:t xml:space="preserve">    </w:t>
      </w:r>
      <w:r w:rsidRPr="00C86583">
        <w:rPr>
          <w:color w:val="268BD2"/>
        </w:rPr>
        <w:t>_tasks_running_list</w:t>
      </w:r>
      <w:r w:rsidRPr="00C86583">
        <w:t>.</w:t>
      </w:r>
      <w:r w:rsidRPr="00C86583">
        <w:rPr>
          <w:color w:val="268BD2"/>
        </w:rPr>
        <w:t>pop</w:t>
      </w:r>
      <w:r w:rsidRPr="00C86583">
        <w:t xml:space="preserve">(task_id, </w:t>
      </w:r>
      <w:r w:rsidRPr="00C86583">
        <w:rPr>
          <w:color w:val="B58900"/>
        </w:rPr>
        <w:t>None</w:t>
      </w:r>
      <w:r w:rsidRPr="00C86583">
        <w:t>)</w:t>
      </w:r>
    </w:p>
    <w:p w14:paraId="53446619" w14:textId="77777777" w:rsidR="00C86583" w:rsidRPr="00C86583" w:rsidRDefault="00C86583" w:rsidP="00C86583">
      <w:pPr>
        <w:pStyle w:val="afff0"/>
      </w:pPr>
      <w:r w:rsidRPr="00C86583">
        <w:t xml:space="preserve">    </w:t>
      </w:r>
      <w:r w:rsidRPr="00C86583">
        <w:rPr>
          <w:color w:val="268BD2"/>
        </w:rPr>
        <w:t>_tasks_done_list</w:t>
      </w:r>
      <w:r w:rsidRPr="00C86583">
        <w:t>.</w:t>
      </w:r>
      <w:r w:rsidRPr="00C86583">
        <w:rPr>
          <w:color w:val="268BD2"/>
        </w:rPr>
        <w:t>pop</w:t>
      </w:r>
      <w:r w:rsidRPr="00C86583">
        <w:t xml:space="preserve">(task_id, </w:t>
      </w:r>
      <w:r w:rsidRPr="00C86583">
        <w:rPr>
          <w:color w:val="B58900"/>
        </w:rPr>
        <w:t>None</w:t>
      </w:r>
      <w:r w:rsidRPr="00C86583">
        <w:t>)</w:t>
      </w:r>
    </w:p>
    <w:p w14:paraId="020DA008" w14:textId="77777777" w:rsidR="00C86583" w:rsidRPr="00C86583" w:rsidRDefault="00C86583" w:rsidP="00C86583">
      <w:pPr>
        <w:pStyle w:val="afff0"/>
      </w:pPr>
      <w:r w:rsidRPr="00C86583">
        <w:t xml:space="preserve">    </w:t>
      </w:r>
      <w:r w:rsidRPr="00C86583">
        <w:rPr>
          <w:color w:val="268BD2"/>
        </w:rPr>
        <w:t>_tasks_status</w:t>
      </w:r>
      <w:r w:rsidRPr="00C86583">
        <w:t>.</w:t>
      </w:r>
      <w:r w:rsidRPr="00C86583">
        <w:rPr>
          <w:color w:val="268BD2"/>
        </w:rPr>
        <w:t>pop</w:t>
      </w:r>
      <w:r w:rsidRPr="00C86583">
        <w:t xml:space="preserve">(task_id, </w:t>
      </w:r>
      <w:r w:rsidRPr="00C86583">
        <w:rPr>
          <w:color w:val="B58900"/>
        </w:rPr>
        <w:t>None</w:t>
      </w:r>
      <w:r w:rsidRPr="00C86583">
        <w:t>)</w:t>
      </w:r>
    </w:p>
    <w:p w14:paraId="5FC1094D" w14:textId="77777777" w:rsidR="00C86583" w:rsidRPr="00C86583" w:rsidRDefault="00C86583" w:rsidP="00C86583">
      <w:pPr>
        <w:pStyle w:val="afff0"/>
      </w:pPr>
      <w:r w:rsidRPr="00C86583">
        <w:t xml:space="preserve">    </w:t>
      </w:r>
      <w:r w:rsidRPr="00C86583">
        <w:rPr>
          <w:color w:val="268BD2"/>
        </w:rPr>
        <w:t>_tasks_result</w:t>
      </w:r>
      <w:r w:rsidRPr="00C86583">
        <w:t>.</w:t>
      </w:r>
      <w:r w:rsidRPr="00C86583">
        <w:rPr>
          <w:color w:val="268BD2"/>
        </w:rPr>
        <w:t>pop</w:t>
      </w:r>
      <w:r w:rsidRPr="00C86583">
        <w:t xml:space="preserve">(task_id, </w:t>
      </w:r>
      <w:r w:rsidRPr="00C86583">
        <w:rPr>
          <w:color w:val="B58900"/>
        </w:rPr>
        <w:t>None</w:t>
      </w:r>
      <w:r w:rsidRPr="00C86583">
        <w:t>)</w:t>
      </w:r>
    </w:p>
    <w:p w14:paraId="2BEEAD32" w14:textId="77777777" w:rsidR="00611BC7" w:rsidRDefault="00611BC7" w:rsidP="004347C8">
      <w:pPr>
        <w:pStyle w:val="afb"/>
        <w:ind w:firstLine="0"/>
      </w:pPr>
    </w:p>
    <w:p w14:paraId="52D88511" w14:textId="77777777" w:rsidR="0020153F" w:rsidRDefault="0020153F" w:rsidP="0020153F">
      <w:pPr>
        <w:pStyle w:val="afb"/>
        <w:ind w:firstLine="0"/>
      </w:pPr>
    </w:p>
    <w:p w14:paraId="45C885DF" w14:textId="31728572" w:rsidR="00417B18" w:rsidRDefault="0020153F" w:rsidP="0020153F">
      <w:pPr>
        <w:pStyle w:val="a0"/>
      </w:pPr>
      <w:r>
        <w:rPr>
          <w:rFonts w:hint="eastAsia"/>
        </w:rPr>
        <w:t>langgraph</w:t>
      </w:r>
      <w:r>
        <w:rPr>
          <w:rFonts w:hint="eastAsia"/>
        </w:rPr>
        <w:t>流程搭建</w:t>
      </w:r>
    </w:p>
    <w:p w14:paraId="4A945836" w14:textId="428CB00A" w:rsidR="0020153F" w:rsidRDefault="0020153F" w:rsidP="0020153F">
      <w:pPr>
        <w:pStyle w:val="a1"/>
      </w:pPr>
      <w:r>
        <w:rPr>
          <w:rFonts w:hint="eastAsia"/>
        </w:rPr>
        <w:t>流程图</w:t>
      </w:r>
    </w:p>
    <w:p w14:paraId="7BE39BCD" w14:textId="05856B7A" w:rsidR="0020153F" w:rsidRPr="0020153F" w:rsidRDefault="0020153F" w:rsidP="0020153F">
      <w:pPr>
        <w:pStyle w:val="affa"/>
      </w:pPr>
      <w:r>
        <w:rPr>
          <w:noProof/>
        </w:rPr>
        <w:drawing>
          <wp:inline distT="0" distB="0" distL="0" distR="0" wp14:anchorId="6A78CD9B" wp14:editId="003EB5CC">
            <wp:extent cx="5628733" cy="1271988"/>
            <wp:effectExtent l="19050" t="19050" r="10160" b="23495"/>
            <wp:docPr id="1252357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57868" name=""/>
                    <pic:cNvPicPr/>
                  </pic:nvPicPr>
                  <pic:blipFill>
                    <a:blip r:embed="rId12"/>
                    <a:stretch>
                      <a:fillRect/>
                    </a:stretch>
                  </pic:blipFill>
                  <pic:spPr>
                    <a:xfrm>
                      <a:off x="0" y="0"/>
                      <a:ext cx="5643722" cy="1275375"/>
                    </a:xfrm>
                    <a:prstGeom prst="rect">
                      <a:avLst/>
                    </a:prstGeom>
                    <a:ln w="6350">
                      <a:solidFill>
                        <a:schemeClr val="tx1"/>
                      </a:solidFill>
                    </a:ln>
                  </pic:spPr>
                </pic:pic>
              </a:graphicData>
            </a:graphic>
          </wp:inline>
        </w:drawing>
      </w:r>
    </w:p>
    <w:p w14:paraId="04ECBCBB" w14:textId="6373DEE9" w:rsidR="006204FB" w:rsidRDefault="006204FB" w:rsidP="006204FB">
      <w:pPr>
        <w:pStyle w:val="a1"/>
      </w:pPr>
      <w:r>
        <w:rPr>
          <w:rFonts w:hint="eastAsia"/>
        </w:rPr>
        <w:t>添加各个节点的程序文件</w:t>
      </w:r>
      <w:r>
        <w:rPr>
          <w:rFonts w:hint="eastAsia"/>
        </w:rPr>
        <w:t>(</w:t>
      </w:r>
      <w:r>
        <w:rPr>
          <w:rFonts w:hint="eastAsia"/>
        </w:rPr>
        <w:t>不含处理</w:t>
      </w:r>
      <w:r>
        <w:rPr>
          <w:rFonts w:hint="eastAsia"/>
        </w:rPr>
        <w:t>)</w:t>
      </w:r>
    </w:p>
    <w:p w14:paraId="69EA5F1D" w14:textId="41D848DC" w:rsidR="006204FB" w:rsidRDefault="00475532" w:rsidP="006204FB">
      <w:pPr>
        <w:pStyle w:val="afb"/>
      </w:pPr>
      <w:r>
        <w:rPr>
          <w:rFonts w:hint="eastAsia"/>
        </w:rPr>
        <w:t>在</w:t>
      </w:r>
      <w:r>
        <w:rPr>
          <w:rFonts w:hint="eastAsia"/>
        </w:rPr>
        <w:t>kb.query_process</w:t>
      </w:r>
      <w:r>
        <w:rPr>
          <w:rFonts w:hint="eastAsia"/>
        </w:rPr>
        <w:t>中添加如下程序</w:t>
      </w:r>
    </w:p>
    <w:p w14:paraId="11DD482C" w14:textId="32A1406F" w:rsidR="00475532" w:rsidRPr="006204FB" w:rsidRDefault="00475532" w:rsidP="00475532">
      <w:pPr>
        <w:pStyle w:val="a3"/>
      </w:pPr>
      <w:r>
        <w:t>node_item_name_confirm</w:t>
      </w:r>
    </w:p>
    <w:p w14:paraId="1A898D71" w14:textId="081C22F8" w:rsidR="006204FB" w:rsidRPr="000C23C5" w:rsidRDefault="00475532" w:rsidP="000C23C5">
      <w:pPr>
        <w:pStyle w:val="afff0"/>
        <w:rPr>
          <w:kern w:val="0"/>
        </w:rPr>
      </w:pPr>
      <w:r>
        <w:br/>
      </w:r>
      <w:r>
        <w:rPr>
          <w:color w:val="CF8E6D"/>
        </w:rPr>
        <w:t xml:space="preserve">import </w:t>
      </w:r>
      <w:r>
        <w:t>sys</w:t>
      </w:r>
      <w:r>
        <w:br/>
      </w:r>
      <w:r>
        <w:rPr>
          <w:color w:val="CF8E6D"/>
        </w:rPr>
        <w:t xml:space="preserve">from </w:t>
      </w:r>
      <w:r>
        <w:t xml:space="preserve">kb.utils.task_utils </w:t>
      </w:r>
      <w:r>
        <w:rPr>
          <w:color w:val="CF8E6D"/>
        </w:rPr>
        <w:t xml:space="preserve">import </w:t>
      </w:r>
      <w:r>
        <w:t>add_running_task,add_done_task</w:t>
      </w:r>
      <w:r>
        <w:br/>
      </w:r>
      <w:r>
        <w:rPr>
          <w:color w:val="CF8E6D"/>
        </w:rPr>
        <w:t xml:space="preserve">def </w:t>
      </w:r>
      <w:r>
        <w:rPr>
          <w:color w:val="56A8F5"/>
        </w:rPr>
        <w:t>node_item_name_confirm</w:t>
      </w:r>
      <w:r>
        <w:t>(state) :</w:t>
      </w:r>
      <w:r>
        <w:br/>
      </w:r>
      <w:r>
        <w:br/>
        <w:t xml:space="preserve">    </w:t>
      </w:r>
      <w:r>
        <w:rPr>
          <w:color w:val="8888C6"/>
        </w:rPr>
        <w:t>print</w:t>
      </w:r>
      <w:r>
        <w:t>(</w:t>
      </w:r>
      <w:r>
        <w:rPr>
          <w:color w:val="6AAB73"/>
        </w:rPr>
        <w:t xml:space="preserve">f"---node_item_name_confirm  </w:t>
      </w:r>
      <w:r>
        <w:rPr>
          <w:color w:val="6AAB73"/>
        </w:rPr>
        <w:t>处理</w:t>
      </w:r>
      <w:r>
        <w:rPr>
          <w:color w:val="6AAB73"/>
        </w:rPr>
        <w:t>"</w:t>
      </w:r>
      <w:r>
        <w:t>)</w:t>
      </w:r>
      <w:r>
        <w:br/>
        <w:t xml:space="preserve">    add_running_task(state[</w:t>
      </w:r>
      <w:r>
        <w:rPr>
          <w:color w:val="6AAB73"/>
        </w:rPr>
        <w:t>'session_id'</w:t>
      </w:r>
      <w:r>
        <w:t>], sys._getframe().f_code.co_name, state.get(</w:t>
      </w:r>
      <w:r>
        <w:rPr>
          <w:color w:val="6AAB73"/>
        </w:rPr>
        <w:t>"is_stream"</w:t>
      </w:r>
      <w:r>
        <w:t>))</w:t>
      </w:r>
      <w:r>
        <w:br/>
        <w:t xml:space="preserve">    add_done_task(state[</w:t>
      </w:r>
      <w:r>
        <w:rPr>
          <w:color w:val="6AAB73"/>
        </w:rPr>
        <w:t>'session_id'</w:t>
      </w:r>
      <w:r>
        <w:t>], sys._getframe().f_code.co_name, state.get(</w:t>
      </w:r>
      <w:r>
        <w:rPr>
          <w:color w:val="6AAB73"/>
        </w:rPr>
        <w:t>"is_stream"</w:t>
      </w:r>
      <w:r>
        <w:t>)</w:t>
      </w:r>
    </w:p>
    <w:p w14:paraId="5DDC392B" w14:textId="3AD0703E" w:rsidR="00475532" w:rsidRDefault="00475532" w:rsidP="00475532">
      <w:pPr>
        <w:pStyle w:val="a3"/>
      </w:pPr>
      <w:r>
        <w:t>node_search_embedding</w:t>
      </w:r>
    </w:p>
    <w:p w14:paraId="09DF6F52" w14:textId="77777777" w:rsidR="006204FB" w:rsidRDefault="006204FB" w:rsidP="00C945BA">
      <w:pPr>
        <w:pStyle w:val="afff0"/>
        <w:rPr>
          <w:kern w:val="0"/>
        </w:rPr>
      </w:pPr>
      <w:r>
        <w:lastRenderedPageBreak/>
        <w:br/>
      </w:r>
      <w:r>
        <w:rPr>
          <w:color w:val="CF8E6D"/>
        </w:rPr>
        <w:t xml:space="preserve">from </w:t>
      </w:r>
      <w:r>
        <w:t xml:space="preserve">kb.utils.task_utils </w:t>
      </w:r>
      <w:r>
        <w:rPr>
          <w:color w:val="CF8E6D"/>
        </w:rPr>
        <w:t xml:space="preserve">import </w:t>
      </w:r>
      <w:r>
        <w:t>add_running_task,add_done_task</w:t>
      </w:r>
      <w:r>
        <w:br/>
      </w:r>
      <w:r>
        <w:rPr>
          <w:color w:val="CF8E6D"/>
        </w:rPr>
        <w:t xml:space="preserve">import </w:t>
      </w:r>
      <w:r>
        <w:t>sys</w:t>
      </w:r>
      <w:r>
        <w:br/>
      </w:r>
      <w:r>
        <w:br/>
      </w:r>
      <w:r>
        <w:rPr>
          <w:color w:val="CF8E6D"/>
        </w:rPr>
        <w:t xml:space="preserve">def </w:t>
      </w:r>
      <w:r>
        <w:rPr>
          <w:color w:val="56A8F5"/>
        </w:rPr>
        <w:t>node_search_embedding</w:t>
      </w:r>
      <w:r>
        <w:t>(state):</w:t>
      </w:r>
      <w:r>
        <w:br/>
      </w:r>
      <w:r>
        <w:br/>
        <w:t xml:space="preserve">    </w:t>
      </w:r>
      <w:r>
        <w:rPr>
          <w:color w:val="8888C6"/>
        </w:rPr>
        <w:t>print</w:t>
      </w:r>
      <w:r>
        <w:t>(</w:t>
      </w:r>
      <w:r>
        <w:rPr>
          <w:color w:val="6AAB73"/>
        </w:rPr>
        <w:t>"---search_milvus</w:t>
      </w:r>
      <w:r>
        <w:rPr>
          <w:color w:val="6AAB73"/>
        </w:rPr>
        <w:t>处理</w:t>
      </w:r>
      <w:r>
        <w:rPr>
          <w:color w:val="6AAB73"/>
        </w:rPr>
        <w:t>---"</w:t>
      </w:r>
      <w:r>
        <w:t>)</w:t>
      </w:r>
      <w:r>
        <w:br/>
        <w:t xml:space="preserve">    add_running_task(state[</w:t>
      </w:r>
      <w:r>
        <w:rPr>
          <w:color w:val="6AAB73"/>
        </w:rPr>
        <w:t>"session_id"</w:t>
      </w:r>
      <w:r>
        <w:t>], sys._getframe().f_code.co_name, state.get(</w:t>
      </w:r>
      <w:r>
        <w:rPr>
          <w:color w:val="6AAB73"/>
        </w:rPr>
        <w:t>"is_stream"</w:t>
      </w:r>
      <w:r>
        <w:t>))</w:t>
      </w:r>
      <w:r>
        <w:br/>
        <w:t xml:space="preserve">    add_done_task(state[</w:t>
      </w:r>
      <w:r>
        <w:rPr>
          <w:color w:val="6AAB73"/>
        </w:rPr>
        <w:t>"session_id"</w:t>
      </w:r>
      <w:r>
        <w:t>], sys._getframe().f_code.co_name, state.get(</w:t>
      </w:r>
      <w:r>
        <w:rPr>
          <w:color w:val="6AAB73"/>
        </w:rPr>
        <w:t>"is_stream"</w:t>
      </w:r>
      <w:r>
        <w:t>))</w:t>
      </w:r>
    </w:p>
    <w:p w14:paraId="156B964F" w14:textId="7B3D35C2" w:rsidR="006204FB" w:rsidRPr="006204FB" w:rsidRDefault="00C945BA" w:rsidP="00C945BA">
      <w:pPr>
        <w:pStyle w:val="a3"/>
      </w:pPr>
      <w:r>
        <w:t>node_search_embedding_hyde</w:t>
      </w:r>
    </w:p>
    <w:p w14:paraId="71362BFB" w14:textId="7D4D72FF" w:rsidR="006204FB" w:rsidRDefault="006204FB" w:rsidP="00C945BA">
      <w:pPr>
        <w:pStyle w:val="afff0"/>
        <w:rPr>
          <w:kern w:val="0"/>
        </w:rPr>
      </w:pPr>
      <w:r>
        <w:rPr>
          <w:color w:val="9F86EA"/>
        </w:rPr>
        <w:t># HyDE</w:t>
      </w:r>
      <w:r>
        <w:rPr>
          <w:color w:val="9F86EA"/>
        </w:rPr>
        <w:t>节点</w:t>
      </w:r>
      <w:r>
        <w:rPr>
          <w:color w:val="9F86EA"/>
        </w:rPr>
        <w:br/>
      </w:r>
      <w:r>
        <w:rPr>
          <w:color w:val="CF8E6D"/>
        </w:rPr>
        <w:t xml:space="preserve">import </w:t>
      </w:r>
      <w:r>
        <w:t>sys</w:t>
      </w:r>
      <w:r>
        <w:br/>
      </w:r>
      <w:r>
        <w:rPr>
          <w:color w:val="CF8E6D"/>
        </w:rPr>
        <w:t xml:space="preserve">from </w:t>
      </w:r>
      <w:r>
        <w:t xml:space="preserve">kb.utils.task_utils </w:t>
      </w:r>
      <w:r>
        <w:rPr>
          <w:color w:val="CF8E6D"/>
        </w:rPr>
        <w:t xml:space="preserve">import </w:t>
      </w:r>
      <w:r>
        <w:t>add_running_task,add_done_task</w:t>
      </w:r>
      <w:r>
        <w:br/>
      </w:r>
      <w:r>
        <w:br/>
      </w:r>
      <w:r>
        <w:rPr>
          <w:color w:val="CF8E6D"/>
        </w:rPr>
        <w:t xml:space="preserve">def </w:t>
      </w:r>
      <w:r>
        <w:rPr>
          <w:color w:val="56A8F5"/>
        </w:rPr>
        <w:t>node_search_embedding_hyde</w:t>
      </w:r>
      <w:r>
        <w:t>(state):</w:t>
      </w:r>
      <w:r>
        <w:br/>
        <w:t xml:space="preserve">    </w:t>
      </w:r>
      <w:r>
        <w:rPr>
          <w:color w:val="8888C6"/>
        </w:rPr>
        <w:t>print</w:t>
      </w:r>
      <w:r>
        <w:t>(</w:t>
      </w:r>
      <w:r>
        <w:rPr>
          <w:color w:val="6AAB73"/>
        </w:rPr>
        <w:t>"---HyDE</w:t>
      </w:r>
      <w:r>
        <w:rPr>
          <w:color w:val="6AAB73"/>
        </w:rPr>
        <w:t>处理</w:t>
      </w:r>
      <w:r>
        <w:rPr>
          <w:color w:val="6AAB73"/>
        </w:rPr>
        <w:t>---"</w:t>
      </w:r>
      <w:r>
        <w:t>)</w:t>
      </w:r>
      <w:r>
        <w:br/>
        <w:t xml:space="preserve">    add_running_task(state[</w:t>
      </w:r>
      <w:r>
        <w:rPr>
          <w:color w:val="6AAB73"/>
        </w:rPr>
        <w:t>"session_id"</w:t>
      </w:r>
      <w:r>
        <w:t>], sys._getframe().f_code.co_name, state.get(</w:t>
      </w:r>
      <w:r>
        <w:rPr>
          <w:color w:val="6AAB73"/>
        </w:rPr>
        <w:t>"is_stream"</w:t>
      </w:r>
      <w:r>
        <w:t>))</w:t>
      </w:r>
      <w:r>
        <w:br/>
        <w:t xml:space="preserve">    add_done_task(state[</w:t>
      </w:r>
      <w:r>
        <w:rPr>
          <w:color w:val="6AAB73"/>
        </w:rPr>
        <w:t>"session_id"</w:t>
      </w:r>
      <w:r>
        <w:t>], sys._getframe().f_code.co_name, state.get(</w:t>
      </w:r>
      <w:r>
        <w:rPr>
          <w:color w:val="6AAB73"/>
        </w:rPr>
        <w:t>"is_stream"</w:t>
      </w:r>
      <w:r>
        <w:t>))</w:t>
      </w:r>
      <w:r>
        <w:br/>
      </w:r>
    </w:p>
    <w:p w14:paraId="74437399" w14:textId="22EB5341" w:rsidR="006204FB" w:rsidRPr="006204FB" w:rsidRDefault="00C945BA" w:rsidP="00C945BA">
      <w:pPr>
        <w:pStyle w:val="a3"/>
      </w:pPr>
      <w:r>
        <w:t>node_web_search_mcp</w:t>
      </w:r>
    </w:p>
    <w:p w14:paraId="2607406F" w14:textId="77777777" w:rsidR="006204FB" w:rsidRDefault="006204FB" w:rsidP="00C945BA">
      <w:pPr>
        <w:pStyle w:val="afff0"/>
        <w:rPr>
          <w:kern w:val="0"/>
        </w:rPr>
      </w:pPr>
      <w:r>
        <w:br/>
      </w:r>
      <w:r>
        <w:rPr>
          <w:color w:val="CF8E6D"/>
        </w:rPr>
        <w:t xml:space="preserve">import </w:t>
      </w:r>
      <w:r>
        <w:t>sys</w:t>
      </w:r>
      <w:r>
        <w:br/>
      </w:r>
      <w:r>
        <w:br/>
      </w:r>
      <w:r>
        <w:rPr>
          <w:color w:val="CF8E6D"/>
        </w:rPr>
        <w:t xml:space="preserve">from </w:t>
      </w:r>
      <w:r>
        <w:t xml:space="preserve">kb.utils.task_utils </w:t>
      </w:r>
      <w:r>
        <w:rPr>
          <w:color w:val="CF8E6D"/>
        </w:rPr>
        <w:t xml:space="preserve">import </w:t>
      </w:r>
      <w:r>
        <w:t>add_running_task,add_done_task</w:t>
      </w:r>
      <w:r>
        <w:br/>
      </w:r>
      <w:r>
        <w:br/>
      </w:r>
      <w:r>
        <w:rPr>
          <w:color w:val="CF8E6D"/>
        </w:rPr>
        <w:t xml:space="preserve">def </w:t>
      </w:r>
      <w:r>
        <w:rPr>
          <w:color w:val="56A8F5"/>
        </w:rPr>
        <w:t>node_web_search_mcp</w:t>
      </w:r>
      <w:r>
        <w:t>(state):</w:t>
      </w:r>
      <w:r>
        <w:br/>
        <w:t xml:space="preserve">    </w:t>
      </w:r>
      <w:r>
        <w:rPr>
          <w:color w:val="8888C6"/>
        </w:rPr>
        <w:t>print</w:t>
      </w:r>
      <w:r>
        <w:t>(</w:t>
      </w:r>
      <w:r>
        <w:rPr>
          <w:color w:val="6AAB73"/>
        </w:rPr>
        <w:t>"---node_web_search_mcp</w:t>
      </w:r>
      <w:r>
        <w:rPr>
          <w:color w:val="6AAB73"/>
        </w:rPr>
        <w:t>处理</w:t>
      </w:r>
      <w:r>
        <w:rPr>
          <w:color w:val="6AAB73"/>
        </w:rPr>
        <w:t>---"</w:t>
      </w:r>
      <w:r>
        <w:t>)</w:t>
      </w:r>
      <w:r>
        <w:br/>
        <w:t xml:space="preserve">    add_running_task(state[</w:t>
      </w:r>
      <w:r>
        <w:rPr>
          <w:color w:val="6AAB73"/>
        </w:rPr>
        <w:t>"session_id"</w:t>
      </w:r>
      <w:r>
        <w:t>], sys._getframe().f_code.co_name, state.get(</w:t>
      </w:r>
      <w:r>
        <w:rPr>
          <w:color w:val="6AAB73"/>
        </w:rPr>
        <w:t>"is_stream"</w:t>
      </w:r>
      <w:r>
        <w:t>))</w:t>
      </w:r>
      <w:r>
        <w:br/>
        <w:t xml:space="preserve">    add_done_task(state[</w:t>
      </w:r>
      <w:r>
        <w:rPr>
          <w:color w:val="6AAB73"/>
        </w:rPr>
        <w:t>"session_id"</w:t>
      </w:r>
      <w:r>
        <w:t>], sys._getframe().f_code.co_name, state.get(</w:t>
      </w:r>
      <w:r>
        <w:rPr>
          <w:color w:val="6AAB73"/>
        </w:rPr>
        <w:t>"is_stream"</w:t>
      </w:r>
      <w:r>
        <w:t>))</w:t>
      </w:r>
      <w:r>
        <w:br/>
      </w:r>
      <w:r>
        <w:br/>
      </w:r>
    </w:p>
    <w:p w14:paraId="381C7153" w14:textId="56496B26" w:rsidR="006204FB" w:rsidRDefault="00C945BA" w:rsidP="00C945BA">
      <w:pPr>
        <w:pStyle w:val="a3"/>
      </w:pPr>
      <w:r>
        <w:t>node_query_kg</w:t>
      </w:r>
    </w:p>
    <w:p w14:paraId="1BABC51D" w14:textId="012529EC" w:rsidR="00475532" w:rsidRPr="000C23C5" w:rsidRDefault="00475532" w:rsidP="000C23C5">
      <w:pPr>
        <w:pStyle w:val="afff0"/>
        <w:rPr>
          <w:kern w:val="0"/>
        </w:rPr>
      </w:pPr>
      <w:r>
        <w:br/>
      </w:r>
      <w:r>
        <w:rPr>
          <w:color w:val="CF8E6D"/>
        </w:rPr>
        <w:t xml:space="preserve">import </w:t>
      </w:r>
      <w:r>
        <w:t>sys</w:t>
      </w:r>
      <w:r>
        <w:br/>
      </w:r>
      <w:r>
        <w:rPr>
          <w:color w:val="CF8E6D"/>
        </w:rPr>
        <w:t xml:space="preserve">from </w:t>
      </w:r>
      <w:r>
        <w:t xml:space="preserve">kb.utils.task_utils </w:t>
      </w:r>
      <w:r>
        <w:rPr>
          <w:color w:val="CF8E6D"/>
        </w:rPr>
        <w:t xml:space="preserve">import </w:t>
      </w:r>
      <w:r>
        <w:t>add_running_task,add_done_task</w:t>
      </w:r>
      <w:r>
        <w:br/>
      </w:r>
      <w:r>
        <w:br/>
      </w:r>
      <w:r>
        <w:rPr>
          <w:color w:val="CF8E6D"/>
        </w:rPr>
        <w:t xml:space="preserve">def </w:t>
      </w:r>
      <w:r>
        <w:rPr>
          <w:color w:val="56A8F5"/>
        </w:rPr>
        <w:t>node_query_kg</w:t>
      </w:r>
      <w:r>
        <w:t>(state)  :</w:t>
      </w:r>
      <w:r>
        <w:br/>
        <w:t xml:space="preserve">    </w:t>
      </w:r>
      <w:r>
        <w:rPr>
          <w:color w:val="8888C6"/>
        </w:rPr>
        <w:t>print</w:t>
      </w:r>
      <w:r>
        <w:t>(</w:t>
      </w:r>
      <w:r>
        <w:rPr>
          <w:color w:val="6AAB73"/>
        </w:rPr>
        <w:t xml:space="preserve">"=== node_query_kg </w:t>
      </w:r>
      <w:r>
        <w:rPr>
          <w:color w:val="6AAB73"/>
        </w:rPr>
        <w:t>图谱查询处理</w:t>
      </w:r>
      <w:r>
        <w:rPr>
          <w:color w:val="6AAB73"/>
        </w:rPr>
        <w:t xml:space="preserve"> ==="</w:t>
      </w:r>
      <w:r>
        <w:t>)</w:t>
      </w:r>
      <w:r>
        <w:br/>
        <w:t xml:space="preserve">    add_running_task(state[</w:t>
      </w:r>
      <w:r>
        <w:rPr>
          <w:color w:val="6AAB73"/>
        </w:rPr>
        <w:t>"session_id"</w:t>
      </w:r>
      <w:r>
        <w:t>], sys._getframe().f_code.co_name, state.get(</w:t>
      </w:r>
      <w:r>
        <w:rPr>
          <w:color w:val="6AAB73"/>
        </w:rPr>
        <w:t>"is_stream"</w:t>
      </w:r>
      <w:r>
        <w:t>))</w:t>
      </w:r>
      <w:r>
        <w:br/>
        <w:t xml:space="preserve">    add_done_task(state[</w:t>
      </w:r>
      <w:r>
        <w:rPr>
          <w:color w:val="6AAB73"/>
        </w:rPr>
        <w:t>'session_id'</w:t>
      </w:r>
      <w:r>
        <w:t>], sys._getframe().f_code.co_name, state.get(</w:t>
      </w:r>
      <w:r>
        <w:rPr>
          <w:color w:val="6AAB73"/>
        </w:rPr>
        <w:t>"is_stream"</w:t>
      </w:r>
      <w:r>
        <w:t>))</w:t>
      </w:r>
      <w:r>
        <w:br/>
      </w:r>
    </w:p>
    <w:p w14:paraId="7F82F4AB" w14:textId="57E809CD" w:rsidR="00475532" w:rsidRPr="006204FB" w:rsidRDefault="00C945BA" w:rsidP="00C945BA">
      <w:pPr>
        <w:pStyle w:val="a3"/>
      </w:pPr>
      <w:r>
        <w:t>node_rrf</w:t>
      </w:r>
    </w:p>
    <w:p w14:paraId="4B0F68B7" w14:textId="77777777" w:rsidR="006204FB" w:rsidRDefault="006204FB" w:rsidP="00C945BA">
      <w:pPr>
        <w:pStyle w:val="afff0"/>
        <w:rPr>
          <w:kern w:val="0"/>
        </w:rPr>
      </w:pPr>
      <w:r>
        <w:br/>
      </w:r>
      <w:r>
        <w:rPr>
          <w:color w:val="CF8E6D"/>
        </w:rPr>
        <w:t xml:space="preserve">import </w:t>
      </w:r>
      <w:r>
        <w:t>sys</w:t>
      </w:r>
      <w:r>
        <w:br/>
      </w:r>
      <w:r>
        <w:rPr>
          <w:color w:val="CF8E6D"/>
        </w:rPr>
        <w:t xml:space="preserve">from </w:t>
      </w:r>
      <w:r>
        <w:t xml:space="preserve">kb.utils.task_utils </w:t>
      </w:r>
      <w:r>
        <w:rPr>
          <w:color w:val="CF8E6D"/>
        </w:rPr>
        <w:t xml:space="preserve">import </w:t>
      </w:r>
      <w:r>
        <w:t>add_running_task,add_done_task</w:t>
      </w:r>
      <w:r>
        <w:br/>
      </w:r>
      <w:r>
        <w:br/>
      </w:r>
      <w:r>
        <w:br/>
      </w:r>
      <w:r>
        <w:rPr>
          <w:color w:val="9F86EA"/>
        </w:rPr>
        <w:t># RRF</w:t>
      </w:r>
      <w:r>
        <w:rPr>
          <w:color w:val="9F86EA"/>
        </w:rPr>
        <w:t>节点</w:t>
      </w:r>
      <w:r>
        <w:rPr>
          <w:color w:val="9F86EA"/>
        </w:rPr>
        <w:br/>
      </w:r>
      <w:r>
        <w:rPr>
          <w:color w:val="CF8E6D"/>
        </w:rPr>
        <w:t xml:space="preserve">def </w:t>
      </w:r>
      <w:r>
        <w:rPr>
          <w:color w:val="56A8F5"/>
        </w:rPr>
        <w:t>node_rrf</w:t>
      </w:r>
      <w:r>
        <w:t>(state):</w:t>
      </w:r>
      <w:r>
        <w:br/>
        <w:t xml:space="preserve">    </w:t>
      </w:r>
      <w:r>
        <w:rPr>
          <w:color w:val="8888C6"/>
        </w:rPr>
        <w:t>print</w:t>
      </w:r>
      <w:r>
        <w:t>(</w:t>
      </w:r>
      <w:r>
        <w:rPr>
          <w:color w:val="6AAB73"/>
        </w:rPr>
        <w:t>"---RRF---"</w:t>
      </w:r>
      <w:r>
        <w:t>)</w:t>
      </w:r>
      <w:r>
        <w:br/>
        <w:t xml:space="preserve">    add_running_task(state[</w:t>
      </w:r>
      <w:r>
        <w:rPr>
          <w:color w:val="6AAB73"/>
        </w:rPr>
        <w:t>"session_id"</w:t>
      </w:r>
      <w:r>
        <w:t>], sys._getframe().f_code.co_name, state.get(</w:t>
      </w:r>
      <w:r>
        <w:rPr>
          <w:color w:val="6AAB73"/>
        </w:rPr>
        <w:t>"is_stream"</w:t>
      </w:r>
      <w:r>
        <w:t>))</w:t>
      </w:r>
      <w:r>
        <w:br/>
        <w:t xml:space="preserve">    add_done_task(state[</w:t>
      </w:r>
      <w:r>
        <w:rPr>
          <w:color w:val="6AAB73"/>
        </w:rPr>
        <w:t>'session_id'</w:t>
      </w:r>
      <w:r>
        <w:t>], sys._getframe().f_code.co_name, state.get(</w:t>
      </w:r>
      <w:r>
        <w:rPr>
          <w:color w:val="6AAB73"/>
        </w:rPr>
        <w:t>"is_stream"</w:t>
      </w:r>
      <w:r>
        <w:t>))</w:t>
      </w:r>
      <w:r>
        <w:br/>
      </w:r>
    </w:p>
    <w:p w14:paraId="12952D74" w14:textId="3B47BA8C" w:rsidR="006204FB" w:rsidRPr="006204FB" w:rsidRDefault="00C945BA" w:rsidP="00C945BA">
      <w:pPr>
        <w:pStyle w:val="a3"/>
      </w:pPr>
      <w:r>
        <w:t>node_rerank</w:t>
      </w:r>
    </w:p>
    <w:p w14:paraId="3078A4D9" w14:textId="77777777" w:rsidR="00475532" w:rsidRDefault="00475532" w:rsidP="00C945BA">
      <w:pPr>
        <w:pStyle w:val="afff0"/>
        <w:rPr>
          <w:kern w:val="0"/>
        </w:rPr>
      </w:pPr>
      <w:r>
        <w:br/>
      </w:r>
      <w:r>
        <w:br/>
      </w:r>
      <w:r>
        <w:rPr>
          <w:color w:val="CF8E6D"/>
        </w:rPr>
        <w:t xml:space="preserve">import </w:t>
      </w:r>
      <w:r>
        <w:t>sys</w:t>
      </w:r>
      <w:r>
        <w:br/>
      </w:r>
      <w:r>
        <w:rPr>
          <w:color w:val="CF8E6D"/>
        </w:rPr>
        <w:lastRenderedPageBreak/>
        <w:t xml:space="preserve">from </w:t>
      </w:r>
      <w:r>
        <w:t xml:space="preserve">kb.utils.task_utils </w:t>
      </w:r>
      <w:r>
        <w:rPr>
          <w:color w:val="CF8E6D"/>
        </w:rPr>
        <w:t xml:space="preserve">import </w:t>
      </w:r>
      <w:r>
        <w:t>*</w:t>
      </w:r>
      <w:r>
        <w:br/>
      </w:r>
      <w:r>
        <w:br/>
      </w:r>
      <w:r>
        <w:br/>
      </w:r>
      <w:r>
        <w:rPr>
          <w:color w:val="CF8E6D"/>
        </w:rPr>
        <w:t xml:space="preserve">def </w:t>
      </w:r>
      <w:r>
        <w:rPr>
          <w:color w:val="56A8F5"/>
        </w:rPr>
        <w:t>node_rerank</w:t>
      </w:r>
      <w:r>
        <w:t>(state):</w:t>
      </w:r>
      <w:r>
        <w:br/>
      </w:r>
      <w:r>
        <w:br/>
        <w:t xml:space="preserve">    </w:t>
      </w:r>
      <w:r>
        <w:rPr>
          <w:color w:val="8888C6"/>
        </w:rPr>
        <w:t>print</w:t>
      </w:r>
      <w:r>
        <w:t>(</w:t>
      </w:r>
      <w:r>
        <w:rPr>
          <w:color w:val="6AAB73"/>
        </w:rPr>
        <w:t>"---Rerank</w:t>
      </w:r>
      <w:r>
        <w:rPr>
          <w:color w:val="6AAB73"/>
        </w:rPr>
        <w:t>处理</w:t>
      </w:r>
      <w:r>
        <w:rPr>
          <w:color w:val="6AAB73"/>
        </w:rPr>
        <w:t>---"</w:t>
      </w:r>
      <w:r>
        <w:t>)</w:t>
      </w:r>
      <w:r>
        <w:br/>
        <w:t xml:space="preserve">    add_running_task(state[</w:t>
      </w:r>
      <w:r>
        <w:rPr>
          <w:color w:val="6AAB73"/>
        </w:rPr>
        <w:t>"session_id"</w:t>
      </w:r>
      <w:r>
        <w:t>], sys._getframe().f_code.co_name, state.get(</w:t>
      </w:r>
      <w:r>
        <w:rPr>
          <w:color w:val="6AAB73"/>
        </w:rPr>
        <w:t>"is_stream"</w:t>
      </w:r>
      <w:r>
        <w:t>))</w:t>
      </w:r>
      <w:r>
        <w:br/>
        <w:t xml:space="preserve">    add_done_task(state[</w:t>
      </w:r>
      <w:r>
        <w:rPr>
          <w:color w:val="6AAB73"/>
        </w:rPr>
        <w:t>'session_id'</w:t>
      </w:r>
      <w:r>
        <w:t>], sys._getframe().f_code.co_name, state.get(</w:t>
      </w:r>
      <w:r>
        <w:rPr>
          <w:color w:val="6AAB73"/>
        </w:rPr>
        <w:t>"is_stream"</w:t>
      </w:r>
      <w:r>
        <w:t>))</w:t>
      </w:r>
    </w:p>
    <w:p w14:paraId="061EAF24" w14:textId="1718DDB2" w:rsidR="006204FB" w:rsidRPr="006204FB" w:rsidRDefault="00C945BA" w:rsidP="00C945BA">
      <w:pPr>
        <w:pStyle w:val="a3"/>
      </w:pPr>
      <w:r>
        <w:t>node_answer_output</w:t>
      </w:r>
    </w:p>
    <w:p w14:paraId="341208F0" w14:textId="77777777" w:rsidR="006204FB" w:rsidRDefault="006204FB" w:rsidP="00C945BA">
      <w:pPr>
        <w:pStyle w:val="afff0"/>
        <w:rPr>
          <w:kern w:val="0"/>
        </w:rPr>
      </w:pPr>
      <w:r>
        <w:rPr>
          <w:color w:val="CF8E6D"/>
        </w:rPr>
        <w:t xml:space="preserve">import </w:t>
      </w:r>
      <w:r>
        <w:t>sys</w:t>
      </w:r>
      <w:r>
        <w:br/>
      </w:r>
      <w:r>
        <w:rPr>
          <w:color w:val="CF8E6D"/>
        </w:rPr>
        <w:t xml:space="preserve">from </w:t>
      </w:r>
      <w:r>
        <w:t xml:space="preserve">kb.utils.task_utils </w:t>
      </w:r>
      <w:r>
        <w:rPr>
          <w:color w:val="CF8E6D"/>
        </w:rPr>
        <w:t xml:space="preserve">import </w:t>
      </w:r>
      <w:r>
        <w:t>add_running_task,add_done_task</w:t>
      </w:r>
      <w:r>
        <w:br/>
      </w:r>
      <w:r>
        <w:br/>
      </w:r>
      <w:r>
        <w:rPr>
          <w:color w:val="CF8E6D"/>
        </w:rPr>
        <w:t xml:space="preserve">def </w:t>
      </w:r>
      <w:r>
        <w:rPr>
          <w:color w:val="56A8F5"/>
        </w:rPr>
        <w:t>node_answer_output</w:t>
      </w:r>
      <w:r>
        <w:t>(state):</w:t>
      </w:r>
      <w:r>
        <w:br/>
        <w:t xml:space="preserve">    </w:t>
      </w:r>
      <w:r>
        <w:rPr>
          <w:color w:val="8888C6"/>
        </w:rPr>
        <w:t>print</w:t>
      </w:r>
      <w:r>
        <w:t>(</w:t>
      </w:r>
      <w:r>
        <w:rPr>
          <w:color w:val="6AAB73"/>
        </w:rPr>
        <w:t xml:space="preserve">"---node_answer_output  </w:t>
      </w:r>
      <w:r>
        <w:rPr>
          <w:color w:val="6AAB73"/>
        </w:rPr>
        <w:t>处理</w:t>
      </w:r>
      <w:r>
        <w:rPr>
          <w:color w:val="6AAB73"/>
        </w:rPr>
        <w:t>---"</w:t>
      </w:r>
      <w:r>
        <w:t>)</w:t>
      </w:r>
      <w:r>
        <w:br/>
        <w:t xml:space="preserve">    add_running_task(state[</w:t>
      </w:r>
      <w:r>
        <w:rPr>
          <w:color w:val="6AAB73"/>
        </w:rPr>
        <w:t>'session_id'</w:t>
      </w:r>
      <w:r>
        <w:t>], sys._getframe().f_code.co_name, state.get(</w:t>
      </w:r>
      <w:r>
        <w:rPr>
          <w:color w:val="6AAB73"/>
        </w:rPr>
        <w:t>"is_stream"</w:t>
      </w:r>
      <w:r>
        <w:t>))</w:t>
      </w:r>
      <w:r>
        <w:br/>
        <w:t xml:space="preserve">    add_done_task(state[</w:t>
      </w:r>
      <w:r>
        <w:rPr>
          <w:color w:val="6AAB73"/>
        </w:rPr>
        <w:t>'session_id'</w:t>
      </w:r>
      <w:r>
        <w:t>], sys._getframe().f_code.co_name, state.get(</w:t>
      </w:r>
      <w:r>
        <w:rPr>
          <w:color w:val="6AAB73"/>
        </w:rPr>
        <w:t>"is_stream"</w:t>
      </w:r>
      <w:r>
        <w:t>))</w:t>
      </w:r>
    </w:p>
    <w:p w14:paraId="584B07DE" w14:textId="77777777" w:rsidR="006204FB" w:rsidRPr="006204FB" w:rsidRDefault="006204FB" w:rsidP="006204FB">
      <w:pPr>
        <w:pStyle w:val="afb"/>
      </w:pPr>
    </w:p>
    <w:p w14:paraId="021C0CF1" w14:textId="523004DF" w:rsidR="00BE70A4" w:rsidRDefault="00BE70A4" w:rsidP="00BE70A4">
      <w:pPr>
        <w:pStyle w:val="a1"/>
      </w:pPr>
      <w:r>
        <w:rPr>
          <w:rFonts w:hint="eastAsia"/>
        </w:rPr>
        <w:t>设计</w:t>
      </w:r>
      <w:r w:rsidR="00060EFC">
        <w:rPr>
          <w:rFonts w:hint="eastAsia"/>
        </w:rPr>
        <w:t>开发</w:t>
      </w:r>
      <w:r>
        <w:rPr>
          <w:rFonts w:hint="eastAsia"/>
        </w:rPr>
        <w:t>State</w:t>
      </w:r>
    </w:p>
    <w:p w14:paraId="2841B4CC" w14:textId="77777777" w:rsidR="006204FB" w:rsidRPr="006204FB" w:rsidRDefault="006204FB" w:rsidP="006204FB">
      <w:pPr>
        <w:pStyle w:val="afb"/>
      </w:pPr>
    </w:p>
    <w:p w14:paraId="2EF2604E" w14:textId="1987B27E" w:rsidR="0020153F" w:rsidRDefault="00060EFC" w:rsidP="0020153F">
      <w:pPr>
        <w:pStyle w:val="afb"/>
      </w:pPr>
      <w:r>
        <w:rPr>
          <w:rFonts w:hint="eastAsia"/>
        </w:rPr>
        <w:t>创建</w:t>
      </w:r>
      <w:r>
        <w:rPr>
          <w:rFonts w:hint="eastAsia"/>
        </w:rPr>
        <w:t>state.py</w:t>
      </w:r>
      <w:r w:rsidR="00531DE5">
        <w:rPr>
          <w:rFonts w:hint="eastAsia"/>
        </w:rPr>
        <w:t xml:space="preserve"> </w:t>
      </w:r>
      <w:r w:rsidR="00531DE5">
        <w:rPr>
          <w:rFonts w:hint="eastAsia"/>
        </w:rPr>
        <w:t>，此时也可以暂时先简单放个</w:t>
      </w:r>
      <w:r w:rsidR="00531DE5">
        <w:rPr>
          <w:rFonts w:hint="eastAsia"/>
        </w:rPr>
        <w:t>session_id</w:t>
      </w:r>
      <w:r w:rsidR="00531DE5">
        <w:rPr>
          <w:rFonts w:hint="eastAsia"/>
        </w:rPr>
        <w:t>、</w:t>
      </w:r>
      <w:r w:rsidR="00531DE5">
        <w:rPr>
          <w:rFonts w:hint="eastAsia"/>
        </w:rPr>
        <w:t>original_query</w:t>
      </w:r>
      <w:r w:rsidR="00531DE5">
        <w:rPr>
          <w:rFonts w:hint="eastAsia"/>
        </w:rPr>
        <w:t>、</w:t>
      </w:r>
      <w:r w:rsidR="00531DE5">
        <w:rPr>
          <w:rFonts w:hint="eastAsia"/>
        </w:rPr>
        <w:t>is_stream</w:t>
      </w:r>
      <w:r w:rsidR="00531DE5">
        <w:rPr>
          <w:rFonts w:hint="eastAsia"/>
        </w:rPr>
        <w:t>等字段，其他随着后续开发逐个补充个。</w:t>
      </w:r>
    </w:p>
    <w:p w14:paraId="6933DE13" w14:textId="77777777" w:rsidR="00060EFC" w:rsidRDefault="00060EFC" w:rsidP="00060EFC">
      <w:pPr>
        <w:pStyle w:val="afff0"/>
        <w:rPr>
          <w:kern w:val="0"/>
        </w:rPr>
      </w:pPr>
      <w:r>
        <w:rPr>
          <w:color w:val="CF8E6D"/>
        </w:rPr>
        <w:t xml:space="preserve">from </w:t>
      </w:r>
      <w:r>
        <w:t xml:space="preserve">typing_extensions </w:t>
      </w:r>
      <w:r>
        <w:rPr>
          <w:color w:val="CF8E6D"/>
        </w:rPr>
        <w:t xml:space="preserve">import </w:t>
      </w:r>
      <w:r>
        <w:t>TypedDict</w:t>
      </w:r>
      <w:r>
        <w:br/>
      </w:r>
      <w:r>
        <w:rPr>
          <w:color w:val="CF8E6D"/>
        </w:rPr>
        <w:t xml:space="preserve">from </w:t>
      </w:r>
      <w:r>
        <w:t xml:space="preserve">typing </w:t>
      </w:r>
      <w:r>
        <w:rPr>
          <w:color w:val="CF8E6D"/>
        </w:rPr>
        <w:t xml:space="preserve">import </w:t>
      </w:r>
      <w:r>
        <w:t>List</w:t>
      </w:r>
      <w:r>
        <w:br/>
      </w:r>
      <w:r>
        <w:br/>
      </w:r>
      <w:r>
        <w:br/>
      </w:r>
      <w:r>
        <w:rPr>
          <w:color w:val="CF8E6D"/>
        </w:rPr>
        <w:t xml:space="preserve">class </w:t>
      </w:r>
      <w:r>
        <w:t>QueryGraphState(TypedDict):</w:t>
      </w:r>
      <w:r>
        <w:br/>
        <w:t xml:space="preserve">    </w:t>
      </w:r>
      <w:r>
        <w:rPr>
          <w:i/>
          <w:iCs/>
          <w:color w:val="5F826B"/>
        </w:rPr>
        <w:t>"""</w:t>
      </w:r>
      <w:r>
        <w:rPr>
          <w:i/>
          <w:iCs/>
          <w:color w:val="5F826B"/>
        </w:rPr>
        <w:br/>
        <w:t xml:space="preserve">    Represents the state of our query graph.</w:t>
      </w:r>
      <w:r>
        <w:rPr>
          <w:i/>
          <w:iCs/>
          <w:color w:val="5F826B"/>
        </w:rPr>
        <w:br/>
        <w:t xml:space="preserve">    Attributes:</w:t>
      </w:r>
      <w:r>
        <w:rPr>
          <w:i/>
          <w:iCs/>
          <w:color w:val="5F826B"/>
        </w:rPr>
        <w:br/>
        <w:t xml:space="preserve">    </w:t>
      </w:r>
      <w:r>
        <w:rPr>
          <w:i/>
          <w:iCs/>
          <w:color w:val="5F826B"/>
        </w:rPr>
        <w:t>各个属性的结构</w:t>
      </w:r>
      <w:r>
        <w:rPr>
          <w:i/>
          <w:iCs/>
          <w:color w:val="5F826B"/>
        </w:rPr>
        <w:br/>
        <w:t xml:space="preserve">    """</w:t>
      </w:r>
      <w:r>
        <w:rPr>
          <w:i/>
          <w:iCs/>
          <w:color w:val="5F826B"/>
        </w:rPr>
        <w:br/>
        <w:t xml:space="preserve">    </w:t>
      </w:r>
      <w:r>
        <w:t xml:space="preserve">session_id: </w:t>
      </w:r>
      <w:r>
        <w:rPr>
          <w:color w:val="8888C6"/>
        </w:rPr>
        <w:t xml:space="preserve">str </w:t>
      </w:r>
      <w:r>
        <w:rPr>
          <w:color w:val="9F86EA"/>
        </w:rPr>
        <w:t xml:space="preserve"># </w:t>
      </w:r>
      <w:r>
        <w:rPr>
          <w:color w:val="9F86EA"/>
        </w:rPr>
        <w:t>会话</w:t>
      </w:r>
      <w:r>
        <w:rPr>
          <w:color w:val="9F86EA"/>
        </w:rPr>
        <w:t>ID</w:t>
      </w:r>
      <w:r>
        <w:rPr>
          <w:color w:val="9F86EA"/>
        </w:rPr>
        <w:br/>
        <w:t xml:space="preserve">    </w:t>
      </w:r>
      <w:r>
        <w:t xml:space="preserve">original_query: </w:t>
      </w:r>
      <w:r>
        <w:rPr>
          <w:color w:val="8888C6"/>
        </w:rPr>
        <w:t xml:space="preserve">str </w:t>
      </w:r>
      <w:r>
        <w:rPr>
          <w:color w:val="9F86EA"/>
        </w:rPr>
        <w:t xml:space="preserve"># </w:t>
      </w:r>
      <w:r>
        <w:rPr>
          <w:color w:val="9F86EA"/>
        </w:rPr>
        <w:t>原始查询</w:t>
      </w:r>
      <w:r>
        <w:rPr>
          <w:color w:val="9F86EA"/>
        </w:rPr>
        <w:br/>
        <w:t xml:space="preserve">    </w:t>
      </w:r>
      <w:r>
        <w:t xml:space="preserve">embedding_chunks: </w:t>
      </w:r>
      <w:r>
        <w:rPr>
          <w:color w:val="8888C6"/>
        </w:rPr>
        <w:t xml:space="preserve">list </w:t>
      </w:r>
      <w:r>
        <w:rPr>
          <w:color w:val="9F86EA"/>
        </w:rPr>
        <w:t xml:space="preserve"># </w:t>
      </w:r>
      <w:r>
        <w:rPr>
          <w:color w:val="9F86EA"/>
        </w:rPr>
        <w:t>已向量化的切片</w:t>
      </w:r>
      <w:r>
        <w:rPr>
          <w:color w:val="9F86EA"/>
        </w:rPr>
        <w:br/>
        <w:t xml:space="preserve">    </w:t>
      </w:r>
      <w:r>
        <w:t xml:space="preserve">hyde_embedding_chunks: </w:t>
      </w:r>
      <w:r>
        <w:rPr>
          <w:color w:val="8888C6"/>
        </w:rPr>
        <w:t xml:space="preserve">list </w:t>
      </w:r>
      <w:r>
        <w:rPr>
          <w:color w:val="9F86EA"/>
        </w:rPr>
        <w:t xml:space="preserve"># </w:t>
      </w:r>
      <w:r>
        <w:rPr>
          <w:color w:val="9F86EA"/>
        </w:rPr>
        <w:t>已向量化的假设性问题切片</w:t>
      </w:r>
      <w:r>
        <w:rPr>
          <w:color w:val="9F86EA"/>
        </w:rPr>
        <w:br/>
        <w:t xml:space="preserve">    </w:t>
      </w:r>
      <w:r>
        <w:t xml:space="preserve">rrf_chunks: </w:t>
      </w:r>
      <w:r>
        <w:rPr>
          <w:color w:val="8888C6"/>
        </w:rPr>
        <w:t xml:space="preserve">list </w:t>
      </w:r>
      <w:r>
        <w:rPr>
          <w:color w:val="9F86EA"/>
        </w:rPr>
        <w:t># rrf</w:t>
      </w:r>
      <w:r>
        <w:rPr>
          <w:color w:val="9F86EA"/>
        </w:rPr>
        <w:t>排序后的切片</w:t>
      </w:r>
      <w:r>
        <w:rPr>
          <w:color w:val="9F86EA"/>
        </w:rPr>
        <w:br/>
        <w:t xml:space="preserve">    </w:t>
      </w:r>
      <w:r>
        <w:t xml:space="preserve">web_search_docs: </w:t>
      </w:r>
      <w:r>
        <w:rPr>
          <w:color w:val="8888C6"/>
        </w:rPr>
        <w:t xml:space="preserve">list </w:t>
      </w:r>
      <w:r>
        <w:rPr>
          <w:color w:val="9F86EA"/>
        </w:rPr>
        <w:t xml:space="preserve"># </w:t>
      </w:r>
      <w:r>
        <w:rPr>
          <w:color w:val="9F86EA"/>
        </w:rPr>
        <w:t>搜索结果</w:t>
      </w:r>
      <w:r>
        <w:rPr>
          <w:color w:val="9F86EA"/>
        </w:rPr>
        <w:br/>
        <w:t xml:space="preserve">    </w:t>
      </w:r>
      <w:r>
        <w:t xml:space="preserve">reranked_docs: </w:t>
      </w:r>
      <w:r>
        <w:rPr>
          <w:color w:val="8888C6"/>
        </w:rPr>
        <w:t xml:space="preserve">list  </w:t>
      </w:r>
      <w:r>
        <w:rPr>
          <w:color w:val="9F86EA"/>
        </w:rPr>
        <w:t xml:space="preserve"># </w:t>
      </w:r>
      <w:r>
        <w:rPr>
          <w:color w:val="9F86EA"/>
        </w:rPr>
        <w:t>排序后的文档</w:t>
      </w:r>
      <w:r>
        <w:rPr>
          <w:color w:val="9F86EA"/>
        </w:rPr>
        <w:br/>
        <w:t xml:space="preserve">    </w:t>
      </w:r>
      <w:r>
        <w:t xml:space="preserve">prompt: </w:t>
      </w:r>
      <w:r>
        <w:rPr>
          <w:color w:val="8888C6"/>
        </w:rPr>
        <w:t xml:space="preserve">str  </w:t>
      </w:r>
      <w:r>
        <w:rPr>
          <w:color w:val="9F86EA"/>
        </w:rPr>
        <w:t>#</w:t>
      </w:r>
      <w:r>
        <w:rPr>
          <w:color w:val="9F86EA"/>
        </w:rPr>
        <w:t>提示词</w:t>
      </w:r>
      <w:r>
        <w:rPr>
          <w:color w:val="9F86EA"/>
        </w:rPr>
        <w:br/>
        <w:t xml:space="preserve">    </w:t>
      </w:r>
      <w:r>
        <w:t xml:space="preserve">answer: </w:t>
      </w:r>
      <w:r>
        <w:rPr>
          <w:color w:val="8888C6"/>
        </w:rPr>
        <w:t xml:space="preserve">str </w:t>
      </w:r>
      <w:r>
        <w:rPr>
          <w:color w:val="9F86EA"/>
        </w:rPr>
        <w:t>#</w:t>
      </w:r>
      <w:r>
        <w:rPr>
          <w:color w:val="9F86EA"/>
        </w:rPr>
        <w:t>答案</w:t>
      </w:r>
      <w:r>
        <w:rPr>
          <w:color w:val="9F86EA"/>
        </w:rPr>
        <w:br/>
        <w:t xml:space="preserve">    </w:t>
      </w:r>
      <w:r>
        <w:t>item_names: List[</w:t>
      </w:r>
      <w:r>
        <w:rPr>
          <w:color w:val="8888C6"/>
        </w:rPr>
        <w:t>str</w:t>
      </w:r>
      <w:r>
        <w:t xml:space="preserve">] </w:t>
      </w:r>
      <w:r>
        <w:rPr>
          <w:color w:val="9F86EA"/>
        </w:rPr>
        <w:t xml:space="preserve"># </w:t>
      </w:r>
      <w:r>
        <w:rPr>
          <w:color w:val="9F86EA"/>
        </w:rPr>
        <w:t>商品名称</w:t>
      </w:r>
      <w:r>
        <w:rPr>
          <w:color w:val="9F86EA"/>
        </w:rPr>
        <w:br/>
        <w:t xml:space="preserve">    </w:t>
      </w:r>
      <w:r>
        <w:t xml:space="preserve">rewritten_query: </w:t>
      </w:r>
      <w:r>
        <w:rPr>
          <w:color w:val="8888C6"/>
        </w:rPr>
        <w:t xml:space="preserve">str  </w:t>
      </w:r>
      <w:r>
        <w:rPr>
          <w:color w:val="9F86EA"/>
        </w:rPr>
        <w:t>#</w:t>
      </w:r>
      <w:r>
        <w:rPr>
          <w:color w:val="9F86EA"/>
        </w:rPr>
        <w:t>重写答案</w:t>
      </w:r>
      <w:r>
        <w:rPr>
          <w:color w:val="9F86EA"/>
        </w:rPr>
        <w:br/>
        <w:t xml:space="preserve">    </w:t>
      </w:r>
      <w:r>
        <w:t xml:space="preserve">history: </w:t>
      </w:r>
      <w:r>
        <w:rPr>
          <w:color w:val="8888C6"/>
        </w:rPr>
        <w:t xml:space="preserve">list   </w:t>
      </w:r>
      <w:r>
        <w:rPr>
          <w:color w:val="9F86EA"/>
        </w:rPr>
        <w:t xml:space="preserve"># </w:t>
      </w:r>
      <w:r>
        <w:rPr>
          <w:color w:val="9F86EA"/>
        </w:rPr>
        <w:t>历史对话</w:t>
      </w:r>
      <w:r>
        <w:rPr>
          <w:color w:val="9F86EA"/>
        </w:rPr>
        <w:br/>
        <w:t xml:space="preserve">    </w:t>
      </w:r>
      <w:r>
        <w:t xml:space="preserve">is_stream: </w:t>
      </w:r>
      <w:r>
        <w:rPr>
          <w:color w:val="8888C6"/>
        </w:rPr>
        <w:t xml:space="preserve">bool </w:t>
      </w:r>
      <w:r>
        <w:rPr>
          <w:color w:val="9F86EA"/>
        </w:rPr>
        <w:t xml:space="preserve"># </w:t>
      </w:r>
      <w:r>
        <w:rPr>
          <w:color w:val="9F86EA"/>
        </w:rPr>
        <w:t>是否流式输出</w:t>
      </w:r>
      <w:r>
        <w:rPr>
          <w:color w:val="9F86EA"/>
        </w:rPr>
        <w:br/>
        <w:t xml:space="preserve">    </w:t>
      </w:r>
      <w:r>
        <w:t xml:space="preserve">kg_chunks: </w:t>
      </w:r>
      <w:r>
        <w:rPr>
          <w:color w:val="8888C6"/>
        </w:rPr>
        <w:t xml:space="preserve">list </w:t>
      </w:r>
      <w:r>
        <w:rPr>
          <w:color w:val="9F86EA"/>
        </w:rPr>
        <w:t xml:space="preserve"># </w:t>
      </w:r>
      <w:r>
        <w:rPr>
          <w:color w:val="9F86EA"/>
        </w:rPr>
        <w:t>知识图谱切片</w:t>
      </w:r>
      <w:r>
        <w:rPr>
          <w:color w:val="9F86EA"/>
        </w:rPr>
        <w:br/>
        <w:t xml:space="preserve">    </w:t>
      </w:r>
      <w:r>
        <w:t xml:space="preserve">kg_triples: </w:t>
      </w:r>
      <w:r>
        <w:rPr>
          <w:color w:val="8888C6"/>
        </w:rPr>
        <w:t xml:space="preserve">list </w:t>
      </w:r>
      <w:r>
        <w:rPr>
          <w:color w:val="9F86EA"/>
        </w:rPr>
        <w:t xml:space="preserve"># </w:t>
      </w:r>
      <w:r>
        <w:rPr>
          <w:color w:val="9F86EA"/>
        </w:rPr>
        <w:t>知识图谱关系</w:t>
      </w:r>
    </w:p>
    <w:p w14:paraId="1273FD62" w14:textId="77777777" w:rsidR="00060EFC" w:rsidRDefault="00060EFC" w:rsidP="001D5E20">
      <w:pPr>
        <w:pStyle w:val="afb"/>
        <w:ind w:firstLine="0"/>
      </w:pPr>
    </w:p>
    <w:p w14:paraId="5E8FBB79" w14:textId="6808140B" w:rsidR="001D5E20" w:rsidRDefault="001D5E20" w:rsidP="001D5E20">
      <w:pPr>
        <w:pStyle w:val="a1"/>
      </w:pPr>
      <w:r>
        <w:rPr>
          <w:rFonts w:hint="eastAsia"/>
        </w:rPr>
        <w:t>开发</w:t>
      </w:r>
      <w:r>
        <w:rPr>
          <w:rFonts w:hint="eastAsia"/>
        </w:rPr>
        <w:t>langgraph</w:t>
      </w:r>
      <w:r>
        <w:rPr>
          <w:rFonts w:hint="eastAsia"/>
        </w:rPr>
        <w:t>流程代码</w:t>
      </w:r>
    </w:p>
    <w:p w14:paraId="73BEF5EE" w14:textId="0AFF8050" w:rsidR="001D5E20" w:rsidRDefault="001D5E20" w:rsidP="001D5E20">
      <w:pPr>
        <w:pStyle w:val="afb"/>
        <w:ind w:firstLine="0"/>
      </w:pPr>
      <w:r>
        <w:rPr>
          <w:rFonts w:hint="eastAsia"/>
        </w:rPr>
        <w:t>添加在</w:t>
      </w:r>
      <w:r>
        <w:rPr>
          <w:rFonts w:hint="eastAsia"/>
        </w:rPr>
        <w:t>kb.query_process</w:t>
      </w:r>
      <w:r>
        <w:rPr>
          <w:rFonts w:hint="eastAsia"/>
        </w:rPr>
        <w:t>目录下加入</w:t>
      </w:r>
      <w:r>
        <w:rPr>
          <w:rFonts w:hint="eastAsia"/>
        </w:rPr>
        <w:t>main_graph.py</w:t>
      </w:r>
    </w:p>
    <w:p w14:paraId="7EEA01E3" w14:textId="309EFABD" w:rsidR="001D5E20" w:rsidRDefault="001D5E20" w:rsidP="001D5E20">
      <w:pPr>
        <w:pStyle w:val="afff0"/>
        <w:rPr>
          <w:kern w:val="0"/>
        </w:rPr>
      </w:pPr>
      <w:r>
        <w:br/>
      </w:r>
      <w:r>
        <w:rPr>
          <w:color w:val="CF8E6D"/>
        </w:rPr>
        <w:t xml:space="preserve">from </w:t>
      </w:r>
      <w:r>
        <w:t xml:space="preserve">langgraph.graph </w:t>
      </w:r>
      <w:r>
        <w:rPr>
          <w:color w:val="CF8E6D"/>
        </w:rPr>
        <w:t xml:space="preserve">import </w:t>
      </w:r>
      <w:r>
        <w:t>StateGraph, END</w:t>
      </w:r>
      <w:r>
        <w:br/>
      </w:r>
      <w:r>
        <w:rPr>
          <w:color w:val="CF8E6D"/>
        </w:rPr>
        <w:lastRenderedPageBreak/>
        <w:t xml:space="preserve">from </w:t>
      </w:r>
      <w:r>
        <w:t xml:space="preserve">kb.query_process.state </w:t>
      </w:r>
      <w:r>
        <w:rPr>
          <w:color w:val="CF8E6D"/>
        </w:rPr>
        <w:t xml:space="preserve">import </w:t>
      </w:r>
      <w:r>
        <w:t>QueryGraphState</w:t>
      </w:r>
      <w:r>
        <w:br/>
      </w:r>
      <w:r>
        <w:rPr>
          <w:color w:val="CF8E6D"/>
        </w:rPr>
        <w:t xml:space="preserve">from </w:t>
      </w:r>
      <w:r>
        <w:t xml:space="preserve">kb.query_process.node_item_name_confirm </w:t>
      </w:r>
      <w:r>
        <w:rPr>
          <w:color w:val="CF8E6D"/>
        </w:rPr>
        <w:t xml:space="preserve">import </w:t>
      </w:r>
      <w:r>
        <w:t>node_item_name_confirm</w:t>
      </w:r>
      <w:r>
        <w:br/>
      </w:r>
      <w:r>
        <w:rPr>
          <w:color w:val="CF8E6D"/>
        </w:rPr>
        <w:t xml:space="preserve">from </w:t>
      </w:r>
      <w:r>
        <w:t xml:space="preserve">kb.query_process.node_answer_output </w:t>
      </w:r>
      <w:r>
        <w:rPr>
          <w:color w:val="CF8E6D"/>
        </w:rPr>
        <w:t xml:space="preserve">import </w:t>
      </w:r>
      <w:r>
        <w:t>node_answer_output</w:t>
      </w:r>
      <w:r>
        <w:br/>
      </w:r>
      <w:r>
        <w:rPr>
          <w:color w:val="CF8E6D"/>
        </w:rPr>
        <w:t xml:space="preserve">from </w:t>
      </w:r>
      <w:r>
        <w:t xml:space="preserve">kb.query_process.node_search_embedding </w:t>
      </w:r>
      <w:r>
        <w:rPr>
          <w:color w:val="CF8E6D"/>
        </w:rPr>
        <w:t xml:space="preserve">import </w:t>
      </w:r>
      <w:r>
        <w:t>node_search_embedding</w:t>
      </w:r>
      <w:r>
        <w:br/>
      </w:r>
      <w:r>
        <w:rPr>
          <w:color w:val="CF8E6D"/>
        </w:rPr>
        <w:t xml:space="preserve">from </w:t>
      </w:r>
      <w:r>
        <w:t xml:space="preserve">kb.query_process.node_search_embedding_hyde </w:t>
      </w:r>
      <w:r>
        <w:rPr>
          <w:color w:val="CF8E6D"/>
        </w:rPr>
        <w:t xml:space="preserve">import </w:t>
      </w:r>
      <w:r>
        <w:t>node_search_embedding_hyde</w:t>
      </w:r>
      <w:r>
        <w:br/>
      </w:r>
      <w:r>
        <w:rPr>
          <w:color w:val="CF8E6D"/>
        </w:rPr>
        <w:t xml:space="preserve">from </w:t>
      </w:r>
      <w:r>
        <w:t xml:space="preserve">kb.query_process.node_rrf </w:t>
      </w:r>
      <w:r>
        <w:rPr>
          <w:color w:val="CF8E6D"/>
        </w:rPr>
        <w:t xml:space="preserve">import </w:t>
      </w:r>
      <w:r>
        <w:t>node_rrf</w:t>
      </w:r>
      <w:r>
        <w:br/>
      </w:r>
      <w:r>
        <w:rPr>
          <w:color w:val="CF8E6D"/>
        </w:rPr>
        <w:t xml:space="preserve">from </w:t>
      </w:r>
      <w:r>
        <w:t xml:space="preserve">kb.query_process.node_rerank </w:t>
      </w:r>
      <w:r>
        <w:rPr>
          <w:color w:val="CF8E6D"/>
        </w:rPr>
        <w:t xml:space="preserve">import </w:t>
      </w:r>
      <w:r>
        <w:t>node_rerank</w:t>
      </w:r>
      <w:r>
        <w:br/>
      </w:r>
      <w:r>
        <w:rPr>
          <w:color w:val="CF8E6D"/>
        </w:rPr>
        <w:t xml:space="preserve">from </w:t>
      </w:r>
      <w:r>
        <w:t xml:space="preserve">kb.query_process.node_web_search_mcp </w:t>
      </w:r>
      <w:r>
        <w:rPr>
          <w:color w:val="CF8E6D"/>
        </w:rPr>
        <w:t xml:space="preserve">import </w:t>
      </w:r>
      <w:r>
        <w:t>node_web_search_mcp</w:t>
      </w:r>
      <w:r>
        <w:br/>
      </w:r>
      <w:r>
        <w:rPr>
          <w:color w:val="CF8E6D"/>
        </w:rPr>
        <w:t xml:space="preserve">from </w:t>
      </w:r>
      <w:r>
        <w:t xml:space="preserve">kb.query_process.node_query_kg </w:t>
      </w:r>
      <w:r>
        <w:rPr>
          <w:color w:val="CF8E6D"/>
        </w:rPr>
        <w:t xml:space="preserve">import </w:t>
      </w:r>
      <w:r>
        <w:t>node_query_kg</w:t>
      </w:r>
      <w:r>
        <w:br/>
      </w:r>
      <w:r>
        <w:br/>
      </w:r>
      <w:r>
        <w:rPr>
          <w:color w:val="9F86EA"/>
        </w:rPr>
        <w:t xml:space="preserve"># </w:t>
      </w:r>
      <w:r>
        <w:rPr>
          <w:color w:val="9F86EA"/>
        </w:rPr>
        <w:t>初始化图</w:t>
      </w:r>
      <w:r>
        <w:rPr>
          <w:color w:val="9F86EA"/>
        </w:rPr>
        <w:br/>
      </w:r>
      <w:r>
        <w:t xml:space="preserve">builder = StateGraph(QueryGraphState) </w:t>
      </w:r>
      <w:r>
        <w:rPr>
          <w:color w:val="9F86EA"/>
        </w:rPr>
        <w:t># type: ignore[arg-type]</w:t>
      </w:r>
      <w:r>
        <w:rPr>
          <w:color w:val="9F86EA"/>
        </w:rPr>
        <w:br/>
      </w:r>
      <w:r>
        <w:rPr>
          <w:color w:val="9F86EA"/>
        </w:rPr>
        <w:br/>
        <w:t xml:space="preserve"># </w:t>
      </w:r>
      <w:r>
        <w:rPr>
          <w:color w:val="9F86EA"/>
        </w:rPr>
        <w:t>添加节点</w:t>
      </w:r>
      <w:r>
        <w:rPr>
          <w:color w:val="9F86EA"/>
        </w:rPr>
        <w:br/>
      </w:r>
      <w:r>
        <w:t>builder.add_node(</w:t>
      </w:r>
      <w:r>
        <w:rPr>
          <w:color w:val="6AAB73"/>
        </w:rPr>
        <w:t>"node_item_name_confirm"</w:t>
      </w:r>
      <w:r>
        <w:t xml:space="preserve">, node_item_name_confirm) </w:t>
      </w:r>
      <w:r>
        <w:rPr>
          <w:color w:val="9F86EA"/>
        </w:rPr>
        <w:t xml:space="preserve">#  </w:t>
      </w:r>
      <w:r>
        <w:rPr>
          <w:color w:val="9F86EA"/>
        </w:rPr>
        <w:t>确认商品名称</w:t>
      </w:r>
      <w:r>
        <w:rPr>
          <w:color w:val="9F86EA"/>
        </w:rPr>
        <w:br/>
      </w:r>
      <w:r>
        <w:t>builder.add_node(</w:t>
      </w:r>
      <w:r>
        <w:rPr>
          <w:color w:val="6AAB73"/>
        </w:rPr>
        <w:t>"node_multi_search"</w:t>
      </w:r>
      <w:r>
        <w:t xml:space="preserve">, </w:t>
      </w:r>
      <w:r>
        <w:rPr>
          <w:color w:val="CF8E6D"/>
        </w:rPr>
        <w:t xml:space="preserve">lambda </w:t>
      </w:r>
      <w:r>
        <w:t xml:space="preserve">x: x) </w:t>
      </w:r>
      <w:r>
        <w:rPr>
          <w:color w:val="9F86EA"/>
        </w:rPr>
        <w:t xml:space="preserve"># </w:t>
      </w:r>
      <w:r>
        <w:rPr>
          <w:color w:val="9F86EA"/>
        </w:rPr>
        <w:t>多路搜索（虚节点</w:t>
      </w:r>
      <w:r>
        <w:rPr>
          <w:color w:val="9F86EA"/>
        </w:rPr>
        <w:t>)</w:t>
      </w:r>
      <w:r>
        <w:rPr>
          <w:color w:val="9F86EA"/>
        </w:rPr>
        <w:br/>
      </w:r>
      <w:r>
        <w:t>builder.add_node(</w:t>
      </w:r>
      <w:r>
        <w:rPr>
          <w:color w:val="6AAB73"/>
        </w:rPr>
        <w:t>"node_search_embedding"</w:t>
      </w:r>
      <w:r>
        <w:t xml:space="preserve">, node_search_embedding)  </w:t>
      </w:r>
      <w:r>
        <w:rPr>
          <w:color w:val="9F86EA"/>
        </w:rPr>
        <w:t xml:space="preserve"># </w:t>
      </w:r>
      <w:r>
        <w:rPr>
          <w:color w:val="9F86EA"/>
        </w:rPr>
        <w:t>向量搜索</w:t>
      </w:r>
      <w:r>
        <w:rPr>
          <w:color w:val="9F86EA"/>
        </w:rPr>
        <w:br/>
      </w:r>
      <w:r>
        <w:t>builder.add_node(</w:t>
      </w:r>
      <w:r>
        <w:rPr>
          <w:color w:val="6AAB73"/>
        </w:rPr>
        <w:t>"node_search_embedding_hyde"</w:t>
      </w:r>
      <w:r>
        <w:t xml:space="preserve">, node_search_embedding_hyde) </w:t>
      </w:r>
      <w:r>
        <w:rPr>
          <w:color w:val="9F86EA"/>
        </w:rPr>
        <w:t xml:space="preserve"># </w:t>
      </w:r>
      <w:r>
        <w:rPr>
          <w:color w:val="9F86EA"/>
        </w:rPr>
        <w:t>假设性文档向量搜索</w:t>
      </w:r>
      <w:r>
        <w:rPr>
          <w:color w:val="9F86EA"/>
        </w:rPr>
        <w:br/>
      </w:r>
      <w:r>
        <w:t>builder.add_node(</w:t>
      </w:r>
      <w:r>
        <w:rPr>
          <w:color w:val="6AAB73"/>
        </w:rPr>
        <w:t>"node_query_kg"</w:t>
      </w:r>
      <w:r>
        <w:t xml:space="preserve">, node_query_kg)  </w:t>
      </w:r>
      <w:r>
        <w:rPr>
          <w:color w:val="9F86EA"/>
        </w:rPr>
        <w:t xml:space="preserve"># </w:t>
      </w:r>
      <w:r>
        <w:rPr>
          <w:color w:val="9F86EA"/>
        </w:rPr>
        <w:t>图谱搜索</w:t>
      </w:r>
      <w:r>
        <w:rPr>
          <w:color w:val="9F86EA"/>
        </w:rPr>
        <w:br/>
      </w:r>
      <w:r>
        <w:t>builder.add_node(</w:t>
      </w:r>
      <w:r>
        <w:rPr>
          <w:color w:val="6AAB73"/>
        </w:rPr>
        <w:t>"node_web_search_mcp"</w:t>
      </w:r>
      <w:r>
        <w:t xml:space="preserve">, node_web_search_mcp) </w:t>
      </w:r>
      <w:r>
        <w:rPr>
          <w:color w:val="9F86EA"/>
        </w:rPr>
        <w:t xml:space="preserve"># </w:t>
      </w:r>
      <w:r>
        <w:rPr>
          <w:color w:val="9F86EA"/>
        </w:rPr>
        <w:t>网络搜索</w:t>
      </w:r>
      <w:r>
        <w:rPr>
          <w:color w:val="9F86EA"/>
        </w:rPr>
        <w:br/>
      </w:r>
      <w:r>
        <w:t>builder.add_node(</w:t>
      </w:r>
      <w:r>
        <w:rPr>
          <w:color w:val="6AAB73"/>
        </w:rPr>
        <w:t>"node_join"</w:t>
      </w:r>
      <w:r>
        <w:t xml:space="preserve">, </w:t>
      </w:r>
      <w:r>
        <w:rPr>
          <w:color w:val="CF8E6D"/>
        </w:rPr>
        <w:t xml:space="preserve">lambda </w:t>
      </w:r>
      <w:r>
        <w:t xml:space="preserve">x: {}) </w:t>
      </w:r>
      <w:r>
        <w:rPr>
          <w:color w:val="9F86EA"/>
        </w:rPr>
        <w:t xml:space="preserve"># </w:t>
      </w:r>
      <w:r>
        <w:rPr>
          <w:color w:val="9F86EA"/>
        </w:rPr>
        <w:t>多路搜索合并（虚节点</w:t>
      </w:r>
      <w:r>
        <w:rPr>
          <w:color w:val="9F86EA"/>
        </w:rPr>
        <w:t>)</w:t>
      </w:r>
      <w:r>
        <w:rPr>
          <w:color w:val="9F86EA"/>
        </w:rPr>
        <w:br/>
      </w:r>
      <w:r>
        <w:t>builder.add_node(</w:t>
      </w:r>
      <w:r>
        <w:rPr>
          <w:color w:val="6AAB73"/>
        </w:rPr>
        <w:t>"node_rrf"</w:t>
      </w:r>
      <w:r>
        <w:t xml:space="preserve">, node_rrf) </w:t>
      </w:r>
      <w:r>
        <w:rPr>
          <w:color w:val="9F86EA"/>
        </w:rPr>
        <w:t># rrf</w:t>
      </w:r>
      <w:r>
        <w:rPr>
          <w:color w:val="9F86EA"/>
        </w:rPr>
        <w:t>排序</w:t>
      </w:r>
      <w:r>
        <w:rPr>
          <w:color w:val="9F86EA"/>
        </w:rPr>
        <w:br/>
      </w:r>
      <w:r>
        <w:t>builder.add_node(</w:t>
      </w:r>
      <w:r>
        <w:rPr>
          <w:color w:val="6AAB73"/>
        </w:rPr>
        <w:t>"node_rerank"</w:t>
      </w:r>
      <w:r>
        <w:t xml:space="preserve">, node_rerank) </w:t>
      </w:r>
      <w:r>
        <w:rPr>
          <w:color w:val="9F86EA"/>
        </w:rPr>
        <w:t>#rerank</w:t>
      </w:r>
      <w:r>
        <w:rPr>
          <w:color w:val="9F86EA"/>
        </w:rPr>
        <w:t>排序</w:t>
      </w:r>
      <w:r>
        <w:rPr>
          <w:color w:val="9F86EA"/>
        </w:rPr>
        <w:br/>
      </w:r>
      <w:r>
        <w:t>builder.add_node(</w:t>
      </w:r>
      <w:r>
        <w:rPr>
          <w:color w:val="6AAB73"/>
        </w:rPr>
        <w:t>"node_answer_output"</w:t>
      </w:r>
      <w:r>
        <w:t xml:space="preserve">, node_answer_output) </w:t>
      </w:r>
      <w:r>
        <w:rPr>
          <w:color w:val="9F86EA"/>
        </w:rPr>
        <w:t xml:space="preserve"># </w:t>
      </w:r>
      <w:r>
        <w:rPr>
          <w:color w:val="9F86EA"/>
        </w:rPr>
        <w:t>输出答案</w:t>
      </w:r>
      <w:r>
        <w:rPr>
          <w:color w:val="9F86EA"/>
        </w:rPr>
        <w:br/>
      </w:r>
      <w:r>
        <w:rPr>
          <w:color w:val="9F86EA"/>
        </w:rPr>
        <w:br/>
        <w:t xml:space="preserve"># </w:t>
      </w:r>
      <w:r>
        <w:rPr>
          <w:color w:val="9F86EA"/>
        </w:rPr>
        <w:t>设置入口点</w:t>
      </w:r>
      <w:r>
        <w:rPr>
          <w:color w:val="9F86EA"/>
        </w:rPr>
        <w:br/>
      </w:r>
      <w:r>
        <w:t>builder.set_entry_point(</w:t>
      </w:r>
      <w:r>
        <w:rPr>
          <w:color w:val="6AAB73"/>
        </w:rPr>
        <w:t>"node_item_name_confirm"</w:t>
      </w:r>
      <w:r>
        <w:t>)</w:t>
      </w:r>
      <w:r>
        <w:br/>
      </w:r>
      <w:r>
        <w:br/>
      </w:r>
      <w:r>
        <w:rPr>
          <w:color w:val="9F86EA"/>
        </w:rPr>
        <w:t xml:space="preserve"># </w:t>
      </w:r>
      <w:r>
        <w:rPr>
          <w:color w:val="9F86EA"/>
        </w:rPr>
        <w:t>添加边</w:t>
      </w:r>
      <w:r>
        <w:rPr>
          <w:color w:val="9F86EA"/>
        </w:rPr>
        <w:br/>
      </w:r>
      <w:r>
        <w:t>builder.add_edge(</w:t>
      </w:r>
      <w:r>
        <w:rPr>
          <w:color w:val="6AAB73"/>
        </w:rPr>
        <w:t>"node_item_name_confirm"</w:t>
      </w:r>
      <w:r>
        <w:t xml:space="preserve">, </w:t>
      </w:r>
      <w:r>
        <w:rPr>
          <w:color w:val="6AAB73"/>
        </w:rPr>
        <w:t>"node_multi_search"</w:t>
      </w:r>
      <w:r>
        <w:t>)</w:t>
      </w:r>
      <w:r>
        <w:br/>
        <w:t>builder.add_edge(</w:t>
      </w:r>
      <w:r>
        <w:rPr>
          <w:color w:val="6AAB73"/>
        </w:rPr>
        <w:t>"node_multi_search"</w:t>
      </w:r>
      <w:r>
        <w:t xml:space="preserve">, </w:t>
      </w:r>
      <w:r>
        <w:rPr>
          <w:color w:val="6AAB73"/>
        </w:rPr>
        <w:t>"node_search_embedding"</w:t>
      </w:r>
      <w:r>
        <w:t>)</w:t>
      </w:r>
      <w:r>
        <w:br/>
        <w:t>builder.add_edge(</w:t>
      </w:r>
      <w:r>
        <w:rPr>
          <w:color w:val="6AAB73"/>
        </w:rPr>
        <w:t>"node_multi_search"</w:t>
      </w:r>
      <w:r>
        <w:t xml:space="preserve">, </w:t>
      </w:r>
      <w:r>
        <w:rPr>
          <w:color w:val="6AAB73"/>
        </w:rPr>
        <w:t>"node_search_embedding_hyde"</w:t>
      </w:r>
      <w:r>
        <w:t>)</w:t>
      </w:r>
      <w:r>
        <w:br/>
        <w:t>builder.add_edge(</w:t>
      </w:r>
      <w:r>
        <w:rPr>
          <w:color w:val="6AAB73"/>
        </w:rPr>
        <w:t>"node_multi_search"</w:t>
      </w:r>
      <w:r>
        <w:t xml:space="preserve">, </w:t>
      </w:r>
      <w:r>
        <w:rPr>
          <w:color w:val="6AAB73"/>
        </w:rPr>
        <w:t>"node_web_search_mcp"</w:t>
      </w:r>
      <w:r>
        <w:t>)</w:t>
      </w:r>
      <w:r>
        <w:br/>
        <w:t>builder.add_edge(</w:t>
      </w:r>
      <w:r>
        <w:rPr>
          <w:color w:val="6AAB73"/>
        </w:rPr>
        <w:t>"node_multi_search"</w:t>
      </w:r>
      <w:r>
        <w:t xml:space="preserve">, </w:t>
      </w:r>
      <w:r>
        <w:rPr>
          <w:color w:val="6AAB73"/>
        </w:rPr>
        <w:t>"node_query_kg"</w:t>
      </w:r>
      <w:r>
        <w:t>)</w:t>
      </w:r>
      <w:r>
        <w:br/>
        <w:t>builder.add_edge(</w:t>
      </w:r>
      <w:r>
        <w:rPr>
          <w:color w:val="6AAB73"/>
        </w:rPr>
        <w:t>"node_search_embedding"</w:t>
      </w:r>
      <w:r>
        <w:t xml:space="preserve">, </w:t>
      </w:r>
      <w:r>
        <w:rPr>
          <w:color w:val="6AAB73"/>
        </w:rPr>
        <w:t>"node_join"</w:t>
      </w:r>
      <w:r>
        <w:t>)</w:t>
      </w:r>
      <w:r>
        <w:br/>
        <w:t>builder.add_edge(</w:t>
      </w:r>
      <w:r>
        <w:rPr>
          <w:color w:val="6AAB73"/>
        </w:rPr>
        <w:t>"node_search_embedding_hyde"</w:t>
      </w:r>
      <w:r>
        <w:t xml:space="preserve">, </w:t>
      </w:r>
      <w:r>
        <w:rPr>
          <w:color w:val="6AAB73"/>
        </w:rPr>
        <w:t>"node_join"</w:t>
      </w:r>
      <w:r>
        <w:t>)</w:t>
      </w:r>
      <w:r>
        <w:br/>
        <w:t>builder.add_edge(</w:t>
      </w:r>
      <w:r>
        <w:rPr>
          <w:color w:val="6AAB73"/>
        </w:rPr>
        <w:t>"node_web_search_mcp"</w:t>
      </w:r>
      <w:r>
        <w:t xml:space="preserve">, </w:t>
      </w:r>
      <w:r>
        <w:rPr>
          <w:color w:val="6AAB73"/>
        </w:rPr>
        <w:t>"node_join"</w:t>
      </w:r>
      <w:r>
        <w:t>)</w:t>
      </w:r>
      <w:r>
        <w:br/>
        <w:t>builder.add_edge(</w:t>
      </w:r>
      <w:r>
        <w:rPr>
          <w:color w:val="6AAB73"/>
        </w:rPr>
        <w:t>"node_query_kg"</w:t>
      </w:r>
      <w:r>
        <w:t xml:space="preserve">, </w:t>
      </w:r>
      <w:r>
        <w:rPr>
          <w:color w:val="6AAB73"/>
        </w:rPr>
        <w:t>"node_join"</w:t>
      </w:r>
      <w:r>
        <w:t>)</w:t>
      </w:r>
      <w:r>
        <w:br/>
        <w:t>builder.add_edge(</w:t>
      </w:r>
      <w:r>
        <w:rPr>
          <w:color w:val="6AAB73"/>
        </w:rPr>
        <w:t>"node_join"</w:t>
      </w:r>
      <w:r>
        <w:t xml:space="preserve">, </w:t>
      </w:r>
      <w:r>
        <w:rPr>
          <w:color w:val="6AAB73"/>
        </w:rPr>
        <w:t>"node_rrf"</w:t>
      </w:r>
      <w:r>
        <w:t>)</w:t>
      </w:r>
      <w:r>
        <w:br/>
        <w:t>builder.add_edge(</w:t>
      </w:r>
      <w:r>
        <w:rPr>
          <w:color w:val="6AAB73"/>
        </w:rPr>
        <w:t>"node_rrf"</w:t>
      </w:r>
      <w:r>
        <w:t xml:space="preserve">, </w:t>
      </w:r>
      <w:r>
        <w:rPr>
          <w:color w:val="6AAB73"/>
        </w:rPr>
        <w:t>"node_rerank"</w:t>
      </w:r>
      <w:r>
        <w:t>)</w:t>
      </w:r>
      <w:r>
        <w:br/>
        <w:t>builder.add_edge(</w:t>
      </w:r>
      <w:r>
        <w:rPr>
          <w:color w:val="6AAB73"/>
        </w:rPr>
        <w:t>"node_rerank"</w:t>
      </w:r>
      <w:r>
        <w:t xml:space="preserve">, </w:t>
      </w:r>
      <w:r>
        <w:rPr>
          <w:color w:val="6AAB73"/>
        </w:rPr>
        <w:t>"node_answer_output"</w:t>
      </w:r>
      <w:r>
        <w:t>)</w:t>
      </w:r>
      <w:r>
        <w:br/>
        <w:t>builder.add_edge(</w:t>
      </w:r>
      <w:r>
        <w:rPr>
          <w:color w:val="6AAB73"/>
        </w:rPr>
        <w:t>"node_answer_output"</w:t>
      </w:r>
      <w:r>
        <w:t>, END)</w:t>
      </w:r>
      <w:r>
        <w:br/>
      </w:r>
      <w:r>
        <w:br/>
      </w:r>
      <w:r>
        <w:rPr>
          <w:color w:val="9F86EA"/>
        </w:rPr>
        <w:t xml:space="preserve"># </w:t>
      </w:r>
      <w:r>
        <w:rPr>
          <w:color w:val="9F86EA"/>
        </w:rPr>
        <w:t>编译图</w:t>
      </w:r>
      <w:r>
        <w:rPr>
          <w:color w:val="9F86EA"/>
        </w:rPr>
        <w:br/>
      </w:r>
      <w:r>
        <w:t>query_app = builder.compile()</w:t>
      </w:r>
    </w:p>
    <w:p w14:paraId="64785BA8" w14:textId="4EE4E513" w:rsidR="001D5E20" w:rsidRDefault="005F172E" w:rsidP="005F172E">
      <w:pPr>
        <w:pStyle w:val="a1"/>
      </w:pPr>
      <w:r>
        <w:rPr>
          <w:rFonts w:hint="eastAsia"/>
        </w:rPr>
        <w:t>调用</w:t>
      </w:r>
      <w:r>
        <w:rPr>
          <w:rFonts w:hint="eastAsia"/>
        </w:rPr>
        <w:t xml:space="preserve">langgraph </w:t>
      </w:r>
      <w:r>
        <w:rPr>
          <w:rFonts w:hint="eastAsia"/>
        </w:rPr>
        <w:t>流程</w:t>
      </w:r>
    </w:p>
    <w:p w14:paraId="68786C2D" w14:textId="182153FD" w:rsidR="005F172E" w:rsidRDefault="005F172E" w:rsidP="005F172E">
      <w:pPr>
        <w:pStyle w:val="afb"/>
      </w:pPr>
      <w:r>
        <w:rPr>
          <w:rFonts w:hint="eastAsia"/>
        </w:rPr>
        <w:t>在</w:t>
      </w:r>
      <w:r>
        <w:rPr>
          <w:rFonts w:hint="eastAsia"/>
        </w:rPr>
        <w:t>query_service.py</w:t>
      </w:r>
      <w:r>
        <w:rPr>
          <w:rFonts w:hint="eastAsia"/>
        </w:rPr>
        <w:t>中添加</w:t>
      </w:r>
    </w:p>
    <w:p w14:paraId="76EBB8DB" w14:textId="5C9CBDB8" w:rsidR="005F172E" w:rsidRDefault="005F172E" w:rsidP="005F172E">
      <w:pPr>
        <w:pStyle w:val="afff0"/>
        <w:rPr>
          <w:kern w:val="0"/>
        </w:rPr>
      </w:pPr>
      <w:r>
        <w:rPr>
          <w:color w:val="CF8E6D"/>
        </w:rPr>
        <w:t xml:space="preserve">def </w:t>
      </w:r>
      <w:r>
        <w:rPr>
          <w:color w:val="56A8F5"/>
        </w:rPr>
        <w:t>run_query_graph</w:t>
      </w:r>
      <w:r>
        <w:t>(session_id:</w:t>
      </w:r>
      <w:r>
        <w:rPr>
          <w:color w:val="8888C6"/>
        </w:rPr>
        <w:t>str</w:t>
      </w:r>
      <w:r>
        <w:t>,user_query:</w:t>
      </w:r>
      <w:r>
        <w:rPr>
          <w:color w:val="8888C6"/>
        </w:rPr>
        <w:t>str</w:t>
      </w:r>
      <w:r>
        <w:t>,is_stream:</w:t>
      </w:r>
      <w:r>
        <w:rPr>
          <w:color w:val="8888C6"/>
        </w:rPr>
        <w:t>bool</w:t>
      </w:r>
      <w:r>
        <w:t>):</w:t>
      </w:r>
      <w:r>
        <w:br/>
        <w:t xml:space="preserve">    </w:t>
      </w:r>
      <w:r>
        <w:rPr>
          <w:color w:val="8888C6"/>
        </w:rPr>
        <w:t>print</w:t>
      </w:r>
      <w:r>
        <w:t>(</w:t>
      </w:r>
      <w:r>
        <w:rPr>
          <w:color w:val="6AAB73"/>
        </w:rPr>
        <w:t>f"</w:t>
      </w:r>
      <w:r>
        <w:rPr>
          <w:color w:val="6AAB73"/>
        </w:rPr>
        <w:t>开始流程图处理</w:t>
      </w:r>
      <w:r>
        <w:rPr>
          <w:color w:val="6AAB73"/>
        </w:rPr>
        <w:t>...</w:t>
      </w:r>
      <w:r>
        <w:rPr>
          <w:color w:val="CF8E6D"/>
        </w:rPr>
        <w:t>{</w:t>
      </w:r>
      <w:r>
        <w:t>session_id</w:t>
      </w:r>
      <w:r>
        <w:rPr>
          <w:color w:val="CF8E6D"/>
        </w:rPr>
        <w:t>} {</w:t>
      </w:r>
      <w:r>
        <w:t>user_query</w:t>
      </w:r>
      <w:r>
        <w:rPr>
          <w:color w:val="CF8E6D"/>
        </w:rPr>
        <w:t>} {</w:t>
      </w:r>
      <w:r>
        <w:t>is_stream</w:t>
      </w:r>
      <w:r>
        <w:rPr>
          <w:color w:val="CF8E6D"/>
        </w:rPr>
        <w:t>}</w:t>
      </w:r>
      <w:r>
        <w:rPr>
          <w:color w:val="6AAB73"/>
        </w:rPr>
        <w:t>"</w:t>
      </w:r>
      <w:r>
        <w:t>)</w:t>
      </w:r>
      <w:r>
        <w:br/>
      </w:r>
      <w:r>
        <w:br/>
        <w:t xml:space="preserve">    </w:t>
      </w:r>
      <w:r>
        <w:rPr>
          <w:color w:val="CF8E6D"/>
        </w:rPr>
        <w:t xml:space="preserve">if </w:t>
      </w:r>
      <w:r>
        <w:t>is_stream:</w:t>
      </w:r>
      <w:r>
        <w:br/>
        <w:t xml:space="preserve">        create_sse_queue(session_id)</w:t>
      </w:r>
      <w:r>
        <w:br/>
        <w:t xml:space="preserve">       </w:t>
      </w:r>
      <w:r>
        <w:rPr>
          <w:color w:val="9F86EA"/>
        </w:rPr>
        <w:t># await test_output_answer(session_id)</w:t>
      </w:r>
      <w:r>
        <w:rPr>
          <w:color w:val="9F86EA"/>
        </w:rPr>
        <w:br/>
      </w:r>
      <w:r>
        <w:rPr>
          <w:color w:val="9F86EA"/>
        </w:rPr>
        <w:br/>
        <w:t xml:space="preserve">    </w:t>
      </w:r>
      <w:r>
        <w:t>default_state= {</w:t>
      </w:r>
      <w:r>
        <w:rPr>
          <w:color w:val="6AAB73"/>
        </w:rPr>
        <w:t>"original_query"</w:t>
      </w:r>
      <w:r>
        <w:t xml:space="preserve">: user_query, </w:t>
      </w:r>
      <w:r>
        <w:rPr>
          <w:color w:val="6AAB73"/>
        </w:rPr>
        <w:t>"session_id"</w:t>
      </w:r>
      <w:r>
        <w:t xml:space="preserve">: session_id, </w:t>
      </w:r>
      <w:r>
        <w:rPr>
          <w:color w:val="6AAB73"/>
        </w:rPr>
        <w:t>"is_stream"</w:t>
      </w:r>
      <w:r>
        <w:t>: is_stream}</w:t>
      </w:r>
      <w:r>
        <w:br/>
        <w:t xml:space="preserve">    query_app.invoke(default_state)</w:t>
      </w:r>
      <w:r>
        <w:br/>
        <w:t xml:space="preserve">    update_task_status(session_id, TASK_STATUS_COMPLETED, is_stream)</w:t>
      </w:r>
    </w:p>
    <w:p w14:paraId="6C60BD66" w14:textId="564ED735" w:rsidR="00C02399" w:rsidRDefault="00C02399" w:rsidP="00C02399">
      <w:pPr>
        <w:pStyle w:val="a1"/>
      </w:pPr>
      <w:r>
        <w:t>测试效果</w:t>
      </w:r>
    </w:p>
    <w:p w14:paraId="7EE41370" w14:textId="69AD9EA4" w:rsidR="00C02399" w:rsidRPr="00C02399" w:rsidRDefault="00C02399" w:rsidP="00C02399">
      <w:pPr>
        <w:pStyle w:val="afb"/>
      </w:pPr>
      <w:r>
        <w:rPr>
          <w:noProof/>
        </w:rPr>
        <w:lastRenderedPageBreak/>
        <w:drawing>
          <wp:inline distT="0" distB="0" distL="0" distR="0" wp14:anchorId="44ABE83F" wp14:editId="0D71D2F3">
            <wp:extent cx="3800953" cy="3230764"/>
            <wp:effectExtent l="19050" t="19050" r="9525" b="27305"/>
            <wp:docPr id="1392815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15804" name=""/>
                    <pic:cNvPicPr/>
                  </pic:nvPicPr>
                  <pic:blipFill>
                    <a:blip r:embed="rId13"/>
                    <a:stretch>
                      <a:fillRect/>
                    </a:stretch>
                  </pic:blipFill>
                  <pic:spPr>
                    <a:xfrm>
                      <a:off x="0" y="0"/>
                      <a:ext cx="3806669" cy="3235623"/>
                    </a:xfrm>
                    <a:prstGeom prst="rect">
                      <a:avLst/>
                    </a:prstGeom>
                    <a:ln w="6350">
                      <a:solidFill>
                        <a:schemeClr val="tx1"/>
                      </a:solidFill>
                    </a:ln>
                  </pic:spPr>
                </pic:pic>
              </a:graphicData>
            </a:graphic>
          </wp:inline>
        </w:drawing>
      </w:r>
    </w:p>
    <w:p w14:paraId="1D80B1D1" w14:textId="77777777" w:rsidR="000C23C5" w:rsidRDefault="000C23C5" w:rsidP="000C23C5">
      <w:pPr>
        <w:pStyle w:val="a0"/>
      </w:pPr>
      <w:r>
        <w:rPr>
          <w:rFonts w:hint="eastAsia"/>
        </w:rPr>
        <w:t>历史对话记录管理</w:t>
      </w:r>
    </w:p>
    <w:p w14:paraId="7387F282" w14:textId="7D578ECD" w:rsidR="000228B6" w:rsidRPr="000228B6" w:rsidRDefault="000228B6" w:rsidP="000228B6">
      <w:pPr>
        <w:pStyle w:val="a1"/>
      </w:pPr>
      <w:r>
        <w:t>历史对话管理的设计</w:t>
      </w:r>
    </w:p>
    <w:p w14:paraId="6D325BEA" w14:textId="77777777" w:rsidR="000C23C5" w:rsidRDefault="000C23C5" w:rsidP="000228B6">
      <w:pPr>
        <w:pStyle w:val="a2"/>
        <w:ind w:right="210"/>
      </w:pPr>
      <w:r>
        <w:rPr>
          <w:rFonts w:hint="eastAsia"/>
        </w:rPr>
        <w:t>为何要管理历史对话</w:t>
      </w:r>
    </w:p>
    <w:p w14:paraId="3FFD1AAA" w14:textId="77777777" w:rsidR="000C23C5" w:rsidRPr="000206EB" w:rsidRDefault="000C23C5" w:rsidP="000C23C5">
      <w:pPr>
        <w:pStyle w:val="a3"/>
      </w:pPr>
      <w:r>
        <w:rPr>
          <w:rFonts w:hint="eastAsia"/>
        </w:rPr>
        <w:t>上下文连续：</w:t>
      </w:r>
      <w:r w:rsidRPr="004E1032">
        <w:rPr>
          <w:b w:val="0"/>
          <w:bCs w:val="0"/>
        </w:rPr>
        <w:t>保留关键信息，支持追问、补充条件与多轮推理不断档。</w:t>
      </w:r>
    </w:p>
    <w:p w14:paraId="6BF4D2EF" w14:textId="77777777" w:rsidR="000C23C5" w:rsidRDefault="000C23C5" w:rsidP="000C23C5">
      <w:pPr>
        <w:pStyle w:val="a3"/>
        <w:rPr>
          <w:b w:val="0"/>
          <w:bCs w:val="0"/>
        </w:rPr>
      </w:pPr>
      <w:r>
        <w:rPr>
          <w:rFonts w:hint="eastAsia"/>
        </w:rPr>
        <w:t>指代消</w:t>
      </w:r>
      <w:r w:rsidRPr="006A08D1">
        <w:t>歧</w:t>
      </w:r>
      <w:r>
        <w:rPr>
          <w:rFonts w:hint="eastAsia"/>
        </w:rPr>
        <w:t>：</w:t>
      </w:r>
      <w:r w:rsidRPr="006F3551">
        <w:rPr>
          <w:rFonts w:hint="eastAsia"/>
          <w:b w:val="0"/>
          <w:bCs w:val="0"/>
        </w:rPr>
        <w:t>如果只考虑本次的问题往往不足以让大模型理解用户的上下文含义，尤其是一些指代比如：“这个设备”，“它”等等。</w:t>
      </w:r>
    </w:p>
    <w:p w14:paraId="2A4CF93C" w14:textId="77777777" w:rsidR="000C23C5" w:rsidRPr="004E1032" w:rsidRDefault="000C23C5" w:rsidP="000C23C5">
      <w:pPr>
        <w:pStyle w:val="a3"/>
        <w:rPr>
          <w:rStyle w:val="afa"/>
        </w:rPr>
      </w:pPr>
      <w:r>
        <w:rPr>
          <w:rFonts w:hint="eastAsia"/>
        </w:rPr>
        <w:t>交互确认：</w:t>
      </w:r>
      <w:r w:rsidRPr="004E1032">
        <w:rPr>
          <w:rStyle w:val="afa"/>
          <w:rFonts w:hint="eastAsia"/>
          <w:b w:val="0"/>
          <w:bCs w:val="0"/>
        </w:rPr>
        <w:t>为明确问题的一些信息，</w:t>
      </w:r>
      <w:r w:rsidRPr="004E1032">
        <w:rPr>
          <w:rStyle w:val="afa"/>
          <w:rFonts w:hint="eastAsia"/>
          <w:b w:val="0"/>
          <w:bCs w:val="0"/>
        </w:rPr>
        <w:t>Agent</w:t>
      </w:r>
      <w:r w:rsidRPr="004E1032">
        <w:rPr>
          <w:rStyle w:val="afa"/>
          <w:b w:val="0"/>
          <w:bCs w:val="0"/>
        </w:rPr>
        <w:t>可能会反问用户一些问题，经过几次确认后才能</w:t>
      </w:r>
      <w:r w:rsidRPr="004E1032">
        <w:rPr>
          <w:rStyle w:val="afa"/>
          <w:rFonts w:hint="eastAsia"/>
          <w:b w:val="0"/>
          <w:bCs w:val="0"/>
        </w:rPr>
        <w:t>准确解答后续问题，比如商品的信号。</w:t>
      </w:r>
    </w:p>
    <w:p w14:paraId="6602478A" w14:textId="77777777" w:rsidR="000C23C5" w:rsidRPr="0019741A" w:rsidRDefault="000C23C5" w:rsidP="000C23C5">
      <w:pPr>
        <w:pStyle w:val="a3"/>
        <w:rPr>
          <w:b w:val="0"/>
          <w:bCs w:val="0"/>
        </w:rPr>
      </w:pPr>
      <w:r>
        <w:rPr>
          <w:rFonts w:hint="eastAsia"/>
        </w:rPr>
        <w:t>识别用户：</w:t>
      </w:r>
      <w:r w:rsidRPr="0019741A">
        <w:rPr>
          <w:rFonts w:hint="eastAsia"/>
          <w:b w:val="0"/>
          <w:bCs w:val="0"/>
        </w:rPr>
        <w:t>长期记录</w:t>
      </w:r>
      <w:r>
        <w:rPr>
          <w:rFonts w:hint="eastAsia"/>
          <w:b w:val="0"/>
          <w:bCs w:val="0"/>
        </w:rPr>
        <w:t>对</w:t>
      </w:r>
      <w:r w:rsidRPr="0019741A">
        <w:rPr>
          <w:rFonts w:hint="eastAsia"/>
          <w:b w:val="0"/>
          <w:bCs w:val="0"/>
        </w:rPr>
        <w:t>话可以记住用户偏好，最终形成用户画像</w:t>
      </w:r>
    </w:p>
    <w:p w14:paraId="007F63AF" w14:textId="77777777" w:rsidR="000C23C5" w:rsidRPr="006F3551" w:rsidRDefault="000C23C5" w:rsidP="000228B6">
      <w:pPr>
        <w:pStyle w:val="a2"/>
        <w:ind w:right="210"/>
      </w:pPr>
      <w:r>
        <w:rPr>
          <w:rFonts w:hint="eastAsia"/>
        </w:rPr>
        <w:t>如何存储管理历史会话</w:t>
      </w:r>
    </w:p>
    <w:p w14:paraId="321FEF4A" w14:textId="77777777" w:rsidR="000C23C5" w:rsidRDefault="000C23C5" w:rsidP="000C23C5">
      <w:pPr>
        <w:pStyle w:val="afb"/>
      </w:pPr>
      <w:r w:rsidRPr="000A48D7">
        <w:rPr>
          <w:rFonts w:hint="eastAsia"/>
        </w:rPr>
        <w:t>本项目这里没有使用</w:t>
      </w:r>
      <w:r w:rsidRPr="000A48D7">
        <w:rPr>
          <w:rFonts w:hint="eastAsia"/>
        </w:rPr>
        <w:t xml:space="preserve">langchain </w:t>
      </w:r>
      <w:r w:rsidRPr="000A48D7">
        <w:rPr>
          <w:rFonts w:hint="eastAsia"/>
        </w:rPr>
        <w:t>的</w:t>
      </w:r>
      <w:r w:rsidRPr="000A48D7">
        <w:rPr>
          <w:rFonts w:hint="eastAsia"/>
        </w:rPr>
        <w:t>checkpointer</w:t>
      </w:r>
      <w:r w:rsidRPr="000A48D7">
        <w:t>的方式管理会话，而是</w:t>
      </w:r>
      <w:r w:rsidRPr="000A48D7">
        <w:rPr>
          <w:rFonts w:hint="eastAsia"/>
        </w:rPr>
        <w:t>自定义了一套基于</w:t>
      </w:r>
      <w:r w:rsidRPr="000A48D7">
        <w:rPr>
          <w:rFonts w:hint="eastAsia"/>
        </w:rPr>
        <w:t>mongodb</w:t>
      </w:r>
      <w:r w:rsidRPr="000A48D7">
        <w:t>的</w:t>
      </w:r>
      <w:r w:rsidRPr="000A48D7">
        <w:rPr>
          <w:rFonts w:hint="eastAsia"/>
        </w:rPr>
        <w:t>持久化管理策略。</w:t>
      </w:r>
    </w:p>
    <w:p w14:paraId="0E2BC500" w14:textId="77777777" w:rsidR="000C23C5" w:rsidRDefault="000C23C5" w:rsidP="000C23C5">
      <w:pPr>
        <w:pStyle w:val="afb"/>
      </w:pPr>
      <w:r>
        <w:rPr>
          <w:rFonts w:hint="eastAsia"/>
        </w:rPr>
        <w:t>这样做的有很多好处：更加灵活自主，可以根据条件范围查询对话，可以给对话自定义格式，管理查询写入内容。</w:t>
      </w:r>
    </w:p>
    <w:p w14:paraId="40314B2F" w14:textId="77777777" w:rsidR="000C23C5" w:rsidRDefault="000C23C5" w:rsidP="000C23C5">
      <w:pPr>
        <w:pStyle w:val="afb"/>
      </w:pPr>
      <w:r>
        <w:rPr>
          <w:rFonts w:hint="eastAsia"/>
        </w:rPr>
        <w:t>但是相对来说需要做的开发工作也比较多。</w:t>
      </w:r>
    </w:p>
    <w:p w14:paraId="3E1E126B" w14:textId="77777777" w:rsidR="000C23C5" w:rsidRPr="006F3551" w:rsidRDefault="000C23C5" w:rsidP="000228B6">
      <w:pPr>
        <w:pStyle w:val="a2"/>
        <w:ind w:right="210"/>
      </w:pPr>
      <w:r>
        <w:rPr>
          <w:rFonts w:hint="eastAsia"/>
        </w:rPr>
        <w:t>为何使用</w:t>
      </w:r>
      <w:r>
        <w:rPr>
          <w:rFonts w:hint="eastAsia"/>
        </w:rPr>
        <w:t>mongodb</w:t>
      </w:r>
      <w:r>
        <w:rPr>
          <w:rFonts w:hint="eastAsia"/>
        </w:rPr>
        <w:t>作为存储</w:t>
      </w:r>
    </w:p>
    <w:p w14:paraId="22B567D8" w14:textId="77777777" w:rsidR="000C23C5" w:rsidRDefault="000C23C5" w:rsidP="000C23C5">
      <w:pPr>
        <w:pStyle w:val="afb"/>
      </w:pPr>
      <w:r>
        <w:rPr>
          <w:rFonts w:hint="eastAsia"/>
        </w:rPr>
        <w:t>mongodb</w:t>
      </w:r>
      <w:r>
        <w:rPr>
          <w:rFonts w:hint="eastAsia"/>
        </w:rPr>
        <w:t>是一种文档数据库，特别适用于存储海量数据，结构简单，关系简单的数据。</w:t>
      </w:r>
    </w:p>
    <w:p w14:paraId="245D7C32" w14:textId="77777777" w:rsidR="000C23C5" w:rsidRDefault="000C23C5" w:rsidP="000C23C5">
      <w:pPr>
        <w:pStyle w:val="afb"/>
      </w:pPr>
      <w:r w:rsidRPr="008E1070">
        <w:rPr>
          <w:rFonts w:hint="eastAsia"/>
          <w:b/>
          <w:bCs/>
        </w:rPr>
        <w:lastRenderedPageBreak/>
        <w:t>性能和单表容量</w:t>
      </w:r>
      <w:r>
        <w:rPr>
          <w:rFonts w:hint="eastAsia"/>
        </w:rPr>
        <w:t>上都比</w:t>
      </w:r>
      <w:r>
        <w:rPr>
          <w:rFonts w:hint="eastAsia"/>
        </w:rPr>
        <w:t>mysql/postgresql</w:t>
      </w:r>
      <w:r>
        <w:rPr>
          <w:rFonts w:hint="eastAsia"/>
        </w:rPr>
        <w:t>等传统关系型数据库要好。</w:t>
      </w:r>
      <w:r>
        <w:rPr>
          <w:rFonts w:hint="eastAsia"/>
        </w:rPr>
        <w:t xml:space="preserve"> </w:t>
      </w:r>
      <w:r>
        <w:rPr>
          <w:rFonts w:hint="eastAsia"/>
        </w:rPr>
        <w:t>虽比不上</w:t>
      </w:r>
      <w:r>
        <w:rPr>
          <w:rFonts w:hint="eastAsia"/>
        </w:rPr>
        <w:t>redis</w:t>
      </w:r>
      <w:r>
        <w:rPr>
          <w:rFonts w:hint="eastAsia"/>
        </w:rPr>
        <w:t>这种内存数据库，但在持久化能力和检索功能又比内存数据库强上很多。</w:t>
      </w:r>
    </w:p>
    <w:p w14:paraId="317262E1" w14:textId="77777777" w:rsidR="000C23C5" w:rsidRDefault="000C23C5" w:rsidP="000C23C5">
      <w:pPr>
        <w:pStyle w:val="afb"/>
      </w:pPr>
      <w:r w:rsidRPr="00FD0AEC">
        <w:rPr>
          <w:rFonts w:hint="eastAsia"/>
          <w:b/>
          <w:bCs/>
        </w:rPr>
        <w:t>缺点</w:t>
      </w:r>
      <w:r>
        <w:rPr>
          <w:rFonts w:hint="eastAsia"/>
        </w:rPr>
        <w:t>是</w:t>
      </w:r>
      <w:r w:rsidRPr="00417B18">
        <w:rPr>
          <w:rFonts w:hint="eastAsia"/>
          <w:b/>
          <w:bCs/>
        </w:rPr>
        <w:t>不适合保持有复杂关联关系，查询复杂</w:t>
      </w:r>
      <w:r>
        <w:rPr>
          <w:rFonts w:hint="eastAsia"/>
        </w:rPr>
        <w:t>的场景。</w:t>
      </w:r>
    </w:p>
    <w:p w14:paraId="0C482DFA" w14:textId="77777777" w:rsidR="000C23C5" w:rsidRDefault="000C23C5" w:rsidP="000C23C5">
      <w:pPr>
        <w:pStyle w:val="afb"/>
      </w:pPr>
      <w:r>
        <w:rPr>
          <w:rFonts w:hint="eastAsia"/>
        </w:rPr>
        <w:t>所以对于这种</w:t>
      </w:r>
      <w:r w:rsidRPr="00BA6273">
        <w:rPr>
          <w:rFonts w:hint="eastAsia"/>
          <w:b/>
          <w:bCs/>
        </w:rPr>
        <w:t>结构简单、查询简单但数据庞大</w:t>
      </w:r>
      <w:r>
        <w:rPr>
          <w:rFonts w:hint="eastAsia"/>
        </w:rPr>
        <w:t>的对话信息特别合适。尤其是</w:t>
      </w:r>
      <w:r>
        <w:rPr>
          <w:rFonts w:hint="eastAsia"/>
        </w:rPr>
        <w:t>mongodb</w:t>
      </w:r>
      <w:r>
        <w:rPr>
          <w:rFonts w:hint="eastAsia"/>
        </w:rPr>
        <w:t>的存储基本单元就是一份</w:t>
      </w:r>
      <w:r w:rsidRPr="00417B18">
        <w:rPr>
          <w:rFonts w:hint="eastAsia"/>
          <w:b/>
          <w:bCs/>
        </w:rPr>
        <w:t>JSON</w:t>
      </w:r>
      <w:r>
        <w:rPr>
          <w:rFonts w:hint="eastAsia"/>
        </w:rPr>
        <w:t>文档，与对话也是非常契合。</w:t>
      </w:r>
    </w:p>
    <w:p w14:paraId="51D2C29C" w14:textId="5FA7152D" w:rsidR="000C23C5" w:rsidRDefault="004E507E" w:rsidP="004E507E">
      <w:pPr>
        <w:pStyle w:val="a1"/>
      </w:pPr>
      <w:r>
        <w:rPr>
          <w:rFonts w:hint="eastAsia"/>
        </w:rPr>
        <w:t>mongodb</w:t>
      </w:r>
      <w:r>
        <w:t>教程</w:t>
      </w:r>
    </w:p>
    <w:p w14:paraId="1D413186" w14:textId="22DE9548" w:rsidR="004E507E" w:rsidRDefault="004E507E" w:rsidP="006204FB">
      <w:pPr>
        <w:pStyle w:val="afb"/>
        <w:ind w:firstLine="0"/>
      </w:pPr>
      <w:r>
        <w:rPr>
          <w:rFonts w:hint="eastAsia"/>
        </w:rPr>
        <w:t>参考《尚硅谷人工智能之</w:t>
      </w:r>
      <w:r>
        <w:rPr>
          <w:rFonts w:hint="eastAsia"/>
        </w:rPr>
        <w:t>mongodb</w:t>
      </w:r>
      <w:r>
        <w:rPr>
          <w:rFonts w:hint="eastAsia"/>
        </w:rPr>
        <w:t>教程》</w:t>
      </w:r>
    </w:p>
    <w:p w14:paraId="314029CE" w14:textId="0B48FC86" w:rsidR="003D457A" w:rsidRDefault="003D457A" w:rsidP="003D457A">
      <w:pPr>
        <w:pStyle w:val="a1"/>
      </w:pPr>
      <w:r>
        <w:t>开发基于</w:t>
      </w:r>
      <w:r>
        <w:rPr>
          <w:rFonts w:hint="eastAsia"/>
        </w:rPr>
        <w:t>mongodb</w:t>
      </w:r>
      <w:r>
        <w:t>的历史对话工具</w:t>
      </w:r>
    </w:p>
    <w:p w14:paraId="01F2EBA1" w14:textId="0A57845E" w:rsidR="003D457A" w:rsidRDefault="000228B6" w:rsidP="006204FB">
      <w:pPr>
        <w:pStyle w:val="afb"/>
        <w:ind w:firstLine="0"/>
      </w:pPr>
      <w:r>
        <w:rPr>
          <w:rFonts w:hint="eastAsia"/>
        </w:rPr>
        <w:t>在</w:t>
      </w:r>
      <w:r>
        <w:rPr>
          <w:rFonts w:hint="eastAsia"/>
        </w:rPr>
        <w:t>mongodb</w:t>
      </w:r>
      <w:r>
        <w:t>服务中创建数据库</w:t>
      </w:r>
      <w:r w:rsidR="004F09B6">
        <w:t>和</w:t>
      </w:r>
      <w:r w:rsidR="004F09B6">
        <w:t>C</w:t>
      </w:r>
      <w:r w:rsidR="004F09B6">
        <w:rPr>
          <w:rFonts w:hint="eastAsia"/>
        </w:rPr>
        <w:t>ollection</w:t>
      </w:r>
    </w:p>
    <w:p w14:paraId="2BBAB68B" w14:textId="0F243825" w:rsidR="00C306A0" w:rsidRDefault="00C306A0" w:rsidP="006204FB">
      <w:pPr>
        <w:pStyle w:val="afb"/>
        <w:ind w:firstLine="0"/>
      </w:pPr>
      <w:r>
        <w:rPr>
          <w:noProof/>
        </w:rPr>
        <w:drawing>
          <wp:inline distT="0" distB="0" distL="0" distR="0" wp14:anchorId="7B8AADD8" wp14:editId="226BBDB1">
            <wp:extent cx="2796157" cy="2152159"/>
            <wp:effectExtent l="19050" t="19050" r="23495" b="19685"/>
            <wp:docPr id="966565859"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65859" name="图片 1" descr="图形用户界面, 文本, 应用程序, 电子邮件&#10;&#10;AI 生成的内容可能不正确。"/>
                    <pic:cNvPicPr/>
                  </pic:nvPicPr>
                  <pic:blipFill>
                    <a:blip r:embed="rId14"/>
                    <a:stretch>
                      <a:fillRect/>
                    </a:stretch>
                  </pic:blipFill>
                  <pic:spPr>
                    <a:xfrm>
                      <a:off x="0" y="0"/>
                      <a:ext cx="2808270" cy="2161482"/>
                    </a:xfrm>
                    <a:prstGeom prst="rect">
                      <a:avLst/>
                    </a:prstGeom>
                    <a:ln w="6350">
                      <a:solidFill>
                        <a:schemeClr val="tx1"/>
                      </a:solidFill>
                    </a:ln>
                  </pic:spPr>
                </pic:pic>
              </a:graphicData>
            </a:graphic>
          </wp:inline>
        </w:drawing>
      </w:r>
    </w:p>
    <w:p w14:paraId="17E3E8B0" w14:textId="084B8C0B" w:rsidR="003D457A" w:rsidRDefault="00623254" w:rsidP="006204FB">
      <w:pPr>
        <w:pStyle w:val="afb"/>
        <w:ind w:firstLine="0"/>
      </w:pPr>
      <w:r>
        <w:rPr>
          <w:noProof/>
        </w:rPr>
        <w:drawing>
          <wp:inline distT="0" distB="0" distL="0" distR="0" wp14:anchorId="554838B1" wp14:editId="425203A9">
            <wp:extent cx="2851297" cy="2444876"/>
            <wp:effectExtent l="19050" t="19050" r="25400" b="12700"/>
            <wp:docPr id="107534660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46604" name="图片 1" descr="图形用户界面, 应用程序&#10;&#10;AI 生成的内容可能不正确。"/>
                    <pic:cNvPicPr/>
                  </pic:nvPicPr>
                  <pic:blipFill>
                    <a:blip r:embed="rId15"/>
                    <a:stretch>
                      <a:fillRect/>
                    </a:stretch>
                  </pic:blipFill>
                  <pic:spPr>
                    <a:xfrm>
                      <a:off x="0" y="0"/>
                      <a:ext cx="2851297" cy="2444876"/>
                    </a:xfrm>
                    <a:prstGeom prst="rect">
                      <a:avLst/>
                    </a:prstGeom>
                    <a:ln w="6350">
                      <a:solidFill>
                        <a:schemeClr val="tx1"/>
                      </a:solidFill>
                    </a:ln>
                  </pic:spPr>
                </pic:pic>
              </a:graphicData>
            </a:graphic>
          </wp:inline>
        </w:drawing>
      </w:r>
    </w:p>
    <w:p w14:paraId="28E2BBBE" w14:textId="0509C83A" w:rsidR="00596614" w:rsidRDefault="006F685F" w:rsidP="006F685F">
      <w:pPr>
        <w:pStyle w:val="a2"/>
        <w:ind w:right="210"/>
      </w:pPr>
      <w:r>
        <w:rPr>
          <w:rFonts w:hint="eastAsia"/>
        </w:rPr>
        <w:t>对话数据结构</w:t>
      </w:r>
    </w:p>
    <w:p w14:paraId="68FBCCC2" w14:textId="3B4E8A37" w:rsidR="006F685F" w:rsidRDefault="006F685F" w:rsidP="006F685F">
      <w:pPr>
        <w:pStyle w:val="afff0"/>
      </w:pPr>
      <w:r>
        <w:t>{</w:t>
      </w:r>
      <w:r>
        <w:br/>
        <w:t xml:space="preserve">    </w:t>
      </w:r>
      <w:r>
        <w:rPr>
          <w:color w:val="6AAB73"/>
        </w:rPr>
        <w:t>"session_id"</w:t>
      </w:r>
      <w:r>
        <w:t>:</w:t>
      </w:r>
      <w:r>
        <w:rPr>
          <w:rFonts w:hint="eastAsia"/>
        </w:rPr>
        <w:t>"</w:t>
      </w:r>
      <w:r>
        <w:rPr>
          <w:color w:val="6AAB73"/>
        </w:rPr>
        <w:t>"</w:t>
      </w:r>
    </w:p>
    <w:p w14:paraId="2DCC6B31" w14:textId="152E4576" w:rsidR="006F685F" w:rsidRDefault="006F685F" w:rsidP="006F685F">
      <w:pPr>
        <w:pStyle w:val="afff0"/>
        <w:ind w:firstLine="320"/>
      </w:pPr>
      <w:r>
        <w:rPr>
          <w:color w:val="6AAB73"/>
        </w:rPr>
        <w:t>"role"</w:t>
      </w:r>
      <w:r>
        <w:t xml:space="preserve">: </w:t>
      </w:r>
      <w:r>
        <w:rPr>
          <w:rFonts w:hint="eastAsia"/>
        </w:rPr>
        <w:t>"</w:t>
      </w:r>
      <w:r>
        <w:rPr>
          <w:color w:val="6AAB73"/>
        </w:rPr>
        <w:t>"</w:t>
      </w:r>
      <w:r>
        <w:t>,</w:t>
      </w:r>
      <w:r>
        <w:br/>
        <w:t xml:space="preserve">    </w:t>
      </w:r>
      <w:r>
        <w:rPr>
          <w:color w:val="6AAB73"/>
        </w:rPr>
        <w:t>"text"</w:t>
      </w:r>
      <w:r>
        <w:t xml:space="preserve">: </w:t>
      </w:r>
      <w:r>
        <w:rPr>
          <w:rFonts w:hint="eastAsia"/>
        </w:rPr>
        <w:t>"</w:t>
      </w:r>
      <w:r>
        <w:rPr>
          <w:color w:val="6AAB73"/>
        </w:rPr>
        <w:t>"</w:t>
      </w:r>
      <w:r>
        <w:t>,</w:t>
      </w:r>
      <w:r>
        <w:br/>
      </w:r>
      <w:r>
        <w:lastRenderedPageBreak/>
        <w:t xml:space="preserve">    </w:t>
      </w:r>
      <w:r>
        <w:rPr>
          <w:color w:val="6AAB73"/>
        </w:rPr>
        <w:t>"rewritten_query"</w:t>
      </w:r>
      <w:r>
        <w:t>:</w:t>
      </w:r>
      <w:r>
        <w:rPr>
          <w:rFonts w:hint="eastAsia"/>
        </w:rPr>
        <w:t xml:space="preserve"> </w:t>
      </w:r>
      <w:r>
        <w:rPr>
          <w:color w:val="6AAB73"/>
        </w:rPr>
        <w:t>""</w:t>
      </w:r>
      <w:r>
        <w:t>,</w:t>
      </w:r>
      <w:r>
        <w:br/>
        <w:t xml:space="preserve">    </w:t>
      </w:r>
      <w:r>
        <w:rPr>
          <w:color w:val="6AAB73"/>
        </w:rPr>
        <w:t>"item_names"</w:t>
      </w:r>
      <w:r>
        <w:t>:</w:t>
      </w:r>
      <w:r w:rsidR="000F6A63">
        <w:rPr>
          <w:rFonts w:hint="eastAsia"/>
        </w:rPr>
        <w:t xml:space="preserve"> [</w:t>
      </w:r>
      <w:r>
        <w:rPr>
          <w:rFonts w:hint="eastAsia"/>
        </w:rPr>
        <w:t>],</w:t>
      </w:r>
    </w:p>
    <w:p w14:paraId="6C30D470" w14:textId="72155704" w:rsidR="006F685F" w:rsidRDefault="006F685F" w:rsidP="006F685F">
      <w:pPr>
        <w:pStyle w:val="afff0"/>
        <w:ind w:firstLine="320"/>
        <w:rPr>
          <w:kern w:val="0"/>
        </w:rPr>
      </w:pPr>
      <w:r>
        <w:rPr>
          <w:rFonts w:hint="eastAsia"/>
        </w:rPr>
        <w:t xml:space="preserve"> </w:t>
      </w:r>
      <w:r w:rsidR="00E775F6">
        <w:rPr>
          <w:color w:val="6AAB73"/>
        </w:rPr>
        <w:t>"</w:t>
      </w:r>
      <w:r>
        <w:rPr>
          <w:color w:val="6AAB73"/>
        </w:rPr>
        <w:t>ts"</w:t>
      </w:r>
      <w:r>
        <w:t xml:space="preserve">: </w:t>
      </w:r>
      <w:r>
        <w:rPr>
          <w:rFonts w:hint="eastAsia"/>
        </w:rPr>
        <w:t>123</w:t>
      </w:r>
    </w:p>
    <w:p w14:paraId="21AF4273" w14:textId="7F515FE8" w:rsidR="00E775F6" w:rsidRDefault="00E775F6" w:rsidP="006204FB">
      <w:pPr>
        <w:pStyle w:val="afb"/>
        <w:ind w:firstLine="0"/>
      </w:pPr>
      <w:r>
        <w:rPr>
          <w:rFonts w:hint="eastAsia"/>
        </w:rPr>
        <w:t>每条数据代表一条对话。</w:t>
      </w:r>
    </w:p>
    <w:tbl>
      <w:tblPr>
        <w:tblStyle w:val="4-3"/>
        <w:tblW w:w="0" w:type="auto"/>
        <w:tblLook w:val="04A0" w:firstRow="1" w:lastRow="0" w:firstColumn="1" w:lastColumn="0" w:noHBand="0" w:noVBand="1"/>
      </w:tblPr>
      <w:tblGrid>
        <w:gridCol w:w="3539"/>
        <w:gridCol w:w="3544"/>
      </w:tblGrid>
      <w:tr w:rsidR="00E775F6" w14:paraId="698CBFD1" w14:textId="77777777" w:rsidTr="00285B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429548C" w14:textId="6DD55EC3" w:rsidR="00E775F6" w:rsidRDefault="00E775F6" w:rsidP="006204FB">
            <w:pPr>
              <w:pStyle w:val="afb"/>
              <w:ind w:firstLine="0"/>
            </w:pPr>
            <w:r>
              <w:rPr>
                <w:rFonts w:hint="eastAsia"/>
              </w:rPr>
              <w:t>字段名</w:t>
            </w:r>
          </w:p>
        </w:tc>
        <w:tc>
          <w:tcPr>
            <w:tcW w:w="3544" w:type="dxa"/>
          </w:tcPr>
          <w:p w14:paraId="409D31D0" w14:textId="77777777" w:rsidR="00E775F6" w:rsidRDefault="00E775F6" w:rsidP="006204FB">
            <w:pPr>
              <w:pStyle w:val="afb"/>
              <w:ind w:firstLine="0"/>
              <w:cnfStyle w:val="100000000000" w:firstRow="1" w:lastRow="0" w:firstColumn="0" w:lastColumn="0" w:oddVBand="0" w:evenVBand="0" w:oddHBand="0" w:evenHBand="0" w:firstRowFirstColumn="0" w:firstRowLastColumn="0" w:lastRowFirstColumn="0" w:lastRowLastColumn="0"/>
            </w:pPr>
          </w:p>
        </w:tc>
      </w:tr>
      <w:tr w:rsidR="00E775F6" w14:paraId="77451D53" w14:textId="77777777" w:rsidTr="00285B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7A7AB29" w14:textId="793B5D97" w:rsidR="00E775F6" w:rsidRDefault="00E775F6" w:rsidP="00285B44">
            <w:pPr>
              <w:pStyle w:val="affc"/>
            </w:pPr>
            <w:r>
              <w:t>session_id</w:t>
            </w:r>
          </w:p>
        </w:tc>
        <w:tc>
          <w:tcPr>
            <w:tcW w:w="3544" w:type="dxa"/>
          </w:tcPr>
          <w:p w14:paraId="565E35DC" w14:textId="76ED8F8B" w:rsidR="00E775F6" w:rsidRDefault="00285B44" w:rsidP="006204FB">
            <w:pPr>
              <w:pStyle w:val="afb"/>
              <w:ind w:firstLine="0"/>
              <w:cnfStyle w:val="000000100000" w:firstRow="0" w:lastRow="0" w:firstColumn="0" w:lastColumn="0" w:oddVBand="0" w:evenVBand="0" w:oddHBand="1" w:evenHBand="0" w:firstRowFirstColumn="0" w:firstRowLastColumn="0" w:lastRowFirstColumn="0" w:lastRowLastColumn="0"/>
            </w:pPr>
            <w:r>
              <w:rPr>
                <w:rFonts w:hint="eastAsia"/>
              </w:rPr>
              <w:t>session id</w:t>
            </w:r>
          </w:p>
        </w:tc>
      </w:tr>
      <w:tr w:rsidR="00E775F6" w14:paraId="0CF2FDDF" w14:textId="77777777" w:rsidTr="00285B44">
        <w:tc>
          <w:tcPr>
            <w:cnfStyle w:val="001000000000" w:firstRow="0" w:lastRow="0" w:firstColumn="1" w:lastColumn="0" w:oddVBand="0" w:evenVBand="0" w:oddHBand="0" w:evenHBand="0" w:firstRowFirstColumn="0" w:firstRowLastColumn="0" w:lastRowFirstColumn="0" w:lastRowLastColumn="0"/>
            <w:tcW w:w="3539" w:type="dxa"/>
          </w:tcPr>
          <w:p w14:paraId="3182E247" w14:textId="221F9B05" w:rsidR="00E775F6" w:rsidRDefault="00E775F6" w:rsidP="00285B44">
            <w:pPr>
              <w:pStyle w:val="affc"/>
            </w:pPr>
            <w:r>
              <w:t>role</w:t>
            </w:r>
          </w:p>
        </w:tc>
        <w:tc>
          <w:tcPr>
            <w:tcW w:w="3544" w:type="dxa"/>
          </w:tcPr>
          <w:p w14:paraId="052F91A4" w14:textId="293110F9" w:rsidR="00E775F6" w:rsidRDefault="00285B44" w:rsidP="006204FB">
            <w:pPr>
              <w:pStyle w:val="afb"/>
              <w:ind w:firstLine="0"/>
              <w:cnfStyle w:val="000000000000" w:firstRow="0" w:lastRow="0" w:firstColumn="0" w:lastColumn="0" w:oddVBand="0" w:evenVBand="0" w:oddHBand="0" w:evenHBand="0" w:firstRowFirstColumn="0" w:firstRowLastColumn="0" w:lastRowFirstColumn="0" w:lastRowLastColumn="0"/>
            </w:pPr>
            <w:r>
              <w:rPr>
                <w:rFonts w:hint="eastAsia"/>
              </w:rPr>
              <w:t>角色：</w:t>
            </w:r>
            <w:r>
              <w:rPr>
                <w:rFonts w:hint="eastAsia"/>
              </w:rPr>
              <w:t xml:space="preserve"> user\assistant</w:t>
            </w:r>
          </w:p>
        </w:tc>
      </w:tr>
      <w:tr w:rsidR="00E775F6" w14:paraId="652DFA6F" w14:textId="77777777" w:rsidTr="00285B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61021DD0" w14:textId="6E640DA4" w:rsidR="00E775F6" w:rsidRDefault="00E775F6" w:rsidP="00285B44">
            <w:pPr>
              <w:pStyle w:val="affc"/>
            </w:pPr>
            <w:r>
              <w:t>text</w:t>
            </w:r>
          </w:p>
        </w:tc>
        <w:tc>
          <w:tcPr>
            <w:tcW w:w="3544" w:type="dxa"/>
          </w:tcPr>
          <w:p w14:paraId="293EB18B" w14:textId="7BE70423" w:rsidR="00E775F6" w:rsidRDefault="00285B44" w:rsidP="006204FB">
            <w:pPr>
              <w:pStyle w:val="afb"/>
              <w:ind w:firstLine="0"/>
              <w:cnfStyle w:val="000000100000" w:firstRow="0" w:lastRow="0" w:firstColumn="0" w:lastColumn="0" w:oddVBand="0" w:evenVBand="0" w:oddHBand="1" w:evenHBand="0" w:firstRowFirstColumn="0" w:firstRowLastColumn="0" w:lastRowFirstColumn="0" w:lastRowLastColumn="0"/>
            </w:pPr>
            <w:r>
              <w:rPr>
                <w:rFonts w:hint="eastAsia"/>
              </w:rPr>
              <w:t>对话文本</w:t>
            </w:r>
          </w:p>
        </w:tc>
      </w:tr>
      <w:tr w:rsidR="00E775F6" w14:paraId="44BC91D9" w14:textId="77777777" w:rsidTr="00285B44">
        <w:tc>
          <w:tcPr>
            <w:cnfStyle w:val="001000000000" w:firstRow="0" w:lastRow="0" w:firstColumn="1" w:lastColumn="0" w:oddVBand="0" w:evenVBand="0" w:oddHBand="0" w:evenHBand="0" w:firstRowFirstColumn="0" w:firstRowLastColumn="0" w:lastRowFirstColumn="0" w:lastRowLastColumn="0"/>
            <w:tcW w:w="3539" w:type="dxa"/>
          </w:tcPr>
          <w:p w14:paraId="2FED6578" w14:textId="5E8BB93C" w:rsidR="00E775F6" w:rsidRDefault="00E775F6" w:rsidP="00285B44">
            <w:pPr>
              <w:pStyle w:val="affc"/>
            </w:pPr>
            <w:r>
              <w:t>rewritten_query</w:t>
            </w:r>
          </w:p>
        </w:tc>
        <w:tc>
          <w:tcPr>
            <w:tcW w:w="3544" w:type="dxa"/>
          </w:tcPr>
          <w:p w14:paraId="415A6AB6" w14:textId="7D35C65E" w:rsidR="00E775F6" w:rsidRDefault="00285B44" w:rsidP="006204FB">
            <w:pPr>
              <w:pStyle w:val="afb"/>
              <w:ind w:firstLine="0"/>
              <w:cnfStyle w:val="000000000000" w:firstRow="0" w:lastRow="0" w:firstColumn="0" w:lastColumn="0" w:oddVBand="0" w:evenVBand="0" w:oddHBand="0" w:evenHBand="0" w:firstRowFirstColumn="0" w:firstRowLastColumn="0" w:lastRowFirstColumn="0" w:lastRowLastColumn="0"/>
            </w:pPr>
            <w:r>
              <w:rPr>
                <w:rFonts w:hint="eastAsia"/>
              </w:rPr>
              <w:t>改写后的问题</w:t>
            </w:r>
          </w:p>
        </w:tc>
      </w:tr>
      <w:tr w:rsidR="00E775F6" w14:paraId="403B71CA" w14:textId="77777777" w:rsidTr="00285B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134017C" w14:textId="62ECD63E" w:rsidR="00E775F6" w:rsidRDefault="00E775F6" w:rsidP="00285B44">
            <w:pPr>
              <w:pStyle w:val="affc"/>
            </w:pPr>
            <w:r>
              <w:t>item_names</w:t>
            </w:r>
          </w:p>
        </w:tc>
        <w:tc>
          <w:tcPr>
            <w:tcW w:w="3544" w:type="dxa"/>
          </w:tcPr>
          <w:p w14:paraId="1329A8BF" w14:textId="5D5B581E" w:rsidR="00E775F6" w:rsidRDefault="00285B44" w:rsidP="006204FB">
            <w:pPr>
              <w:pStyle w:val="afb"/>
              <w:ind w:firstLine="0"/>
              <w:cnfStyle w:val="000000100000" w:firstRow="0" w:lastRow="0" w:firstColumn="0" w:lastColumn="0" w:oddVBand="0" w:evenVBand="0" w:oddHBand="1" w:evenHBand="0" w:firstRowFirstColumn="0" w:firstRowLastColumn="0" w:lastRowFirstColumn="0" w:lastRowLastColumn="0"/>
            </w:pPr>
            <w:r>
              <w:rPr>
                <w:rFonts w:hint="eastAsia"/>
              </w:rPr>
              <w:t>产品名称，可多个</w:t>
            </w:r>
          </w:p>
        </w:tc>
      </w:tr>
      <w:tr w:rsidR="00E775F6" w14:paraId="798E4B54" w14:textId="77777777" w:rsidTr="00285B44">
        <w:tc>
          <w:tcPr>
            <w:cnfStyle w:val="001000000000" w:firstRow="0" w:lastRow="0" w:firstColumn="1" w:lastColumn="0" w:oddVBand="0" w:evenVBand="0" w:oddHBand="0" w:evenHBand="0" w:firstRowFirstColumn="0" w:firstRowLastColumn="0" w:lastRowFirstColumn="0" w:lastRowLastColumn="0"/>
            <w:tcW w:w="3539" w:type="dxa"/>
          </w:tcPr>
          <w:p w14:paraId="5840661F" w14:textId="4A56996A" w:rsidR="00E775F6" w:rsidRPr="007F5D58" w:rsidRDefault="007F5D58" w:rsidP="00285B44">
            <w:pPr>
              <w:pStyle w:val="affc"/>
              <w:rPr>
                <w:color w:val="EE0000"/>
              </w:rPr>
            </w:pPr>
            <w:r>
              <w:t>ts</w:t>
            </w:r>
          </w:p>
        </w:tc>
        <w:tc>
          <w:tcPr>
            <w:tcW w:w="3544" w:type="dxa"/>
          </w:tcPr>
          <w:p w14:paraId="399A8FE0" w14:textId="1C4183AA" w:rsidR="00E775F6" w:rsidRDefault="00285B44" w:rsidP="006204FB">
            <w:pPr>
              <w:pStyle w:val="afb"/>
              <w:ind w:firstLine="0"/>
              <w:cnfStyle w:val="000000000000" w:firstRow="0" w:lastRow="0" w:firstColumn="0" w:lastColumn="0" w:oddVBand="0" w:evenVBand="0" w:oddHBand="0" w:evenHBand="0" w:firstRowFirstColumn="0" w:firstRowLastColumn="0" w:lastRowFirstColumn="0" w:lastRowLastColumn="0"/>
            </w:pPr>
            <w:r>
              <w:rPr>
                <w:rFonts w:hint="eastAsia"/>
              </w:rPr>
              <w:t>时间戳</w:t>
            </w:r>
            <w:r>
              <w:rPr>
                <w:rFonts w:hint="eastAsia"/>
              </w:rPr>
              <w:t xml:space="preserve"> </w:t>
            </w:r>
            <w:r w:rsidR="007D1E8C">
              <w:rPr>
                <w:rFonts w:hint="eastAsia"/>
              </w:rPr>
              <w:t>秒</w:t>
            </w:r>
          </w:p>
        </w:tc>
      </w:tr>
    </w:tbl>
    <w:p w14:paraId="7A9E7423" w14:textId="0CBC8FBE" w:rsidR="00E775F6" w:rsidRDefault="007B07B2" w:rsidP="007B07B2">
      <w:pPr>
        <w:pStyle w:val="a2"/>
        <w:ind w:right="210"/>
      </w:pPr>
      <w:r>
        <w:rPr>
          <w:rFonts w:hint="eastAsia"/>
        </w:rPr>
        <w:t>添加配置文件</w:t>
      </w:r>
    </w:p>
    <w:p w14:paraId="1B74C78C" w14:textId="16F8940B" w:rsidR="007B07B2" w:rsidRDefault="007B07B2" w:rsidP="007B07B2">
      <w:pPr>
        <w:pStyle w:val="afb"/>
      </w:pPr>
      <w:r>
        <w:rPr>
          <w:rFonts w:hint="eastAsia"/>
        </w:rPr>
        <w:t>根目录下建立</w:t>
      </w:r>
      <w:r>
        <w:rPr>
          <w:rFonts w:hint="eastAsia"/>
        </w:rPr>
        <w:t>.env</w:t>
      </w:r>
      <w:r>
        <w:rPr>
          <w:rFonts w:hint="eastAsia"/>
        </w:rPr>
        <w:t>文件</w:t>
      </w:r>
    </w:p>
    <w:p w14:paraId="7A093CB9" w14:textId="77777777" w:rsidR="007B07B2" w:rsidRPr="007B07B2" w:rsidRDefault="007B07B2" w:rsidP="007B07B2">
      <w:pPr>
        <w:pStyle w:val="afff0"/>
      </w:pPr>
      <w:r w:rsidRPr="007B07B2">
        <w:rPr>
          <w:color w:val="859900"/>
        </w:rPr>
        <w:t>MONGO_URL</w:t>
      </w:r>
      <w:r w:rsidRPr="007B07B2">
        <w:t>=mongodb://root:123123@192.168.11.104:27017</w:t>
      </w:r>
    </w:p>
    <w:p w14:paraId="0A210676" w14:textId="7A63026F" w:rsidR="007B07B2" w:rsidRPr="007B07B2" w:rsidRDefault="007B07B2" w:rsidP="007B07B2">
      <w:pPr>
        <w:pStyle w:val="afff0"/>
      </w:pPr>
      <w:r w:rsidRPr="007B07B2">
        <w:rPr>
          <w:color w:val="859900"/>
        </w:rPr>
        <w:t>MONGO_DB_NAME</w:t>
      </w:r>
      <w:r w:rsidRPr="007B07B2">
        <w:t>=kb002</w:t>
      </w:r>
    </w:p>
    <w:p w14:paraId="3809E40D" w14:textId="72875081" w:rsidR="005149DD" w:rsidRDefault="005149DD" w:rsidP="005149DD">
      <w:pPr>
        <w:pStyle w:val="a2"/>
        <w:ind w:right="210"/>
      </w:pPr>
      <w:r>
        <w:rPr>
          <w:rFonts w:hint="eastAsia"/>
        </w:rPr>
        <w:t>需要实现的功能函数</w:t>
      </w:r>
    </w:p>
    <w:p w14:paraId="430B1D97" w14:textId="4EC86732" w:rsidR="005149DD" w:rsidRDefault="005149DD" w:rsidP="009F6B28">
      <w:pPr>
        <w:pStyle w:val="a3"/>
      </w:pPr>
      <w:r>
        <w:rPr>
          <w:rFonts w:hint="eastAsia"/>
        </w:rPr>
        <w:t>初始化工具</w:t>
      </w:r>
      <w:r w:rsidR="00F5480D">
        <w:rPr>
          <w:rFonts w:hint="eastAsia"/>
        </w:rPr>
        <w:t>（私有）</w:t>
      </w:r>
    </w:p>
    <w:p w14:paraId="10451225" w14:textId="080F640B" w:rsidR="00F5480D" w:rsidRDefault="00F5480D" w:rsidP="009F6B28">
      <w:pPr>
        <w:pStyle w:val="a3"/>
      </w:pPr>
      <w:r>
        <w:rPr>
          <w:rFonts w:hint="eastAsia"/>
        </w:rPr>
        <w:t>获取工具（私有）</w:t>
      </w:r>
    </w:p>
    <w:p w14:paraId="5268D540" w14:textId="31A89931" w:rsidR="00F5480D" w:rsidRDefault="00F5480D" w:rsidP="009F6B28">
      <w:pPr>
        <w:pStyle w:val="a3"/>
      </w:pPr>
      <w:r>
        <w:rPr>
          <w:rFonts w:hint="eastAsia"/>
        </w:rPr>
        <w:t>保存</w:t>
      </w:r>
      <w:r>
        <w:rPr>
          <w:rFonts w:hint="eastAsia"/>
        </w:rPr>
        <w:t xml:space="preserve"> </w:t>
      </w:r>
      <w:r>
        <w:rPr>
          <w:rFonts w:hint="eastAsia"/>
        </w:rPr>
        <w:t>消息（支持幂等更新）</w:t>
      </w:r>
    </w:p>
    <w:p w14:paraId="09FD2275" w14:textId="6841202E" w:rsidR="00F5480D" w:rsidRDefault="00F5480D" w:rsidP="009F6B28">
      <w:pPr>
        <w:pStyle w:val="a3"/>
      </w:pPr>
      <w:r>
        <w:rPr>
          <w:rFonts w:hint="eastAsia"/>
        </w:rPr>
        <w:t>获取当前消息列表</w:t>
      </w:r>
    </w:p>
    <w:p w14:paraId="7C7AECA7" w14:textId="1B1600D5" w:rsidR="00F5480D" w:rsidRDefault="00061776" w:rsidP="009F6B28">
      <w:pPr>
        <w:pStyle w:val="a3"/>
      </w:pPr>
      <w:r>
        <w:rPr>
          <w:rFonts w:hint="eastAsia"/>
        </w:rPr>
        <w:t>根据消息主键</w:t>
      </w:r>
      <w:r w:rsidR="00F5480D">
        <w:rPr>
          <w:rFonts w:hint="eastAsia"/>
        </w:rPr>
        <w:t>更新</w:t>
      </w:r>
      <w:r>
        <w:rPr>
          <w:rFonts w:hint="eastAsia"/>
        </w:rPr>
        <w:t>产品名称</w:t>
      </w:r>
    </w:p>
    <w:p w14:paraId="486370ED" w14:textId="49367418" w:rsidR="008B688C" w:rsidRDefault="00F5480D" w:rsidP="008A0BA3">
      <w:pPr>
        <w:pStyle w:val="a3"/>
      </w:pPr>
      <w:r>
        <w:rPr>
          <w:rFonts w:hint="eastAsia"/>
        </w:rPr>
        <w:t>清除当前</w:t>
      </w:r>
      <w:r>
        <w:rPr>
          <w:rFonts w:hint="eastAsia"/>
        </w:rPr>
        <w:t>session</w:t>
      </w:r>
      <w:r>
        <w:rPr>
          <w:rFonts w:hint="eastAsia"/>
        </w:rPr>
        <w:t>消息</w:t>
      </w:r>
    </w:p>
    <w:p w14:paraId="3D4CDDC0" w14:textId="44AFAA01" w:rsidR="008B688C" w:rsidRDefault="008B688C" w:rsidP="008B688C">
      <w:pPr>
        <w:pStyle w:val="a2"/>
        <w:ind w:right="210"/>
      </w:pPr>
      <w:r>
        <w:rPr>
          <w:rFonts w:hint="eastAsia"/>
        </w:rPr>
        <w:t>历史对话工具代码实现</w:t>
      </w:r>
    </w:p>
    <w:p w14:paraId="4F44E9AE" w14:textId="56C65272" w:rsidR="00C13F7A" w:rsidRDefault="00C13F7A" w:rsidP="00C13F7A">
      <w:pPr>
        <w:pStyle w:val="afff0"/>
        <w:rPr>
          <w:kern w:val="0"/>
        </w:rPr>
      </w:pPr>
      <w:r>
        <w:rPr>
          <w:color w:val="CF8E6D"/>
        </w:rPr>
        <w:t xml:space="preserve">import </w:t>
      </w:r>
      <w:r>
        <w:t>os</w:t>
      </w:r>
      <w:r>
        <w:br/>
      </w:r>
      <w:r>
        <w:rPr>
          <w:color w:val="CF8E6D"/>
        </w:rPr>
        <w:t xml:space="preserve">import </w:t>
      </w:r>
      <w:r>
        <w:t>uuid</w:t>
      </w:r>
      <w:r>
        <w:br/>
      </w:r>
      <w:r>
        <w:rPr>
          <w:color w:val="CF8E6D"/>
        </w:rPr>
        <w:t xml:space="preserve">import </w:t>
      </w:r>
      <w:r>
        <w:t>uvicorn</w:t>
      </w:r>
      <w:r>
        <w:br/>
      </w:r>
      <w:r>
        <w:rPr>
          <w:color w:val="CF8E6D"/>
        </w:rPr>
        <w:t xml:space="preserve">from </w:t>
      </w:r>
      <w:r>
        <w:t xml:space="preserve">typing </w:t>
      </w:r>
      <w:r>
        <w:rPr>
          <w:color w:val="CF8E6D"/>
        </w:rPr>
        <w:t xml:space="preserve">import </w:t>
      </w:r>
      <w:r>
        <w:t>Optional</w:t>
      </w:r>
      <w:r>
        <w:br/>
      </w:r>
      <w:r>
        <w:rPr>
          <w:color w:val="CF8E6D"/>
        </w:rPr>
        <w:t xml:space="preserve">from </w:t>
      </w:r>
      <w:r>
        <w:t xml:space="preserve">fastapi </w:t>
      </w:r>
      <w:r>
        <w:rPr>
          <w:color w:val="CF8E6D"/>
        </w:rPr>
        <w:t xml:space="preserve">import </w:t>
      </w:r>
      <w:r>
        <w:t>FastAPI, BackgroundTasks, HTTPException, Request</w:t>
      </w:r>
      <w:r>
        <w:br/>
      </w:r>
      <w:r>
        <w:rPr>
          <w:color w:val="CF8E6D"/>
        </w:rPr>
        <w:t xml:space="preserve">from </w:t>
      </w:r>
      <w:r>
        <w:t xml:space="preserve">fastapi.responses </w:t>
      </w:r>
      <w:r>
        <w:rPr>
          <w:color w:val="CF8E6D"/>
        </w:rPr>
        <w:t xml:space="preserve">import </w:t>
      </w:r>
      <w:r>
        <w:t>FileResponse, StreamingResponse</w:t>
      </w:r>
      <w:r>
        <w:br/>
      </w:r>
      <w:r>
        <w:rPr>
          <w:color w:val="CF8E6D"/>
        </w:rPr>
        <w:t xml:space="preserve">from </w:t>
      </w:r>
      <w:r>
        <w:t xml:space="preserve">pydantic </w:t>
      </w:r>
      <w:r>
        <w:rPr>
          <w:color w:val="CF8E6D"/>
        </w:rPr>
        <w:t xml:space="preserve">import </w:t>
      </w:r>
      <w:r>
        <w:t>BaseModel, Field</w:t>
      </w:r>
      <w:r>
        <w:br/>
      </w:r>
      <w:r>
        <w:br/>
      </w:r>
      <w:r>
        <w:br/>
      </w:r>
      <w:r>
        <w:rPr>
          <w:color w:val="CF8E6D"/>
        </w:rPr>
        <w:t xml:space="preserve">from </w:t>
      </w:r>
      <w:r>
        <w:t xml:space="preserve">kb.utils.task_utils </w:t>
      </w:r>
      <w:r>
        <w:rPr>
          <w:color w:val="CF8E6D"/>
        </w:rPr>
        <w:t xml:space="preserve">import </w:t>
      </w:r>
      <w:r>
        <w:t>*</w:t>
      </w:r>
      <w:r>
        <w:br/>
      </w:r>
      <w:r>
        <w:rPr>
          <w:color w:val="CF8E6D"/>
        </w:rPr>
        <w:t xml:space="preserve">from </w:t>
      </w:r>
      <w:r>
        <w:t xml:space="preserve">kb.utils.sse_utils </w:t>
      </w:r>
      <w:r>
        <w:rPr>
          <w:color w:val="CF8E6D"/>
        </w:rPr>
        <w:t xml:space="preserve">import </w:t>
      </w:r>
      <w:r>
        <w:t>*</w:t>
      </w:r>
      <w:r>
        <w:br/>
      </w:r>
      <w:r>
        <w:rPr>
          <w:color w:val="CF8E6D"/>
        </w:rPr>
        <w:t xml:space="preserve">from </w:t>
      </w:r>
      <w:r>
        <w:t xml:space="preserve">kb.utils.mongo_history_utils </w:t>
      </w:r>
      <w:r>
        <w:rPr>
          <w:color w:val="CF8E6D"/>
        </w:rPr>
        <w:t xml:space="preserve">import </w:t>
      </w:r>
      <w:r>
        <w:t>*</w:t>
      </w:r>
      <w:r>
        <w:br/>
      </w:r>
      <w:r>
        <w:br/>
      </w:r>
      <w:r>
        <w:rPr>
          <w:color w:val="CF8E6D"/>
        </w:rPr>
        <w:t xml:space="preserve">from </w:t>
      </w:r>
      <w:r>
        <w:t xml:space="preserve">kb.query_process.main_graph </w:t>
      </w:r>
      <w:r>
        <w:rPr>
          <w:color w:val="CF8E6D"/>
        </w:rPr>
        <w:t xml:space="preserve">import </w:t>
      </w:r>
      <w:r>
        <w:t>query_app</w:t>
      </w:r>
      <w:r>
        <w:br/>
      </w:r>
      <w:r>
        <w:br/>
      </w:r>
      <w:r>
        <w:rPr>
          <w:color w:val="CF8E6D"/>
        </w:rPr>
        <w:t xml:space="preserve">async def </w:t>
      </w:r>
      <w:r>
        <w:rPr>
          <w:color w:val="56A8F5"/>
        </w:rPr>
        <w:t>test_output_answer</w:t>
      </w:r>
      <w:r>
        <w:t>(session_id:</w:t>
      </w:r>
      <w:r>
        <w:rPr>
          <w:color w:val="8888C6"/>
        </w:rPr>
        <w:t>str</w:t>
      </w:r>
      <w:r>
        <w:t>):</w:t>
      </w:r>
      <w:r>
        <w:br/>
        <w:t xml:space="preserve">    </w:t>
      </w:r>
      <w:r>
        <w:rPr>
          <w:i/>
          <w:iCs/>
          <w:color w:val="5F826B"/>
        </w:rPr>
        <w:t>"""</w:t>
      </w:r>
      <w:r>
        <w:rPr>
          <w:i/>
          <w:iCs/>
          <w:color w:val="5F826B"/>
        </w:rPr>
        <w:br/>
        <w:t xml:space="preserve">     </w:t>
      </w:r>
      <w:r>
        <w:rPr>
          <w:i/>
          <w:iCs/>
          <w:color w:val="5F826B"/>
        </w:rPr>
        <w:t>测试</w:t>
      </w:r>
      <w:r>
        <w:rPr>
          <w:i/>
          <w:iCs/>
          <w:color w:val="5F826B"/>
        </w:rPr>
        <w:t>sse</w:t>
      </w:r>
      <w:r>
        <w:rPr>
          <w:i/>
          <w:iCs/>
          <w:color w:val="5F826B"/>
        </w:rPr>
        <w:t>发展给前端</w:t>
      </w:r>
      <w:r>
        <w:rPr>
          <w:i/>
          <w:iCs/>
          <w:color w:val="5F826B"/>
        </w:rPr>
        <w:br/>
        <w:t xml:space="preserve">    """</w:t>
      </w:r>
      <w:r>
        <w:rPr>
          <w:i/>
          <w:iCs/>
          <w:color w:val="5F826B"/>
        </w:rPr>
        <w:br/>
        <w:t xml:space="preserve">    </w:t>
      </w:r>
      <w:r>
        <w:rPr>
          <w:color w:val="8888C6"/>
        </w:rPr>
        <w:t>print</w:t>
      </w:r>
      <w:r>
        <w:t>(</w:t>
      </w:r>
      <w:r>
        <w:rPr>
          <w:color w:val="6AAB73"/>
        </w:rPr>
        <w:t>f"</w:t>
      </w:r>
      <w:r>
        <w:rPr>
          <w:color w:val="6AAB73"/>
        </w:rPr>
        <w:t>开始输出答案</w:t>
      </w:r>
      <w:r>
        <w:rPr>
          <w:color w:val="6AAB73"/>
        </w:rPr>
        <w:t>...</w:t>
      </w:r>
      <w:r>
        <w:rPr>
          <w:color w:val="CF8E6D"/>
        </w:rPr>
        <w:t>{</w:t>
      </w:r>
      <w:r>
        <w:t>session_id</w:t>
      </w:r>
      <w:r>
        <w:rPr>
          <w:color w:val="CF8E6D"/>
        </w:rPr>
        <w:t>}</w:t>
      </w:r>
      <w:r>
        <w:rPr>
          <w:color w:val="6AAB73"/>
        </w:rPr>
        <w:t>"</w:t>
      </w:r>
      <w:r>
        <w:t>)</w:t>
      </w:r>
      <w:r>
        <w:br/>
        <w:t xml:space="preserve">    answer_str= </w:t>
      </w:r>
      <w:r>
        <w:rPr>
          <w:color w:val="6AAB73"/>
        </w:rPr>
        <w:t>"</w:t>
      </w:r>
      <w:r>
        <w:rPr>
          <w:color w:val="6AAB73"/>
        </w:rPr>
        <w:t>您好，您的答案是</w:t>
      </w:r>
      <w:r>
        <w:rPr>
          <w:color w:val="6AAB73"/>
        </w:rPr>
        <w:t>1234567890123456789123456789123456789123456789"</w:t>
      </w:r>
      <w:r>
        <w:rPr>
          <w:color w:val="6AAB73"/>
        </w:rPr>
        <w:br/>
      </w:r>
      <w:r>
        <w:rPr>
          <w:color w:val="6AAB73"/>
        </w:rPr>
        <w:lastRenderedPageBreak/>
        <w:t xml:space="preserve">    </w:t>
      </w:r>
      <w:r>
        <w:rPr>
          <w:color w:val="9F86EA"/>
        </w:rPr>
        <w:t>#</w:t>
      </w:r>
      <w:r>
        <w:rPr>
          <w:color w:val="9F86EA"/>
        </w:rPr>
        <w:t>逐个字符进行发送</w:t>
      </w:r>
      <w:r>
        <w:rPr>
          <w:color w:val="9F86EA"/>
        </w:rPr>
        <w:br/>
        <w:t xml:space="preserve">    </w:t>
      </w:r>
      <w:r>
        <w:t>final_answer=</w:t>
      </w:r>
      <w:r>
        <w:rPr>
          <w:color w:val="6AAB73"/>
        </w:rPr>
        <w:t>""</w:t>
      </w:r>
      <w:r>
        <w:rPr>
          <w:color w:val="6AAB73"/>
        </w:rPr>
        <w:br/>
        <w:t xml:space="preserve">    </w:t>
      </w:r>
      <w:r>
        <w:rPr>
          <w:color w:val="CF8E6D"/>
        </w:rPr>
        <w:t xml:space="preserve">for </w:t>
      </w:r>
      <w:r>
        <w:t xml:space="preserve">i </w:t>
      </w:r>
      <w:r>
        <w:rPr>
          <w:color w:val="CF8E6D"/>
        </w:rPr>
        <w:t xml:space="preserve">in </w:t>
      </w:r>
      <w:r>
        <w:rPr>
          <w:color w:val="8888C6"/>
        </w:rPr>
        <w:t>range</w:t>
      </w:r>
      <w:r>
        <w:t>(</w:t>
      </w:r>
      <w:r>
        <w:rPr>
          <w:color w:val="8888C6"/>
        </w:rPr>
        <w:t>len</w:t>
      </w:r>
      <w:r>
        <w:t>(answer_str)):</w:t>
      </w:r>
      <w:r>
        <w:br/>
        <w:t xml:space="preserve">        </w:t>
      </w:r>
      <w:r>
        <w:rPr>
          <w:color w:val="9F86EA"/>
        </w:rPr>
        <w:t xml:space="preserve"># </w:t>
      </w:r>
      <w:r>
        <w:rPr>
          <w:color w:val="9F86EA"/>
        </w:rPr>
        <w:t>延迟</w:t>
      </w:r>
      <w:r>
        <w:rPr>
          <w:color w:val="9F86EA"/>
        </w:rPr>
        <w:t>10</w:t>
      </w:r>
      <w:r>
        <w:rPr>
          <w:color w:val="9F86EA"/>
        </w:rPr>
        <w:t>毫秒</w:t>
      </w:r>
      <w:r>
        <w:rPr>
          <w:color w:val="9F86EA"/>
        </w:rPr>
        <w:br/>
        <w:t xml:space="preserve">        </w:t>
      </w:r>
      <w:r>
        <w:rPr>
          <w:color w:val="CF8E6D"/>
        </w:rPr>
        <w:t xml:space="preserve">await </w:t>
      </w:r>
      <w:r>
        <w:t>asyncio.sleep(</w:t>
      </w:r>
      <w:r>
        <w:rPr>
          <w:color w:val="2AACB8"/>
        </w:rPr>
        <w:t>0.05</w:t>
      </w:r>
      <w:r>
        <w:t>)</w:t>
      </w:r>
      <w:r>
        <w:br/>
        <w:t xml:space="preserve">        final_answer+=answer_str[i]</w:t>
      </w:r>
      <w:r>
        <w:br/>
        <w:t xml:space="preserve">        push_to_session(session_id,SSEEvent.DELTA,{</w:t>
      </w:r>
      <w:r>
        <w:rPr>
          <w:color w:val="6AAB73"/>
        </w:rPr>
        <w:t>"delta"</w:t>
      </w:r>
      <w:r>
        <w:t xml:space="preserve">:answer_str[i]}) </w:t>
      </w:r>
      <w:r>
        <w:rPr>
          <w:color w:val="9F86EA"/>
        </w:rPr>
        <w:t>#</w:t>
      </w:r>
      <w:r>
        <w:rPr>
          <w:color w:val="9F86EA"/>
        </w:rPr>
        <w:t>推送增量代码</w:t>
      </w:r>
      <w:r>
        <w:rPr>
          <w:color w:val="9F86EA"/>
        </w:rPr>
        <w:br/>
        <w:t xml:space="preserve">    </w:t>
      </w:r>
      <w:r>
        <w:rPr>
          <w:color w:val="8888C6"/>
        </w:rPr>
        <w:t>print</w:t>
      </w:r>
      <w:r>
        <w:t>(</w:t>
      </w:r>
      <w:r>
        <w:rPr>
          <w:color w:val="6AAB73"/>
        </w:rPr>
        <w:t>f"</w:t>
      </w:r>
      <w:r>
        <w:rPr>
          <w:color w:val="6AAB73"/>
        </w:rPr>
        <w:t>输出完成</w:t>
      </w:r>
      <w:r>
        <w:rPr>
          <w:color w:val="6AAB73"/>
        </w:rPr>
        <w:t>...."</w:t>
      </w:r>
      <w:r>
        <w:t>)</w:t>
      </w:r>
      <w:r>
        <w:br/>
        <w:t xml:space="preserve">    update_task_status(session_id, TASK_STATUS_COMPLETED,</w:t>
      </w:r>
      <w:r>
        <w:rPr>
          <w:color w:val="CF8E6D"/>
        </w:rPr>
        <w:t>True</w:t>
      </w:r>
      <w:r>
        <w:t xml:space="preserve">) </w:t>
      </w:r>
      <w:r>
        <w:rPr>
          <w:color w:val="9F86EA"/>
        </w:rPr>
        <w:t>#</w:t>
      </w:r>
      <w:r>
        <w:rPr>
          <w:color w:val="9F86EA"/>
        </w:rPr>
        <w:t>把状态也推送到队列中</w:t>
      </w:r>
      <w:r>
        <w:rPr>
          <w:color w:val="9F86EA"/>
        </w:rPr>
        <w:br/>
        <w:t xml:space="preserve">    </w:t>
      </w:r>
      <w:r>
        <w:t>clear_task(session_id)</w:t>
      </w:r>
      <w:r>
        <w:br/>
      </w:r>
      <w:r>
        <w:br/>
      </w:r>
      <w:r>
        <w:br/>
      </w:r>
      <w:r>
        <w:rPr>
          <w:color w:val="CF8E6D"/>
        </w:rPr>
        <w:t xml:space="preserve">def </w:t>
      </w:r>
      <w:r>
        <w:rPr>
          <w:color w:val="56A8F5"/>
        </w:rPr>
        <w:t>run_query_graph</w:t>
      </w:r>
      <w:r>
        <w:t>(session_id:</w:t>
      </w:r>
      <w:r>
        <w:rPr>
          <w:color w:val="8888C6"/>
        </w:rPr>
        <w:t>str</w:t>
      </w:r>
      <w:r>
        <w:t>,user_query:</w:t>
      </w:r>
      <w:r>
        <w:rPr>
          <w:color w:val="8888C6"/>
        </w:rPr>
        <w:t>str</w:t>
      </w:r>
      <w:r>
        <w:t>,is_stream:</w:t>
      </w:r>
      <w:r>
        <w:rPr>
          <w:color w:val="8888C6"/>
        </w:rPr>
        <w:t>bool</w:t>
      </w:r>
      <w:r>
        <w:t>):</w:t>
      </w:r>
      <w:r>
        <w:br/>
        <w:t xml:space="preserve">    </w:t>
      </w:r>
      <w:r>
        <w:rPr>
          <w:color w:val="8888C6"/>
        </w:rPr>
        <w:t>print</w:t>
      </w:r>
      <w:r>
        <w:t>(</w:t>
      </w:r>
      <w:r>
        <w:rPr>
          <w:color w:val="6AAB73"/>
        </w:rPr>
        <w:t>f"</w:t>
      </w:r>
      <w:r>
        <w:rPr>
          <w:color w:val="6AAB73"/>
        </w:rPr>
        <w:t>开始流程图处理</w:t>
      </w:r>
      <w:r>
        <w:rPr>
          <w:color w:val="6AAB73"/>
        </w:rPr>
        <w:t>...</w:t>
      </w:r>
      <w:r>
        <w:rPr>
          <w:color w:val="CF8E6D"/>
        </w:rPr>
        <w:t>{</w:t>
      </w:r>
      <w:r>
        <w:t>session_id</w:t>
      </w:r>
      <w:r>
        <w:rPr>
          <w:color w:val="CF8E6D"/>
        </w:rPr>
        <w:t>} {</w:t>
      </w:r>
      <w:r>
        <w:t>user_query</w:t>
      </w:r>
      <w:r>
        <w:rPr>
          <w:color w:val="CF8E6D"/>
        </w:rPr>
        <w:t>} {</w:t>
      </w:r>
      <w:r>
        <w:t>is_stream</w:t>
      </w:r>
      <w:r>
        <w:rPr>
          <w:color w:val="CF8E6D"/>
        </w:rPr>
        <w:t>}</w:t>
      </w:r>
      <w:r>
        <w:rPr>
          <w:color w:val="6AAB73"/>
        </w:rPr>
        <w:t>"</w:t>
      </w:r>
      <w:r>
        <w:t>)</w:t>
      </w:r>
      <w:r>
        <w:br/>
      </w:r>
      <w:r>
        <w:br/>
        <w:t xml:space="preserve">    </w:t>
      </w:r>
      <w:r>
        <w:rPr>
          <w:color w:val="CF8E6D"/>
        </w:rPr>
        <w:t xml:space="preserve">if </w:t>
      </w:r>
      <w:r>
        <w:t>is_stream:</w:t>
      </w:r>
      <w:r>
        <w:br/>
        <w:t xml:space="preserve">        create_sse_queue(session_id)</w:t>
      </w:r>
      <w:r>
        <w:br/>
        <w:t xml:space="preserve">       </w:t>
      </w:r>
      <w:r>
        <w:rPr>
          <w:color w:val="9F86EA"/>
        </w:rPr>
        <w:t># await test_output_answer(session_id)</w:t>
      </w:r>
      <w:r>
        <w:rPr>
          <w:color w:val="9F86EA"/>
        </w:rPr>
        <w:br/>
      </w:r>
      <w:r>
        <w:rPr>
          <w:color w:val="9F86EA"/>
        </w:rPr>
        <w:br/>
        <w:t xml:space="preserve">    </w:t>
      </w:r>
      <w:r>
        <w:t>default_state= {</w:t>
      </w:r>
      <w:r>
        <w:rPr>
          <w:color w:val="6AAB73"/>
        </w:rPr>
        <w:t>"original_query"</w:t>
      </w:r>
      <w:r>
        <w:t xml:space="preserve">: user_query, </w:t>
      </w:r>
      <w:r>
        <w:rPr>
          <w:color w:val="6AAB73"/>
        </w:rPr>
        <w:t>"session_id"</w:t>
      </w:r>
      <w:r>
        <w:t xml:space="preserve">: session_id, </w:t>
      </w:r>
      <w:r>
        <w:rPr>
          <w:color w:val="6AAB73"/>
        </w:rPr>
        <w:t>"is_stream"</w:t>
      </w:r>
      <w:r>
        <w:t>: is_stream}</w:t>
      </w:r>
      <w:r>
        <w:br/>
        <w:t xml:space="preserve">    query_app.invoke(default_state)</w:t>
      </w:r>
      <w:r>
        <w:br/>
        <w:t xml:space="preserve">    update_task_status(session_id, TASK_STATUS_COMPLETED, is_stream)</w:t>
      </w:r>
      <w:r>
        <w:br/>
      </w:r>
      <w:r>
        <w:br/>
        <w:t>app=FastAPI(</w:t>
      </w:r>
      <w:r>
        <w:rPr>
          <w:color w:val="AA4926"/>
        </w:rPr>
        <w:t>title</w:t>
      </w:r>
      <w:r>
        <w:t>=</w:t>
      </w:r>
      <w:r>
        <w:rPr>
          <w:color w:val="6AAB73"/>
        </w:rPr>
        <w:t>"Query Service"</w:t>
      </w:r>
      <w:r>
        <w:t xml:space="preserve">, </w:t>
      </w:r>
      <w:r>
        <w:rPr>
          <w:color w:val="AA4926"/>
        </w:rPr>
        <w:t>description</w:t>
      </w:r>
      <w:r>
        <w:t>=</w:t>
      </w:r>
      <w:r>
        <w:rPr>
          <w:color w:val="6AAB73"/>
        </w:rPr>
        <w:t>"</w:t>
      </w:r>
      <w:r>
        <w:rPr>
          <w:color w:val="6AAB73"/>
        </w:rPr>
        <w:t>知识库查询服务</w:t>
      </w:r>
      <w:r>
        <w:rPr>
          <w:color w:val="6AAB73"/>
        </w:rPr>
        <w:t>"</w:t>
      </w:r>
      <w:r>
        <w:t>)</w:t>
      </w:r>
      <w:r>
        <w:br/>
      </w:r>
      <w:r>
        <w:br/>
        <w:t xml:space="preserve"> </w:t>
      </w:r>
      <w:r>
        <w:br/>
      </w:r>
      <w:r>
        <w:rPr>
          <w:color w:val="B3AE60"/>
        </w:rPr>
        <w:t>@app.get</w:t>
      </w:r>
      <w:r>
        <w:t>(</w:t>
      </w:r>
      <w:r>
        <w:rPr>
          <w:color w:val="6AAB73"/>
        </w:rPr>
        <w:t>"/chat.html"</w:t>
      </w:r>
      <w:r>
        <w:t>)</w:t>
      </w:r>
      <w:r>
        <w:br/>
      </w:r>
      <w:r>
        <w:rPr>
          <w:color w:val="CF8E6D"/>
        </w:rPr>
        <w:t xml:space="preserve">async def </w:t>
      </w:r>
      <w:r>
        <w:rPr>
          <w:color w:val="56A8F5"/>
        </w:rPr>
        <w:t>chat</w:t>
      </w:r>
      <w:r>
        <w:t>():</w:t>
      </w:r>
      <w:r>
        <w:br/>
        <w:t xml:space="preserve">    page_file_path = os.path.join(os.path.dirname(__file__),   </w:t>
      </w:r>
      <w:r>
        <w:rPr>
          <w:color w:val="6AAB73"/>
        </w:rPr>
        <w:t>"page/chat.html"</w:t>
      </w:r>
      <w:r>
        <w:t>)</w:t>
      </w:r>
      <w:r>
        <w:br/>
        <w:t xml:space="preserve">    </w:t>
      </w:r>
      <w:r>
        <w:rPr>
          <w:color w:val="CF8E6D"/>
        </w:rPr>
        <w:t xml:space="preserve">return  </w:t>
      </w:r>
      <w:r>
        <w:t>FileResponse(page_file_path)</w:t>
      </w:r>
      <w:r>
        <w:br/>
      </w:r>
      <w:r>
        <w:br/>
      </w:r>
      <w:r>
        <w:br/>
      </w:r>
      <w:r>
        <w:br/>
      </w:r>
      <w:r>
        <w:rPr>
          <w:color w:val="CF8E6D"/>
        </w:rPr>
        <w:t xml:space="preserve">class </w:t>
      </w:r>
      <w:r>
        <w:t>QueryRequest(BaseModel):</w:t>
      </w:r>
      <w:r>
        <w:br/>
        <w:t xml:space="preserve">    query: </w:t>
      </w:r>
      <w:r>
        <w:rPr>
          <w:color w:val="8888C6"/>
        </w:rPr>
        <w:t>str</w:t>
      </w:r>
      <w:r>
        <w:t xml:space="preserve">=Field(..., </w:t>
      </w:r>
      <w:r>
        <w:rPr>
          <w:color w:val="AA4926"/>
        </w:rPr>
        <w:t>description</w:t>
      </w:r>
      <w:r>
        <w:t>=</w:t>
      </w:r>
      <w:r>
        <w:rPr>
          <w:color w:val="6AAB73"/>
        </w:rPr>
        <w:t>"</w:t>
      </w:r>
      <w:r>
        <w:rPr>
          <w:color w:val="6AAB73"/>
        </w:rPr>
        <w:t>查询内容</w:t>
      </w:r>
      <w:r>
        <w:rPr>
          <w:color w:val="6AAB73"/>
        </w:rPr>
        <w:t>"</w:t>
      </w:r>
      <w:r>
        <w:t>)</w:t>
      </w:r>
      <w:r>
        <w:br/>
        <w:t xml:space="preserve">    session_id: Optional[</w:t>
      </w:r>
      <w:r>
        <w:rPr>
          <w:color w:val="8888C6"/>
        </w:rPr>
        <w:t>str</w:t>
      </w:r>
      <w:r>
        <w:t>]=Field(</w:t>
      </w:r>
      <w:r>
        <w:rPr>
          <w:color w:val="CF8E6D"/>
        </w:rPr>
        <w:t>None</w:t>
      </w:r>
      <w:r>
        <w:t xml:space="preserve">, </w:t>
      </w:r>
      <w:r>
        <w:rPr>
          <w:color w:val="AA4926"/>
        </w:rPr>
        <w:t>description</w:t>
      </w:r>
      <w:r>
        <w:t>=</w:t>
      </w:r>
      <w:r>
        <w:rPr>
          <w:color w:val="6AAB73"/>
        </w:rPr>
        <w:t>"</w:t>
      </w:r>
      <w:r>
        <w:rPr>
          <w:color w:val="6AAB73"/>
        </w:rPr>
        <w:t>会话</w:t>
      </w:r>
      <w:r>
        <w:rPr>
          <w:color w:val="6AAB73"/>
        </w:rPr>
        <w:t>ID"</w:t>
      </w:r>
      <w:r>
        <w:t>)</w:t>
      </w:r>
      <w:r>
        <w:br/>
        <w:t xml:space="preserve">    is_stream: </w:t>
      </w:r>
      <w:r>
        <w:rPr>
          <w:color w:val="8888C6"/>
        </w:rPr>
        <w:t xml:space="preserve">bool </w:t>
      </w:r>
      <w:r>
        <w:t>= Field(</w:t>
      </w:r>
      <w:r>
        <w:rPr>
          <w:color w:val="CF8E6D"/>
        </w:rPr>
        <w:t>False</w:t>
      </w:r>
      <w:r>
        <w:t xml:space="preserve">, </w:t>
      </w:r>
      <w:r>
        <w:rPr>
          <w:color w:val="AA4926"/>
        </w:rPr>
        <w:t>description</w:t>
      </w:r>
      <w:r>
        <w:t>=</w:t>
      </w:r>
      <w:r>
        <w:rPr>
          <w:color w:val="6AAB73"/>
        </w:rPr>
        <w:t>"</w:t>
      </w:r>
      <w:r>
        <w:rPr>
          <w:color w:val="6AAB73"/>
        </w:rPr>
        <w:t>是否流式返回</w:t>
      </w:r>
      <w:r>
        <w:rPr>
          <w:color w:val="6AAB73"/>
        </w:rPr>
        <w:t>"</w:t>
      </w:r>
      <w:r>
        <w:t>)</w:t>
      </w:r>
      <w:r>
        <w:br/>
      </w:r>
      <w:r>
        <w:br/>
      </w:r>
      <w:r>
        <w:rPr>
          <w:color w:val="B3AE60"/>
        </w:rPr>
        <w:t>@app.post</w:t>
      </w:r>
      <w:r>
        <w:t>(</w:t>
      </w:r>
      <w:r>
        <w:rPr>
          <w:color w:val="6AAB73"/>
        </w:rPr>
        <w:t xml:space="preserve">"/query" </w:t>
      </w:r>
      <w:r>
        <w:t>)</w:t>
      </w:r>
      <w:r>
        <w:br/>
      </w:r>
      <w:r>
        <w:rPr>
          <w:color w:val="CF8E6D"/>
        </w:rPr>
        <w:t xml:space="preserve">async def </w:t>
      </w:r>
      <w:r>
        <w:rPr>
          <w:color w:val="56A8F5"/>
        </w:rPr>
        <w:t>query</w:t>
      </w:r>
      <w:r>
        <w:t>(request: QueryRequest,background_tasks:BackgroundTasks):</w:t>
      </w:r>
      <w:r>
        <w:br/>
        <w:t xml:space="preserve">    </w:t>
      </w:r>
      <w:r>
        <w:rPr>
          <w:i/>
          <w:iCs/>
          <w:color w:val="5F826B"/>
        </w:rPr>
        <w:t>"""</w:t>
      </w:r>
      <w:r>
        <w:rPr>
          <w:i/>
          <w:iCs/>
          <w:color w:val="5F826B"/>
        </w:rPr>
        <w:br/>
        <w:t xml:space="preserve">    1 </w:t>
      </w:r>
      <w:r>
        <w:rPr>
          <w:i/>
          <w:iCs/>
          <w:color w:val="5F826B"/>
        </w:rPr>
        <w:t>解析参数</w:t>
      </w:r>
      <w:r>
        <w:rPr>
          <w:i/>
          <w:iCs/>
          <w:color w:val="5F826B"/>
        </w:rPr>
        <w:br/>
        <w:t xml:space="preserve">    2 </w:t>
      </w:r>
      <w:r>
        <w:rPr>
          <w:i/>
          <w:iCs/>
          <w:color w:val="5F826B"/>
        </w:rPr>
        <w:t>更新任务状态</w:t>
      </w:r>
      <w:r>
        <w:rPr>
          <w:i/>
          <w:iCs/>
          <w:color w:val="5F826B"/>
        </w:rPr>
        <w:br/>
        <w:t xml:space="preserve">    3 </w:t>
      </w:r>
      <w:r>
        <w:rPr>
          <w:i/>
          <w:iCs/>
          <w:color w:val="5F826B"/>
        </w:rPr>
        <w:t>调用处理流程图</w:t>
      </w:r>
      <w:r>
        <w:rPr>
          <w:i/>
          <w:iCs/>
          <w:color w:val="5F826B"/>
        </w:rPr>
        <w:br/>
        <w:t xml:space="preserve">    4 </w:t>
      </w:r>
      <w:r>
        <w:rPr>
          <w:i/>
          <w:iCs/>
          <w:color w:val="5F826B"/>
        </w:rPr>
        <w:t>返回结果</w:t>
      </w:r>
      <w:r>
        <w:rPr>
          <w:i/>
          <w:iCs/>
          <w:color w:val="5F826B"/>
        </w:rPr>
        <w:br/>
        <w:t xml:space="preserve">    """</w:t>
      </w:r>
      <w:r>
        <w:rPr>
          <w:i/>
          <w:iCs/>
          <w:color w:val="5F826B"/>
        </w:rPr>
        <w:br/>
        <w:t xml:space="preserve">    </w:t>
      </w:r>
      <w:r>
        <w:rPr>
          <w:color w:val="9F86EA"/>
        </w:rPr>
        <w:t xml:space="preserve">#1 </w:t>
      </w:r>
      <w:r>
        <w:rPr>
          <w:color w:val="9F86EA"/>
        </w:rPr>
        <w:t>解析参数</w:t>
      </w:r>
      <w:r>
        <w:rPr>
          <w:color w:val="9F86EA"/>
        </w:rPr>
        <w:br/>
        <w:t xml:space="preserve">    </w:t>
      </w:r>
      <w:r>
        <w:t>user_query=request.query</w:t>
      </w:r>
      <w:r>
        <w:br/>
        <w:t xml:space="preserve">    session_id=request.session_id </w:t>
      </w:r>
      <w:r>
        <w:rPr>
          <w:color w:val="CF8E6D"/>
        </w:rPr>
        <w:t xml:space="preserve">if </w:t>
      </w:r>
      <w:r>
        <w:t xml:space="preserve">request.session_id </w:t>
      </w:r>
      <w:r>
        <w:rPr>
          <w:color w:val="CF8E6D"/>
        </w:rPr>
        <w:t xml:space="preserve">else </w:t>
      </w:r>
      <w:r>
        <w:rPr>
          <w:color w:val="8888C6"/>
        </w:rPr>
        <w:t>str</w:t>
      </w:r>
      <w:r>
        <w:t>(uuid.uuid4())</w:t>
      </w:r>
      <w:r>
        <w:br/>
        <w:t xml:space="preserve">    is_stream=request.is_stream</w:t>
      </w:r>
      <w:r>
        <w:br/>
        <w:t xml:space="preserve">    </w:t>
      </w:r>
      <w:r>
        <w:rPr>
          <w:color w:val="9F86EA"/>
        </w:rPr>
        <w:t xml:space="preserve">#2 </w:t>
      </w:r>
      <w:r>
        <w:rPr>
          <w:color w:val="9F86EA"/>
        </w:rPr>
        <w:t>更新任务状态</w:t>
      </w:r>
      <w:r>
        <w:rPr>
          <w:color w:val="9F86EA"/>
        </w:rPr>
        <w:br/>
        <w:t xml:space="preserve">    </w:t>
      </w:r>
      <w:r>
        <w:t>update_task_status(session_id, TASK_STATUS_PROCESSING,is_stream)</w:t>
      </w:r>
      <w:r>
        <w:br/>
      </w:r>
      <w:r>
        <w:br/>
      </w:r>
      <w:r>
        <w:br/>
        <w:t xml:space="preserve">    </w:t>
      </w:r>
      <w:r>
        <w:rPr>
          <w:color w:val="9F86EA"/>
        </w:rPr>
        <w:t xml:space="preserve">#3 </w:t>
      </w:r>
      <w:r>
        <w:rPr>
          <w:color w:val="9F86EA"/>
        </w:rPr>
        <w:t>调用处理流程图</w:t>
      </w:r>
      <w:r>
        <w:rPr>
          <w:color w:val="9F86EA"/>
        </w:rPr>
        <w:br/>
        <w:t xml:space="preserve">    </w:t>
      </w:r>
      <w:r>
        <w:rPr>
          <w:color w:val="8888C6"/>
        </w:rPr>
        <w:t>print</w:t>
      </w:r>
      <w:r>
        <w:t>(</w:t>
      </w:r>
      <w:r>
        <w:rPr>
          <w:color w:val="6AAB73"/>
        </w:rPr>
        <w:t>"</w:t>
      </w:r>
      <w:r>
        <w:rPr>
          <w:color w:val="6AAB73"/>
        </w:rPr>
        <w:t>开始处理流程</w:t>
      </w:r>
      <w:r>
        <w:rPr>
          <w:color w:val="6AAB73"/>
        </w:rPr>
        <w:t>..."</w:t>
      </w:r>
      <w:r>
        <w:t>)</w:t>
      </w:r>
      <w:r>
        <w:br/>
        <w:t xml:space="preserve">    </w:t>
      </w:r>
      <w:r>
        <w:rPr>
          <w:color w:val="CF8E6D"/>
        </w:rPr>
        <w:t xml:space="preserve">if </w:t>
      </w:r>
      <w:r>
        <w:t>is_stream:</w:t>
      </w:r>
      <w:r>
        <w:br/>
        <w:t xml:space="preserve">        background_tasks.add_task(run_query_graph, session_id, user_query, is_stream)</w:t>
      </w:r>
      <w:r>
        <w:br/>
        <w:t xml:space="preserve">        </w:t>
      </w:r>
      <w:r>
        <w:rPr>
          <w:color w:val="CF8E6D"/>
        </w:rPr>
        <w:t xml:space="preserve">return </w:t>
      </w:r>
      <w:r>
        <w:t>{</w:t>
      </w:r>
      <w:r>
        <w:rPr>
          <w:color w:val="6AAB73"/>
        </w:rPr>
        <w:t>"message"</w:t>
      </w:r>
      <w:r>
        <w:t xml:space="preserve">: </w:t>
      </w:r>
      <w:r>
        <w:rPr>
          <w:color w:val="6AAB73"/>
        </w:rPr>
        <w:t>"</w:t>
      </w:r>
      <w:r>
        <w:rPr>
          <w:color w:val="6AAB73"/>
        </w:rPr>
        <w:t>正在处理</w:t>
      </w:r>
      <w:r>
        <w:rPr>
          <w:color w:val="6AAB73"/>
        </w:rPr>
        <w:t>..."</w:t>
      </w:r>
      <w:r>
        <w:t xml:space="preserve">, </w:t>
      </w:r>
      <w:r>
        <w:rPr>
          <w:color w:val="6AAB73"/>
        </w:rPr>
        <w:t>"session_id"</w:t>
      </w:r>
      <w:r>
        <w:t>: session_id}</w:t>
      </w:r>
      <w:r>
        <w:br/>
        <w:t xml:space="preserve">    </w:t>
      </w:r>
      <w:r>
        <w:rPr>
          <w:color w:val="CF8E6D"/>
        </w:rPr>
        <w:t xml:space="preserve">else </w:t>
      </w:r>
      <w:r>
        <w:t>:</w:t>
      </w:r>
      <w:r>
        <w:br/>
        <w:t xml:space="preserve">        </w:t>
      </w:r>
      <w:r>
        <w:rPr>
          <w:color w:val="CF8E6D"/>
        </w:rPr>
        <w:t xml:space="preserve">await </w:t>
      </w:r>
      <w:r>
        <w:t>run_query_graph(session_id, user_query, request.is_stream)</w:t>
      </w:r>
      <w:r>
        <w:br/>
      </w:r>
      <w:r>
        <w:br/>
      </w:r>
      <w:r>
        <w:br/>
      </w:r>
      <w:r>
        <w:lastRenderedPageBreak/>
        <w:t xml:space="preserve">    </w:t>
      </w:r>
      <w:r>
        <w:rPr>
          <w:color w:val="CF8E6D"/>
        </w:rPr>
        <w:t xml:space="preserve">if </w:t>
      </w:r>
      <w:r>
        <w:t>request.is_stream:</w:t>
      </w:r>
      <w:r>
        <w:br/>
        <w:t xml:space="preserve">        </w:t>
      </w:r>
      <w:r>
        <w:rPr>
          <w:color w:val="CF8E6D"/>
        </w:rPr>
        <w:t xml:space="preserve">return  </w:t>
      </w:r>
      <w:r>
        <w:t xml:space="preserve">{ </w:t>
      </w:r>
      <w:r>
        <w:rPr>
          <w:color w:val="6AAB73"/>
        </w:rPr>
        <w:t>"message"</w:t>
      </w:r>
      <w:r>
        <w:t xml:space="preserve">: </w:t>
      </w:r>
      <w:r>
        <w:rPr>
          <w:color w:val="6AAB73"/>
        </w:rPr>
        <w:t>"</w:t>
      </w:r>
      <w:r>
        <w:rPr>
          <w:color w:val="6AAB73"/>
        </w:rPr>
        <w:t>正在处理</w:t>
      </w:r>
      <w:r>
        <w:rPr>
          <w:color w:val="6AAB73"/>
        </w:rPr>
        <w:t>..."</w:t>
      </w:r>
      <w:r>
        <w:t xml:space="preserve">, </w:t>
      </w:r>
      <w:r>
        <w:rPr>
          <w:color w:val="6AAB73"/>
        </w:rPr>
        <w:t>"session_id"</w:t>
      </w:r>
      <w:r>
        <w:t>: session_id}</w:t>
      </w:r>
      <w:r>
        <w:br/>
        <w:t xml:space="preserve">    </w:t>
      </w:r>
      <w:r>
        <w:rPr>
          <w:color w:val="CF8E6D"/>
        </w:rPr>
        <w:t>else</w:t>
      </w:r>
      <w:r>
        <w:t>:</w:t>
      </w:r>
      <w:r>
        <w:br/>
        <w:t xml:space="preserve">        </w:t>
      </w:r>
      <w:r>
        <w:rPr>
          <w:color w:val="CF8E6D"/>
        </w:rPr>
        <w:t xml:space="preserve">return   </w:t>
      </w:r>
      <w:r>
        <w:t>{</w:t>
      </w:r>
      <w:r>
        <w:br/>
        <w:t xml:space="preserve">                 </w:t>
      </w:r>
      <w:r>
        <w:rPr>
          <w:color w:val="6AAB73"/>
        </w:rPr>
        <w:t>"message"</w:t>
      </w:r>
      <w:r>
        <w:t xml:space="preserve">: </w:t>
      </w:r>
      <w:r>
        <w:rPr>
          <w:color w:val="6AAB73"/>
        </w:rPr>
        <w:t>"</w:t>
      </w:r>
      <w:r>
        <w:rPr>
          <w:color w:val="6AAB73"/>
        </w:rPr>
        <w:t>处理完成</w:t>
      </w:r>
      <w:r>
        <w:rPr>
          <w:color w:val="6AAB73"/>
        </w:rPr>
        <w:t>"</w:t>
      </w:r>
      <w:r>
        <w:t>,</w:t>
      </w:r>
      <w:r>
        <w:br/>
        <w:t xml:space="preserve">                 </w:t>
      </w:r>
      <w:r>
        <w:rPr>
          <w:color w:val="6AAB73"/>
        </w:rPr>
        <w:t>"session_id"</w:t>
      </w:r>
      <w:r>
        <w:t>: session_id,</w:t>
      </w:r>
      <w:r>
        <w:br/>
        <w:t xml:space="preserve">                 </w:t>
      </w:r>
      <w:r>
        <w:rPr>
          <w:color w:val="6AAB73"/>
        </w:rPr>
        <w:t>"answer"</w:t>
      </w:r>
      <w:r>
        <w:t xml:space="preserve">: </w:t>
      </w:r>
      <w:r>
        <w:rPr>
          <w:color w:val="6AAB73"/>
        </w:rPr>
        <w:t>"</w:t>
      </w:r>
      <w:r>
        <w:rPr>
          <w:color w:val="6AAB73"/>
        </w:rPr>
        <w:t>你好，欢迎</w:t>
      </w:r>
      <w:r>
        <w:rPr>
          <w:color w:val="6AAB73"/>
        </w:rPr>
        <w:t>"</w:t>
      </w:r>
      <w:r>
        <w:t>,</w:t>
      </w:r>
      <w:r>
        <w:br/>
        <w:t xml:space="preserve">                 </w:t>
      </w:r>
      <w:r>
        <w:rPr>
          <w:color w:val="6AAB73"/>
        </w:rPr>
        <w:t>"done_list"</w:t>
      </w:r>
      <w:r>
        <w:t>: []</w:t>
      </w:r>
      <w:r>
        <w:br/>
        <w:t xml:space="preserve">             }</w:t>
      </w:r>
      <w:r>
        <w:br/>
      </w:r>
      <w:r>
        <w:br/>
      </w:r>
      <w:r>
        <w:rPr>
          <w:color w:val="B3AE60"/>
        </w:rPr>
        <w:t>@app.get</w:t>
      </w:r>
      <w:r>
        <w:t>(</w:t>
      </w:r>
      <w:r>
        <w:rPr>
          <w:color w:val="6AAB73"/>
        </w:rPr>
        <w:t>"/stream/{session_id}"</w:t>
      </w:r>
      <w:r>
        <w:t>)</w:t>
      </w:r>
      <w:r>
        <w:br/>
      </w:r>
      <w:r>
        <w:rPr>
          <w:color w:val="CF8E6D"/>
        </w:rPr>
        <w:t xml:space="preserve">async def </w:t>
      </w:r>
      <w:r>
        <w:rPr>
          <w:color w:val="56A8F5"/>
        </w:rPr>
        <w:t>stream</w:t>
      </w:r>
      <w:r>
        <w:t xml:space="preserve">(session_id: </w:t>
      </w:r>
      <w:r>
        <w:rPr>
          <w:color w:val="8888C6"/>
        </w:rPr>
        <w:t>str</w:t>
      </w:r>
      <w:r>
        <w:t>,request: Request):</w:t>
      </w:r>
      <w:r>
        <w:br/>
        <w:t xml:space="preserve">    </w:t>
      </w:r>
      <w:r>
        <w:rPr>
          <w:i/>
          <w:iCs/>
          <w:color w:val="5F826B"/>
        </w:rPr>
        <w:t>"""</w:t>
      </w:r>
      <w:r>
        <w:rPr>
          <w:i/>
          <w:iCs/>
          <w:color w:val="5F826B"/>
        </w:rPr>
        <w:br/>
        <w:t xml:space="preserve">    sse </w:t>
      </w:r>
      <w:r>
        <w:rPr>
          <w:i/>
          <w:iCs/>
          <w:color w:val="5F826B"/>
        </w:rPr>
        <w:t>实时返回结果</w:t>
      </w:r>
      <w:r>
        <w:rPr>
          <w:i/>
          <w:iCs/>
          <w:color w:val="5F826B"/>
        </w:rPr>
        <w:br/>
        <w:t xml:space="preserve">    """</w:t>
      </w:r>
      <w:r>
        <w:rPr>
          <w:i/>
          <w:iCs/>
          <w:color w:val="5F826B"/>
        </w:rPr>
        <w:br/>
        <w:t xml:space="preserve">    </w:t>
      </w:r>
      <w:r>
        <w:rPr>
          <w:color w:val="CF8E6D"/>
        </w:rPr>
        <w:t xml:space="preserve">return </w:t>
      </w:r>
      <w:r>
        <w:t xml:space="preserve">StreamingResponse(sse_generator(session_id, request), </w:t>
      </w:r>
      <w:r>
        <w:rPr>
          <w:color w:val="AA4926"/>
        </w:rPr>
        <w:t>media_type</w:t>
      </w:r>
      <w:r>
        <w:t>=</w:t>
      </w:r>
      <w:r>
        <w:rPr>
          <w:color w:val="6AAB73"/>
        </w:rPr>
        <w:t>"text/event-stream"</w:t>
      </w:r>
      <w:r>
        <w:t>)</w:t>
      </w:r>
      <w:r>
        <w:br/>
      </w:r>
      <w:r>
        <w:br/>
      </w:r>
      <w:r>
        <w:rPr>
          <w:color w:val="B3AE60"/>
        </w:rPr>
        <w:t>@app.get</w:t>
      </w:r>
      <w:r>
        <w:t>(</w:t>
      </w:r>
      <w:r>
        <w:rPr>
          <w:color w:val="6AAB73"/>
        </w:rPr>
        <w:t>"/health"</w:t>
      </w:r>
      <w:r>
        <w:t>)</w:t>
      </w:r>
      <w:r>
        <w:br/>
      </w:r>
      <w:r>
        <w:rPr>
          <w:color w:val="CF8E6D"/>
        </w:rPr>
        <w:t xml:space="preserve">async def </w:t>
      </w:r>
      <w:r>
        <w:rPr>
          <w:color w:val="56A8F5"/>
        </w:rPr>
        <w:t>health</w:t>
      </w:r>
      <w:r>
        <w:t>():</w:t>
      </w:r>
      <w:r>
        <w:br/>
        <w:t xml:space="preserve">    </w:t>
      </w:r>
      <w:r>
        <w:rPr>
          <w:i/>
          <w:iCs/>
          <w:color w:val="5F826B"/>
        </w:rPr>
        <w:t>"""</w:t>
      </w:r>
      <w:r>
        <w:rPr>
          <w:i/>
          <w:iCs/>
          <w:color w:val="5F826B"/>
        </w:rPr>
        <w:br/>
        <w:t xml:space="preserve">    </w:t>
      </w:r>
      <w:r>
        <w:rPr>
          <w:i/>
          <w:iCs/>
          <w:color w:val="5F826B"/>
        </w:rPr>
        <w:t>检查服务是否正常</w:t>
      </w:r>
      <w:r>
        <w:rPr>
          <w:i/>
          <w:iCs/>
          <w:color w:val="5F826B"/>
        </w:rPr>
        <w:br/>
        <w:t xml:space="preserve">    """</w:t>
      </w:r>
      <w:r>
        <w:rPr>
          <w:i/>
          <w:iCs/>
          <w:color w:val="5F826B"/>
        </w:rPr>
        <w:br/>
        <w:t xml:space="preserve">    </w:t>
      </w:r>
      <w:r>
        <w:rPr>
          <w:color w:val="CF8E6D"/>
        </w:rPr>
        <w:t xml:space="preserve">return </w:t>
      </w:r>
      <w:r>
        <w:t>{</w:t>
      </w:r>
      <w:r>
        <w:rPr>
          <w:color w:val="6AAB73"/>
        </w:rPr>
        <w:t>"ok"</w:t>
      </w:r>
      <w:r>
        <w:t xml:space="preserve">: </w:t>
      </w:r>
      <w:r>
        <w:rPr>
          <w:color w:val="CF8E6D"/>
        </w:rPr>
        <w:t>True</w:t>
      </w:r>
      <w:r>
        <w:t>}</w:t>
      </w:r>
      <w:r>
        <w:br/>
      </w:r>
      <w:r>
        <w:br/>
      </w:r>
      <w:r>
        <w:br/>
      </w:r>
      <w:r>
        <w:rPr>
          <w:color w:val="B3AE60"/>
        </w:rPr>
        <w:t>@app.get</w:t>
      </w:r>
      <w:r>
        <w:t>(</w:t>
      </w:r>
      <w:r>
        <w:rPr>
          <w:color w:val="6AAB73"/>
        </w:rPr>
        <w:t>"/history/{session_id}"</w:t>
      </w:r>
      <w:r>
        <w:t>)</w:t>
      </w:r>
      <w:r>
        <w:br/>
      </w:r>
      <w:r>
        <w:rPr>
          <w:color w:val="CF8E6D"/>
        </w:rPr>
        <w:t xml:space="preserve">async def </w:t>
      </w:r>
      <w:r>
        <w:rPr>
          <w:color w:val="56A8F5"/>
        </w:rPr>
        <w:t>history</w:t>
      </w:r>
      <w:r>
        <w:t xml:space="preserve">(session_id: </w:t>
      </w:r>
      <w:r>
        <w:rPr>
          <w:color w:val="8888C6"/>
        </w:rPr>
        <w:t>str</w:t>
      </w:r>
      <w:r>
        <w:t xml:space="preserve">, limit: </w:t>
      </w:r>
      <w:r>
        <w:rPr>
          <w:color w:val="8888C6"/>
        </w:rPr>
        <w:t xml:space="preserve">int </w:t>
      </w:r>
      <w:r>
        <w:t xml:space="preserve">= </w:t>
      </w:r>
      <w:r>
        <w:rPr>
          <w:color w:val="2AACB8"/>
        </w:rPr>
        <w:t>50</w:t>
      </w:r>
      <w:r>
        <w:t>):</w:t>
      </w:r>
      <w:r>
        <w:br/>
        <w:t xml:space="preserve">    </w:t>
      </w:r>
      <w:r>
        <w:rPr>
          <w:i/>
          <w:iCs/>
          <w:color w:val="5F826B"/>
        </w:rPr>
        <w:t>"""</w:t>
      </w:r>
      <w:r>
        <w:rPr>
          <w:i/>
          <w:iCs/>
          <w:color w:val="5F826B"/>
        </w:rPr>
        <w:br/>
        <w:t xml:space="preserve">    </w:t>
      </w:r>
      <w:r>
        <w:rPr>
          <w:i/>
          <w:iCs/>
          <w:color w:val="5F826B"/>
        </w:rPr>
        <w:t>查询当前会话历史记录</w:t>
      </w:r>
      <w:r>
        <w:rPr>
          <w:i/>
          <w:iCs/>
          <w:color w:val="5F826B"/>
        </w:rPr>
        <w:br/>
        <w:t xml:space="preserve">    """</w:t>
      </w:r>
      <w:r>
        <w:rPr>
          <w:i/>
          <w:iCs/>
          <w:color w:val="5F826B"/>
        </w:rPr>
        <w:br/>
        <w:t xml:space="preserve">    </w:t>
      </w:r>
      <w:r>
        <w:rPr>
          <w:color w:val="CF8E6D"/>
        </w:rPr>
        <w:t>try</w:t>
      </w:r>
      <w:r>
        <w:t>:</w:t>
      </w:r>
      <w:r>
        <w:br/>
        <w:t xml:space="preserve">        records = get_recent_messages(session_id, </w:t>
      </w:r>
      <w:r>
        <w:rPr>
          <w:color w:val="AA4926"/>
        </w:rPr>
        <w:t>limit</w:t>
      </w:r>
      <w:r>
        <w:t>=limit)</w:t>
      </w:r>
      <w:r>
        <w:br/>
        <w:t xml:space="preserve">        items = []</w:t>
      </w:r>
      <w:r>
        <w:br/>
        <w:t xml:space="preserve">        </w:t>
      </w:r>
      <w:r>
        <w:rPr>
          <w:color w:val="CF8E6D"/>
        </w:rPr>
        <w:t xml:space="preserve">for </w:t>
      </w:r>
      <w:r>
        <w:t xml:space="preserve">r </w:t>
      </w:r>
      <w:r>
        <w:rPr>
          <w:color w:val="CF8E6D"/>
        </w:rPr>
        <w:t xml:space="preserve">in </w:t>
      </w:r>
      <w:r>
        <w:t>records:</w:t>
      </w:r>
      <w:r>
        <w:br/>
        <w:t xml:space="preserve">            items.append({</w:t>
      </w:r>
      <w:r>
        <w:br/>
        <w:t xml:space="preserve">                </w:t>
      </w:r>
      <w:r>
        <w:rPr>
          <w:color w:val="6AAB73"/>
        </w:rPr>
        <w:t>"_id"</w:t>
      </w:r>
      <w:r>
        <w:t xml:space="preserve">: </w:t>
      </w:r>
      <w:r>
        <w:rPr>
          <w:color w:val="8888C6"/>
        </w:rPr>
        <w:t>str</w:t>
      </w:r>
      <w:r>
        <w:t>(r.get(</w:t>
      </w:r>
      <w:r>
        <w:rPr>
          <w:color w:val="6AAB73"/>
        </w:rPr>
        <w:t>"_id"</w:t>
      </w:r>
      <w:r>
        <w:t xml:space="preserve">)) </w:t>
      </w:r>
      <w:r>
        <w:rPr>
          <w:color w:val="CF8E6D"/>
        </w:rPr>
        <w:t xml:space="preserve">if </w:t>
      </w:r>
      <w:r>
        <w:t>r.get(</w:t>
      </w:r>
      <w:r>
        <w:rPr>
          <w:color w:val="6AAB73"/>
        </w:rPr>
        <w:t>"_id"</w:t>
      </w:r>
      <w:r>
        <w:t xml:space="preserve">) </w:t>
      </w:r>
      <w:r>
        <w:rPr>
          <w:color w:val="CF8E6D"/>
        </w:rPr>
        <w:t xml:space="preserve">is not None else </w:t>
      </w:r>
      <w:r>
        <w:rPr>
          <w:color w:val="6AAB73"/>
        </w:rPr>
        <w:t>""</w:t>
      </w:r>
      <w:r>
        <w:t>,</w:t>
      </w:r>
      <w:r>
        <w:br/>
        <w:t xml:space="preserve">                </w:t>
      </w:r>
      <w:r>
        <w:rPr>
          <w:color w:val="6AAB73"/>
        </w:rPr>
        <w:t>"session_id"</w:t>
      </w:r>
      <w:r>
        <w:t>: r.get(</w:t>
      </w:r>
      <w:r>
        <w:rPr>
          <w:color w:val="6AAB73"/>
        </w:rPr>
        <w:t>"session_id"</w:t>
      </w:r>
      <w:r>
        <w:t xml:space="preserve">, </w:t>
      </w:r>
      <w:r>
        <w:rPr>
          <w:color w:val="6AAB73"/>
        </w:rPr>
        <w:t>""</w:t>
      </w:r>
      <w:r>
        <w:t>),</w:t>
      </w:r>
      <w:r>
        <w:br/>
        <w:t xml:space="preserve">                </w:t>
      </w:r>
      <w:r>
        <w:rPr>
          <w:color w:val="6AAB73"/>
        </w:rPr>
        <w:t>"role"</w:t>
      </w:r>
      <w:r>
        <w:t>: r.get(</w:t>
      </w:r>
      <w:r>
        <w:rPr>
          <w:color w:val="6AAB73"/>
        </w:rPr>
        <w:t>"role"</w:t>
      </w:r>
      <w:r>
        <w:t xml:space="preserve">, </w:t>
      </w:r>
      <w:r>
        <w:rPr>
          <w:color w:val="6AAB73"/>
        </w:rPr>
        <w:t>""</w:t>
      </w:r>
      <w:r>
        <w:t>),</w:t>
      </w:r>
      <w:r>
        <w:br/>
        <w:t xml:space="preserve">                </w:t>
      </w:r>
      <w:r>
        <w:rPr>
          <w:color w:val="6AAB73"/>
        </w:rPr>
        <w:t>"text"</w:t>
      </w:r>
      <w:r>
        <w:t>: r.get(</w:t>
      </w:r>
      <w:r>
        <w:rPr>
          <w:color w:val="6AAB73"/>
        </w:rPr>
        <w:t>"text"</w:t>
      </w:r>
      <w:r>
        <w:t xml:space="preserve">, </w:t>
      </w:r>
      <w:r>
        <w:rPr>
          <w:color w:val="6AAB73"/>
        </w:rPr>
        <w:t>""</w:t>
      </w:r>
      <w:r>
        <w:t>),</w:t>
      </w:r>
      <w:r>
        <w:br/>
        <w:t xml:space="preserve">                </w:t>
      </w:r>
      <w:r>
        <w:rPr>
          <w:color w:val="6AAB73"/>
        </w:rPr>
        <w:t>"rewritten_query"</w:t>
      </w:r>
      <w:r>
        <w:t>: r.get(</w:t>
      </w:r>
      <w:r>
        <w:rPr>
          <w:color w:val="6AAB73"/>
        </w:rPr>
        <w:t>"rewritten_query"</w:t>
      </w:r>
      <w:r>
        <w:t xml:space="preserve">, </w:t>
      </w:r>
      <w:r>
        <w:rPr>
          <w:color w:val="6AAB73"/>
        </w:rPr>
        <w:t>""</w:t>
      </w:r>
      <w:r>
        <w:t>),</w:t>
      </w:r>
      <w:r>
        <w:br/>
        <w:t xml:space="preserve">                </w:t>
      </w:r>
      <w:r>
        <w:rPr>
          <w:color w:val="6AAB73"/>
        </w:rPr>
        <w:t>"item_names"</w:t>
      </w:r>
      <w:r>
        <w:t>: r.get(</w:t>
      </w:r>
      <w:r>
        <w:rPr>
          <w:color w:val="6AAB73"/>
        </w:rPr>
        <w:t>"item_names"</w:t>
      </w:r>
      <w:r>
        <w:t>, []),</w:t>
      </w:r>
      <w:r>
        <w:br/>
        <w:t xml:space="preserve">                </w:t>
      </w:r>
      <w:r>
        <w:rPr>
          <w:color w:val="6AAB73"/>
        </w:rPr>
        <w:t>"ts"</w:t>
      </w:r>
      <w:r>
        <w:t>: r.get(</w:t>
      </w:r>
      <w:r>
        <w:rPr>
          <w:color w:val="6AAB73"/>
        </w:rPr>
        <w:t>"ts"</w:t>
      </w:r>
      <w:r>
        <w:t>)</w:t>
      </w:r>
      <w:r>
        <w:br/>
        <w:t xml:space="preserve">            })</w:t>
      </w:r>
      <w:r>
        <w:br/>
        <w:t xml:space="preserve">        </w:t>
      </w:r>
      <w:r>
        <w:rPr>
          <w:color w:val="CF8E6D"/>
        </w:rPr>
        <w:t xml:space="preserve">return </w:t>
      </w:r>
      <w:r>
        <w:t>{</w:t>
      </w:r>
      <w:r>
        <w:rPr>
          <w:color w:val="6AAB73"/>
        </w:rPr>
        <w:t>"session_id"</w:t>
      </w:r>
      <w:r>
        <w:t xml:space="preserve">: session_id, </w:t>
      </w:r>
      <w:r>
        <w:rPr>
          <w:color w:val="6AAB73"/>
        </w:rPr>
        <w:t>"items"</w:t>
      </w:r>
      <w:r>
        <w:t>: items}</w:t>
      </w:r>
      <w:r>
        <w:br/>
        <w:t xml:space="preserve">    </w:t>
      </w:r>
      <w:r>
        <w:rPr>
          <w:color w:val="CF8E6D"/>
        </w:rPr>
        <w:t xml:space="preserve">except </w:t>
      </w:r>
      <w:r>
        <w:rPr>
          <w:color w:val="8888C6"/>
        </w:rPr>
        <w:t xml:space="preserve">Exception </w:t>
      </w:r>
      <w:r>
        <w:rPr>
          <w:color w:val="CF8E6D"/>
        </w:rPr>
        <w:t xml:space="preserve">as </w:t>
      </w:r>
      <w:r>
        <w:t>e:</w:t>
      </w:r>
      <w:r>
        <w:br/>
        <w:t xml:space="preserve">        </w:t>
      </w:r>
      <w:r>
        <w:rPr>
          <w:color w:val="CF8E6D"/>
        </w:rPr>
        <w:t xml:space="preserve">raise </w:t>
      </w:r>
      <w:r>
        <w:t>HTTPException(</w:t>
      </w:r>
      <w:r>
        <w:rPr>
          <w:color w:val="AA4926"/>
        </w:rPr>
        <w:t>status_code</w:t>
      </w:r>
      <w:r>
        <w:t>=</w:t>
      </w:r>
      <w:r>
        <w:rPr>
          <w:color w:val="2AACB8"/>
        </w:rPr>
        <w:t>500</w:t>
      </w:r>
      <w:r>
        <w:t xml:space="preserve">, </w:t>
      </w:r>
      <w:r>
        <w:rPr>
          <w:color w:val="AA4926"/>
        </w:rPr>
        <w:t>detail</w:t>
      </w:r>
      <w:r>
        <w:t>=</w:t>
      </w:r>
      <w:r>
        <w:rPr>
          <w:color w:val="6AAB73"/>
        </w:rPr>
        <w:t xml:space="preserve">f"history error: </w:t>
      </w:r>
      <w:r>
        <w:rPr>
          <w:color w:val="CF8E6D"/>
        </w:rPr>
        <w:t>{</w:t>
      </w:r>
      <w:r>
        <w:t>e</w:t>
      </w:r>
      <w:r>
        <w:rPr>
          <w:color w:val="CF8E6D"/>
        </w:rPr>
        <w:t>}</w:t>
      </w:r>
      <w:r>
        <w:rPr>
          <w:color w:val="6AAB73"/>
        </w:rPr>
        <w:t>"</w:t>
      </w:r>
      <w:r>
        <w:t>)</w:t>
      </w:r>
      <w:r>
        <w:br/>
      </w:r>
      <w:r>
        <w:br/>
      </w:r>
      <w:r>
        <w:rPr>
          <w:color w:val="B3AE60"/>
        </w:rPr>
        <w:t>@app.delete</w:t>
      </w:r>
      <w:r>
        <w:t>(</w:t>
      </w:r>
      <w:r>
        <w:rPr>
          <w:color w:val="6AAB73"/>
        </w:rPr>
        <w:t>"/history/{session_id}"</w:t>
      </w:r>
      <w:r>
        <w:t>)</w:t>
      </w:r>
      <w:r>
        <w:br/>
      </w:r>
      <w:r>
        <w:rPr>
          <w:color w:val="CF8E6D"/>
        </w:rPr>
        <w:t xml:space="preserve">async def </w:t>
      </w:r>
      <w:r>
        <w:rPr>
          <w:color w:val="56A8F5"/>
        </w:rPr>
        <w:t>clear_chat_history</w:t>
      </w:r>
      <w:r>
        <w:t xml:space="preserve">(session_id: </w:t>
      </w:r>
      <w:r>
        <w:rPr>
          <w:color w:val="8888C6"/>
        </w:rPr>
        <w:t>str</w:t>
      </w:r>
      <w:r>
        <w:t>):</w:t>
      </w:r>
      <w:r>
        <w:br/>
        <w:t xml:space="preserve">    count =  clear_history(session_id)</w:t>
      </w:r>
      <w:r>
        <w:br/>
        <w:t xml:space="preserve">    </w:t>
      </w:r>
      <w:r>
        <w:rPr>
          <w:color w:val="CF8E6D"/>
        </w:rPr>
        <w:t xml:space="preserve">return </w:t>
      </w:r>
      <w:r>
        <w:t>{</w:t>
      </w:r>
      <w:r>
        <w:rPr>
          <w:color w:val="6AAB73"/>
        </w:rPr>
        <w:t>"message"</w:t>
      </w:r>
      <w:r>
        <w:t xml:space="preserve">: </w:t>
      </w:r>
      <w:r>
        <w:rPr>
          <w:color w:val="6AAB73"/>
        </w:rPr>
        <w:t>"History cleared"</w:t>
      </w:r>
      <w:r>
        <w:t xml:space="preserve">, </w:t>
      </w:r>
      <w:r>
        <w:rPr>
          <w:color w:val="6AAB73"/>
        </w:rPr>
        <w:t>"deleted_count"</w:t>
      </w:r>
      <w:r>
        <w:t>: count}</w:t>
      </w:r>
      <w:r>
        <w:br/>
      </w:r>
      <w:r>
        <w:br/>
      </w:r>
      <w:r>
        <w:rPr>
          <w:color w:val="CF8E6D"/>
        </w:rPr>
        <w:t xml:space="preserve">if </w:t>
      </w:r>
      <w:r>
        <w:t xml:space="preserve">__name__ == </w:t>
      </w:r>
      <w:r>
        <w:rPr>
          <w:color w:val="6AAB73"/>
        </w:rPr>
        <w:t>"__main__"</w:t>
      </w:r>
      <w:r>
        <w:t>:</w:t>
      </w:r>
      <w:r>
        <w:br/>
      </w:r>
      <w:r>
        <w:br/>
        <w:t xml:space="preserve">    uvicorn.run(app, </w:t>
      </w:r>
      <w:r>
        <w:rPr>
          <w:color w:val="AA4926"/>
        </w:rPr>
        <w:t>host</w:t>
      </w:r>
      <w:r>
        <w:t>=</w:t>
      </w:r>
      <w:r>
        <w:rPr>
          <w:color w:val="6AAB73"/>
        </w:rPr>
        <w:t>"0.0.0.0"</w:t>
      </w:r>
      <w:r>
        <w:t xml:space="preserve">, </w:t>
      </w:r>
      <w:r>
        <w:rPr>
          <w:color w:val="AA4926"/>
        </w:rPr>
        <w:t>port</w:t>
      </w:r>
      <w:r>
        <w:t>=</w:t>
      </w:r>
      <w:r>
        <w:rPr>
          <w:color w:val="2AACB8"/>
        </w:rPr>
        <w:t>8001</w:t>
      </w:r>
      <w:r>
        <w:t>)</w:t>
      </w:r>
    </w:p>
    <w:p w14:paraId="7AE5EFC0" w14:textId="77777777" w:rsidR="008B688C" w:rsidRDefault="008B688C" w:rsidP="008B688C">
      <w:pPr>
        <w:pStyle w:val="afb"/>
        <w:ind w:firstLine="0"/>
      </w:pPr>
    </w:p>
    <w:p w14:paraId="7F9DCCAD" w14:textId="6334A6C4" w:rsidR="007B07B2" w:rsidRDefault="003726EA" w:rsidP="003726EA">
      <w:pPr>
        <w:pStyle w:val="a2"/>
        <w:ind w:right="210"/>
      </w:pPr>
      <w:r>
        <w:rPr>
          <w:rFonts w:hint="eastAsia"/>
        </w:rPr>
        <w:t>调用历史对话</w:t>
      </w:r>
    </w:p>
    <w:p w14:paraId="2319298B" w14:textId="4558A748" w:rsidR="007B07B2" w:rsidRDefault="003726EA" w:rsidP="003726EA">
      <w:pPr>
        <w:pStyle w:val="a3"/>
      </w:pPr>
      <w:r>
        <w:rPr>
          <w:rFonts w:hint="eastAsia"/>
        </w:rPr>
        <w:t>在</w:t>
      </w:r>
      <w:r>
        <w:rPr>
          <w:rFonts w:hint="eastAsia"/>
        </w:rPr>
        <w:t>query_process.py</w:t>
      </w:r>
      <w:r>
        <w:rPr>
          <w:rFonts w:hint="eastAsia"/>
        </w:rPr>
        <w:t>中加入</w:t>
      </w:r>
    </w:p>
    <w:p w14:paraId="338685C4" w14:textId="77777777" w:rsidR="003726EA" w:rsidRDefault="003726EA" w:rsidP="003726EA">
      <w:pPr>
        <w:pStyle w:val="afff0"/>
        <w:rPr>
          <w:kern w:val="0"/>
        </w:rPr>
      </w:pPr>
      <w:r>
        <w:rPr>
          <w:color w:val="B3AE60"/>
        </w:rPr>
        <w:lastRenderedPageBreak/>
        <w:t>@app.get</w:t>
      </w:r>
      <w:r>
        <w:t>(</w:t>
      </w:r>
      <w:r>
        <w:rPr>
          <w:color w:val="6AAB73"/>
        </w:rPr>
        <w:t>"/history/{session_id}"</w:t>
      </w:r>
      <w:r>
        <w:t>)</w:t>
      </w:r>
      <w:r>
        <w:br/>
      </w:r>
      <w:r>
        <w:rPr>
          <w:color w:val="CF8E6D"/>
        </w:rPr>
        <w:t xml:space="preserve">async def </w:t>
      </w:r>
      <w:r>
        <w:rPr>
          <w:color w:val="56A8F5"/>
        </w:rPr>
        <w:t>history</w:t>
      </w:r>
      <w:r>
        <w:t xml:space="preserve">(session_id: </w:t>
      </w:r>
      <w:r>
        <w:rPr>
          <w:color w:val="8888C6"/>
        </w:rPr>
        <w:t>str</w:t>
      </w:r>
      <w:r>
        <w:t xml:space="preserve">, limit: </w:t>
      </w:r>
      <w:r>
        <w:rPr>
          <w:color w:val="8888C6"/>
        </w:rPr>
        <w:t xml:space="preserve">int </w:t>
      </w:r>
      <w:r>
        <w:t xml:space="preserve">= </w:t>
      </w:r>
      <w:r>
        <w:rPr>
          <w:color w:val="2AACB8"/>
        </w:rPr>
        <w:t>50</w:t>
      </w:r>
      <w:r>
        <w:t>):</w:t>
      </w:r>
      <w:r>
        <w:br/>
        <w:t xml:space="preserve">    </w:t>
      </w:r>
      <w:r>
        <w:rPr>
          <w:i/>
          <w:iCs/>
          <w:color w:val="5F826B"/>
        </w:rPr>
        <w:t>"""</w:t>
      </w:r>
      <w:r>
        <w:rPr>
          <w:i/>
          <w:iCs/>
          <w:color w:val="5F826B"/>
        </w:rPr>
        <w:br/>
        <w:t xml:space="preserve">    </w:t>
      </w:r>
      <w:r>
        <w:rPr>
          <w:i/>
          <w:iCs/>
          <w:color w:val="5F826B"/>
        </w:rPr>
        <w:t>查询当前会话历史记录</w:t>
      </w:r>
      <w:r>
        <w:rPr>
          <w:i/>
          <w:iCs/>
          <w:color w:val="5F826B"/>
        </w:rPr>
        <w:br/>
        <w:t xml:space="preserve">    """</w:t>
      </w:r>
      <w:r>
        <w:rPr>
          <w:i/>
          <w:iCs/>
          <w:color w:val="5F826B"/>
        </w:rPr>
        <w:br/>
        <w:t xml:space="preserve">    </w:t>
      </w:r>
      <w:r>
        <w:rPr>
          <w:color w:val="CF8E6D"/>
        </w:rPr>
        <w:t>try</w:t>
      </w:r>
      <w:r>
        <w:t>:</w:t>
      </w:r>
      <w:r>
        <w:br/>
        <w:t xml:space="preserve">        records = get_recent_messages(session_id, </w:t>
      </w:r>
      <w:r>
        <w:rPr>
          <w:color w:val="AA4926"/>
        </w:rPr>
        <w:t>limit</w:t>
      </w:r>
      <w:r>
        <w:t>=limit)</w:t>
      </w:r>
      <w:r>
        <w:br/>
        <w:t xml:space="preserve">        items = []</w:t>
      </w:r>
      <w:r>
        <w:br/>
        <w:t xml:space="preserve">        </w:t>
      </w:r>
      <w:r>
        <w:rPr>
          <w:color w:val="CF8E6D"/>
        </w:rPr>
        <w:t xml:space="preserve">for </w:t>
      </w:r>
      <w:r>
        <w:t xml:space="preserve">r </w:t>
      </w:r>
      <w:r>
        <w:rPr>
          <w:color w:val="CF8E6D"/>
        </w:rPr>
        <w:t xml:space="preserve">in </w:t>
      </w:r>
      <w:r>
        <w:t>records:</w:t>
      </w:r>
      <w:r>
        <w:br/>
        <w:t xml:space="preserve">            items.append({</w:t>
      </w:r>
      <w:r>
        <w:br/>
        <w:t xml:space="preserve">                </w:t>
      </w:r>
      <w:r>
        <w:rPr>
          <w:color w:val="6AAB73"/>
        </w:rPr>
        <w:t>"_id"</w:t>
      </w:r>
      <w:r>
        <w:t xml:space="preserve">: </w:t>
      </w:r>
      <w:r>
        <w:rPr>
          <w:color w:val="8888C6"/>
        </w:rPr>
        <w:t>str</w:t>
      </w:r>
      <w:r>
        <w:t>(r.get(</w:t>
      </w:r>
      <w:r>
        <w:rPr>
          <w:color w:val="6AAB73"/>
        </w:rPr>
        <w:t>"_id"</w:t>
      </w:r>
      <w:r>
        <w:t xml:space="preserve">)) </w:t>
      </w:r>
      <w:r>
        <w:rPr>
          <w:color w:val="CF8E6D"/>
        </w:rPr>
        <w:t xml:space="preserve">if </w:t>
      </w:r>
      <w:r>
        <w:t>r.get(</w:t>
      </w:r>
      <w:r>
        <w:rPr>
          <w:color w:val="6AAB73"/>
        </w:rPr>
        <w:t>"_id"</w:t>
      </w:r>
      <w:r>
        <w:t xml:space="preserve">) </w:t>
      </w:r>
      <w:r>
        <w:rPr>
          <w:color w:val="CF8E6D"/>
        </w:rPr>
        <w:t xml:space="preserve">is not None else </w:t>
      </w:r>
      <w:r>
        <w:rPr>
          <w:color w:val="6AAB73"/>
        </w:rPr>
        <w:t>""</w:t>
      </w:r>
      <w:r>
        <w:t>,</w:t>
      </w:r>
      <w:r>
        <w:br/>
        <w:t xml:space="preserve">                </w:t>
      </w:r>
      <w:r>
        <w:rPr>
          <w:color w:val="6AAB73"/>
        </w:rPr>
        <w:t>"session_id"</w:t>
      </w:r>
      <w:r>
        <w:t>: r.get(</w:t>
      </w:r>
      <w:r>
        <w:rPr>
          <w:color w:val="6AAB73"/>
        </w:rPr>
        <w:t>"session_id"</w:t>
      </w:r>
      <w:r>
        <w:t xml:space="preserve">, </w:t>
      </w:r>
      <w:r>
        <w:rPr>
          <w:color w:val="6AAB73"/>
        </w:rPr>
        <w:t>""</w:t>
      </w:r>
      <w:r>
        <w:t>),</w:t>
      </w:r>
      <w:r>
        <w:br/>
        <w:t xml:space="preserve">                </w:t>
      </w:r>
      <w:r>
        <w:rPr>
          <w:color w:val="6AAB73"/>
        </w:rPr>
        <w:t>"role"</w:t>
      </w:r>
      <w:r>
        <w:t>: r.get(</w:t>
      </w:r>
      <w:r>
        <w:rPr>
          <w:color w:val="6AAB73"/>
        </w:rPr>
        <w:t>"role"</w:t>
      </w:r>
      <w:r>
        <w:t xml:space="preserve">, </w:t>
      </w:r>
      <w:r>
        <w:rPr>
          <w:color w:val="6AAB73"/>
        </w:rPr>
        <w:t>""</w:t>
      </w:r>
      <w:r>
        <w:t>),</w:t>
      </w:r>
      <w:r>
        <w:br/>
        <w:t xml:space="preserve">                </w:t>
      </w:r>
      <w:r>
        <w:rPr>
          <w:color w:val="6AAB73"/>
        </w:rPr>
        <w:t>"text"</w:t>
      </w:r>
      <w:r>
        <w:t>: r.get(</w:t>
      </w:r>
      <w:r>
        <w:rPr>
          <w:color w:val="6AAB73"/>
        </w:rPr>
        <w:t>"text"</w:t>
      </w:r>
      <w:r>
        <w:t xml:space="preserve">, </w:t>
      </w:r>
      <w:r>
        <w:rPr>
          <w:color w:val="6AAB73"/>
        </w:rPr>
        <w:t>""</w:t>
      </w:r>
      <w:r>
        <w:t>),</w:t>
      </w:r>
      <w:r>
        <w:br/>
        <w:t xml:space="preserve">                </w:t>
      </w:r>
      <w:r>
        <w:rPr>
          <w:color w:val="6AAB73"/>
        </w:rPr>
        <w:t>"rewritten_query"</w:t>
      </w:r>
      <w:r>
        <w:t>: r.get(</w:t>
      </w:r>
      <w:r>
        <w:rPr>
          <w:color w:val="6AAB73"/>
        </w:rPr>
        <w:t>"rewritten_query"</w:t>
      </w:r>
      <w:r>
        <w:t xml:space="preserve">, </w:t>
      </w:r>
      <w:r>
        <w:rPr>
          <w:color w:val="6AAB73"/>
        </w:rPr>
        <w:t>""</w:t>
      </w:r>
      <w:r>
        <w:t>),</w:t>
      </w:r>
      <w:r>
        <w:br/>
        <w:t xml:space="preserve">                </w:t>
      </w:r>
      <w:r>
        <w:rPr>
          <w:color w:val="6AAB73"/>
        </w:rPr>
        <w:t>"item_names"</w:t>
      </w:r>
      <w:r>
        <w:t>: r.get(</w:t>
      </w:r>
      <w:r>
        <w:rPr>
          <w:color w:val="6AAB73"/>
        </w:rPr>
        <w:t>"item_names"</w:t>
      </w:r>
      <w:r>
        <w:t>, []),</w:t>
      </w:r>
      <w:r>
        <w:br/>
        <w:t xml:space="preserve">                </w:t>
      </w:r>
      <w:r>
        <w:rPr>
          <w:color w:val="6AAB73"/>
        </w:rPr>
        <w:t>"ts"</w:t>
      </w:r>
      <w:r>
        <w:t>: r.get(</w:t>
      </w:r>
      <w:r>
        <w:rPr>
          <w:color w:val="6AAB73"/>
        </w:rPr>
        <w:t>"ts"</w:t>
      </w:r>
      <w:r>
        <w:t>)</w:t>
      </w:r>
      <w:r>
        <w:br/>
        <w:t xml:space="preserve">            })</w:t>
      </w:r>
      <w:r>
        <w:br/>
        <w:t xml:space="preserve">        </w:t>
      </w:r>
      <w:r>
        <w:rPr>
          <w:color w:val="CF8E6D"/>
        </w:rPr>
        <w:t xml:space="preserve">return </w:t>
      </w:r>
      <w:r>
        <w:t>{</w:t>
      </w:r>
      <w:r>
        <w:rPr>
          <w:color w:val="6AAB73"/>
        </w:rPr>
        <w:t>"session_id"</w:t>
      </w:r>
      <w:r>
        <w:t xml:space="preserve">: session_id, </w:t>
      </w:r>
      <w:r>
        <w:rPr>
          <w:color w:val="6AAB73"/>
        </w:rPr>
        <w:t>"items"</w:t>
      </w:r>
      <w:r>
        <w:t>: items}</w:t>
      </w:r>
      <w:r>
        <w:br/>
        <w:t xml:space="preserve">    </w:t>
      </w:r>
      <w:r>
        <w:rPr>
          <w:color w:val="CF8E6D"/>
        </w:rPr>
        <w:t xml:space="preserve">except </w:t>
      </w:r>
      <w:r>
        <w:rPr>
          <w:color w:val="8888C6"/>
        </w:rPr>
        <w:t xml:space="preserve">Exception </w:t>
      </w:r>
      <w:r>
        <w:rPr>
          <w:color w:val="CF8E6D"/>
        </w:rPr>
        <w:t xml:space="preserve">as </w:t>
      </w:r>
      <w:r>
        <w:t>e:</w:t>
      </w:r>
      <w:r>
        <w:br/>
        <w:t xml:space="preserve">        </w:t>
      </w:r>
      <w:r>
        <w:rPr>
          <w:color w:val="CF8E6D"/>
        </w:rPr>
        <w:t xml:space="preserve">raise </w:t>
      </w:r>
      <w:r>
        <w:t>HTTPException(</w:t>
      </w:r>
      <w:r>
        <w:rPr>
          <w:color w:val="AA4926"/>
        </w:rPr>
        <w:t>status_code</w:t>
      </w:r>
      <w:r>
        <w:t>=</w:t>
      </w:r>
      <w:r>
        <w:rPr>
          <w:color w:val="2AACB8"/>
        </w:rPr>
        <w:t>500</w:t>
      </w:r>
      <w:r>
        <w:t xml:space="preserve">, </w:t>
      </w:r>
      <w:r>
        <w:rPr>
          <w:color w:val="AA4926"/>
        </w:rPr>
        <w:t>detail</w:t>
      </w:r>
      <w:r>
        <w:t>=</w:t>
      </w:r>
      <w:r>
        <w:rPr>
          <w:color w:val="6AAB73"/>
        </w:rPr>
        <w:t xml:space="preserve">f"history error: </w:t>
      </w:r>
      <w:r>
        <w:rPr>
          <w:color w:val="CF8E6D"/>
        </w:rPr>
        <w:t>{</w:t>
      </w:r>
      <w:r>
        <w:t>e</w:t>
      </w:r>
      <w:r>
        <w:rPr>
          <w:color w:val="CF8E6D"/>
        </w:rPr>
        <w:t>}</w:t>
      </w:r>
      <w:r>
        <w:rPr>
          <w:color w:val="6AAB73"/>
        </w:rPr>
        <w:t>"</w:t>
      </w:r>
      <w:r>
        <w:t>)</w:t>
      </w:r>
      <w:r>
        <w:br/>
      </w:r>
      <w:r>
        <w:br/>
      </w:r>
      <w:r>
        <w:rPr>
          <w:color w:val="B3AE60"/>
        </w:rPr>
        <w:t>@app.delete</w:t>
      </w:r>
      <w:r>
        <w:t>(</w:t>
      </w:r>
      <w:r>
        <w:rPr>
          <w:color w:val="6AAB73"/>
        </w:rPr>
        <w:t>"/history/{session_id}"</w:t>
      </w:r>
      <w:r>
        <w:t>)</w:t>
      </w:r>
      <w:r>
        <w:br/>
      </w:r>
      <w:r>
        <w:rPr>
          <w:color w:val="CF8E6D"/>
        </w:rPr>
        <w:t xml:space="preserve">async def </w:t>
      </w:r>
      <w:r>
        <w:rPr>
          <w:color w:val="56A8F5"/>
        </w:rPr>
        <w:t>clear_chat_history</w:t>
      </w:r>
      <w:r>
        <w:t xml:space="preserve">(session_id: </w:t>
      </w:r>
      <w:r>
        <w:rPr>
          <w:color w:val="8888C6"/>
        </w:rPr>
        <w:t>str</w:t>
      </w:r>
      <w:r>
        <w:t>):</w:t>
      </w:r>
      <w:r>
        <w:br/>
        <w:t xml:space="preserve">    count =  clear_history(session_id)</w:t>
      </w:r>
      <w:r>
        <w:br/>
        <w:t xml:space="preserve">    </w:t>
      </w:r>
      <w:r>
        <w:rPr>
          <w:color w:val="CF8E6D"/>
        </w:rPr>
        <w:t xml:space="preserve">return </w:t>
      </w:r>
      <w:r>
        <w:t>{</w:t>
      </w:r>
      <w:r>
        <w:rPr>
          <w:color w:val="6AAB73"/>
        </w:rPr>
        <w:t>"message"</w:t>
      </w:r>
      <w:r>
        <w:t xml:space="preserve">: </w:t>
      </w:r>
      <w:r>
        <w:rPr>
          <w:color w:val="6AAB73"/>
        </w:rPr>
        <w:t>"History cleared"</w:t>
      </w:r>
      <w:r>
        <w:t xml:space="preserve">, </w:t>
      </w:r>
      <w:r>
        <w:rPr>
          <w:color w:val="6AAB73"/>
        </w:rPr>
        <w:t>"deleted_count"</w:t>
      </w:r>
      <w:r>
        <w:t>: count}</w:t>
      </w:r>
    </w:p>
    <w:p w14:paraId="74E9D268" w14:textId="74857566" w:rsidR="003726EA" w:rsidRDefault="003726EA" w:rsidP="003726EA">
      <w:pPr>
        <w:pStyle w:val="a3"/>
      </w:pPr>
      <w:r>
        <w:rPr>
          <w:rFonts w:hint="eastAsia"/>
        </w:rPr>
        <w:t>在</w:t>
      </w:r>
      <w:r w:rsidRPr="003726EA">
        <w:t>node_item_name_confirm</w:t>
      </w:r>
      <w:r>
        <w:rPr>
          <w:rFonts w:hint="eastAsia"/>
        </w:rPr>
        <w:t>.py</w:t>
      </w:r>
      <w:r>
        <w:rPr>
          <w:rFonts w:hint="eastAsia"/>
        </w:rPr>
        <w:t>中增加保存消息的调用</w:t>
      </w:r>
    </w:p>
    <w:p w14:paraId="245C4817" w14:textId="77777777" w:rsidR="003726EA" w:rsidRPr="003726EA" w:rsidRDefault="003726EA" w:rsidP="003726EA">
      <w:pPr>
        <w:pStyle w:val="afff0"/>
        <w:rPr>
          <w:color w:val="657B83"/>
        </w:rPr>
      </w:pPr>
      <w:r w:rsidRPr="003726EA">
        <w:rPr>
          <w:b/>
          <w:bCs/>
          <w:color w:val="586E75"/>
        </w:rPr>
        <w:t>def</w:t>
      </w:r>
      <w:r w:rsidRPr="003726EA">
        <w:rPr>
          <w:color w:val="657B83"/>
        </w:rPr>
        <w:t xml:space="preserve"> </w:t>
      </w:r>
      <w:r w:rsidRPr="003726EA">
        <w:t>node_item_name_confirm</w:t>
      </w:r>
      <w:r w:rsidRPr="003726EA">
        <w:rPr>
          <w:color w:val="657B83"/>
        </w:rPr>
        <w:t>(state) :</w:t>
      </w:r>
    </w:p>
    <w:p w14:paraId="03467360" w14:textId="77777777" w:rsidR="003726EA" w:rsidRPr="003726EA" w:rsidRDefault="003726EA" w:rsidP="003726EA">
      <w:pPr>
        <w:pStyle w:val="afff0"/>
        <w:rPr>
          <w:color w:val="657B83"/>
        </w:rPr>
      </w:pPr>
    </w:p>
    <w:p w14:paraId="40C4D542" w14:textId="77777777" w:rsidR="003726EA" w:rsidRPr="003726EA" w:rsidRDefault="003726EA" w:rsidP="003726EA">
      <w:pPr>
        <w:pStyle w:val="afff0"/>
        <w:rPr>
          <w:color w:val="657B83"/>
        </w:rPr>
      </w:pPr>
      <w:r w:rsidRPr="003726EA">
        <w:rPr>
          <w:color w:val="657B83"/>
        </w:rPr>
        <w:t xml:space="preserve">    </w:t>
      </w:r>
      <w:r w:rsidRPr="003726EA">
        <w:t>print</w:t>
      </w:r>
      <w:r w:rsidRPr="003726EA">
        <w:rPr>
          <w:color w:val="657B83"/>
        </w:rPr>
        <w:t>(</w:t>
      </w:r>
      <w:r w:rsidRPr="003726EA">
        <w:rPr>
          <w:b/>
          <w:bCs/>
          <w:color w:val="586E75"/>
        </w:rPr>
        <w:t>f</w:t>
      </w:r>
      <w:r w:rsidRPr="003726EA">
        <w:rPr>
          <w:color w:val="2AA198"/>
        </w:rPr>
        <w:t>"---node_item_name_confirm  </w:t>
      </w:r>
      <w:r w:rsidRPr="003726EA">
        <w:rPr>
          <w:color w:val="2AA198"/>
        </w:rPr>
        <w:t>处理</w:t>
      </w:r>
      <w:r w:rsidRPr="003726EA">
        <w:rPr>
          <w:color w:val="2AA198"/>
        </w:rPr>
        <w:t>"</w:t>
      </w:r>
      <w:r w:rsidRPr="003726EA">
        <w:rPr>
          <w:color w:val="657B83"/>
        </w:rPr>
        <w:t>)</w:t>
      </w:r>
    </w:p>
    <w:p w14:paraId="5A362556" w14:textId="77777777" w:rsidR="003726EA" w:rsidRPr="003726EA" w:rsidRDefault="003726EA" w:rsidP="003726EA">
      <w:pPr>
        <w:pStyle w:val="afff0"/>
        <w:rPr>
          <w:color w:val="657B83"/>
        </w:rPr>
      </w:pPr>
      <w:r w:rsidRPr="003726EA">
        <w:rPr>
          <w:color w:val="657B83"/>
        </w:rPr>
        <w:t xml:space="preserve">    </w:t>
      </w:r>
      <w:r w:rsidRPr="003726EA">
        <w:t>add_running_task</w:t>
      </w:r>
      <w:r w:rsidRPr="003726EA">
        <w:rPr>
          <w:color w:val="657B83"/>
        </w:rPr>
        <w:t>(state[</w:t>
      </w:r>
      <w:r w:rsidRPr="003726EA">
        <w:rPr>
          <w:color w:val="2AA198"/>
        </w:rPr>
        <w:t>'session_id'</w:t>
      </w:r>
      <w:r w:rsidRPr="003726EA">
        <w:rPr>
          <w:color w:val="657B83"/>
        </w:rPr>
        <w:t xml:space="preserve">], </w:t>
      </w:r>
      <w:r w:rsidRPr="003726EA">
        <w:rPr>
          <w:color w:val="CB4B16"/>
        </w:rPr>
        <w:t>sys</w:t>
      </w:r>
      <w:r w:rsidRPr="003726EA">
        <w:rPr>
          <w:color w:val="657B83"/>
        </w:rPr>
        <w:t>.</w:t>
      </w:r>
      <w:r w:rsidRPr="003726EA">
        <w:t>_getframe</w:t>
      </w:r>
      <w:r w:rsidRPr="003726EA">
        <w:rPr>
          <w:color w:val="657B83"/>
        </w:rPr>
        <w:t>().</w:t>
      </w:r>
      <w:r w:rsidRPr="003726EA">
        <w:t>f_code</w:t>
      </w:r>
      <w:r w:rsidRPr="003726EA">
        <w:rPr>
          <w:color w:val="657B83"/>
        </w:rPr>
        <w:t>.</w:t>
      </w:r>
      <w:r w:rsidRPr="003726EA">
        <w:t>co_name</w:t>
      </w:r>
      <w:r w:rsidRPr="003726EA">
        <w:rPr>
          <w:color w:val="657B83"/>
        </w:rPr>
        <w:t>, state.get(</w:t>
      </w:r>
      <w:r w:rsidRPr="003726EA">
        <w:rPr>
          <w:color w:val="2AA198"/>
        </w:rPr>
        <w:t>"is_stream"</w:t>
      </w:r>
      <w:r w:rsidRPr="003726EA">
        <w:rPr>
          <w:color w:val="657B83"/>
        </w:rPr>
        <w:t>))</w:t>
      </w:r>
    </w:p>
    <w:p w14:paraId="6A433559" w14:textId="77777777" w:rsidR="003726EA" w:rsidRPr="003726EA" w:rsidRDefault="003726EA" w:rsidP="003726EA">
      <w:pPr>
        <w:pStyle w:val="afff0"/>
        <w:rPr>
          <w:color w:val="657B83"/>
        </w:rPr>
      </w:pPr>
      <w:r w:rsidRPr="003726EA">
        <w:rPr>
          <w:color w:val="657B83"/>
        </w:rPr>
        <w:t xml:space="preserve">    </w:t>
      </w:r>
      <w:r w:rsidRPr="003726EA">
        <w:t>add_done_task</w:t>
      </w:r>
      <w:r w:rsidRPr="003726EA">
        <w:rPr>
          <w:color w:val="657B83"/>
        </w:rPr>
        <w:t>(state[</w:t>
      </w:r>
      <w:r w:rsidRPr="003726EA">
        <w:rPr>
          <w:color w:val="2AA198"/>
        </w:rPr>
        <w:t>'session_id'</w:t>
      </w:r>
      <w:r w:rsidRPr="003726EA">
        <w:rPr>
          <w:color w:val="657B83"/>
        </w:rPr>
        <w:t xml:space="preserve">], </w:t>
      </w:r>
      <w:r w:rsidRPr="003726EA">
        <w:rPr>
          <w:color w:val="CB4B16"/>
        </w:rPr>
        <w:t>sys</w:t>
      </w:r>
      <w:r w:rsidRPr="003726EA">
        <w:rPr>
          <w:color w:val="657B83"/>
        </w:rPr>
        <w:t>.</w:t>
      </w:r>
      <w:r w:rsidRPr="003726EA">
        <w:t>_getframe</w:t>
      </w:r>
      <w:r w:rsidRPr="003726EA">
        <w:rPr>
          <w:color w:val="657B83"/>
        </w:rPr>
        <w:t>().</w:t>
      </w:r>
      <w:r w:rsidRPr="003726EA">
        <w:t>f_code</w:t>
      </w:r>
      <w:r w:rsidRPr="003726EA">
        <w:rPr>
          <w:color w:val="657B83"/>
        </w:rPr>
        <w:t>.</w:t>
      </w:r>
      <w:r w:rsidRPr="003726EA">
        <w:t>co_name</w:t>
      </w:r>
      <w:r w:rsidRPr="003726EA">
        <w:rPr>
          <w:color w:val="657B83"/>
        </w:rPr>
        <w:t>, state.get(</w:t>
      </w:r>
      <w:r w:rsidRPr="003726EA">
        <w:rPr>
          <w:color w:val="2AA198"/>
        </w:rPr>
        <w:t>"is_stream"</w:t>
      </w:r>
      <w:r w:rsidRPr="003726EA">
        <w:rPr>
          <w:color w:val="657B83"/>
        </w:rPr>
        <w:t>))</w:t>
      </w:r>
    </w:p>
    <w:p w14:paraId="2F6280C2" w14:textId="77777777" w:rsidR="003726EA" w:rsidRPr="003726EA" w:rsidRDefault="003726EA" w:rsidP="003726EA">
      <w:pPr>
        <w:pStyle w:val="afff0"/>
        <w:rPr>
          <w:color w:val="657B83"/>
        </w:rPr>
      </w:pPr>
    </w:p>
    <w:p w14:paraId="70F25BC1" w14:textId="77777777" w:rsidR="003726EA" w:rsidRPr="003726EA" w:rsidRDefault="003726EA" w:rsidP="003726EA">
      <w:pPr>
        <w:pStyle w:val="afff0"/>
        <w:rPr>
          <w:color w:val="657B83"/>
        </w:rPr>
      </w:pPr>
      <w:r w:rsidRPr="003726EA">
        <w:rPr>
          <w:color w:val="657B83"/>
        </w:rPr>
        <w:t xml:space="preserve">    </w:t>
      </w:r>
      <w:r w:rsidRPr="003726EA">
        <w:t>save_chat_message</w:t>
      </w:r>
      <w:r w:rsidRPr="003726EA">
        <w:rPr>
          <w:color w:val="657B83"/>
        </w:rPr>
        <w:t>(state[</w:t>
      </w:r>
      <w:r w:rsidRPr="003726EA">
        <w:rPr>
          <w:color w:val="2AA198"/>
        </w:rPr>
        <w:t>'session_id'</w:t>
      </w:r>
      <w:r w:rsidRPr="003726EA">
        <w:rPr>
          <w:color w:val="657B83"/>
        </w:rPr>
        <w:t xml:space="preserve">], </w:t>
      </w:r>
      <w:r w:rsidRPr="003726EA">
        <w:rPr>
          <w:color w:val="2AA198"/>
        </w:rPr>
        <w:t>"user"</w:t>
      </w:r>
      <w:r w:rsidRPr="003726EA">
        <w:rPr>
          <w:color w:val="657B83"/>
        </w:rPr>
        <w:t>, state[</w:t>
      </w:r>
      <w:r w:rsidRPr="003726EA">
        <w:rPr>
          <w:color w:val="2AA198"/>
        </w:rPr>
        <w:t>'original_query'</w:t>
      </w:r>
      <w:r w:rsidRPr="003726EA">
        <w:rPr>
          <w:color w:val="657B83"/>
        </w:rPr>
        <w:t>],</w:t>
      </w:r>
      <w:r w:rsidRPr="003726EA">
        <w:rPr>
          <w:color w:val="2AA198"/>
        </w:rPr>
        <w:t>""</w:t>
      </w:r>
      <w:r w:rsidRPr="003726EA">
        <w:rPr>
          <w:color w:val="657B83"/>
        </w:rPr>
        <w:t>, state.get(</w:t>
      </w:r>
      <w:r w:rsidRPr="003726EA">
        <w:rPr>
          <w:color w:val="2AA198"/>
        </w:rPr>
        <w:t>"item_names"</w:t>
      </w:r>
      <w:r w:rsidRPr="003726EA">
        <w:rPr>
          <w:color w:val="657B83"/>
        </w:rPr>
        <w:t>,[]) )</w:t>
      </w:r>
    </w:p>
    <w:p w14:paraId="5F45AE50" w14:textId="0E9A0B8D" w:rsidR="003726EA" w:rsidRPr="00B40AA8" w:rsidRDefault="003726EA" w:rsidP="00B40AA8">
      <w:pPr>
        <w:pStyle w:val="afff0"/>
        <w:rPr>
          <w:color w:val="657B83"/>
        </w:rPr>
      </w:pPr>
      <w:r w:rsidRPr="003726EA">
        <w:rPr>
          <w:color w:val="657B83"/>
        </w:rPr>
        <w:t xml:space="preserve">    </w:t>
      </w:r>
      <w:r w:rsidRPr="003726EA">
        <w:t>print</w:t>
      </w:r>
      <w:r w:rsidRPr="003726EA">
        <w:rPr>
          <w:color w:val="657B83"/>
        </w:rPr>
        <w:t>(</w:t>
      </w:r>
      <w:r w:rsidRPr="003726EA">
        <w:rPr>
          <w:b/>
          <w:bCs/>
          <w:color w:val="586E75"/>
        </w:rPr>
        <w:t>f</w:t>
      </w:r>
      <w:r w:rsidRPr="003726EA">
        <w:rPr>
          <w:color w:val="2AA198"/>
        </w:rPr>
        <w:t>"---</w:t>
      </w:r>
      <w:r w:rsidRPr="003726EA">
        <w:rPr>
          <w:color w:val="2AA198"/>
        </w:rPr>
        <w:t>已保存对话</w:t>
      </w:r>
      <w:r w:rsidRPr="003726EA">
        <w:rPr>
          <w:color w:val="2AA198"/>
        </w:rPr>
        <w:t xml:space="preserve"> </w:t>
      </w:r>
      <w:r w:rsidRPr="003726EA">
        <w:rPr>
          <w:color w:val="2AA198"/>
        </w:rPr>
        <w:t>处理完成</w:t>
      </w:r>
      <w:r w:rsidRPr="003726EA">
        <w:rPr>
          <w:color w:val="2AA198"/>
        </w:rPr>
        <w:t>"</w:t>
      </w:r>
      <w:r w:rsidRPr="003726EA">
        <w:rPr>
          <w:color w:val="657B83"/>
        </w:rPr>
        <w:t>)</w:t>
      </w:r>
    </w:p>
    <w:p w14:paraId="3DBCC150" w14:textId="4FDBFC12" w:rsidR="005F172E" w:rsidRDefault="001E399F" w:rsidP="001E399F">
      <w:pPr>
        <w:pStyle w:val="a0"/>
      </w:pPr>
      <w:r>
        <w:rPr>
          <w:rFonts w:hint="eastAsia"/>
        </w:rPr>
        <w:t>节点：产品确认</w:t>
      </w:r>
    </w:p>
    <w:p w14:paraId="00C5D4F8" w14:textId="5ACD6763" w:rsidR="00BD6DE9" w:rsidRDefault="00BD6DE9" w:rsidP="00BD6DE9">
      <w:pPr>
        <w:pStyle w:val="a1"/>
      </w:pPr>
      <w:r>
        <w:rPr>
          <w:rFonts w:hint="eastAsia"/>
        </w:rPr>
        <w:t>节点要点</w:t>
      </w:r>
    </w:p>
    <w:p w14:paraId="5AF511F4" w14:textId="19B4B232" w:rsidR="00BD6DE9" w:rsidRDefault="00BD6DE9" w:rsidP="00BD6DE9">
      <w:pPr>
        <w:pStyle w:val="afb"/>
      </w:pPr>
      <w:r w:rsidRPr="006B38C5">
        <w:rPr>
          <w:rFonts w:hint="eastAsia"/>
          <w:b/>
          <w:bCs/>
        </w:rPr>
        <w:t>核心任务</w:t>
      </w:r>
      <w:r>
        <w:rPr>
          <w:rFonts w:hint="eastAsia"/>
        </w:rPr>
        <w:t>：根据用户提出的问题，初步对齐要问的是哪个</w:t>
      </w:r>
      <w:r w:rsidR="007143F1">
        <w:rPr>
          <w:rFonts w:hint="eastAsia"/>
        </w:rPr>
        <w:t>产品</w:t>
      </w:r>
      <w:r>
        <w:rPr>
          <w:rFonts w:hint="eastAsia"/>
        </w:rPr>
        <w:t>以便定位手册。</w:t>
      </w:r>
    </w:p>
    <w:p w14:paraId="5C1B16E7" w14:textId="141A30F0" w:rsidR="005D17C5" w:rsidRDefault="005D17C5" w:rsidP="00BD6DE9">
      <w:pPr>
        <w:pStyle w:val="afb"/>
      </w:pPr>
      <w:r>
        <w:rPr>
          <w:rFonts w:hint="eastAsia"/>
        </w:rPr>
        <w:t>方式就是利用大模型从问题中提取</w:t>
      </w:r>
      <w:r w:rsidR="007143F1">
        <w:rPr>
          <w:rFonts w:hint="eastAsia"/>
        </w:rPr>
        <w:t>产品</w:t>
      </w:r>
      <w:r>
        <w:rPr>
          <w:rFonts w:hint="eastAsia"/>
        </w:rPr>
        <w:t>名，与知识库中已有问题进行向量比对。</w:t>
      </w:r>
    </w:p>
    <w:p w14:paraId="600EACDA" w14:textId="025966C4" w:rsidR="009B093A" w:rsidRPr="005D17C5" w:rsidRDefault="009B093A" w:rsidP="00BD6DE9">
      <w:pPr>
        <w:pStyle w:val="afb"/>
      </w:pPr>
      <w:r>
        <w:rPr>
          <w:rFonts w:hint="eastAsia"/>
        </w:rPr>
        <w:t>如果没法确定则返回用户把候选名单给用户引导用户确认产品。</w:t>
      </w:r>
    </w:p>
    <w:p w14:paraId="18D20B3E" w14:textId="3A60B40D" w:rsidR="00BD6DE9" w:rsidRDefault="00BD6DE9" w:rsidP="00BD6DE9">
      <w:pPr>
        <w:pStyle w:val="afb"/>
      </w:pPr>
      <w:r w:rsidRPr="006B38C5">
        <w:rPr>
          <w:rFonts w:hint="eastAsia"/>
          <w:b/>
          <w:bCs/>
        </w:rPr>
        <w:t>次要任务</w:t>
      </w:r>
      <w:r>
        <w:rPr>
          <w:rFonts w:hint="eastAsia"/>
        </w:rPr>
        <w:t>：</w:t>
      </w:r>
      <w:r>
        <w:rPr>
          <w:rFonts w:hint="eastAsia"/>
        </w:rPr>
        <w:t xml:space="preserve">1 </w:t>
      </w:r>
      <w:r>
        <w:rPr>
          <w:rFonts w:hint="eastAsia"/>
        </w:rPr>
        <w:t>取出历史会话</w:t>
      </w:r>
    </w:p>
    <w:p w14:paraId="2562DB1A" w14:textId="79BB3F48" w:rsidR="00BD6DE9" w:rsidRDefault="00BD6DE9" w:rsidP="00BD6DE9">
      <w:pPr>
        <w:pStyle w:val="afb"/>
      </w:pPr>
      <w:r>
        <w:tab/>
      </w:r>
      <w:r>
        <w:tab/>
      </w:r>
      <w:r>
        <w:rPr>
          <w:rFonts w:hint="eastAsia"/>
        </w:rPr>
        <w:t xml:space="preserve">    2 </w:t>
      </w:r>
      <w:r>
        <w:rPr>
          <w:rFonts w:hint="eastAsia"/>
        </w:rPr>
        <w:t>保存当前问题至历史对话库</w:t>
      </w:r>
    </w:p>
    <w:p w14:paraId="4D5F32E0" w14:textId="497BEF4D" w:rsidR="00BD6DE9" w:rsidRDefault="00BD6DE9" w:rsidP="00BD6DE9">
      <w:pPr>
        <w:pStyle w:val="afb"/>
      </w:pPr>
      <w:r>
        <w:tab/>
      </w:r>
      <w:r>
        <w:tab/>
      </w:r>
      <w:r>
        <w:rPr>
          <w:rFonts w:hint="eastAsia"/>
        </w:rPr>
        <w:t xml:space="preserve">    3  </w:t>
      </w:r>
      <w:r>
        <w:rPr>
          <w:rFonts w:hint="eastAsia"/>
        </w:rPr>
        <w:t>利用大模型讲当前问题进行改写</w:t>
      </w:r>
      <w:r w:rsidR="0023360C">
        <w:rPr>
          <w:rFonts w:hint="eastAsia"/>
        </w:rPr>
        <w:t>，主要目的是处理代词问题。</w:t>
      </w:r>
    </w:p>
    <w:p w14:paraId="44A09CD6" w14:textId="7E1C8457" w:rsidR="008F0698" w:rsidRPr="00BD6DE9" w:rsidRDefault="008F0698" w:rsidP="00BD6DE9">
      <w:pPr>
        <w:pStyle w:val="afb"/>
      </w:pPr>
      <w:r>
        <w:tab/>
      </w:r>
      <w:r>
        <w:tab/>
      </w:r>
      <w:r>
        <w:rPr>
          <w:rFonts w:hint="eastAsia"/>
        </w:rPr>
        <w:t xml:space="preserve">    4   </w:t>
      </w:r>
      <w:r>
        <w:rPr>
          <w:rFonts w:hint="eastAsia"/>
        </w:rPr>
        <w:t>一旦确定设备，则将当前和历史会话标记产品名称</w:t>
      </w:r>
    </w:p>
    <w:p w14:paraId="5542400C" w14:textId="2DB8BBC3" w:rsidR="00BD6DE9" w:rsidRPr="00BD6DE9" w:rsidRDefault="000648D7" w:rsidP="00BD6DE9">
      <w:pPr>
        <w:pStyle w:val="a1"/>
      </w:pPr>
      <w:r>
        <w:rPr>
          <w:rFonts w:hint="eastAsia"/>
        </w:rPr>
        <w:t>流程图</w:t>
      </w:r>
    </w:p>
    <w:p w14:paraId="024D04EF" w14:textId="28A2FAE7" w:rsidR="006204FB" w:rsidRDefault="000648D7" w:rsidP="0009644D">
      <w:pPr>
        <w:pStyle w:val="affa"/>
      </w:pPr>
      <w:r>
        <w:rPr>
          <w:noProof/>
        </w:rPr>
        <w:lastRenderedPageBreak/>
        <w:drawing>
          <wp:inline distT="0" distB="0" distL="0" distR="0" wp14:anchorId="0F80312F" wp14:editId="0FEDEDD6">
            <wp:extent cx="5175250" cy="8863330"/>
            <wp:effectExtent l="0" t="0" r="6350" b="0"/>
            <wp:docPr id="29823232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32326" name="图片 1" descr="图示&#10;&#10;AI 生成的内容可能不正确。"/>
                    <pic:cNvPicPr/>
                  </pic:nvPicPr>
                  <pic:blipFill>
                    <a:blip r:embed="rId16"/>
                    <a:stretch>
                      <a:fillRect/>
                    </a:stretch>
                  </pic:blipFill>
                  <pic:spPr>
                    <a:xfrm>
                      <a:off x="0" y="0"/>
                      <a:ext cx="5175250" cy="8863330"/>
                    </a:xfrm>
                    <a:prstGeom prst="rect">
                      <a:avLst/>
                    </a:prstGeom>
                  </pic:spPr>
                </pic:pic>
              </a:graphicData>
            </a:graphic>
          </wp:inline>
        </w:drawing>
      </w:r>
    </w:p>
    <w:p w14:paraId="79642C97" w14:textId="6D9768A4" w:rsidR="000648D7" w:rsidRPr="00F43640" w:rsidRDefault="00E97A74" w:rsidP="00F43640">
      <w:pPr>
        <w:pStyle w:val="a1"/>
      </w:pPr>
      <w:r w:rsidRPr="00F43640">
        <w:rPr>
          <w:rFonts w:hint="eastAsia"/>
        </w:rPr>
        <w:lastRenderedPageBreak/>
        <w:t>流程说明</w:t>
      </w:r>
    </w:p>
    <w:p w14:paraId="35E8CEF9" w14:textId="561526F6" w:rsidR="00E97A74" w:rsidRPr="00E97A74" w:rsidRDefault="00E97A74" w:rsidP="000A76DC">
      <w:pPr>
        <w:pStyle w:val="a3"/>
      </w:pPr>
      <w:r w:rsidRPr="00E97A74">
        <w:t>     </w:t>
      </w:r>
      <w:r w:rsidRPr="00E97A74">
        <w:t>根据</w:t>
      </w:r>
      <w:r w:rsidRPr="00E97A74">
        <w:t xml:space="preserve">session_id </w:t>
      </w:r>
      <w:r w:rsidRPr="00E97A74">
        <w:t>从</w:t>
      </w:r>
      <w:r w:rsidRPr="00E97A74">
        <w:t>mongo</w:t>
      </w:r>
      <w:r w:rsidRPr="00E97A74">
        <w:t>中获取历史会话记录</w:t>
      </w:r>
      <w:r w:rsidRPr="00E97A74">
        <w:t xml:space="preserve"> 10</w:t>
      </w:r>
      <w:r w:rsidRPr="00E97A74">
        <w:t>条</w:t>
      </w:r>
      <w:r w:rsidRPr="00E97A74">
        <w:t xml:space="preserve"> </w:t>
      </w:r>
    </w:p>
    <w:p w14:paraId="3F58EB17" w14:textId="1F56D3D8" w:rsidR="00E97A74" w:rsidRPr="00E97A74" w:rsidRDefault="00E97A74" w:rsidP="000A76DC">
      <w:pPr>
        <w:pStyle w:val="a3"/>
      </w:pPr>
      <w:r w:rsidRPr="00E97A74">
        <w:t>     </w:t>
      </w:r>
      <w:r w:rsidRPr="00E97A74">
        <w:t>保存当前对话记录</w:t>
      </w:r>
    </w:p>
    <w:p w14:paraId="513FB9E1" w14:textId="342ECA83" w:rsidR="00E97A74" w:rsidRPr="00E97A74" w:rsidRDefault="00E97A74" w:rsidP="000A76DC">
      <w:pPr>
        <w:pStyle w:val="a3"/>
      </w:pPr>
      <w:r w:rsidRPr="00E97A74">
        <w:t>     </w:t>
      </w:r>
      <w:r w:rsidRPr="00E97A74">
        <w:t>利用</w:t>
      </w:r>
      <w:r w:rsidRPr="00E97A74">
        <w:t xml:space="preserve">llm </w:t>
      </w:r>
      <w:r w:rsidRPr="00E97A74">
        <w:t>从当前问题以及历史会话中提取出主要询问的商品名称</w:t>
      </w:r>
      <w:r w:rsidRPr="00E97A74">
        <w:t>item_names</w:t>
      </w:r>
      <w:r w:rsidRPr="00E97A74">
        <w:t>，可以是多个</w:t>
      </w:r>
      <w:r w:rsidRPr="00E97A74">
        <w:t>,</w:t>
      </w:r>
      <w:r w:rsidRPr="00E97A74">
        <w:t>为</w:t>
      </w:r>
      <w:r w:rsidRPr="00E97A74">
        <w:t>json</w:t>
      </w:r>
      <w:r w:rsidRPr="00E97A74">
        <w:t>列表形式如果不够明确，则返回空列表</w:t>
      </w:r>
      <w:r w:rsidRPr="00E97A74">
        <w:t xml:space="preserve"> </w:t>
      </w:r>
      <w:r w:rsidRPr="00E97A74">
        <w:t>并且根据重新改写问题。</w:t>
      </w:r>
      <w:r w:rsidRPr="00E97A74">
        <w:t xml:space="preserve"> </w:t>
      </w:r>
      <w:r w:rsidRPr="00E97A74">
        <w:t>返回结构为</w:t>
      </w:r>
      <w:r w:rsidRPr="00E97A74">
        <w:t xml:space="preserve"> {"item_names": [], "rewritten_query": ""} .</w:t>
      </w:r>
    </w:p>
    <w:p w14:paraId="14CAD57E" w14:textId="3086BAF6" w:rsidR="00E97A74" w:rsidRPr="00E97A74" w:rsidRDefault="00E97A74" w:rsidP="000A76DC">
      <w:pPr>
        <w:pStyle w:val="a3"/>
      </w:pPr>
      <w:r w:rsidRPr="00E97A74">
        <w:t xml:space="preserve">    </w:t>
      </w:r>
      <w:r w:rsidRPr="00E97A74">
        <w:t>把分析出的</w:t>
      </w:r>
      <w:r w:rsidRPr="00E97A74">
        <w:t>item_names</w:t>
      </w:r>
      <w:r w:rsidRPr="00E97A74">
        <w:t>逐个向量化，并查询</w:t>
      </w:r>
      <w:r w:rsidRPr="00E97A74">
        <w:t xml:space="preserve">bgem3 </w:t>
      </w:r>
      <w:r w:rsidRPr="00E97A74">
        <w:t>获得评分</w:t>
      </w:r>
      <w:r w:rsidRPr="00E97A74">
        <w:t xml:space="preserve">  </w:t>
      </w:r>
    </w:p>
    <w:p w14:paraId="446CF3B4" w14:textId="3BBF47B5" w:rsidR="00E97A74" w:rsidRPr="00E97A74" w:rsidRDefault="00E97A74" w:rsidP="000A76DC">
      <w:pPr>
        <w:pStyle w:val="a3"/>
      </w:pPr>
      <w:r w:rsidRPr="00E97A74">
        <w:t xml:space="preserve">    </w:t>
      </w:r>
      <w:r w:rsidRPr="00E97A74">
        <w:t>根据评分逐个对齐</w:t>
      </w:r>
      <w:r w:rsidRPr="00E97A74">
        <w:t xml:space="preserve">item_names </w:t>
      </w:r>
      <w:r w:rsidRPr="00E97A74">
        <w:t>：</w:t>
      </w:r>
    </w:p>
    <w:p w14:paraId="22CE0B52" w14:textId="77777777" w:rsidR="00E97A74" w:rsidRPr="00E97A74" w:rsidRDefault="00E97A74" w:rsidP="00E97A74">
      <w:pPr>
        <w:pStyle w:val="afb"/>
      </w:pPr>
      <w:r w:rsidRPr="00E97A74">
        <w:t>                a  </w:t>
      </w:r>
      <w:r w:rsidRPr="00E97A74">
        <w:t>如果只有一个高于</w:t>
      </w:r>
      <w:r w:rsidRPr="00E97A74">
        <w:t>0.95</w:t>
      </w:r>
      <w:r w:rsidRPr="00E97A74">
        <w:t>分则</w:t>
      </w:r>
      <w:r w:rsidRPr="00E97A74">
        <w:t xml:space="preserve"> </w:t>
      </w:r>
      <w:r w:rsidRPr="00E97A74">
        <w:t>则返回向量数据库的查询</w:t>
      </w:r>
      <w:r w:rsidRPr="00E97A74">
        <w:t xml:space="preserve">item_name </w:t>
      </w:r>
    </w:p>
    <w:p w14:paraId="559514D7" w14:textId="77777777" w:rsidR="00E97A74" w:rsidRPr="00E97A74" w:rsidRDefault="00E97A74" w:rsidP="00E97A74">
      <w:pPr>
        <w:pStyle w:val="afb"/>
      </w:pPr>
      <w:r w:rsidRPr="00E97A74">
        <w:t>                b  </w:t>
      </w:r>
      <w:r w:rsidRPr="00E97A74">
        <w:t>如果多条都超过</w:t>
      </w:r>
      <w:r w:rsidRPr="00E97A74">
        <w:t xml:space="preserve">0.95 </w:t>
      </w:r>
      <w:r w:rsidRPr="00E97A74">
        <w:t>则取第一。</w:t>
      </w:r>
      <w:r w:rsidRPr="00E97A74">
        <w:t xml:space="preserve">  </w:t>
      </w:r>
    </w:p>
    <w:p w14:paraId="534D63F5" w14:textId="77777777" w:rsidR="00E97A74" w:rsidRPr="00E97A74" w:rsidRDefault="00E97A74" w:rsidP="00E97A74">
      <w:pPr>
        <w:pStyle w:val="afb"/>
      </w:pPr>
      <w:r w:rsidRPr="00E97A74">
        <w:t>                c  </w:t>
      </w:r>
      <w:r w:rsidRPr="00E97A74">
        <w:t>如果不足</w:t>
      </w:r>
      <w:r w:rsidRPr="00E97A74">
        <w:t>0.95</w:t>
      </w:r>
      <w:r w:rsidRPr="00E97A74">
        <w:t>分则取分数大于</w:t>
      </w:r>
      <w:r w:rsidRPr="00E97A74">
        <w:t>0.8</w:t>
      </w:r>
      <w:r w:rsidRPr="00E97A74">
        <w:t>的最高前</w:t>
      </w:r>
      <w:r w:rsidRPr="00E97A74">
        <w:t>5</w:t>
      </w:r>
      <w:r w:rsidRPr="00E97A74">
        <w:t>个返回</w:t>
      </w:r>
      <w:r w:rsidRPr="00E97A74">
        <w:t xml:space="preserve"> </w:t>
      </w:r>
      <w:r w:rsidRPr="00E97A74">
        <w:t>，</w:t>
      </w:r>
    </w:p>
    <w:p w14:paraId="5B007E67" w14:textId="77777777" w:rsidR="00E97A74" w:rsidRPr="00E97A74" w:rsidRDefault="00E97A74" w:rsidP="00E97A74">
      <w:pPr>
        <w:pStyle w:val="afb"/>
      </w:pPr>
      <w:r w:rsidRPr="00E97A74">
        <w:t>                d  </w:t>
      </w:r>
      <w:r w:rsidRPr="00E97A74">
        <w:t>如果没有</w:t>
      </w:r>
      <w:r w:rsidRPr="00E97A74">
        <w:t>0.6</w:t>
      </w:r>
      <w:r w:rsidRPr="00E97A74">
        <w:t>分及以上的分数，则返回空。</w:t>
      </w:r>
    </w:p>
    <w:p w14:paraId="3CFE0B70" w14:textId="67CFF8C0" w:rsidR="00E97A74" w:rsidRPr="00E97A74" w:rsidRDefault="00E97A74" w:rsidP="000A76DC">
      <w:pPr>
        <w:pStyle w:val="a3"/>
      </w:pPr>
      <w:r w:rsidRPr="00E97A74">
        <w:t xml:space="preserve">    </w:t>
      </w:r>
      <w:r w:rsidRPr="00E97A74">
        <w:t>检查返回的</w:t>
      </w:r>
      <w:r w:rsidRPr="00E97A74">
        <w:t xml:space="preserve">item_names </w:t>
      </w:r>
      <w:r w:rsidRPr="00E97A74">
        <w:t>是否都已确认。</w:t>
      </w:r>
    </w:p>
    <w:p w14:paraId="79098F3E" w14:textId="77777777" w:rsidR="00E97A74" w:rsidRPr="00E97A74" w:rsidRDefault="00E97A74" w:rsidP="00E97A74">
      <w:pPr>
        <w:pStyle w:val="afb"/>
      </w:pPr>
      <w:r w:rsidRPr="00E97A74">
        <w:t xml:space="preserve">                </w:t>
      </w:r>
      <w:r w:rsidRPr="00E97A74">
        <w:t>如果都确认则把之前历史记录</w:t>
      </w:r>
      <w:r w:rsidRPr="00E97A74">
        <w:t>item_names</w:t>
      </w:r>
      <w:r w:rsidRPr="00E97A74">
        <w:t>为空的聊天记录标识为当前</w:t>
      </w:r>
      <w:r w:rsidRPr="00E97A74">
        <w:t>item_names  </w:t>
      </w:r>
      <w:r w:rsidRPr="00E97A74">
        <w:t>，把</w:t>
      </w:r>
      <w:r w:rsidRPr="00E97A74">
        <w:t>item_names</w:t>
      </w:r>
      <w:r w:rsidRPr="00E97A74">
        <w:t>写入</w:t>
      </w:r>
      <w:r w:rsidRPr="00E97A74">
        <w:t>state ,</w:t>
      </w:r>
      <w:r w:rsidRPr="00E97A74">
        <w:t>把改写的问题</w:t>
      </w:r>
      <w:r w:rsidRPr="00E97A74">
        <w:t>rewritten_query</w:t>
      </w:r>
      <w:r w:rsidRPr="00E97A74">
        <w:t>写入</w:t>
      </w:r>
      <w:r w:rsidRPr="00E97A74">
        <w:t xml:space="preserve">state </w:t>
      </w:r>
      <w:r w:rsidRPr="00E97A74">
        <w:t>并返回</w:t>
      </w:r>
    </w:p>
    <w:p w14:paraId="7EC92944" w14:textId="77777777" w:rsidR="00E97A74" w:rsidRPr="00E97A74" w:rsidRDefault="00E97A74" w:rsidP="00E97A74">
      <w:pPr>
        <w:pStyle w:val="afb"/>
      </w:pPr>
      <w:r w:rsidRPr="00E97A74">
        <w:t xml:space="preserve">                </w:t>
      </w:r>
      <w:r w:rsidRPr="00E97A74">
        <w:t>如果没确认但是提供了选项则依据选项组织语言作为答案写入</w:t>
      </w:r>
      <w:r w:rsidRPr="00E97A74">
        <w:t xml:space="preserve">state </w:t>
      </w:r>
      <w:r w:rsidRPr="00E97A74">
        <w:t>并返回</w:t>
      </w:r>
    </w:p>
    <w:p w14:paraId="06411DB4" w14:textId="77777777" w:rsidR="00E97A74" w:rsidRPr="00E97A74" w:rsidRDefault="00E97A74" w:rsidP="00E97A74">
      <w:pPr>
        <w:pStyle w:val="afb"/>
      </w:pPr>
      <w:r w:rsidRPr="00E97A74">
        <w:t xml:space="preserve">                </w:t>
      </w:r>
      <w:r w:rsidRPr="00E97A74">
        <w:t>如果没确认且没有选项则组织语言作为答案写入</w:t>
      </w:r>
      <w:r w:rsidRPr="00E97A74">
        <w:t xml:space="preserve">state </w:t>
      </w:r>
      <w:r w:rsidRPr="00E97A74">
        <w:t>并返回</w:t>
      </w:r>
      <w:r w:rsidRPr="00E97A74">
        <w:t xml:space="preserve"> </w:t>
      </w:r>
    </w:p>
    <w:p w14:paraId="0B1D2995" w14:textId="222C02F5" w:rsidR="00E97A74" w:rsidRPr="00E97A74" w:rsidRDefault="00E97A74" w:rsidP="000A76DC">
      <w:pPr>
        <w:pStyle w:val="a3"/>
      </w:pPr>
      <w:r w:rsidRPr="00E97A74">
        <w:t xml:space="preserve">    </w:t>
      </w:r>
      <w:r w:rsidRPr="00E97A74">
        <w:t>把当前的问题和生成的答案带</w:t>
      </w:r>
      <w:r w:rsidRPr="00E97A74">
        <w:t>item_names(</w:t>
      </w:r>
      <w:r w:rsidRPr="00E97A74">
        <w:t>如果有），</w:t>
      </w:r>
      <w:r w:rsidRPr="00E97A74">
        <w:t xml:space="preserve"> </w:t>
      </w:r>
      <w:r w:rsidRPr="00E97A74">
        <w:t>写入</w:t>
      </w:r>
      <w:r w:rsidRPr="00E97A74">
        <w:t>mongodb</w:t>
      </w:r>
      <w:r w:rsidRPr="00E97A74">
        <w:t>的</w:t>
      </w:r>
      <w:r w:rsidRPr="00E97A74">
        <w:t>history</w:t>
      </w:r>
      <w:r w:rsidRPr="00E97A74">
        <w:t>中</w:t>
      </w:r>
      <w:r w:rsidR="000A76DC">
        <w:rPr>
          <w:rFonts w:hint="eastAsia"/>
        </w:rPr>
        <w:t>。</w:t>
      </w:r>
    </w:p>
    <w:p w14:paraId="56F55232" w14:textId="77777777" w:rsidR="000648D7" w:rsidRDefault="000648D7" w:rsidP="000648D7">
      <w:pPr>
        <w:pStyle w:val="afb"/>
        <w:ind w:firstLine="0"/>
      </w:pPr>
    </w:p>
    <w:p w14:paraId="17E7834C" w14:textId="62593D31" w:rsidR="00C21BC5" w:rsidRDefault="00C21BC5" w:rsidP="00C21BC5">
      <w:pPr>
        <w:pStyle w:val="a1"/>
      </w:pPr>
      <w:r>
        <w:rPr>
          <w:rFonts w:hint="eastAsia"/>
        </w:rPr>
        <w:t>llm</w:t>
      </w:r>
      <w:r>
        <w:rPr>
          <w:rFonts w:hint="eastAsia"/>
        </w:rPr>
        <w:t>工具</w:t>
      </w:r>
    </w:p>
    <w:p w14:paraId="07D925CD" w14:textId="32E79F2A" w:rsidR="00C21BC5" w:rsidRDefault="00C21BC5" w:rsidP="00C21BC5">
      <w:pPr>
        <w:pStyle w:val="a3"/>
      </w:pPr>
      <w:r>
        <w:rPr>
          <w:rFonts w:hint="eastAsia"/>
        </w:rPr>
        <w:t>utils</w:t>
      </w:r>
      <w:r>
        <w:rPr>
          <w:rFonts w:hint="eastAsia"/>
        </w:rPr>
        <w:t>下</w:t>
      </w:r>
      <w:r>
        <w:rPr>
          <w:rFonts w:hint="eastAsia"/>
        </w:rPr>
        <w:t>llm_utils.py</w:t>
      </w:r>
    </w:p>
    <w:p w14:paraId="7C7806C5" w14:textId="7E6BC7B3" w:rsidR="00C21BC5" w:rsidRPr="00C21BC5" w:rsidRDefault="00C21BC5" w:rsidP="00C21BC5">
      <w:pPr>
        <w:pStyle w:val="afff0"/>
        <w:rPr>
          <w:color w:val="657B83"/>
        </w:rPr>
      </w:pPr>
      <w:r w:rsidRPr="00C21BC5">
        <w:t>import</w:t>
      </w:r>
      <w:r w:rsidRPr="00C21BC5">
        <w:rPr>
          <w:color w:val="657B83"/>
        </w:rPr>
        <w:t xml:space="preserve"> </w:t>
      </w:r>
      <w:r w:rsidRPr="00C21BC5">
        <w:rPr>
          <w:color w:val="CB4B16"/>
        </w:rPr>
        <w:t>os</w:t>
      </w:r>
    </w:p>
    <w:p w14:paraId="23A8A649" w14:textId="77777777" w:rsidR="00C21BC5" w:rsidRPr="00C21BC5" w:rsidRDefault="00C21BC5" w:rsidP="00C21BC5">
      <w:pPr>
        <w:pStyle w:val="afff0"/>
        <w:rPr>
          <w:color w:val="657B83"/>
        </w:rPr>
      </w:pPr>
      <w:r w:rsidRPr="00C21BC5">
        <w:t>from</w:t>
      </w:r>
      <w:r w:rsidRPr="00C21BC5">
        <w:rPr>
          <w:color w:val="657B83"/>
        </w:rPr>
        <w:t xml:space="preserve"> </w:t>
      </w:r>
      <w:r w:rsidRPr="00C21BC5">
        <w:rPr>
          <w:color w:val="CB4B16"/>
        </w:rPr>
        <w:t>dotenv</w:t>
      </w:r>
      <w:r w:rsidRPr="00C21BC5">
        <w:rPr>
          <w:color w:val="657B83"/>
        </w:rPr>
        <w:t xml:space="preserve"> </w:t>
      </w:r>
      <w:r w:rsidRPr="00C21BC5">
        <w:t>import</w:t>
      </w:r>
      <w:r w:rsidRPr="00C21BC5">
        <w:rPr>
          <w:color w:val="657B83"/>
        </w:rPr>
        <w:t xml:space="preserve"> </w:t>
      </w:r>
      <w:r w:rsidRPr="00C21BC5">
        <w:rPr>
          <w:color w:val="268BD2"/>
        </w:rPr>
        <w:t>load_dotenv</w:t>
      </w:r>
    </w:p>
    <w:p w14:paraId="17FFF598" w14:textId="77777777" w:rsidR="00C21BC5" w:rsidRPr="00C21BC5" w:rsidRDefault="00C21BC5" w:rsidP="00C21BC5">
      <w:pPr>
        <w:pStyle w:val="afff0"/>
        <w:rPr>
          <w:color w:val="657B83"/>
        </w:rPr>
      </w:pPr>
      <w:r w:rsidRPr="00C21BC5">
        <w:t>from</w:t>
      </w:r>
      <w:r w:rsidRPr="00C21BC5">
        <w:rPr>
          <w:color w:val="657B83"/>
        </w:rPr>
        <w:t xml:space="preserve"> </w:t>
      </w:r>
      <w:r w:rsidRPr="00C21BC5">
        <w:rPr>
          <w:color w:val="CB4B16"/>
        </w:rPr>
        <w:t>langchain_openai</w:t>
      </w:r>
      <w:r w:rsidRPr="00C21BC5">
        <w:rPr>
          <w:color w:val="657B83"/>
        </w:rPr>
        <w:t xml:space="preserve"> </w:t>
      </w:r>
      <w:r w:rsidRPr="00C21BC5">
        <w:t>import</w:t>
      </w:r>
      <w:r w:rsidRPr="00C21BC5">
        <w:rPr>
          <w:color w:val="657B83"/>
        </w:rPr>
        <w:t xml:space="preserve"> </w:t>
      </w:r>
      <w:r w:rsidRPr="00C21BC5">
        <w:rPr>
          <w:color w:val="CB4B16"/>
        </w:rPr>
        <w:t>ChatOpenAI</w:t>
      </w:r>
    </w:p>
    <w:p w14:paraId="517D8F1A" w14:textId="77777777" w:rsidR="00C21BC5" w:rsidRPr="00C21BC5" w:rsidRDefault="00C21BC5" w:rsidP="00C21BC5">
      <w:pPr>
        <w:pStyle w:val="afff0"/>
        <w:rPr>
          <w:color w:val="657B83"/>
        </w:rPr>
      </w:pPr>
    </w:p>
    <w:p w14:paraId="58E7ABD7" w14:textId="77777777" w:rsidR="00C21BC5" w:rsidRPr="00C21BC5" w:rsidRDefault="00C21BC5" w:rsidP="00C21BC5">
      <w:pPr>
        <w:pStyle w:val="afff0"/>
        <w:rPr>
          <w:color w:val="657B83"/>
        </w:rPr>
      </w:pPr>
      <w:r w:rsidRPr="00C21BC5">
        <w:rPr>
          <w:color w:val="268BD2"/>
        </w:rPr>
        <w:t>_llm_client_cache</w:t>
      </w:r>
      <w:r w:rsidRPr="00C21BC5">
        <w:rPr>
          <w:color w:val="657B83"/>
        </w:rPr>
        <w:t xml:space="preserve"> </w:t>
      </w:r>
      <w:r w:rsidRPr="00C21BC5">
        <w:t>=</w:t>
      </w:r>
      <w:r w:rsidRPr="00C21BC5">
        <w:rPr>
          <w:color w:val="657B83"/>
        </w:rPr>
        <w:t xml:space="preserve"> {}</w:t>
      </w:r>
    </w:p>
    <w:p w14:paraId="4AB83750" w14:textId="77777777" w:rsidR="00C21BC5" w:rsidRPr="00C21BC5" w:rsidRDefault="00C21BC5" w:rsidP="00C21BC5">
      <w:pPr>
        <w:pStyle w:val="afff0"/>
        <w:rPr>
          <w:color w:val="657B83"/>
        </w:rPr>
      </w:pPr>
    </w:p>
    <w:p w14:paraId="182EDA99" w14:textId="77777777" w:rsidR="00C21BC5" w:rsidRPr="00C21BC5" w:rsidRDefault="00C21BC5" w:rsidP="00C21BC5">
      <w:pPr>
        <w:pStyle w:val="afff0"/>
        <w:rPr>
          <w:color w:val="657B83"/>
        </w:rPr>
      </w:pPr>
      <w:r w:rsidRPr="00C21BC5">
        <w:rPr>
          <w:color w:val="268BD2"/>
        </w:rPr>
        <w:t>load_dotenv</w:t>
      </w:r>
      <w:r w:rsidRPr="00C21BC5">
        <w:rPr>
          <w:color w:val="657B83"/>
        </w:rPr>
        <w:t>()</w:t>
      </w:r>
    </w:p>
    <w:p w14:paraId="5884CD96" w14:textId="77777777" w:rsidR="00C21BC5" w:rsidRPr="00C21BC5" w:rsidRDefault="00C21BC5" w:rsidP="00C21BC5">
      <w:pPr>
        <w:pStyle w:val="afff0"/>
        <w:rPr>
          <w:color w:val="657B83"/>
        </w:rPr>
      </w:pPr>
      <w:r w:rsidRPr="00C21BC5">
        <w:rPr>
          <w:b/>
          <w:bCs/>
          <w:color w:val="586E75"/>
        </w:rPr>
        <w:t>def</w:t>
      </w:r>
      <w:r w:rsidRPr="00C21BC5">
        <w:rPr>
          <w:color w:val="657B83"/>
        </w:rPr>
        <w:t xml:space="preserve"> </w:t>
      </w:r>
      <w:r w:rsidRPr="00C21BC5">
        <w:rPr>
          <w:color w:val="268BD2"/>
        </w:rPr>
        <w:t>get_llm_client</w:t>
      </w:r>
      <w:r w:rsidRPr="00C21BC5">
        <w:rPr>
          <w:color w:val="657B83"/>
        </w:rPr>
        <w:t xml:space="preserve">(model: </w:t>
      </w:r>
      <w:r w:rsidRPr="00C21BC5">
        <w:t>str</w:t>
      </w:r>
      <w:r w:rsidRPr="00C21BC5">
        <w:rPr>
          <w:color w:val="657B83"/>
        </w:rPr>
        <w:t xml:space="preserve"> </w:t>
      </w:r>
      <w:r w:rsidRPr="00C21BC5">
        <w:t>|</w:t>
      </w:r>
      <w:r w:rsidRPr="00C21BC5">
        <w:rPr>
          <w:color w:val="657B83"/>
        </w:rPr>
        <w:t xml:space="preserve"> </w:t>
      </w:r>
      <w:r w:rsidRPr="00C21BC5">
        <w:rPr>
          <w:color w:val="B58900"/>
        </w:rPr>
        <w:t>None</w:t>
      </w:r>
      <w:r w:rsidRPr="00C21BC5">
        <w:rPr>
          <w:color w:val="657B83"/>
        </w:rPr>
        <w:t xml:space="preserve"> </w:t>
      </w:r>
      <w:r w:rsidRPr="00C21BC5">
        <w:t>=</w:t>
      </w:r>
      <w:r w:rsidRPr="00C21BC5">
        <w:rPr>
          <w:color w:val="657B83"/>
        </w:rPr>
        <w:t xml:space="preserve"> </w:t>
      </w:r>
      <w:r w:rsidRPr="00C21BC5">
        <w:rPr>
          <w:color w:val="B58900"/>
        </w:rPr>
        <w:t>None</w:t>
      </w:r>
      <w:r w:rsidRPr="00C21BC5">
        <w:rPr>
          <w:color w:val="657B83"/>
        </w:rPr>
        <w:t xml:space="preserve">, json_mode: </w:t>
      </w:r>
      <w:r w:rsidRPr="00C21BC5">
        <w:t>bool</w:t>
      </w:r>
      <w:r w:rsidRPr="00C21BC5">
        <w:rPr>
          <w:color w:val="657B83"/>
        </w:rPr>
        <w:t xml:space="preserve"> </w:t>
      </w:r>
      <w:r w:rsidRPr="00C21BC5">
        <w:t>=</w:t>
      </w:r>
      <w:r w:rsidRPr="00C21BC5">
        <w:rPr>
          <w:color w:val="657B83"/>
        </w:rPr>
        <w:t xml:space="preserve"> </w:t>
      </w:r>
      <w:r w:rsidRPr="00C21BC5">
        <w:rPr>
          <w:color w:val="B58900"/>
        </w:rPr>
        <w:t>False</w:t>
      </w:r>
      <w:r w:rsidRPr="00C21BC5">
        <w:rPr>
          <w:color w:val="657B83"/>
        </w:rPr>
        <w:t xml:space="preserve">) -&gt; </w:t>
      </w:r>
      <w:r w:rsidRPr="00C21BC5">
        <w:rPr>
          <w:color w:val="CB4B16"/>
        </w:rPr>
        <w:t>ChatOpenAI</w:t>
      </w:r>
      <w:r w:rsidRPr="00C21BC5">
        <w:rPr>
          <w:color w:val="657B83"/>
        </w:rPr>
        <w:t>:</w:t>
      </w:r>
    </w:p>
    <w:p w14:paraId="79CFE18F" w14:textId="77777777" w:rsidR="00C21BC5" w:rsidRPr="00C21BC5" w:rsidRDefault="00C21BC5" w:rsidP="00C21BC5">
      <w:pPr>
        <w:pStyle w:val="afff0"/>
        <w:rPr>
          <w:color w:val="657B83"/>
        </w:rPr>
      </w:pPr>
      <w:r w:rsidRPr="00C21BC5">
        <w:rPr>
          <w:color w:val="657B83"/>
        </w:rPr>
        <w:t xml:space="preserve">    </w:t>
      </w:r>
      <w:r w:rsidRPr="00C21BC5">
        <w:rPr>
          <w:color w:val="2AA198"/>
        </w:rPr>
        <w:t>"""</w:t>
      </w:r>
    </w:p>
    <w:p w14:paraId="370D24A2" w14:textId="77777777" w:rsidR="00C21BC5" w:rsidRPr="00C21BC5" w:rsidRDefault="00C21BC5" w:rsidP="00C21BC5">
      <w:pPr>
        <w:pStyle w:val="afff0"/>
        <w:rPr>
          <w:color w:val="657B83"/>
        </w:rPr>
      </w:pPr>
      <w:r w:rsidRPr="00C21BC5">
        <w:rPr>
          <w:color w:val="2AA198"/>
        </w:rPr>
        <w:t xml:space="preserve">    </w:t>
      </w:r>
      <w:r w:rsidRPr="00C21BC5">
        <w:rPr>
          <w:color w:val="2AA198"/>
        </w:rPr>
        <w:t>获取</w:t>
      </w:r>
      <w:r w:rsidRPr="00C21BC5">
        <w:rPr>
          <w:color w:val="2AA198"/>
        </w:rPr>
        <w:t xml:space="preserve"> LangChain ChatOpenAI </w:t>
      </w:r>
      <w:r w:rsidRPr="00C21BC5">
        <w:rPr>
          <w:color w:val="2AA198"/>
        </w:rPr>
        <w:t>客户端实例</w:t>
      </w:r>
    </w:p>
    <w:p w14:paraId="0E433418" w14:textId="77777777" w:rsidR="00C21BC5" w:rsidRPr="00C21BC5" w:rsidRDefault="00C21BC5" w:rsidP="00C21BC5">
      <w:pPr>
        <w:pStyle w:val="afff0"/>
        <w:rPr>
          <w:color w:val="657B83"/>
        </w:rPr>
      </w:pPr>
      <w:r w:rsidRPr="00C21BC5">
        <w:rPr>
          <w:color w:val="2AA198"/>
        </w:rPr>
        <w:t xml:space="preserve">    - model: </w:t>
      </w:r>
      <w:r w:rsidRPr="00C21BC5">
        <w:rPr>
          <w:color w:val="2AA198"/>
        </w:rPr>
        <w:t>允许不同节点使用不同模型</w:t>
      </w:r>
    </w:p>
    <w:p w14:paraId="43323D02" w14:textId="77777777" w:rsidR="00C21BC5" w:rsidRPr="00C21BC5" w:rsidRDefault="00C21BC5" w:rsidP="00C21BC5">
      <w:pPr>
        <w:pStyle w:val="afff0"/>
        <w:rPr>
          <w:color w:val="657B83"/>
        </w:rPr>
      </w:pPr>
      <w:r w:rsidRPr="00C21BC5">
        <w:rPr>
          <w:color w:val="2AA198"/>
        </w:rPr>
        <w:t xml:space="preserve">    - json_mode: True </w:t>
      </w:r>
      <w:r w:rsidRPr="00C21BC5">
        <w:rPr>
          <w:color w:val="2AA198"/>
        </w:rPr>
        <w:t>时要求输出</w:t>
      </w:r>
      <w:r w:rsidRPr="00C21BC5">
        <w:rPr>
          <w:color w:val="2AA198"/>
        </w:rPr>
        <w:t xml:space="preserve"> JSON</w:t>
      </w:r>
      <w:r w:rsidRPr="00C21BC5">
        <w:rPr>
          <w:color w:val="2AA198"/>
        </w:rPr>
        <w:t>（但注意：</w:t>
      </w:r>
      <w:r w:rsidRPr="00C21BC5">
        <w:rPr>
          <w:color w:val="2AA198"/>
        </w:rPr>
        <w:t xml:space="preserve">json_object </w:t>
      </w:r>
      <w:r w:rsidRPr="00C21BC5">
        <w:rPr>
          <w:color w:val="2AA198"/>
        </w:rPr>
        <w:t>不支持</w:t>
      </w:r>
      <w:r w:rsidRPr="00C21BC5">
        <w:rPr>
          <w:color w:val="2AA198"/>
        </w:rPr>
        <w:t xml:space="preserve"> JSON </w:t>
      </w:r>
      <w:r w:rsidRPr="00C21BC5">
        <w:rPr>
          <w:color w:val="2AA198"/>
        </w:rPr>
        <w:t>数组）</w:t>
      </w:r>
    </w:p>
    <w:p w14:paraId="795B49B8" w14:textId="77777777" w:rsidR="00C21BC5" w:rsidRPr="00C21BC5" w:rsidRDefault="00C21BC5" w:rsidP="00C21BC5">
      <w:pPr>
        <w:pStyle w:val="afff0"/>
        <w:rPr>
          <w:color w:val="657B83"/>
        </w:rPr>
      </w:pPr>
      <w:r w:rsidRPr="00C21BC5">
        <w:rPr>
          <w:color w:val="2AA198"/>
        </w:rPr>
        <w:t>    """</w:t>
      </w:r>
    </w:p>
    <w:p w14:paraId="3E28096F" w14:textId="77777777" w:rsidR="00C21BC5" w:rsidRPr="00C21BC5" w:rsidRDefault="00C21BC5" w:rsidP="00C21BC5">
      <w:pPr>
        <w:pStyle w:val="afff0"/>
        <w:rPr>
          <w:color w:val="657B83"/>
        </w:rPr>
      </w:pPr>
      <w:r w:rsidRPr="00C21BC5">
        <w:rPr>
          <w:color w:val="657B83"/>
        </w:rPr>
        <w:t xml:space="preserve">    </w:t>
      </w:r>
      <w:r w:rsidRPr="00C21BC5">
        <w:rPr>
          <w:color w:val="268BD2"/>
        </w:rPr>
        <w:t>m</w:t>
      </w:r>
      <w:r w:rsidRPr="00C21BC5">
        <w:rPr>
          <w:color w:val="657B83"/>
        </w:rPr>
        <w:t xml:space="preserve"> </w:t>
      </w:r>
      <w:r w:rsidRPr="00C21BC5">
        <w:t>=</w:t>
      </w:r>
      <w:r w:rsidRPr="00C21BC5">
        <w:rPr>
          <w:color w:val="657B83"/>
        </w:rPr>
        <w:t xml:space="preserve"> model </w:t>
      </w:r>
      <w:r w:rsidRPr="00C21BC5">
        <w:t>or</w:t>
      </w:r>
      <w:r w:rsidRPr="00C21BC5">
        <w:rPr>
          <w:color w:val="657B83"/>
        </w:rPr>
        <w:t xml:space="preserve"> </w:t>
      </w:r>
      <w:r w:rsidRPr="00C21BC5">
        <w:rPr>
          <w:color w:val="CB4B16"/>
        </w:rPr>
        <w:t>os</w:t>
      </w:r>
      <w:r w:rsidRPr="00C21BC5">
        <w:rPr>
          <w:color w:val="657B83"/>
        </w:rPr>
        <w:t>.</w:t>
      </w:r>
      <w:r w:rsidRPr="00C21BC5">
        <w:rPr>
          <w:color w:val="268BD2"/>
        </w:rPr>
        <w:t>getenv</w:t>
      </w:r>
      <w:r w:rsidRPr="00C21BC5">
        <w:rPr>
          <w:color w:val="657B83"/>
        </w:rPr>
        <w:t>(</w:t>
      </w:r>
      <w:r w:rsidRPr="00C21BC5">
        <w:rPr>
          <w:color w:val="2AA198"/>
        </w:rPr>
        <w:t>"LLM_MODEL"</w:t>
      </w:r>
      <w:r w:rsidRPr="00C21BC5">
        <w:rPr>
          <w:color w:val="657B83"/>
        </w:rPr>
        <w:t xml:space="preserve"> )</w:t>
      </w:r>
    </w:p>
    <w:p w14:paraId="20FECF41" w14:textId="77777777" w:rsidR="00C21BC5" w:rsidRPr="00C21BC5" w:rsidRDefault="00C21BC5" w:rsidP="00C21BC5">
      <w:pPr>
        <w:pStyle w:val="afff0"/>
        <w:rPr>
          <w:color w:val="657B83"/>
        </w:rPr>
      </w:pPr>
      <w:r w:rsidRPr="00C21BC5">
        <w:rPr>
          <w:color w:val="657B83"/>
        </w:rPr>
        <w:t xml:space="preserve">    </w:t>
      </w:r>
      <w:r w:rsidRPr="00C21BC5">
        <w:rPr>
          <w:color w:val="268BD2"/>
        </w:rPr>
        <w:t>key</w:t>
      </w:r>
      <w:r w:rsidRPr="00C21BC5">
        <w:rPr>
          <w:color w:val="657B83"/>
        </w:rPr>
        <w:t xml:space="preserve"> </w:t>
      </w:r>
      <w:r w:rsidRPr="00C21BC5">
        <w:t>=</w:t>
      </w:r>
      <w:r w:rsidRPr="00C21BC5">
        <w:rPr>
          <w:color w:val="657B83"/>
        </w:rPr>
        <w:t xml:space="preserve"> (</w:t>
      </w:r>
      <w:r w:rsidRPr="00C21BC5">
        <w:rPr>
          <w:color w:val="268BD2"/>
        </w:rPr>
        <w:t>m</w:t>
      </w:r>
      <w:r w:rsidRPr="00C21BC5">
        <w:rPr>
          <w:color w:val="657B83"/>
        </w:rPr>
        <w:t>, json_mode)</w:t>
      </w:r>
    </w:p>
    <w:p w14:paraId="6A61A19D" w14:textId="77777777" w:rsidR="00C21BC5" w:rsidRPr="00C21BC5" w:rsidRDefault="00C21BC5" w:rsidP="00C21BC5">
      <w:pPr>
        <w:pStyle w:val="afff0"/>
        <w:rPr>
          <w:color w:val="657B83"/>
        </w:rPr>
      </w:pPr>
      <w:r w:rsidRPr="00C21BC5">
        <w:rPr>
          <w:color w:val="657B83"/>
        </w:rPr>
        <w:t xml:space="preserve">    </w:t>
      </w:r>
      <w:r w:rsidRPr="00C21BC5">
        <w:t>if</w:t>
      </w:r>
      <w:r w:rsidRPr="00C21BC5">
        <w:rPr>
          <w:color w:val="657B83"/>
        </w:rPr>
        <w:t xml:space="preserve"> </w:t>
      </w:r>
      <w:r w:rsidRPr="00C21BC5">
        <w:rPr>
          <w:color w:val="268BD2"/>
        </w:rPr>
        <w:t>key</w:t>
      </w:r>
      <w:r w:rsidRPr="00C21BC5">
        <w:rPr>
          <w:color w:val="657B83"/>
        </w:rPr>
        <w:t xml:space="preserve"> </w:t>
      </w:r>
      <w:r w:rsidRPr="00C21BC5">
        <w:t>in</w:t>
      </w:r>
      <w:r w:rsidRPr="00C21BC5">
        <w:rPr>
          <w:color w:val="657B83"/>
        </w:rPr>
        <w:t xml:space="preserve"> </w:t>
      </w:r>
      <w:r w:rsidRPr="00C21BC5">
        <w:rPr>
          <w:color w:val="268BD2"/>
        </w:rPr>
        <w:t>_llm_client_cache</w:t>
      </w:r>
      <w:r w:rsidRPr="00C21BC5">
        <w:rPr>
          <w:color w:val="657B83"/>
        </w:rPr>
        <w:t>:</w:t>
      </w:r>
    </w:p>
    <w:p w14:paraId="3E81FC4C" w14:textId="77777777" w:rsidR="00C21BC5" w:rsidRPr="00C21BC5" w:rsidRDefault="00C21BC5" w:rsidP="00C21BC5">
      <w:pPr>
        <w:pStyle w:val="afff0"/>
        <w:rPr>
          <w:color w:val="657B83"/>
        </w:rPr>
      </w:pPr>
      <w:r w:rsidRPr="00C21BC5">
        <w:rPr>
          <w:color w:val="657B83"/>
        </w:rPr>
        <w:t xml:space="preserve">        </w:t>
      </w:r>
      <w:r w:rsidRPr="00C21BC5">
        <w:t>return</w:t>
      </w:r>
      <w:r w:rsidRPr="00C21BC5">
        <w:rPr>
          <w:color w:val="657B83"/>
        </w:rPr>
        <w:t xml:space="preserve"> </w:t>
      </w:r>
      <w:r w:rsidRPr="00C21BC5">
        <w:rPr>
          <w:color w:val="268BD2"/>
        </w:rPr>
        <w:t>_llm_client_cache</w:t>
      </w:r>
      <w:r w:rsidRPr="00C21BC5">
        <w:rPr>
          <w:color w:val="657B83"/>
        </w:rPr>
        <w:t>[</w:t>
      </w:r>
      <w:r w:rsidRPr="00C21BC5">
        <w:rPr>
          <w:color w:val="268BD2"/>
        </w:rPr>
        <w:t>key</w:t>
      </w:r>
      <w:r w:rsidRPr="00C21BC5">
        <w:rPr>
          <w:color w:val="657B83"/>
        </w:rPr>
        <w:t>]</w:t>
      </w:r>
    </w:p>
    <w:p w14:paraId="1BB8B78B" w14:textId="77777777" w:rsidR="00C21BC5" w:rsidRPr="00C21BC5" w:rsidRDefault="00C21BC5" w:rsidP="00C21BC5">
      <w:pPr>
        <w:pStyle w:val="afff0"/>
        <w:rPr>
          <w:color w:val="657B83"/>
        </w:rPr>
      </w:pPr>
      <w:r w:rsidRPr="00C21BC5">
        <w:rPr>
          <w:color w:val="657B83"/>
        </w:rPr>
        <w:lastRenderedPageBreak/>
        <w:t> </w:t>
      </w:r>
    </w:p>
    <w:p w14:paraId="1866115C" w14:textId="77777777" w:rsidR="00C21BC5" w:rsidRPr="00C21BC5" w:rsidRDefault="00C21BC5" w:rsidP="00C21BC5">
      <w:pPr>
        <w:pStyle w:val="afff0"/>
        <w:rPr>
          <w:color w:val="657B83"/>
        </w:rPr>
      </w:pPr>
      <w:r w:rsidRPr="00C21BC5">
        <w:rPr>
          <w:color w:val="657B83"/>
        </w:rPr>
        <w:t xml:space="preserve">    </w:t>
      </w:r>
      <w:r w:rsidRPr="00C21BC5">
        <w:rPr>
          <w:color w:val="268BD2"/>
        </w:rPr>
        <w:t>extra_body</w:t>
      </w:r>
      <w:r w:rsidRPr="00C21BC5">
        <w:rPr>
          <w:color w:val="657B83"/>
        </w:rPr>
        <w:t xml:space="preserve"> </w:t>
      </w:r>
      <w:r w:rsidRPr="00C21BC5">
        <w:t>=</w:t>
      </w:r>
      <w:r w:rsidRPr="00C21BC5">
        <w:rPr>
          <w:color w:val="657B83"/>
        </w:rPr>
        <w:t xml:space="preserve"> {</w:t>
      </w:r>
      <w:r w:rsidRPr="00C21BC5">
        <w:rPr>
          <w:color w:val="2AA198"/>
        </w:rPr>
        <w:t>"enable_thinking"</w:t>
      </w:r>
      <w:r w:rsidRPr="00C21BC5">
        <w:rPr>
          <w:color w:val="657B83"/>
        </w:rPr>
        <w:t xml:space="preserve">: </w:t>
      </w:r>
      <w:r w:rsidRPr="00C21BC5">
        <w:rPr>
          <w:color w:val="B58900"/>
        </w:rPr>
        <w:t>False</w:t>
      </w:r>
      <w:r w:rsidRPr="00C21BC5">
        <w:rPr>
          <w:color w:val="657B83"/>
        </w:rPr>
        <w:t>}</w:t>
      </w:r>
    </w:p>
    <w:p w14:paraId="1EB4C34D" w14:textId="77777777" w:rsidR="00C21BC5" w:rsidRPr="00C21BC5" w:rsidRDefault="00C21BC5" w:rsidP="00C21BC5">
      <w:pPr>
        <w:pStyle w:val="afff0"/>
        <w:rPr>
          <w:color w:val="657B83"/>
        </w:rPr>
      </w:pPr>
    </w:p>
    <w:p w14:paraId="17B52263" w14:textId="77777777" w:rsidR="00C21BC5" w:rsidRPr="00C21BC5" w:rsidRDefault="00C21BC5" w:rsidP="00C21BC5">
      <w:pPr>
        <w:pStyle w:val="afff0"/>
        <w:rPr>
          <w:color w:val="657B83"/>
        </w:rPr>
      </w:pPr>
      <w:r w:rsidRPr="00C21BC5">
        <w:rPr>
          <w:color w:val="657B83"/>
        </w:rPr>
        <w:t xml:space="preserve">    </w:t>
      </w:r>
      <w:r w:rsidRPr="00C21BC5">
        <w:rPr>
          <w:color w:val="268BD2"/>
        </w:rPr>
        <w:t>model_kwargs</w:t>
      </w:r>
      <w:r w:rsidRPr="00C21BC5">
        <w:rPr>
          <w:color w:val="657B83"/>
        </w:rPr>
        <w:t xml:space="preserve">: </w:t>
      </w:r>
      <w:r w:rsidRPr="00C21BC5">
        <w:t>dict</w:t>
      </w:r>
      <w:r w:rsidRPr="00C21BC5">
        <w:rPr>
          <w:color w:val="657B83"/>
        </w:rPr>
        <w:t xml:space="preserve"> </w:t>
      </w:r>
      <w:r w:rsidRPr="00C21BC5">
        <w:t>=</w:t>
      </w:r>
      <w:r w:rsidRPr="00C21BC5">
        <w:rPr>
          <w:color w:val="657B83"/>
        </w:rPr>
        <w:t xml:space="preserve"> {}</w:t>
      </w:r>
    </w:p>
    <w:p w14:paraId="1AF4F966" w14:textId="77777777" w:rsidR="00C21BC5" w:rsidRPr="00C21BC5" w:rsidRDefault="00C21BC5" w:rsidP="00C21BC5">
      <w:pPr>
        <w:pStyle w:val="afff0"/>
        <w:rPr>
          <w:color w:val="657B83"/>
        </w:rPr>
      </w:pPr>
      <w:r w:rsidRPr="00C21BC5">
        <w:rPr>
          <w:color w:val="657B83"/>
        </w:rPr>
        <w:t xml:space="preserve">    </w:t>
      </w:r>
      <w:r w:rsidRPr="00C21BC5">
        <w:t>if</w:t>
      </w:r>
      <w:r w:rsidRPr="00C21BC5">
        <w:rPr>
          <w:color w:val="657B83"/>
        </w:rPr>
        <w:t xml:space="preserve"> json_mode:</w:t>
      </w:r>
    </w:p>
    <w:p w14:paraId="431071D5" w14:textId="77777777" w:rsidR="00C21BC5" w:rsidRPr="00C21BC5" w:rsidRDefault="00C21BC5" w:rsidP="00C21BC5">
      <w:pPr>
        <w:pStyle w:val="afff0"/>
        <w:rPr>
          <w:color w:val="657B83"/>
        </w:rPr>
      </w:pPr>
      <w:r w:rsidRPr="00C21BC5">
        <w:rPr>
          <w:color w:val="657B83"/>
        </w:rPr>
        <w:t xml:space="preserve">        </w:t>
      </w:r>
      <w:r w:rsidRPr="00C21BC5">
        <w:rPr>
          <w:i/>
          <w:iCs/>
          <w:color w:val="93A1A1"/>
        </w:rPr>
        <w:t xml:space="preserve"># </w:t>
      </w:r>
      <w:r w:rsidRPr="00C21BC5">
        <w:rPr>
          <w:i/>
          <w:iCs/>
          <w:color w:val="93A1A1"/>
        </w:rPr>
        <w:t>不同后端可能不支持；不行就关掉</w:t>
      </w:r>
      <w:r w:rsidRPr="00C21BC5">
        <w:rPr>
          <w:i/>
          <w:iCs/>
          <w:color w:val="93A1A1"/>
        </w:rPr>
        <w:t xml:space="preserve"> json_mode</w:t>
      </w:r>
    </w:p>
    <w:p w14:paraId="68EBBF8F" w14:textId="77777777" w:rsidR="00C21BC5" w:rsidRPr="00C21BC5" w:rsidRDefault="00C21BC5" w:rsidP="00C21BC5">
      <w:pPr>
        <w:pStyle w:val="afff0"/>
        <w:rPr>
          <w:color w:val="657B83"/>
        </w:rPr>
      </w:pPr>
      <w:r w:rsidRPr="00C21BC5">
        <w:rPr>
          <w:color w:val="657B83"/>
        </w:rPr>
        <w:t xml:space="preserve">        </w:t>
      </w:r>
      <w:r w:rsidRPr="00C21BC5">
        <w:rPr>
          <w:color w:val="268BD2"/>
        </w:rPr>
        <w:t>model_kwargs</w:t>
      </w:r>
      <w:r w:rsidRPr="00C21BC5">
        <w:rPr>
          <w:color w:val="657B83"/>
        </w:rPr>
        <w:t>[</w:t>
      </w:r>
      <w:r w:rsidRPr="00C21BC5">
        <w:rPr>
          <w:color w:val="2AA198"/>
        </w:rPr>
        <w:t>"response_format"</w:t>
      </w:r>
      <w:r w:rsidRPr="00C21BC5">
        <w:rPr>
          <w:color w:val="657B83"/>
        </w:rPr>
        <w:t xml:space="preserve">] </w:t>
      </w:r>
      <w:r w:rsidRPr="00C21BC5">
        <w:t>=</w:t>
      </w:r>
      <w:r w:rsidRPr="00C21BC5">
        <w:rPr>
          <w:color w:val="657B83"/>
        </w:rPr>
        <w:t xml:space="preserve"> {</w:t>
      </w:r>
      <w:r w:rsidRPr="00C21BC5">
        <w:rPr>
          <w:color w:val="2AA198"/>
        </w:rPr>
        <w:t>"type"</w:t>
      </w:r>
      <w:r w:rsidRPr="00C21BC5">
        <w:rPr>
          <w:color w:val="657B83"/>
        </w:rPr>
        <w:t xml:space="preserve">: </w:t>
      </w:r>
      <w:r w:rsidRPr="00C21BC5">
        <w:rPr>
          <w:color w:val="2AA198"/>
        </w:rPr>
        <w:t>"json_object"</w:t>
      </w:r>
      <w:r w:rsidRPr="00C21BC5">
        <w:rPr>
          <w:color w:val="657B83"/>
        </w:rPr>
        <w:t>}  </w:t>
      </w:r>
      <w:r w:rsidRPr="00C21BC5">
        <w:rPr>
          <w:i/>
          <w:iCs/>
          <w:color w:val="93A1A1"/>
        </w:rPr>
        <w:t xml:space="preserve"># json_object </w:t>
      </w:r>
      <w:r w:rsidRPr="00C21BC5">
        <w:rPr>
          <w:i/>
          <w:iCs/>
          <w:color w:val="93A1A1"/>
        </w:rPr>
        <w:t>不支持</w:t>
      </w:r>
      <w:r w:rsidRPr="00C21BC5">
        <w:rPr>
          <w:i/>
          <w:iCs/>
          <w:color w:val="93A1A1"/>
        </w:rPr>
        <w:t xml:space="preserve"> JSON </w:t>
      </w:r>
      <w:r w:rsidRPr="00C21BC5">
        <w:rPr>
          <w:i/>
          <w:iCs/>
          <w:color w:val="93A1A1"/>
        </w:rPr>
        <w:t>数组</w:t>
      </w:r>
    </w:p>
    <w:p w14:paraId="3720C038" w14:textId="77777777" w:rsidR="00C21BC5" w:rsidRPr="00C21BC5" w:rsidRDefault="00C21BC5" w:rsidP="00C21BC5">
      <w:pPr>
        <w:pStyle w:val="afff0"/>
        <w:rPr>
          <w:color w:val="657B83"/>
        </w:rPr>
      </w:pPr>
    </w:p>
    <w:p w14:paraId="7E7AF410" w14:textId="77777777" w:rsidR="00C21BC5" w:rsidRPr="00C21BC5" w:rsidRDefault="00C21BC5" w:rsidP="00C21BC5">
      <w:pPr>
        <w:pStyle w:val="afff0"/>
        <w:rPr>
          <w:color w:val="657B83"/>
        </w:rPr>
      </w:pPr>
      <w:r w:rsidRPr="00C21BC5">
        <w:rPr>
          <w:color w:val="657B83"/>
        </w:rPr>
        <w:t xml:space="preserve">    </w:t>
      </w:r>
      <w:r w:rsidRPr="00C21BC5">
        <w:rPr>
          <w:color w:val="268BD2"/>
        </w:rPr>
        <w:t>client</w:t>
      </w:r>
      <w:r w:rsidRPr="00C21BC5">
        <w:rPr>
          <w:color w:val="657B83"/>
        </w:rPr>
        <w:t xml:space="preserve"> </w:t>
      </w:r>
      <w:r w:rsidRPr="00C21BC5">
        <w:t>=</w:t>
      </w:r>
      <w:r w:rsidRPr="00C21BC5">
        <w:rPr>
          <w:color w:val="657B83"/>
        </w:rPr>
        <w:t xml:space="preserve"> </w:t>
      </w:r>
      <w:r w:rsidRPr="00C21BC5">
        <w:rPr>
          <w:color w:val="CB4B16"/>
        </w:rPr>
        <w:t>ChatOpenAI</w:t>
      </w:r>
      <w:r w:rsidRPr="00C21BC5">
        <w:rPr>
          <w:color w:val="657B83"/>
        </w:rPr>
        <w:t>(</w:t>
      </w:r>
    </w:p>
    <w:p w14:paraId="4DF21434" w14:textId="77777777" w:rsidR="00C21BC5" w:rsidRPr="00C21BC5" w:rsidRDefault="00C21BC5" w:rsidP="00C21BC5">
      <w:pPr>
        <w:pStyle w:val="afff0"/>
        <w:rPr>
          <w:color w:val="657B83"/>
        </w:rPr>
      </w:pPr>
      <w:r w:rsidRPr="00C21BC5">
        <w:rPr>
          <w:color w:val="657B83"/>
        </w:rPr>
        <w:t xml:space="preserve">        </w:t>
      </w:r>
      <w:r w:rsidRPr="00C21BC5">
        <w:rPr>
          <w:color w:val="268BD2"/>
        </w:rPr>
        <w:t>model</w:t>
      </w:r>
      <w:r w:rsidRPr="00C21BC5">
        <w:t>=</w:t>
      </w:r>
      <w:r w:rsidRPr="00C21BC5">
        <w:rPr>
          <w:color w:val="268BD2"/>
        </w:rPr>
        <w:t>m</w:t>
      </w:r>
      <w:r w:rsidRPr="00C21BC5">
        <w:rPr>
          <w:color w:val="657B83"/>
        </w:rPr>
        <w:t>,</w:t>
      </w:r>
    </w:p>
    <w:p w14:paraId="5AFDFB9C" w14:textId="77777777" w:rsidR="00C21BC5" w:rsidRPr="00C21BC5" w:rsidRDefault="00C21BC5" w:rsidP="00C21BC5">
      <w:pPr>
        <w:pStyle w:val="afff0"/>
        <w:rPr>
          <w:color w:val="657B83"/>
        </w:rPr>
      </w:pPr>
      <w:r w:rsidRPr="00C21BC5">
        <w:rPr>
          <w:color w:val="657B83"/>
        </w:rPr>
        <w:t xml:space="preserve">        </w:t>
      </w:r>
      <w:r w:rsidRPr="00C21BC5">
        <w:rPr>
          <w:color w:val="268BD2"/>
        </w:rPr>
        <w:t>temperature</w:t>
      </w:r>
      <w:r w:rsidRPr="00C21BC5">
        <w:t>=</w:t>
      </w:r>
      <w:r w:rsidRPr="00C21BC5">
        <w:rPr>
          <w:color w:val="D33682"/>
        </w:rPr>
        <w:t>0.1</w:t>
      </w:r>
      <w:r w:rsidRPr="00C21BC5">
        <w:rPr>
          <w:color w:val="657B83"/>
        </w:rPr>
        <w:t>,</w:t>
      </w:r>
    </w:p>
    <w:p w14:paraId="5CAA7F04" w14:textId="77777777" w:rsidR="00C21BC5" w:rsidRPr="00C21BC5" w:rsidRDefault="00C21BC5" w:rsidP="00C21BC5">
      <w:pPr>
        <w:pStyle w:val="afff0"/>
        <w:rPr>
          <w:color w:val="657B83"/>
        </w:rPr>
      </w:pPr>
      <w:r w:rsidRPr="00C21BC5">
        <w:rPr>
          <w:color w:val="657B83"/>
        </w:rPr>
        <w:t xml:space="preserve">        </w:t>
      </w:r>
      <w:r w:rsidRPr="00C21BC5">
        <w:rPr>
          <w:color w:val="268BD2"/>
        </w:rPr>
        <w:t>api_key</w:t>
      </w:r>
      <w:r w:rsidRPr="00C21BC5">
        <w:t>=</w:t>
      </w:r>
      <w:r w:rsidRPr="00C21BC5">
        <w:rPr>
          <w:color w:val="CB4B16"/>
        </w:rPr>
        <w:t>os</w:t>
      </w:r>
      <w:r w:rsidRPr="00C21BC5">
        <w:rPr>
          <w:color w:val="657B83"/>
        </w:rPr>
        <w:t>.</w:t>
      </w:r>
      <w:r w:rsidRPr="00C21BC5">
        <w:rPr>
          <w:color w:val="268BD2"/>
        </w:rPr>
        <w:t>getenv</w:t>
      </w:r>
      <w:r w:rsidRPr="00C21BC5">
        <w:rPr>
          <w:color w:val="657B83"/>
        </w:rPr>
        <w:t>(</w:t>
      </w:r>
      <w:r w:rsidRPr="00C21BC5">
        <w:rPr>
          <w:color w:val="2AA198"/>
        </w:rPr>
        <w:t>"OPENAI_API_KEY"</w:t>
      </w:r>
      <w:r w:rsidRPr="00C21BC5">
        <w:rPr>
          <w:color w:val="657B83"/>
        </w:rPr>
        <w:t>),</w:t>
      </w:r>
    </w:p>
    <w:p w14:paraId="13D79326" w14:textId="77777777" w:rsidR="00C21BC5" w:rsidRPr="00C21BC5" w:rsidRDefault="00C21BC5" w:rsidP="00C21BC5">
      <w:pPr>
        <w:pStyle w:val="afff0"/>
        <w:rPr>
          <w:color w:val="657B83"/>
        </w:rPr>
      </w:pPr>
      <w:r w:rsidRPr="00C21BC5">
        <w:rPr>
          <w:color w:val="657B83"/>
        </w:rPr>
        <w:t xml:space="preserve">        </w:t>
      </w:r>
      <w:r w:rsidRPr="00C21BC5">
        <w:rPr>
          <w:color w:val="268BD2"/>
        </w:rPr>
        <w:t>base_url</w:t>
      </w:r>
      <w:r w:rsidRPr="00C21BC5">
        <w:t>=</w:t>
      </w:r>
      <w:r w:rsidRPr="00C21BC5">
        <w:rPr>
          <w:color w:val="CB4B16"/>
        </w:rPr>
        <w:t>os</w:t>
      </w:r>
      <w:r w:rsidRPr="00C21BC5">
        <w:rPr>
          <w:color w:val="657B83"/>
        </w:rPr>
        <w:t>.</w:t>
      </w:r>
      <w:r w:rsidRPr="00C21BC5">
        <w:rPr>
          <w:color w:val="268BD2"/>
        </w:rPr>
        <w:t>getenv</w:t>
      </w:r>
      <w:r w:rsidRPr="00C21BC5">
        <w:rPr>
          <w:color w:val="657B83"/>
        </w:rPr>
        <w:t>(</w:t>
      </w:r>
      <w:r w:rsidRPr="00C21BC5">
        <w:rPr>
          <w:color w:val="2AA198"/>
        </w:rPr>
        <w:t>"OPENAI_API_BASE"</w:t>
      </w:r>
      <w:r w:rsidRPr="00C21BC5">
        <w:rPr>
          <w:color w:val="657B83"/>
        </w:rPr>
        <w:t>),</w:t>
      </w:r>
    </w:p>
    <w:p w14:paraId="5034D259" w14:textId="77777777" w:rsidR="00C21BC5" w:rsidRPr="00C21BC5" w:rsidRDefault="00C21BC5" w:rsidP="00C21BC5">
      <w:pPr>
        <w:pStyle w:val="afff0"/>
        <w:rPr>
          <w:color w:val="657B83"/>
        </w:rPr>
      </w:pPr>
      <w:r w:rsidRPr="00C21BC5">
        <w:rPr>
          <w:color w:val="657B83"/>
        </w:rPr>
        <w:t xml:space="preserve">        </w:t>
      </w:r>
      <w:r w:rsidRPr="00C21BC5">
        <w:rPr>
          <w:color w:val="268BD2"/>
        </w:rPr>
        <w:t>extra_body</w:t>
      </w:r>
      <w:r w:rsidRPr="00C21BC5">
        <w:t>=</w:t>
      </w:r>
      <w:r w:rsidRPr="00C21BC5">
        <w:rPr>
          <w:color w:val="268BD2"/>
        </w:rPr>
        <w:t>extra_body</w:t>
      </w:r>
      <w:r w:rsidRPr="00C21BC5">
        <w:rPr>
          <w:color w:val="657B83"/>
        </w:rPr>
        <w:t>,</w:t>
      </w:r>
    </w:p>
    <w:p w14:paraId="15768D5B" w14:textId="77777777" w:rsidR="00C21BC5" w:rsidRPr="00C21BC5" w:rsidRDefault="00C21BC5" w:rsidP="00C21BC5">
      <w:pPr>
        <w:pStyle w:val="afff0"/>
        <w:rPr>
          <w:color w:val="657B83"/>
        </w:rPr>
      </w:pPr>
      <w:r w:rsidRPr="00C21BC5">
        <w:rPr>
          <w:color w:val="657B83"/>
        </w:rPr>
        <w:t xml:space="preserve">        </w:t>
      </w:r>
      <w:r w:rsidRPr="00C21BC5">
        <w:rPr>
          <w:color w:val="268BD2"/>
        </w:rPr>
        <w:t>model_kwargs</w:t>
      </w:r>
      <w:r w:rsidRPr="00C21BC5">
        <w:t>=</w:t>
      </w:r>
      <w:r w:rsidRPr="00C21BC5">
        <w:rPr>
          <w:color w:val="268BD2"/>
        </w:rPr>
        <w:t>model_kwargs</w:t>
      </w:r>
      <w:r w:rsidRPr="00C21BC5">
        <w:rPr>
          <w:color w:val="657B83"/>
        </w:rPr>
        <w:t>,</w:t>
      </w:r>
    </w:p>
    <w:p w14:paraId="00199A8E" w14:textId="77777777" w:rsidR="00C21BC5" w:rsidRPr="00C21BC5" w:rsidRDefault="00C21BC5" w:rsidP="00C21BC5">
      <w:pPr>
        <w:pStyle w:val="afff0"/>
        <w:rPr>
          <w:color w:val="657B83"/>
        </w:rPr>
      </w:pPr>
      <w:r w:rsidRPr="00C21BC5">
        <w:rPr>
          <w:color w:val="657B83"/>
        </w:rPr>
        <w:t>    )</w:t>
      </w:r>
    </w:p>
    <w:p w14:paraId="714AD96E" w14:textId="77777777" w:rsidR="00C21BC5" w:rsidRPr="00C21BC5" w:rsidRDefault="00C21BC5" w:rsidP="00C21BC5">
      <w:pPr>
        <w:pStyle w:val="afff0"/>
        <w:rPr>
          <w:color w:val="657B83"/>
        </w:rPr>
      </w:pPr>
      <w:r w:rsidRPr="00C21BC5">
        <w:rPr>
          <w:color w:val="657B83"/>
        </w:rPr>
        <w:t xml:space="preserve">    </w:t>
      </w:r>
      <w:r w:rsidRPr="00C21BC5">
        <w:rPr>
          <w:color w:val="268BD2"/>
        </w:rPr>
        <w:t>_llm_client_cache</w:t>
      </w:r>
      <w:r w:rsidRPr="00C21BC5">
        <w:rPr>
          <w:color w:val="657B83"/>
        </w:rPr>
        <w:t>[</w:t>
      </w:r>
      <w:r w:rsidRPr="00C21BC5">
        <w:rPr>
          <w:color w:val="268BD2"/>
        </w:rPr>
        <w:t>key</w:t>
      </w:r>
      <w:r w:rsidRPr="00C21BC5">
        <w:rPr>
          <w:color w:val="657B83"/>
        </w:rPr>
        <w:t xml:space="preserve">] </w:t>
      </w:r>
      <w:r w:rsidRPr="00C21BC5">
        <w:t>=</w:t>
      </w:r>
      <w:r w:rsidRPr="00C21BC5">
        <w:rPr>
          <w:color w:val="657B83"/>
        </w:rPr>
        <w:t xml:space="preserve"> </w:t>
      </w:r>
      <w:r w:rsidRPr="00C21BC5">
        <w:rPr>
          <w:color w:val="268BD2"/>
        </w:rPr>
        <w:t>client</w:t>
      </w:r>
    </w:p>
    <w:p w14:paraId="5F84325E" w14:textId="77777777" w:rsidR="00C21BC5" w:rsidRPr="00C21BC5" w:rsidRDefault="00C21BC5" w:rsidP="00C21BC5">
      <w:pPr>
        <w:pStyle w:val="afff0"/>
        <w:rPr>
          <w:color w:val="657B83"/>
        </w:rPr>
      </w:pPr>
      <w:r w:rsidRPr="00C21BC5">
        <w:rPr>
          <w:color w:val="657B83"/>
        </w:rPr>
        <w:t xml:space="preserve">    </w:t>
      </w:r>
      <w:r w:rsidRPr="00C21BC5">
        <w:t>return</w:t>
      </w:r>
      <w:r w:rsidRPr="00C21BC5">
        <w:rPr>
          <w:color w:val="657B83"/>
        </w:rPr>
        <w:t xml:space="preserve"> </w:t>
      </w:r>
      <w:r w:rsidRPr="00C21BC5">
        <w:rPr>
          <w:color w:val="268BD2"/>
        </w:rPr>
        <w:t>client</w:t>
      </w:r>
    </w:p>
    <w:p w14:paraId="10EBD3F2" w14:textId="6BF7220B" w:rsidR="00C21BC5" w:rsidRPr="00C21BC5" w:rsidRDefault="00C21BC5" w:rsidP="00C21BC5">
      <w:pPr>
        <w:pStyle w:val="a3"/>
      </w:pPr>
      <w:r>
        <w:tab/>
      </w:r>
      <w:r>
        <w:rPr>
          <w:rFonts w:hint="eastAsia"/>
        </w:rPr>
        <w:t>.env</w:t>
      </w:r>
    </w:p>
    <w:p w14:paraId="51106826" w14:textId="77777777" w:rsidR="00C21BC5" w:rsidRPr="00C21BC5" w:rsidRDefault="00C21BC5" w:rsidP="00C21BC5">
      <w:pPr>
        <w:pStyle w:val="afff0"/>
        <w:rPr>
          <w:color w:val="657B83"/>
        </w:rPr>
      </w:pPr>
      <w:r w:rsidRPr="00C21BC5">
        <w:t># llm</w:t>
      </w:r>
      <w:r w:rsidRPr="00C21BC5">
        <w:t>配置</w:t>
      </w:r>
    </w:p>
    <w:p w14:paraId="7D784FE5" w14:textId="77777777" w:rsidR="00C21BC5" w:rsidRPr="00C21BC5" w:rsidRDefault="00C21BC5" w:rsidP="00C21BC5">
      <w:pPr>
        <w:pStyle w:val="afff0"/>
      </w:pPr>
      <w:r w:rsidRPr="00C21BC5">
        <w:rPr>
          <w:color w:val="859900"/>
        </w:rPr>
        <w:t>OPENAI_API_KEY</w:t>
      </w:r>
      <w:r w:rsidRPr="00C21BC5">
        <w:t>=sk-48849600c0fa4aa7bfd709e1f47415ff</w:t>
      </w:r>
    </w:p>
    <w:p w14:paraId="0B9DF915" w14:textId="77777777" w:rsidR="00C21BC5" w:rsidRPr="00C21BC5" w:rsidRDefault="00C21BC5" w:rsidP="00C21BC5">
      <w:pPr>
        <w:pStyle w:val="afff0"/>
      </w:pPr>
      <w:r w:rsidRPr="00C21BC5">
        <w:rPr>
          <w:color w:val="859900"/>
        </w:rPr>
        <w:t>OPENAI_API_BASE</w:t>
      </w:r>
      <w:r w:rsidRPr="00C21BC5">
        <w:t>=https://dashscope.aliyuncs.com/compatible-mode/v1</w:t>
      </w:r>
    </w:p>
    <w:p w14:paraId="46695BE4" w14:textId="77777777" w:rsidR="00C21BC5" w:rsidRPr="00C21BC5" w:rsidRDefault="00C21BC5" w:rsidP="00C21BC5">
      <w:pPr>
        <w:pStyle w:val="afff0"/>
        <w:rPr>
          <w:color w:val="657B83"/>
        </w:rPr>
      </w:pPr>
      <w:r w:rsidRPr="00C21BC5">
        <w:t>LLM_DEFAULT_MODEL</w:t>
      </w:r>
      <w:r w:rsidRPr="00C21BC5">
        <w:rPr>
          <w:color w:val="657B83"/>
        </w:rPr>
        <w:t>=qwen-flash</w:t>
      </w:r>
    </w:p>
    <w:p w14:paraId="52F71BAF" w14:textId="77777777" w:rsidR="00C21BC5" w:rsidRPr="00C21BC5" w:rsidRDefault="00C21BC5" w:rsidP="00C21BC5">
      <w:pPr>
        <w:pStyle w:val="afff0"/>
        <w:rPr>
          <w:color w:val="657B83"/>
        </w:rPr>
      </w:pPr>
      <w:r w:rsidRPr="00C21BC5">
        <w:t>LLM_DEFAULT_TEMPERATURE</w:t>
      </w:r>
      <w:r w:rsidRPr="00C21BC5">
        <w:rPr>
          <w:color w:val="657B83"/>
        </w:rPr>
        <w:t>=0.1</w:t>
      </w:r>
    </w:p>
    <w:p w14:paraId="6CEDEAF4" w14:textId="77777777" w:rsidR="00C21BC5" w:rsidRPr="00C21BC5" w:rsidRDefault="00C21BC5" w:rsidP="00C21BC5">
      <w:pPr>
        <w:pStyle w:val="afff0"/>
      </w:pPr>
      <w:r w:rsidRPr="00C21BC5">
        <w:rPr>
          <w:color w:val="859900"/>
        </w:rPr>
        <w:t>VL_MODEL</w:t>
      </w:r>
      <w:r w:rsidRPr="00C21BC5">
        <w:t>=qwen3-vl-flash</w:t>
      </w:r>
    </w:p>
    <w:p w14:paraId="7E5B7F6F" w14:textId="77777777" w:rsidR="00C21BC5" w:rsidRPr="00C21BC5" w:rsidRDefault="00C21BC5" w:rsidP="00C21BC5">
      <w:pPr>
        <w:pStyle w:val="afff0"/>
      </w:pPr>
      <w:r w:rsidRPr="00C21BC5">
        <w:rPr>
          <w:color w:val="859900"/>
        </w:rPr>
        <w:t>ITEM_MODEL</w:t>
      </w:r>
      <w:r w:rsidRPr="00C21BC5">
        <w:t>=qwen-flash</w:t>
      </w:r>
    </w:p>
    <w:p w14:paraId="1734BBA4" w14:textId="77777777" w:rsidR="00C21BC5" w:rsidRPr="00C21BC5" w:rsidRDefault="00C21BC5" w:rsidP="00C21BC5">
      <w:pPr>
        <w:pStyle w:val="afff0"/>
      </w:pPr>
      <w:r w:rsidRPr="00C21BC5">
        <w:rPr>
          <w:color w:val="859900"/>
        </w:rPr>
        <w:t>KG_MODEL</w:t>
      </w:r>
      <w:r w:rsidRPr="00C21BC5">
        <w:t>=qwen-flash</w:t>
      </w:r>
    </w:p>
    <w:p w14:paraId="5F05E9D7" w14:textId="75877A66" w:rsidR="00C21BC5" w:rsidRPr="006F39E7" w:rsidRDefault="006F39E7" w:rsidP="006F39E7">
      <w:pPr>
        <w:pStyle w:val="a1"/>
      </w:pPr>
      <w:r w:rsidRPr="006F39E7">
        <w:rPr>
          <w:rFonts w:hint="eastAsia"/>
        </w:rPr>
        <w:t>em</w:t>
      </w:r>
      <w:r w:rsidRPr="006F39E7">
        <w:t>bed</w:t>
      </w:r>
      <w:r w:rsidRPr="006F39E7">
        <w:rPr>
          <w:rFonts w:hint="eastAsia"/>
        </w:rPr>
        <w:t>ding</w:t>
      </w:r>
      <w:r w:rsidRPr="006F39E7">
        <w:rPr>
          <w:rFonts w:hint="eastAsia"/>
        </w:rPr>
        <w:t>工具</w:t>
      </w:r>
    </w:p>
    <w:p w14:paraId="1CF04E0B" w14:textId="24A9C946" w:rsidR="006F39E7" w:rsidRPr="006F39E7" w:rsidRDefault="006F39E7" w:rsidP="006F39E7">
      <w:pPr>
        <w:pStyle w:val="a2"/>
        <w:ind w:right="210"/>
      </w:pPr>
      <w:r w:rsidRPr="006F39E7">
        <w:rPr>
          <w:bCs/>
        </w:rPr>
        <w:t>BGE-M3</w:t>
      </w:r>
      <w:r w:rsidRPr="006F39E7">
        <w:t>模型介绍</w:t>
      </w:r>
    </w:p>
    <w:p w14:paraId="49EEAC66" w14:textId="77777777" w:rsidR="006F39E7" w:rsidRPr="006F39E7" w:rsidRDefault="006F39E7" w:rsidP="006F39E7">
      <w:pPr>
        <w:pStyle w:val="afb"/>
      </w:pPr>
      <w:r w:rsidRPr="006F39E7">
        <w:rPr>
          <w:b/>
          <w:bCs/>
        </w:rPr>
        <w:t>BGE-M3</w:t>
      </w:r>
      <w:r w:rsidRPr="006F39E7">
        <w:t xml:space="preserve"> (BAAI General Embedding - Multi-Linguality, Multi-Functionality, Multi-Granularity) </w:t>
      </w:r>
      <w:r w:rsidRPr="006F39E7">
        <w:t>是由智源研究院（</w:t>
      </w:r>
      <w:r w:rsidRPr="006F39E7">
        <w:t>BAAI</w:t>
      </w:r>
      <w:r w:rsidRPr="006F39E7">
        <w:t>）发布的通用语义向量模型。</w:t>
      </w:r>
    </w:p>
    <w:p w14:paraId="6458ABEE" w14:textId="77777777" w:rsidR="006F39E7" w:rsidRPr="006F39E7" w:rsidRDefault="006F39E7" w:rsidP="006F39E7">
      <w:pPr>
        <w:pStyle w:val="afb"/>
        <w:numPr>
          <w:ilvl w:val="0"/>
          <w:numId w:val="15"/>
        </w:numPr>
      </w:pPr>
      <w:r w:rsidRPr="006F39E7">
        <w:rPr>
          <w:b/>
          <w:bCs/>
        </w:rPr>
        <w:t>多语言</w:t>
      </w:r>
      <w:r w:rsidRPr="006F39E7">
        <w:rPr>
          <w:b/>
          <w:bCs/>
        </w:rPr>
        <w:t xml:space="preserve"> (Multi-Linguality)</w:t>
      </w:r>
      <w:r w:rsidRPr="006F39E7">
        <w:t>：支持</w:t>
      </w:r>
      <w:r w:rsidRPr="006F39E7">
        <w:t xml:space="preserve"> 100+ </w:t>
      </w:r>
      <w:r w:rsidRPr="006F39E7">
        <w:t>种语言。</w:t>
      </w:r>
    </w:p>
    <w:p w14:paraId="38C8B25C" w14:textId="77777777" w:rsidR="006F39E7" w:rsidRPr="006F39E7" w:rsidRDefault="006F39E7" w:rsidP="006F39E7">
      <w:pPr>
        <w:pStyle w:val="afb"/>
        <w:numPr>
          <w:ilvl w:val="0"/>
          <w:numId w:val="15"/>
        </w:numPr>
      </w:pPr>
      <w:r w:rsidRPr="006F39E7">
        <w:rPr>
          <w:b/>
          <w:bCs/>
        </w:rPr>
        <w:t>多功能</w:t>
      </w:r>
      <w:r w:rsidRPr="006F39E7">
        <w:rPr>
          <w:b/>
          <w:bCs/>
        </w:rPr>
        <w:t xml:space="preserve"> (Multi-Functionality)</w:t>
      </w:r>
      <w:r w:rsidRPr="006F39E7">
        <w:t>：同时支持</w:t>
      </w:r>
      <w:r w:rsidRPr="006F39E7">
        <w:t xml:space="preserve"> </w:t>
      </w:r>
      <w:r w:rsidRPr="006F39E7">
        <w:rPr>
          <w:b/>
          <w:bCs/>
        </w:rPr>
        <w:t>稠密检索</w:t>
      </w:r>
      <w:r w:rsidRPr="006F39E7">
        <w:rPr>
          <w:b/>
          <w:bCs/>
        </w:rPr>
        <w:t xml:space="preserve"> (Dense Retrieval)</w:t>
      </w:r>
      <w:r w:rsidRPr="006F39E7">
        <w:t>、</w:t>
      </w:r>
      <w:r w:rsidRPr="006F39E7">
        <w:rPr>
          <w:b/>
          <w:bCs/>
        </w:rPr>
        <w:t>稀疏检索</w:t>
      </w:r>
      <w:r w:rsidRPr="006F39E7">
        <w:rPr>
          <w:b/>
          <w:bCs/>
        </w:rPr>
        <w:t xml:space="preserve"> (Sparse Retrieval)</w:t>
      </w:r>
      <w:r w:rsidRPr="006F39E7">
        <w:t xml:space="preserve"> </w:t>
      </w:r>
      <w:r w:rsidRPr="006F39E7">
        <w:t>和</w:t>
      </w:r>
      <w:r w:rsidRPr="006F39E7">
        <w:t xml:space="preserve"> </w:t>
      </w:r>
      <w:r w:rsidRPr="006F39E7">
        <w:rPr>
          <w:b/>
          <w:bCs/>
        </w:rPr>
        <w:t>多向量检索</w:t>
      </w:r>
      <w:r w:rsidRPr="006F39E7">
        <w:rPr>
          <w:b/>
          <w:bCs/>
        </w:rPr>
        <w:t xml:space="preserve"> (Multi-Vector Retrieval)</w:t>
      </w:r>
      <w:r w:rsidRPr="006F39E7">
        <w:t>。</w:t>
      </w:r>
    </w:p>
    <w:p w14:paraId="066F58A7" w14:textId="77777777" w:rsidR="006F39E7" w:rsidRPr="006F39E7" w:rsidRDefault="006F39E7" w:rsidP="006F39E7">
      <w:pPr>
        <w:pStyle w:val="afb"/>
        <w:numPr>
          <w:ilvl w:val="0"/>
          <w:numId w:val="15"/>
        </w:numPr>
      </w:pPr>
      <w:r w:rsidRPr="006F39E7">
        <w:rPr>
          <w:b/>
          <w:bCs/>
        </w:rPr>
        <w:t>多粒度</w:t>
      </w:r>
      <w:r w:rsidRPr="006F39E7">
        <w:rPr>
          <w:b/>
          <w:bCs/>
        </w:rPr>
        <w:t xml:space="preserve"> (Multi-Granularity)</w:t>
      </w:r>
      <w:r w:rsidRPr="006F39E7">
        <w:t>：支持最大</w:t>
      </w:r>
      <w:r w:rsidRPr="006F39E7">
        <w:t xml:space="preserve"> 8192 </w:t>
      </w:r>
      <w:r w:rsidRPr="006F39E7">
        <w:t>长度的输入文本。</w:t>
      </w:r>
    </w:p>
    <w:p w14:paraId="78A8C15A" w14:textId="77777777" w:rsidR="006F39E7" w:rsidRPr="006F39E7" w:rsidRDefault="006F39E7" w:rsidP="006F39E7">
      <w:pPr>
        <w:pStyle w:val="afb"/>
      </w:pPr>
      <w:r w:rsidRPr="006F39E7">
        <w:t>在本项目中，我们使用它来生成文本的</w:t>
      </w:r>
      <w:r w:rsidRPr="006F39E7">
        <w:t xml:space="preserve"> </w:t>
      </w:r>
      <w:r w:rsidRPr="006F39E7">
        <w:rPr>
          <w:b/>
          <w:bCs/>
        </w:rPr>
        <w:t>稠密向量</w:t>
      </w:r>
      <w:r w:rsidRPr="006F39E7">
        <w:rPr>
          <w:b/>
          <w:bCs/>
        </w:rPr>
        <w:t xml:space="preserve"> (Dense Vector)</w:t>
      </w:r>
      <w:r w:rsidRPr="006F39E7">
        <w:t xml:space="preserve"> </w:t>
      </w:r>
      <w:r w:rsidRPr="006F39E7">
        <w:t>和</w:t>
      </w:r>
      <w:r w:rsidRPr="006F39E7">
        <w:t xml:space="preserve"> </w:t>
      </w:r>
      <w:r w:rsidRPr="006F39E7">
        <w:rPr>
          <w:b/>
          <w:bCs/>
        </w:rPr>
        <w:t>稀疏向量</w:t>
      </w:r>
      <w:r w:rsidRPr="006F39E7">
        <w:rPr>
          <w:b/>
          <w:bCs/>
        </w:rPr>
        <w:t xml:space="preserve"> (Sparse Vector)</w:t>
      </w:r>
      <w:r w:rsidRPr="006F39E7">
        <w:t>，用于</w:t>
      </w:r>
      <w:r w:rsidRPr="006F39E7">
        <w:t xml:space="preserve"> Milvus </w:t>
      </w:r>
      <w:r w:rsidRPr="006F39E7">
        <w:t>的混合检索。</w:t>
      </w:r>
    </w:p>
    <w:p w14:paraId="225BA32D" w14:textId="4B91BE98" w:rsidR="00762778" w:rsidRDefault="00762778" w:rsidP="00762778">
      <w:pPr>
        <w:pStyle w:val="a2"/>
        <w:ind w:right="210"/>
      </w:pPr>
      <w:r>
        <w:rPr>
          <w:rFonts w:hint="eastAsia"/>
        </w:rPr>
        <w:t>环境准备</w:t>
      </w:r>
      <w:r>
        <w:rPr>
          <w:rFonts w:hint="eastAsia"/>
        </w:rPr>
        <w:t xml:space="preserve"> (</w:t>
      </w:r>
      <w:r>
        <w:rPr>
          <w:rFonts w:hint="eastAsia"/>
        </w:rPr>
        <w:t>安装</w:t>
      </w:r>
      <w:r>
        <w:rPr>
          <w:rFonts w:hint="eastAsia"/>
        </w:rPr>
        <w:t>)</w:t>
      </w:r>
    </w:p>
    <w:p w14:paraId="7441971A" w14:textId="308FAA40" w:rsidR="006F39E7" w:rsidRPr="006F39E7" w:rsidRDefault="00762778" w:rsidP="00762778">
      <w:pPr>
        <w:pStyle w:val="afb"/>
        <w:ind w:firstLine="0"/>
      </w:pPr>
      <w:r>
        <w:rPr>
          <w:rFonts w:hint="eastAsia"/>
        </w:rPr>
        <w:t>在使用模型之前，需要安装相关的</w:t>
      </w:r>
      <w:r>
        <w:rPr>
          <w:rFonts w:hint="eastAsia"/>
        </w:rPr>
        <w:t xml:space="preserve"> Python </w:t>
      </w:r>
      <w:r>
        <w:rPr>
          <w:rFonts w:hint="eastAsia"/>
        </w:rPr>
        <w:t>依赖库。</w:t>
      </w:r>
    </w:p>
    <w:p w14:paraId="634EB31C" w14:textId="77777777" w:rsidR="00762778" w:rsidRDefault="00762778" w:rsidP="00762778">
      <w:pPr>
        <w:pStyle w:val="afb"/>
      </w:pPr>
      <w:r>
        <w:rPr>
          <w:rFonts w:hint="eastAsia"/>
        </w:rPr>
        <w:t xml:space="preserve"># </w:t>
      </w:r>
      <w:r>
        <w:rPr>
          <w:rFonts w:hint="eastAsia"/>
        </w:rPr>
        <w:t>安装</w:t>
      </w:r>
      <w:r>
        <w:rPr>
          <w:rFonts w:hint="eastAsia"/>
        </w:rPr>
        <w:t xml:space="preserve"> PyTorch (</w:t>
      </w:r>
      <w:r>
        <w:rPr>
          <w:rFonts w:hint="eastAsia"/>
        </w:rPr>
        <w:t>如果尚未安装，请参考</w:t>
      </w:r>
      <w:r>
        <w:rPr>
          <w:rFonts w:hint="eastAsia"/>
        </w:rPr>
        <w:t xml:space="preserve"> pytorch.org </w:t>
      </w:r>
      <w:r>
        <w:rPr>
          <w:rFonts w:hint="eastAsia"/>
        </w:rPr>
        <w:t>选择适合的版本</w:t>
      </w:r>
      <w:r>
        <w:rPr>
          <w:rFonts w:hint="eastAsia"/>
        </w:rPr>
        <w:t>)</w:t>
      </w:r>
    </w:p>
    <w:p w14:paraId="1A2B926B" w14:textId="6FFA6EFE" w:rsidR="00762778" w:rsidRDefault="00762778" w:rsidP="00762778">
      <w:pPr>
        <w:pStyle w:val="afff0"/>
      </w:pPr>
      <w:r>
        <w:rPr>
          <w:rFonts w:hint="eastAsia"/>
        </w:rPr>
        <w:t xml:space="preserve">uv </w:t>
      </w:r>
      <w:r>
        <w:t>pip install torch</w:t>
      </w:r>
    </w:p>
    <w:p w14:paraId="149CC3CD" w14:textId="77777777" w:rsidR="00762778" w:rsidRDefault="00762778" w:rsidP="00762778">
      <w:pPr>
        <w:pStyle w:val="afb"/>
      </w:pPr>
      <w:r>
        <w:rPr>
          <w:rFonts w:hint="eastAsia"/>
        </w:rPr>
        <w:t xml:space="preserve"># </w:t>
      </w:r>
      <w:r>
        <w:rPr>
          <w:rFonts w:hint="eastAsia"/>
        </w:rPr>
        <w:t>安装</w:t>
      </w:r>
      <w:r>
        <w:rPr>
          <w:rFonts w:hint="eastAsia"/>
        </w:rPr>
        <w:t xml:space="preserve"> Milvus SDK </w:t>
      </w:r>
      <w:r>
        <w:rPr>
          <w:rFonts w:hint="eastAsia"/>
        </w:rPr>
        <w:t>和</w:t>
      </w:r>
      <w:r>
        <w:rPr>
          <w:rFonts w:hint="eastAsia"/>
        </w:rPr>
        <w:t xml:space="preserve"> FlagEmbedding</w:t>
      </w:r>
    </w:p>
    <w:p w14:paraId="4E7B1B0D" w14:textId="7E63D504" w:rsidR="006F39E7" w:rsidRDefault="00762778" w:rsidP="00762778">
      <w:pPr>
        <w:pStyle w:val="afff0"/>
      </w:pPr>
      <w:r>
        <w:rPr>
          <w:rFonts w:hint="eastAsia"/>
        </w:rPr>
        <w:t xml:space="preserve">uv </w:t>
      </w:r>
      <w:r>
        <w:t>pip install pymilvus[model] FlagEmbedding transformers</w:t>
      </w:r>
    </w:p>
    <w:p w14:paraId="04EAC4D8" w14:textId="464C91D3" w:rsidR="00746345" w:rsidRDefault="00746345" w:rsidP="00746345">
      <w:pPr>
        <w:pStyle w:val="afb"/>
      </w:pPr>
      <w:r>
        <w:rPr>
          <w:rFonts w:hint="eastAsia"/>
        </w:rPr>
        <w:t xml:space="preserve"> # </w:t>
      </w:r>
      <w:r>
        <w:rPr>
          <w:rFonts w:hint="eastAsia"/>
        </w:rPr>
        <w:t>安装</w:t>
      </w:r>
      <w:r>
        <w:rPr>
          <w:rFonts w:hint="eastAsia"/>
        </w:rPr>
        <w:t>cuda (</w:t>
      </w:r>
      <w:r>
        <w:rPr>
          <w:rFonts w:hint="eastAsia"/>
        </w:rPr>
        <w:t>根据显卡选择</w:t>
      </w:r>
      <w:r>
        <w:rPr>
          <w:rFonts w:hint="eastAsia"/>
        </w:rPr>
        <w:t>)</w:t>
      </w:r>
    </w:p>
    <w:p w14:paraId="3A617C52" w14:textId="4FD3583A" w:rsidR="00746345" w:rsidRPr="00762778" w:rsidRDefault="00746345" w:rsidP="00762778">
      <w:pPr>
        <w:pStyle w:val="afff0"/>
      </w:pPr>
      <w:r w:rsidRPr="00746345">
        <w:lastRenderedPageBreak/>
        <w:t>uv pip install torch torchvision torchaudio --index-url https://download.pytorch.org/whl/cu121</w:t>
      </w:r>
    </w:p>
    <w:p w14:paraId="4705E4A2" w14:textId="6C988912" w:rsidR="006F39E7" w:rsidRDefault="00762778" w:rsidP="00762778">
      <w:pPr>
        <w:pStyle w:val="a2"/>
        <w:ind w:right="210"/>
      </w:pPr>
      <w:r w:rsidRPr="00762778">
        <w:rPr>
          <w:rFonts w:hint="eastAsia"/>
        </w:rPr>
        <w:t>手动下载模型</w:t>
      </w:r>
    </w:p>
    <w:p w14:paraId="25F09726" w14:textId="77777777" w:rsidR="00762778" w:rsidRPr="00762778" w:rsidRDefault="00762778" w:rsidP="00762778">
      <w:pPr>
        <w:pStyle w:val="afb"/>
        <w:rPr>
          <w:b/>
          <w:bCs/>
        </w:rPr>
      </w:pPr>
      <w:r w:rsidRPr="00762778">
        <w:rPr>
          <w:b/>
          <w:bCs/>
        </w:rPr>
        <w:t>使用</w:t>
      </w:r>
      <w:r w:rsidRPr="00762778">
        <w:rPr>
          <w:b/>
          <w:bCs/>
        </w:rPr>
        <w:t xml:space="preserve"> ModelScope (</w:t>
      </w:r>
      <w:r w:rsidRPr="00762778">
        <w:rPr>
          <w:b/>
          <w:bCs/>
        </w:rPr>
        <w:t>国内推荐</w:t>
      </w:r>
      <w:r w:rsidRPr="00762778">
        <w:rPr>
          <w:b/>
          <w:bCs/>
        </w:rPr>
        <w:t>)</w:t>
      </w:r>
    </w:p>
    <w:p w14:paraId="19E362FA" w14:textId="77777777" w:rsidR="00762778" w:rsidRPr="00762778" w:rsidRDefault="00762778" w:rsidP="00762778">
      <w:pPr>
        <w:pStyle w:val="afb"/>
      </w:pPr>
      <w:r w:rsidRPr="00762778">
        <w:t>如果访问</w:t>
      </w:r>
      <w:r w:rsidRPr="00762778">
        <w:t xml:space="preserve"> HuggingFace </w:t>
      </w:r>
      <w:r w:rsidRPr="00762778">
        <w:t>较慢，可以使用阿里云的</w:t>
      </w:r>
      <w:r w:rsidRPr="00762778">
        <w:t xml:space="preserve"> ModelScope </w:t>
      </w:r>
      <w:r w:rsidRPr="00762778">
        <w:t>社区下载。</w:t>
      </w:r>
    </w:p>
    <w:p w14:paraId="4358BFF3" w14:textId="77777777" w:rsidR="00762778" w:rsidRPr="00762778" w:rsidRDefault="00762778" w:rsidP="00762778">
      <w:pPr>
        <w:pStyle w:val="afb"/>
        <w:numPr>
          <w:ilvl w:val="0"/>
          <w:numId w:val="16"/>
        </w:numPr>
      </w:pPr>
      <w:r w:rsidRPr="00762778">
        <w:rPr>
          <w:b/>
          <w:bCs/>
        </w:rPr>
        <w:t>安装</w:t>
      </w:r>
      <w:r w:rsidRPr="00762778">
        <w:rPr>
          <w:b/>
          <w:bCs/>
        </w:rPr>
        <w:t xml:space="preserve"> modelscope </w:t>
      </w:r>
      <w:r w:rsidRPr="00762778">
        <w:rPr>
          <w:b/>
          <w:bCs/>
        </w:rPr>
        <w:t>库</w:t>
      </w:r>
      <w:r w:rsidRPr="00762778">
        <w:t>：</w:t>
      </w:r>
    </w:p>
    <w:p w14:paraId="3EC8B0C8" w14:textId="14E95FEA" w:rsidR="00762778" w:rsidRPr="00762778" w:rsidRDefault="00762778" w:rsidP="00762778">
      <w:pPr>
        <w:pStyle w:val="afff0"/>
      </w:pPr>
      <w:r>
        <w:rPr>
          <w:rFonts w:hint="eastAsia"/>
        </w:rPr>
        <w:t xml:space="preserve">nv </w:t>
      </w:r>
      <w:r w:rsidRPr="00762778">
        <w:t>pip install modelscope</w:t>
      </w:r>
    </w:p>
    <w:p w14:paraId="3432CAE3" w14:textId="77777777" w:rsidR="00762778" w:rsidRPr="00762778" w:rsidRDefault="00762778" w:rsidP="00762778">
      <w:pPr>
        <w:pStyle w:val="afb"/>
        <w:numPr>
          <w:ilvl w:val="0"/>
          <w:numId w:val="16"/>
        </w:numPr>
      </w:pPr>
      <w:r w:rsidRPr="00762778">
        <w:rPr>
          <w:b/>
          <w:bCs/>
        </w:rPr>
        <w:t>运行</w:t>
      </w:r>
      <w:r w:rsidRPr="00762778">
        <w:rPr>
          <w:b/>
          <w:bCs/>
        </w:rPr>
        <w:t xml:space="preserve"> Python </w:t>
      </w:r>
      <w:r w:rsidRPr="00762778">
        <w:rPr>
          <w:b/>
          <w:bCs/>
        </w:rPr>
        <w:t>脚本下载</w:t>
      </w:r>
      <w:r w:rsidRPr="00762778">
        <w:t>：</w:t>
      </w:r>
      <w:r w:rsidRPr="00762778">
        <w:t xml:space="preserve"> </w:t>
      </w:r>
      <w:r w:rsidRPr="00762778">
        <w:t>创建一个临时的</w:t>
      </w:r>
      <w:r w:rsidRPr="00762778">
        <w:t xml:space="preserve"> Python </w:t>
      </w:r>
      <w:r w:rsidRPr="00762778">
        <w:t>脚本（例如</w:t>
      </w:r>
      <w:r w:rsidRPr="00762778">
        <w:t xml:space="preserve"> download_bge.py</w:t>
      </w:r>
      <w:r w:rsidRPr="00762778">
        <w:t>）并运行：</w:t>
      </w:r>
    </w:p>
    <w:p w14:paraId="0AC27485" w14:textId="77777777" w:rsidR="00762778" w:rsidRDefault="00762778" w:rsidP="00762778">
      <w:pPr>
        <w:pStyle w:val="afff0"/>
      </w:pPr>
      <w:r>
        <w:t>from modelscope.hub.snapshot_download import snapshot_download</w:t>
      </w:r>
    </w:p>
    <w:p w14:paraId="60FCDA9F" w14:textId="77777777" w:rsidR="00762778" w:rsidRDefault="00762778" w:rsidP="00762778">
      <w:pPr>
        <w:pStyle w:val="afff0"/>
      </w:pPr>
    </w:p>
    <w:p w14:paraId="5F5BEA77" w14:textId="77777777" w:rsidR="00762778" w:rsidRDefault="00762778" w:rsidP="00762778">
      <w:pPr>
        <w:pStyle w:val="afff0"/>
      </w:pPr>
      <w:r>
        <w:rPr>
          <w:rFonts w:hint="eastAsia"/>
        </w:rPr>
        <w:t xml:space="preserve"># </w:t>
      </w:r>
      <w:r>
        <w:rPr>
          <w:rFonts w:hint="eastAsia"/>
        </w:rPr>
        <w:t>下载模型到当前目录下的</w:t>
      </w:r>
      <w:r>
        <w:rPr>
          <w:rFonts w:hint="eastAsia"/>
        </w:rPr>
        <w:t xml:space="preserve"> models/bge-m3 </w:t>
      </w:r>
      <w:r>
        <w:rPr>
          <w:rFonts w:hint="eastAsia"/>
        </w:rPr>
        <w:t>文件夹</w:t>
      </w:r>
    </w:p>
    <w:p w14:paraId="643EB5DD" w14:textId="130AF503" w:rsidR="00762778" w:rsidRPr="00746345" w:rsidRDefault="00762778" w:rsidP="00762778">
      <w:pPr>
        <w:pStyle w:val="afff0"/>
        <w:rPr>
          <w:color w:val="657B83"/>
        </w:rPr>
      </w:pPr>
      <w:r>
        <w:t>model_dir = snapshot_download('Xorbits/bge-m3', cache_dir='</w:t>
      </w:r>
      <w:r w:rsidR="00746345" w:rsidRPr="00746345">
        <w:rPr>
          <w:color w:val="657B83"/>
        </w:rPr>
        <w:t xml:space="preserve"> D:/ai_models/modelscope_cache/models</w:t>
      </w:r>
      <w:r>
        <w:t>')</w:t>
      </w:r>
    </w:p>
    <w:p w14:paraId="14C8ED6D" w14:textId="75D3EE0D" w:rsidR="00762778" w:rsidRDefault="00762778" w:rsidP="005A27F1">
      <w:pPr>
        <w:pStyle w:val="afff0"/>
      </w:pPr>
      <w:r>
        <w:rPr>
          <w:rFonts w:hint="eastAsia"/>
        </w:rPr>
        <w:t>print(f"</w:t>
      </w:r>
      <w:r>
        <w:rPr>
          <w:rFonts w:hint="eastAsia"/>
        </w:rPr>
        <w:t>模型已下载到</w:t>
      </w:r>
      <w:r>
        <w:rPr>
          <w:rFonts w:hint="eastAsia"/>
        </w:rPr>
        <w:t>: {model_dir}")</w:t>
      </w:r>
    </w:p>
    <w:p w14:paraId="07AFEEB0" w14:textId="6BEA55F8" w:rsidR="00746345" w:rsidRDefault="00746345" w:rsidP="00746345">
      <w:pPr>
        <w:pStyle w:val="a2"/>
        <w:ind w:right="210"/>
      </w:pPr>
      <w:r>
        <w:rPr>
          <w:rFonts w:hint="eastAsia"/>
        </w:rPr>
        <w:t>env</w:t>
      </w:r>
      <w:r>
        <w:rPr>
          <w:rFonts w:hint="eastAsia"/>
        </w:rPr>
        <w:t>配置</w:t>
      </w:r>
    </w:p>
    <w:p w14:paraId="6F2834CE" w14:textId="77777777" w:rsidR="00746345" w:rsidRPr="00746345" w:rsidRDefault="00746345" w:rsidP="00746345">
      <w:pPr>
        <w:pStyle w:val="afff0"/>
        <w:rPr>
          <w:color w:val="657B83"/>
        </w:rPr>
      </w:pPr>
      <w:r w:rsidRPr="00746345">
        <w:t>#embedding</w:t>
      </w:r>
      <w:r w:rsidRPr="00746345">
        <w:t>配置</w:t>
      </w:r>
    </w:p>
    <w:p w14:paraId="747EA8F6" w14:textId="77777777" w:rsidR="00746345" w:rsidRPr="00746345" w:rsidRDefault="00746345" w:rsidP="00746345">
      <w:pPr>
        <w:pStyle w:val="afff0"/>
        <w:rPr>
          <w:color w:val="657B83"/>
        </w:rPr>
      </w:pPr>
      <w:r w:rsidRPr="00746345">
        <w:rPr>
          <w:color w:val="859900"/>
        </w:rPr>
        <w:t>BGE_M3_PATH</w:t>
      </w:r>
      <w:r w:rsidRPr="00746345">
        <w:rPr>
          <w:color w:val="657B83"/>
        </w:rPr>
        <w:t>=D:\ai_models\modelscope_cache\models\Xorbits\bge-m3</w:t>
      </w:r>
    </w:p>
    <w:p w14:paraId="3A24D563" w14:textId="77777777" w:rsidR="00746345" w:rsidRPr="00746345" w:rsidRDefault="00746345" w:rsidP="00746345">
      <w:pPr>
        <w:pStyle w:val="afff0"/>
        <w:rPr>
          <w:color w:val="657B83"/>
        </w:rPr>
      </w:pPr>
      <w:r w:rsidRPr="00746345">
        <w:rPr>
          <w:color w:val="859900"/>
        </w:rPr>
        <w:t>BGE_M3</w:t>
      </w:r>
      <w:r w:rsidRPr="00746345">
        <w:rPr>
          <w:color w:val="657B83"/>
        </w:rPr>
        <w:t>=BAAI/bge-m3</w:t>
      </w:r>
    </w:p>
    <w:p w14:paraId="321AFFB9" w14:textId="77777777" w:rsidR="00746345" w:rsidRPr="00746345" w:rsidRDefault="00746345" w:rsidP="00746345">
      <w:pPr>
        <w:pStyle w:val="afff0"/>
        <w:rPr>
          <w:color w:val="657B83"/>
        </w:rPr>
      </w:pPr>
      <w:r w:rsidRPr="00746345">
        <w:rPr>
          <w:color w:val="859900"/>
        </w:rPr>
        <w:t>BGE_DEVICE</w:t>
      </w:r>
      <w:r w:rsidRPr="00746345">
        <w:rPr>
          <w:color w:val="657B83"/>
        </w:rPr>
        <w:t>=cuda:0</w:t>
      </w:r>
    </w:p>
    <w:p w14:paraId="406ED668" w14:textId="6ABB5EBD" w:rsidR="00746345" w:rsidRPr="005A27F1" w:rsidRDefault="00746345" w:rsidP="005A27F1">
      <w:pPr>
        <w:pStyle w:val="afff0"/>
        <w:rPr>
          <w:color w:val="657B83"/>
        </w:rPr>
      </w:pPr>
      <w:r w:rsidRPr="00746345">
        <w:rPr>
          <w:color w:val="859900"/>
        </w:rPr>
        <w:t>BGE_FP16</w:t>
      </w:r>
      <w:r w:rsidRPr="00746345">
        <w:rPr>
          <w:color w:val="657B83"/>
        </w:rPr>
        <w:t>=1</w:t>
      </w:r>
    </w:p>
    <w:p w14:paraId="00DDBC32" w14:textId="196BB8F8" w:rsidR="005A27F1" w:rsidRDefault="005A27F1" w:rsidP="005A27F1">
      <w:pPr>
        <w:pStyle w:val="a2"/>
        <w:ind w:right="210"/>
      </w:pPr>
      <w:r>
        <w:rPr>
          <w:rFonts w:hint="eastAsia"/>
        </w:rPr>
        <w:t>工具代码实现</w:t>
      </w:r>
    </w:p>
    <w:p w14:paraId="53545303" w14:textId="77777777" w:rsidR="00EB4C6E" w:rsidRPr="00EB4C6E" w:rsidRDefault="00EB4C6E" w:rsidP="00EB4C6E">
      <w:pPr>
        <w:pStyle w:val="afff0"/>
        <w:rPr>
          <w:color w:val="657B83"/>
        </w:rPr>
      </w:pPr>
      <w:r w:rsidRPr="00EB4C6E">
        <w:t>import</w:t>
      </w:r>
      <w:r w:rsidRPr="00EB4C6E">
        <w:rPr>
          <w:color w:val="657B83"/>
        </w:rPr>
        <w:t xml:space="preserve"> </w:t>
      </w:r>
      <w:r w:rsidRPr="00EB4C6E">
        <w:rPr>
          <w:color w:val="CB4B16"/>
        </w:rPr>
        <w:t>os</w:t>
      </w:r>
    </w:p>
    <w:p w14:paraId="6501828A" w14:textId="77777777" w:rsidR="00EB4C6E" w:rsidRPr="00EB4C6E" w:rsidRDefault="00EB4C6E" w:rsidP="00EB4C6E">
      <w:pPr>
        <w:pStyle w:val="afff0"/>
        <w:rPr>
          <w:color w:val="657B83"/>
        </w:rPr>
      </w:pPr>
      <w:r w:rsidRPr="00EB4C6E">
        <w:t>from</w:t>
      </w:r>
      <w:r w:rsidRPr="00EB4C6E">
        <w:rPr>
          <w:color w:val="657B83"/>
        </w:rPr>
        <w:t xml:space="preserve"> </w:t>
      </w:r>
      <w:r w:rsidRPr="00EB4C6E">
        <w:rPr>
          <w:color w:val="CB4B16"/>
        </w:rPr>
        <w:t>pymilvus</w:t>
      </w:r>
      <w:r w:rsidRPr="00EB4C6E">
        <w:rPr>
          <w:color w:val="657B83"/>
        </w:rPr>
        <w:t>.</w:t>
      </w:r>
      <w:r w:rsidRPr="00EB4C6E">
        <w:rPr>
          <w:color w:val="CB4B16"/>
        </w:rPr>
        <w:t>model</w:t>
      </w:r>
      <w:r w:rsidRPr="00EB4C6E">
        <w:rPr>
          <w:color w:val="657B83"/>
        </w:rPr>
        <w:t>.</w:t>
      </w:r>
      <w:r w:rsidRPr="00EB4C6E">
        <w:rPr>
          <w:color w:val="CB4B16"/>
        </w:rPr>
        <w:t>hybrid</w:t>
      </w:r>
      <w:r w:rsidRPr="00EB4C6E">
        <w:rPr>
          <w:color w:val="657B83"/>
        </w:rPr>
        <w:t xml:space="preserve"> </w:t>
      </w:r>
      <w:r w:rsidRPr="00EB4C6E">
        <w:t>import</w:t>
      </w:r>
      <w:r w:rsidRPr="00EB4C6E">
        <w:rPr>
          <w:color w:val="657B83"/>
        </w:rPr>
        <w:t xml:space="preserve"> </w:t>
      </w:r>
      <w:r w:rsidRPr="00EB4C6E">
        <w:rPr>
          <w:color w:val="CB4B16"/>
        </w:rPr>
        <w:t>BGEM3EmbeddingFunction</w:t>
      </w:r>
    </w:p>
    <w:p w14:paraId="05F9C9EB" w14:textId="77777777" w:rsidR="00EB4C6E" w:rsidRPr="00EB4C6E" w:rsidRDefault="00EB4C6E" w:rsidP="00EB4C6E">
      <w:pPr>
        <w:pStyle w:val="afff0"/>
        <w:rPr>
          <w:color w:val="657B83"/>
        </w:rPr>
      </w:pPr>
      <w:r w:rsidRPr="00EB4C6E">
        <w:t>import</w:t>
      </w:r>
      <w:r w:rsidRPr="00EB4C6E">
        <w:rPr>
          <w:color w:val="657B83"/>
        </w:rPr>
        <w:t xml:space="preserve"> </w:t>
      </w:r>
      <w:r w:rsidRPr="00EB4C6E">
        <w:rPr>
          <w:color w:val="CB4B16"/>
        </w:rPr>
        <w:t>numpy</w:t>
      </w:r>
      <w:r w:rsidRPr="00EB4C6E">
        <w:rPr>
          <w:color w:val="657B83"/>
        </w:rPr>
        <w:t xml:space="preserve"> </w:t>
      </w:r>
      <w:r w:rsidRPr="00EB4C6E">
        <w:t>as</w:t>
      </w:r>
      <w:r w:rsidRPr="00EB4C6E">
        <w:rPr>
          <w:color w:val="657B83"/>
        </w:rPr>
        <w:t xml:space="preserve"> </w:t>
      </w:r>
      <w:r w:rsidRPr="00EB4C6E">
        <w:rPr>
          <w:color w:val="CB4B16"/>
        </w:rPr>
        <w:t>np</w:t>
      </w:r>
    </w:p>
    <w:p w14:paraId="5AC3F16B" w14:textId="77777777" w:rsidR="00EB4C6E" w:rsidRPr="00EB4C6E" w:rsidRDefault="00EB4C6E" w:rsidP="00EB4C6E">
      <w:pPr>
        <w:pStyle w:val="afff0"/>
        <w:rPr>
          <w:color w:val="657B83"/>
        </w:rPr>
      </w:pPr>
    </w:p>
    <w:p w14:paraId="2A1186CA" w14:textId="77777777" w:rsidR="00EB4C6E" w:rsidRPr="00EB4C6E" w:rsidRDefault="00EB4C6E" w:rsidP="00EB4C6E">
      <w:pPr>
        <w:pStyle w:val="afff0"/>
        <w:rPr>
          <w:color w:val="657B83"/>
        </w:rPr>
      </w:pPr>
      <w:r w:rsidRPr="00EB4C6E">
        <w:rPr>
          <w:color w:val="268BD2"/>
        </w:rPr>
        <w:t>_bge_m3_ef</w:t>
      </w:r>
      <w:r w:rsidRPr="00EB4C6E">
        <w:rPr>
          <w:color w:val="657B83"/>
        </w:rPr>
        <w:t xml:space="preserve"> </w:t>
      </w:r>
      <w:r w:rsidRPr="00EB4C6E">
        <w:t>=</w:t>
      </w:r>
      <w:r w:rsidRPr="00EB4C6E">
        <w:rPr>
          <w:color w:val="657B83"/>
        </w:rPr>
        <w:t xml:space="preserve"> </w:t>
      </w:r>
      <w:r w:rsidRPr="00EB4C6E">
        <w:rPr>
          <w:color w:val="B58900"/>
        </w:rPr>
        <w:t>None</w:t>
      </w:r>
    </w:p>
    <w:p w14:paraId="7D6CC2F4" w14:textId="77777777" w:rsidR="00EB4C6E" w:rsidRPr="00EB4C6E" w:rsidRDefault="00EB4C6E" w:rsidP="00EB4C6E">
      <w:pPr>
        <w:pStyle w:val="afff0"/>
        <w:rPr>
          <w:color w:val="657B83"/>
        </w:rPr>
      </w:pPr>
    </w:p>
    <w:p w14:paraId="50800719" w14:textId="77777777" w:rsidR="00EB4C6E" w:rsidRPr="00EB4C6E" w:rsidRDefault="00EB4C6E" w:rsidP="00EB4C6E">
      <w:pPr>
        <w:pStyle w:val="afff0"/>
        <w:rPr>
          <w:color w:val="657B83"/>
        </w:rPr>
      </w:pPr>
      <w:r w:rsidRPr="00EB4C6E">
        <w:rPr>
          <w:b/>
          <w:bCs/>
          <w:color w:val="586E75"/>
        </w:rPr>
        <w:t>def</w:t>
      </w:r>
      <w:r w:rsidRPr="00EB4C6E">
        <w:rPr>
          <w:color w:val="657B83"/>
        </w:rPr>
        <w:t xml:space="preserve"> </w:t>
      </w:r>
      <w:r w:rsidRPr="00EB4C6E">
        <w:rPr>
          <w:color w:val="268BD2"/>
        </w:rPr>
        <w:t>get_bge_m3_ef</w:t>
      </w:r>
      <w:r w:rsidRPr="00EB4C6E">
        <w:rPr>
          <w:color w:val="657B83"/>
        </w:rPr>
        <w:t>():</w:t>
      </w:r>
    </w:p>
    <w:p w14:paraId="5A9D18AE" w14:textId="77777777" w:rsidR="00EB4C6E" w:rsidRPr="00EB4C6E" w:rsidRDefault="00EB4C6E" w:rsidP="00EB4C6E">
      <w:pPr>
        <w:pStyle w:val="afff0"/>
        <w:rPr>
          <w:color w:val="657B83"/>
        </w:rPr>
      </w:pPr>
      <w:r w:rsidRPr="00EB4C6E">
        <w:rPr>
          <w:color w:val="657B83"/>
        </w:rPr>
        <w:t xml:space="preserve">    </w:t>
      </w:r>
      <w:r w:rsidRPr="00EB4C6E">
        <w:rPr>
          <w:b/>
          <w:bCs/>
          <w:color w:val="586E75"/>
        </w:rPr>
        <w:t>global</w:t>
      </w:r>
      <w:r w:rsidRPr="00EB4C6E">
        <w:rPr>
          <w:color w:val="657B83"/>
        </w:rPr>
        <w:t xml:space="preserve"> </w:t>
      </w:r>
      <w:r w:rsidRPr="00EB4C6E">
        <w:rPr>
          <w:color w:val="268BD2"/>
        </w:rPr>
        <w:t>_bge_m3_ef</w:t>
      </w:r>
    </w:p>
    <w:p w14:paraId="57C8B9CE" w14:textId="77777777" w:rsidR="00EB4C6E" w:rsidRPr="00EB4C6E" w:rsidRDefault="00EB4C6E" w:rsidP="00EB4C6E">
      <w:pPr>
        <w:pStyle w:val="afff0"/>
        <w:rPr>
          <w:color w:val="657B83"/>
        </w:rPr>
      </w:pPr>
      <w:r w:rsidRPr="00EB4C6E">
        <w:rPr>
          <w:color w:val="657B83"/>
        </w:rPr>
        <w:t xml:space="preserve">    </w:t>
      </w:r>
      <w:r w:rsidRPr="00EB4C6E">
        <w:t>if</w:t>
      </w:r>
      <w:r w:rsidRPr="00EB4C6E">
        <w:rPr>
          <w:color w:val="657B83"/>
        </w:rPr>
        <w:t xml:space="preserve"> </w:t>
      </w:r>
      <w:r w:rsidRPr="00EB4C6E">
        <w:rPr>
          <w:color w:val="268BD2"/>
        </w:rPr>
        <w:t>_bge_m3_ef</w:t>
      </w:r>
      <w:r w:rsidRPr="00EB4C6E">
        <w:rPr>
          <w:color w:val="657B83"/>
        </w:rPr>
        <w:t xml:space="preserve"> </w:t>
      </w:r>
      <w:r w:rsidRPr="00EB4C6E">
        <w:t>is</w:t>
      </w:r>
      <w:r w:rsidRPr="00EB4C6E">
        <w:rPr>
          <w:color w:val="657B83"/>
        </w:rPr>
        <w:t xml:space="preserve"> </w:t>
      </w:r>
      <w:r w:rsidRPr="00EB4C6E">
        <w:t>not</w:t>
      </w:r>
      <w:r w:rsidRPr="00EB4C6E">
        <w:rPr>
          <w:color w:val="657B83"/>
        </w:rPr>
        <w:t xml:space="preserve"> </w:t>
      </w:r>
      <w:r w:rsidRPr="00EB4C6E">
        <w:rPr>
          <w:color w:val="B58900"/>
        </w:rPr>
        <w:t>None</w:t>
      </w:r>
      <w:r w:rsidRPr="00EB4C6E">
        <w:rPr>
          <w:color w:val="657B83"/>
        </w:rPr>
        <w:t>:</w:t>
      </w:r>
    </w:p>
    <w:p w14:paraId="4A8CF192" w14:textId="77777777" w:rsidR="00EB4C6E" w:rsidRPr="00EB4C6E" w:rsidRDefault="00EB4C6E" w:rsidP="00EB4C6E">
      <w:pPr>
        <w:pStyle w:val="afff0"/>
        <w:rPr>
          <w:color w:val="657B83"/>
        </w:rPr>
      </w:pPr>
      <w:r w:rsidRPr="00EB4C6E">
        <w:rPr>
          <w:color w:val="657B83"/>
        </w:rPr>
        <w:t xml:space="preserve">        </w:t>
      </w:r>
      <w:r w:rsidRPr="00EB4C6E">
        <w:t>return</w:t>
      </w:r>
      <w:r w:rsidRPr="00EB4C6E">
        <w:rPr>
          <w:color w:val="657B83"/>
        </w:rPr>
        <w:t xml:space="preserve"> </w:t>
      </w:r>
      <w:r w:rsidRPr="00EB4C6E">
        <w:rPr>
          <w:color w:val="268BD2"/>
        </w:rPr>
        <w:t>_bge_m3_ef</w:t>
      </w:r>
    </w:p>
    <w:p w14:paraId="1C1C50CC" w14:textId="77777777" w:rsidR="00EB4C6E" w:rsidRPr="00EB4C6E" w:rsidRDefault="00EB4C6E" w:rsidP="00EB4C6E">
      <w:pPr>
        <w:pStyle w:val="afff0"/>
        <w:rPr>
          <w:color w:val="657B83"/>
        </w:rPr>
      </w:pPr>
    </w:p>
    <w:p w14:paraId="05546506" w14:textId="77777777" w:rsidR="00EB4C6E" w:rsidRPr="00EB4C6E" w:rsidRDefault="00EB4C6E" w:rsidP="00EB4C6E">
      <w:pPr>
        <w:pStyle w:val="afff0"/>
        <w:rPr>
          <w:color w:val="657B83"/>
        </w:rPr>
      </w:pPr>
      <w:r w:rsidRPr="00EB4C6E">
        <w:rPr>
          <w:color w:val="657B83"/>
        </w:rPr>
        <w:t xml:space="preserve">    </w:t>
      </w:r>
      <w:r w:rsidRPr="00EB4C6E">
        <w:rPr>
          <w:color w:val="268BD2"/>
        </w:rPr>
        <w:t>model_name</w:t>
      </w:r>
      <w:r w:rsidRPr="00EB4C6E">
        <w:rPr>
          <w:color w:val="657B83"/>
        </w:rPr>
        <w:t xml:space="preserve"> </w:t>
      </w:r>
      <w:r w:rsidRPr="00EB4C6E">
        <w:t>=</w:t>
      </w:r>
      <w:r w:rsidRPr="00EB4C6E">
        <w:rPr>
          <w:color w:val="657B83"/>
        </w:rPr>
        <w:t xml:space="preserve"> </w:t>
      </w:r>
      <w:r w:rsidRPr="00EB4C6E">
        <w:rPr>
          <w:color w:val="CB4B16"/>
        </w:rPr>
        <w:t>os</w:t>
      </w:r>
      <w:r w:rsidRPr="00EB4C6E">
        <w:rPr>
          <w:color w:val="657B83"/>
        </w:rPr>
        <w:t>.</w:t>
      </w:r>
      <w:r w:rsidRPr="00EB4C6E">
        <w:rPr>
          <w:color w:val="268BD2"/>
        </w:rPr>
        <w:t>getenv</w:t>
      </w:r>
      <w:r w:rsidRPr="00EB4C6E">
        <w:rPr>
          <w:color w:val="657B83"/>
        </w:rPr>
        <w:t>(</w:t>
      </w:r>
      <w:r w:rsidRPr="00EB4C6E">
        <w:rPr>
          <w:color w:val="2AA198"/>
        </w:rPr>
        <w:t>"BGE_M3_PATH"</w:t>
      </w:r>
      <w:r w:rsidRPr="00EB4C6E">
        <w:rPr>
          <w:color w:val="657B83"/>
        </w:rPr>
        <w:t xml:space="preserve">) </w:t>
      </w:r>
      <w:r w:rsidRPr="00EB4C6E">
        <w:t>or</w:t>
      </w:r>
      <w:r w:rsidRPr="00EB4C6E">
        <w:rPr>
          <w:color w:val="657B83"/>
        </w:rPr>
        <w:t xml:space="preserve"> </w:t>
      </w:r>
      <w:r w:rsidRPr="00EB4C6E">
        <w:rPr>
          <w:color w:val="2AA198"/>
        </w:rPr>
        <w:t>"BAAI/bge-m3"</w:t>
      </w:r>
    </w:p>
    <w:p w14:paraId="11B45287" w14:textId="77777777" w:rsidR="00EB4C6E" w:rsidRPr="00EB4C6E" w:rsidRDefault="00EB4C6E" w:rsidP="00EB4C6E">
      <w:pPr>
        <w:pStyle w:val="afff0"/>
        <w:rPr>
          <w:color w:val="657B83"/>
        </w:rPr>
      </w:pPr>
      <w:r w:rsidRPr="00EB4C6E">
        <w:rPr>
          <w:color w:val="657B83"/>
        </w:rPr>
        <w:t xml:space="preserve">    </w:t>
      </w:r>
      <w:r w:rsidRPr="00EB4C6E">
        <w:rPr>
          <w:color w:val="268BD2"/>
        </w:rPr>
        <w:t>device</w:t>
      </w:r>
      <w:r w:rsidRPr="00EB4C6E">
        <w:rPr>
          <w:color w:val="657B83"/>
        </w:rPr>
        <w:t xml:space="preserve"> </w:t>
      </w:r>
      <w:r w:rsidRPr="00EB4C6E">
        <w:t>=</w:t>
      </w:r>
      <w:r w:rsidRPr="00EB4C6E">
        <w:rPr>
          <w:color w:val="657B83"/>
        </w:rPr>
        <w:t xml:space="preserve"> </w:t>
      </w:r>
      <w:r w:rsidRPr="00EB4C6E">
        <w:rPr>
          <w:color w:val="CB4B16"/>
        </w:rPr>
        <w:t>os</w:t>
      </w:r>
      <w:r w:rsidRPr="00EB4C6E">
        <w:rPr>
          <w:color w:val="657B83"/>
        </w:rPr>
        <w:t>.</w:t>
      </w:r>
      <w:r w:rsidRPr="00EB4C6E">
        <w:rPr>
          <w:color w:val="268BD2"/>
        </w:rPr>
        <w:t>getenv</w:t>
      </w:r>
      <w:r w:rsidRPr="00EB4C6E">
        <w:rPr>
          <w:color w:val="657B83"/>
        </w:rPr>
        <w:t>(</w:t>
      </w:r>
      <w:r w:rsidRPr="00EB4C6E">
        <w:rPr>
          <w:color w:val="2AA198"/>
        </w:rPr>
        <w:t>"BGE_DEVICE"</w:t>
      </w:r>
      <w:r w:rsidRPr="00EB4C6E">
        <w:rPr>
          <w:color w:val="657B83"/>
        </w:rPr>
        <w:t xml:space="preserve">) </w:t>
      </w:r>
      <w:r w:rsidRPr="00EB4C6E">
        <w:t>or</w:t>
      </w:r>
      <w:r w:rsidRPr="00EB4C6E">
        <w:rPr>
          <w:color w:val="657B83"/>
        </w:rPr>
        <w:t xml:space="preserve"> </w:t>
      </w:r>
      <w:r w:rsidRPr="00EB4C6E">
        <w:rPr>
          <w:color w:val="2AA198"/>
        </w:rPr>
        <w:t>"cuda:0"</w:t>
      </w:r>
      <w:r w:rsidRPr="00EB4C6E">
        <w:rPr>
          <w:color w:val="657B83"/>
        </w:rPr>
        <w:t xml:space="preserve">   </w:t>
      </w:r>
      <w:r w:rsidRPr="00EB4C6E">
        <w:rPr>
          <w:i/>
          <w:iCs/>
          <w:color w:val="93A1A1"/>
        </w:rPr>
        <w:t xml:space="preserve"># </w:t>
      </w:r>
      <w:r w:rsidRPr="00EB4C6E">
        <w:rPr>
          <w:i/>
          <w:iCs/>
          <w:color w:val="93A1A1"/>
        </w:rPr>
        <w:t>部署到</w:t>
      </w:r>
      <w:r w:rsidRPr="00EB4C6E">
        <w:rPr>
          <w:i/>
          <w:iCs/>
          <w:color w:val="93A1A1"/>
        </w:rPr>
        <w:t xml:space="preserve"> CPU </w:t>
      </w:r>
      <w:r w:rsidRPr="00EB4C6E">
        <w:rPr>
          <w:i/>
          <w:iCs/>
          <w:color w:val="93A1A1"/>
        </w:rPr>
        <w:t>时改成</w:t>
      </w:r>
      <w:r w:rsidRPr="00EB4C6E">
        <w:rPr>
          <w:i/>
          <w:iCs/>
          <w:color w:val="93A1A1"/>
        </w:rPr>
        <w:t xml:space="preserve"> cpu</w:t>
      </w:r>
    </w:p>
    <w:p w14:paraId="4DCEB320" w14:textId="77777777" w:rsidR="00EB4C6E" w:rsidRPr="00EB4C6E" w:rsidRDefault="00EB4C6E" w:rsidP="00EB4C6E">
      <w:pPr>
        <w:pStyle w:val="afff0"/>
        <w:rPr>
          <w:color w:val="657B83"/>
        </w:rPr>
      </w:pPr>
      <w:r w:rsidRPr="00EB4C6E">
        <w:rPr>
          <w:color w:val="657B83"/>
        </w:rPr>
        <w:t xml:space="preserve">    </w:t>
      </w:r>
      <w:r w:rsidRPr="00EB4C6E">
        <w:rPr>
          <w:color w:val="268BD2"/>
        </w:rPr>
        <w:t>use_fp16</w:t>
      </w:r>
      <w:r w:rsidRPr="00EB4C6E">
        <w:rPr>
          <w:color w:val="657B83"/>
        </w:rPr>
        <w:t xml:space="preserve"> </w:t>
      </w:r>
      <w:r w:rsidRPr="00EB4C6E">
        <w:t>=</w:t>
      </w:r>
      <w:r w:rsidRPr="00EB4C6E">
        <w:rPr>
          <w:color w:val="657B83"/>
        </w:rPr>
        <w:t xml:space="preserve"> </w:t>
      </w:r>
      <w:r w:rsidRPr="00EB4C6E">
        <w:rPr>
          <w:color w:val="CB4B16"/>
        </w:rPr>
        <w:t>os</w:t>
      </w:r>
      <w:r w:rsidRPr="00EB4C6E">
        <w:rPr>
          <w:color w:val="657B83"/>
        </w:rPr>
        <w:t>.</w:t>
      </w:r>
      <w:r w:rsidRPr="00EB4C6E">
        <w:rPr>
          <w:color w:val="268BD2"/>
        </w:rPr>
        <w:t>getenv</w:t>
      </w:r>
      <w:r w:rsidRPr="00EB4C6E">
        <w:rPr>
          <w:color w:val="657B83"/>
        </w:rPr>
        <w:t>(</w:t>
      </w:r>
      <w:r w:rsidRPr="00EB4C6E">
        <w:rPr>
          <w:color w:val="2AA198"/>
        </w:rPr>
        <w:t>"BGE_FP16"</w:t>
      </w:r>
      <w:r w:rsidRPr="00EB4C6E">
        <w:rPr>
          <w:color w:val="657B83"/>
        </w:rPr>
        <w:t xml:space="preserve">, </w:t>
      </w:r>
      <w:r w:rsidRPr="00EB4C6E">
        <w:rPr>
          <w:color w:val="2AA198"/>
        </w:rPr>
        <w:t>"1"</w:t>
      </w:r>
      <w:r w:rsidRPr="00EB4C6E">
        <w:rPr>
          <w:color w:val="657B83"/>
        </w:rPr>
        <w:t xml:space="preserve">) </w:t>
      </w:r>
      <w:r w:rsidRPr="00EB4C6E">
        <w:t>==</w:t>
      </w:r>
      <w:r w:rsidRPr="00EB4C6E">
        <w:rPr>
          <w:color w:val="657B83"/>
        </w:rPr>
        <w:t xml:space="preserve"> </w:t>
      </w:r>
      <w:r w:rsidRPr="00EB4C6E">
        <w:rPr>
          <w:color w:val="2AA198"/>
        </w:rPr>
        <w:t>"1"</w:t>
      </w:r>
    </w:p>
    <w:p w14:paraId="0DBAA14E" w14:textId="77777777" w:rsidR="00EB4C6E" w:rsidRPr="00EB4C6E" w:rsidRDefault="00EB4C6E" w:rsidP="00EB4C6E">
      <w:pPr>
        <w:pStyle w:val="afff0"/>
        <w:rPr>
          <w:color w:val="657B83"/>
        </w:rPr>
      </w:pPr>
    </w:p>
    <w:p w14:paraId="4BCAD62C" w14:textId="77777777" w:rsidR="00EB4C6E" w:rsidRPr="00EB4C6E" w:rsidRDefault="00EB4C6E" w:rsidP="00EB4C6E">
      <w:pPr>
        <w:pStyle w:val="afff0"/>
        <w:rPr>
          <w:color w:val="657B83"/>
        </w:rPr>
      </w:pPr>
      <w:r w:rsidRPr="00EB4C6E">
        <w:rPr>
          <w:color w:val="657B83"/>
        </w:rPr>
        <w:t xml:space="preserve">    </w:t>
      </w:r>
      <w:r w:rsidRPr="00EB4C6E">
        <w:rPr>
          <w:color w:val="268BD2"/>
        </w:rPr>
        <w:t>_bge_m3_ef</w:t>
      </w:r>
      <w:r w:rsidRPr="00EB4C6E">
        <w:rPr>
          <w:color w:val="657B83"/>
        </w:rPr>
        <w:t xml:space="preserve"> </w:t>
      </w:r>
      <w:r w:rsidRPr="00EB4C6E">
        <w:t>=</w:t>
      </w:r>
      <w:r w:rsidRPr="00EB4C6E">
        <w:rPr>
          <w:color w:val="657B83"/>
        </w:rPr>
        <w:t xml:space="preserve"> </w:t>
      </w:r>
      <w:r w:rsidRPr="00EB4C6E">
        <w:rPr>
          <w:color w:val="CB4B16"/>
        </w:rPr>
        <w:t>BGEM3EmbeddingFunction</w:t>
      </w:r>
      <w:r w:rsidRPr="00EB4C6E">
        <w:rPr>
          <w:color w:val="657B83"/>
        </w:rPr>
        <w:t>(</w:t>
      </w:r>
    </w:p>
    <w:p w14:paraId="3F872F99" w14:textId="77777777" w:rsidR="00EB4C6E" w:rsidRPr="00EB4C6E" w:rsidRDefault="00EB4C6E" w:rsidP="00EB4C6E">
      <w:pPr>
        <w:pStyle w:val="afff0"/>
        <w:rPr>
          <w:color w:val="657B83"/>
        </w:rPr>
      </w:pPr>
      <w:r w:rsidRPr="00EB4C6E">
        <w:rPr>
          <w:color w:val="657B83"/>
        </w:rPr>
        <w:t>        model_name</w:t>
      </w:r>
      <w:r w:rsidRPr="00EB4C6E">
        <w:t>=</w:t>
      </w:r>
      <w:r w:rsidRPr="00EB4C6E">
        <w:rPr>
          <w:color w:val="268BD2"/>
        </w:rPr>
        <w:t>model_name</w:t>
      </w:r>
      <w:r w:rsidRPr="00EB4C6E">
        <w:rPr>
          <w:color w:val="657B83"/>
        </w:rPr>
        <w:t>,</w:t>
      </w:r>
    </w:p>
    <w:p w14:paraId="4039E3B6" w14:textId="77777777" w:rsidR="00EB4C6E" w:rsidRPr="00EB4C6E" w:rsidRDefault="00EB4C6E" w:rsidP="00EB4C6E">
      <w:pPr>
        <w:pStyle w:val="afff0"/>
        <w:rPr>
          <w:color w:val="657B83"/>
        </w:rPr>
      </w:pPr>
      <w:r w:rsidRPr="00EB4C6E">
        <w:rPr>
          <w:color w:val="657B83"/>
        </w:rPr>
        <w:t>        device</w:t>
      </w:r>
      <w:r w:rsidRPr="00EB4C6E">
        <w:t>=</w:t>
      </w:r>
      <w:r w:rsidRPr="00EB4C6E">
        <w:rPr>
          <w:color w:val="268BD2"/>
        </w:rPr>
        <w:t>device</w:t>
      </w:r>
      <w:r w:rsidRPr="00EB4C6E">
        <w:rPr>
          <w:color w:val="657B83"/>
        </w:rPr>
        <w:t>,</w:t>
      </w:r>
    </w:p>
    <w:p w14:paraId="07E1A2E0" w14:textId="77777777" w:rsidR="00EB4C6E" w:rsidRPr="00EB4C6E" w:rsidRDefault="00EB4C6E" w:rsidP="00EB4C6E">
      <w:pPr>
        <w:pStyle w:val="afff0"/>
        <w:rPr>
          <w:color w:val="657B83"/>
        </w:rPr>
      </w:pPr>
      <w:r w:rsidRPr="00EB4C6E">
        <w:rPr>
          <w:color w:val="657B83"/>
        </w:rPr>
        <w:t>        use_fp16</w:t>
      </w:r>
      <w:r w:rsidRPr="00EB4C6E">
        <w:t>=</w:t>
      </w:r>
      <w:r w:rsidRPr="00EB4C6E">
        <w:rPr>
          <w:color w:val="268BD2"/>
        </w:rPr>
        <w:t>use_fp16</w:t>
      </w:r>
    </w:p>
    <w:p w14:paraId="7632121C" w14:textId="77777777" w:rsidR="00EB4C6E" w:rsidRPr="00EB4C6E" w:rsidRDefault="00EB4C6E" w:rsidP="00EB4C6E">
      <w:pPr>
        <w:pStyle w:val="afff0"/>
        <w:rPr>
          <w:color w:val="657B83"/>
        </w:rPr>
      </w:pPr>
      <w:r w:rsidRPr="00EB4C6E">
        <w:rPr>
          <w:color w:val="657B83"/>
        </w:rPr>
        <w:t>    )</w:t>
      </w:r>
    </w:p>
    <w:p w14:paraId="79EDB8D9" w14:textId="77777777" w:rsidR="00EB4C6E" w:rsidRPr="00EB4C6E" w:rsidRDefault="00EB4C6E" w:rsidP="00EB4C6E">
      <w:pPr>
        <w:pStyle w:val="afff0"/>
        <w:rPr>
          <w:color w:val="657B83"/>
        </w:rPr>
      </w:pPr>
      <w:r w:rsidRPr="00EB4C6E">
        <w:rPr>
          <w:color w:val="657B83"/>
        </w:rPr>
        <w:t xml:space="preserve">    </w:t>
      </w:r>
      <w:r w:rsidRPr="00EB4C6E">
        <w:t>return</w:t>
      </w:r>
      <w:r w:rsidRPr="00EB4C6E">
        <w:rPr>
          <w:color w:val="657B83"/>
        </w:rPr>
        <w:t xml:space="preserve"> </w:t>
      </w:r>
      <w:r w:rsidRPr="00EB4C6E">
        <w:rPr>
          <w:color w:val="268BD2"/>
        </w:rPr>
        <w:t>_bge_m3_ef</w:t>
      </w:r>
    </w:p>
    <w:p w14:paraId="2FD966A0" w14:textId="77777777" w:rsidR="00EB4C6E" w:rsidRPr="00EB4C6E" w:rsidRDefault="00EB4C6E" w:rsidP="00EB4C6E">
      <w:pPr>
        <w:pStyle w:val="afff0"/>
        <w:rPr>
          <w:color w:val="657B83"/>
        </w:rPr>
      </w:pPr>
      <w:r w:rsidRPr="00EB4C6E">
        <w:rPr>
          <w:color w:val="657B83"/>
        </w:rPr>
        <w:br/>
      </w:r>
    </w:p>
    <w:p w14:paraId="4242E376" w14:textId="77777777" w:rsidR="00EB4C6E" w:rsidRPr="00EB4C6E" w:rsidRDefault="00EB4C6E" w:rsidP="00EB4C6E">
      <w:pPr>
        <w:pStyle w:val="afff0"/>
        <w:rPr>
          <w:color w:val="657B83"/>
        </w:rPr>
      </w:pPr>
      <w:r w:rsidRPr="00EB4C6E">
        <w:rPr>
          <w:b/>
          <w:bCs/>
          <w:color w:val="586E75"/>
        </w:rPr>
        <w:t>def</w:t>
      </w:r>
      <w:r w:rsidRPr="00EB4C6E">
        <w:rPr>
          <w:color w:val="657B83"/>
        </w:rPr>
        <w:t xml:space="preserve"> </w:t>
      </w:r>
      <w:r w:rsidRPr="00EB4C6E">
        <w:rPr>
          <w:color w:val="268BD2"/>
        </w:rPr>
        <w:t>generate_embeddings</w:t>
      </w:r>
      <w:r w:rsidRPr="00EB4C6E">
        <w:rPr>
          <w:color w:val="657B83"/>
        </w:rPr>
        <w:t>(texts ):</w:t>
      </w:r>
    </w:p>
    <w:p w14:paraId="1B1D0FD2" w14:textId="77777777" w:rsidR="00EB4C6E" w:rsidRPr="00EB4C6E" w:rsidRDefault="00EB4C6E" w:rsidP="00EB4C6E">
      <w:pPr>
        <w:pStyle w:val="afff0"/>
        <w:rPr>
          <w:color w:val="657B83"/>
        </w:rPr>
      </w:pPr>
      <w:r w:rsidRPr="00EB4C6E">
        <w:rPr>
          <w:color w:val="657B83"/>
        </w:rPr>
        <w:t xml:space="preserve">    </w:t>
      </w:r>
      <w:r w:rsidRPr="00EB4C6E">
        <w:rPr>
          <w:color w:val="2AA198"/>
        </w:rPr>
        <w:t>"""</w:t>
      </w:r>
    </w:p>
    <w:p w14:paraId="44F4989F" w14:textId="77777777" w:rsidR="00EB4C6E" w:rsidRPr="00EB4C6E" w:rsidRDefault="00EB4C6E" w:rsidP="00EB4C6E">
      <w:pPr>
        <w:pStyle w:val="afff0"/>
        <w:rPr>
          <w:color w:val="657B83"/>
        </w:rPr>
      </w:pPr>
      <w:r w:rsidRPr="00EB4C6E">
        <w:rPr>
          <w:color w:val="2AA198"/>
        </w:rPr>
        <w:t xml:space="preserve">    </w:t>
      </w:r>
      <w:r w:rsidRPr="00EB4C6E">
        <w:rPr>
          <w:color w:val="2AA198"/>
        </w:rPr>
        <w:t>为文本生成向量嵌入</w:t>
      </w:r>
    </w:p>
    <w:p w14:paraId="768FE17A" w14:textId="77777777" w:rsidR="00EB4C6E" w:rsidRPr="00EB4C6E" w:rsidRDefault="00EB4C6E" w:rsidP="00EB4C6E">
      <w:pPr>
        <w:pStyle w:val="afff0"/>
        <w:rPr>
          <w:color w:val="657B83"/>
        </w:rPr>
      </w:pPr>
      <w:r w:rsidRPr="00EB4C6E">
        <w:rPr>
          <w:color w:val="2AA198"/>
        </w:rPr>
        <w:t xml:space="preserve">    :param texts: </w:t>
      </w:r>
      <w:r w:rsidRPr="00EB4C6E">
        <w:rPr>
          <w:color w:val="2AA198"/>
        </w:rPr>
        <w:t>要生成嵌入的文本列表</w:t>
      </w:r>
    </w:p>
    <w:p w14:paraId="08C9FDBC" w14:textId="77777777" w:rsidR="00EB4C6E" w:rsidRPr="00EB4C6E" w:rsidRDefault="00EB4C6E" w:rsidP="00EB4C6E">
      <w:pPr>
        <w:pStyle w:val="afff0"/>
        <w:rPr>
          <w:color w:val="657B83"/>
        </w:rPr>
      </w:pPr>
      <w:r w:rsidRPr="00EB4C6E">
        <w:rPr>
          <w:color w:val="2AA198"/>
        </w:rPr>
        <w:t xml:space="preserve">    :return: </w:t>
      </w:r>
      <w:r w:rsidRPr="00EB4C6E">
        <w:rPr>
          <w:color w:val="2AA198"/>
        </w:rPr>
        <w:t>包含</w:t>
      </w:r>
      <w:r w:rsidRPr="00EB4C6E">
        <w:rPr>
          <w:color w:val="2AA198"/>
        </w:rPr>
        <w:t>dense</w:t>
      </w:r>
      <w:r w:rsidRPr="00EB4C6E">
        <w:rPr>
          <w:color w:val="2AA198"/>
        </w:rPr>
        <w:t>和</w:t>
      </w:r>
      <w:r w:rsidRPr="00EB4C6E">
        <w:rPr>
          <w:color w:val="2AA198"/>
        </w:rPr>
        <w:t>sparse</w:t>
      </w:r>
      <w:r w:rsidRPr="00EB4C6E">
        <w:rPr>
          <w:color w:val="2AA198"/>
        </w:rPr>
        <w:t>向量的字典</w:t>
      </w:r>
    </w:p>
    <w:p w14:paraId="4817C4E0" w14:textId="77777777" w:rsidR="00EB4C6E" w:rsidRPr="00EB4C6E" w:rsidRDefault="00EB4C6E" w:rsidP="00EB4C6E">
      <w:pPr>
        <w:pStyle w:val="afff0"/>
        <w:rPr>
          <w:color w:val="657B83"/>
        </w:rPr>
      </w:pPr>
      <w:r w:rsidRPr="00EB4C6E">
        <w:rPr>
          <w:color w:val="2AA198"/>
        </w:rPr>
        <w:t>    """</w:t>
      </w:r>
    </w:p>
    <w:p w14:paraId="52E8AC53" w14:textId="77777777" w:rsidR="00EB4C6E" w:rsidRPr="00EB4C6E" w:rsidRDefault="00EB4C6E" w:rsidP="00EB4C6E">
      <w:pPr>
        <w:pStyle w:val="afff0"/>
        <w:rPr>
          <w:color w:val="657B83"/>
        </w:rPr>
      </w:pPr>
      <w:r w:rsidRPr="00EB4C6E">
        <w:rPr>
          <w:color w:val="657B83"/>
        </w:rPr>
        <w:t xml:space="preserve">    </w:t>
      </w:r>
      <w:r w:rsidRPr="00EB4C6E">
        <w:t>try</w:t>
      </w:r>
      <w:r w:rsidRPr="00EB4C6E">
        <w:rPr>
          <w:color w:val="657B83"/>
        </w:rPr>
        <w:t>:</w:t>
      </w:r>
    </w:p>
    <w:p w14:paraId="4327DC05" w14:textId="77777777" w:rsidR="00EB4C6E" w:rsidRPr="00EB4C6E" w:rsidRDefault="00EB4C6E" w:rsidP="00EB4C6E">
      <w:pPr>
        <w:pStyle w:val="afff0"/>
        <w:rPr>
          <w:color w:val="657B83"/>
        </w:rPr>
      </w:pPr>
      <w:r w:rsidRPr="00EB4C6E">
        <w:rPr>
          <w:color w:val="657B83"/>
        </w:rPr>
        <w:t xml:space="preserve">        </w:t>
      </w:r>
      <w:r w:rsidRPr="00EB4C6E">
        <w:rPr>
          <w:color w:val="268BD2"/>
        </w:rPr>
        <w:t>model</w:t>
      </w:r>
      <w:r w:rsidRPr="00EB4C6E">
        <w:rPr>
          <w:color w:val="657B83"/>
        </w:rPr>
        <w:t xml:space="preserve"> </w:t>
      </w:r>
      <w:r w:rsidRPr="00EB4C6E">
        <w:t>=</w:t>
      </w:r>
      <w:r w:rsidRPr="00EB4C6E">
        <w:rPr>
          <w:color w:val="657B83"/>
        </w:rPr>
        <w:t xml:space="preserve"> </w:t>
      </w:r>
      <w:r w:rsidRPr="00EB4C6E">
        <w:rPr>
          <w:color w:val="268BD2"/>
        </w:rPr>
        <w:t>get_bge_m3_ef</w:t>
      </w:r>
      <w:r w:rsidRPr="00EB4C6E">
        <w:rPr>
          <w:color w:val="657B83"/>
        </w:rPr>
        <w:t>()</w:t>
      </w:r>
    </w:p>
    <w:p w14:paraId="6B308CEC" w14:textId="77777777" w:rsidR="00EB4C6E" w:rsidRPr="00EB4C6E" w:rsidRDefault="00EB4C6E" w:rsidP="00EB4C6E">
      <w:pPr>
        <w:pStyle w:val="afff0"/>
        <w:rPr>
          <w:color w:val="657B83"/>
        </w:rPr>
      </w:pPr>
      <w:r w:rsidRPr="00EB4C6E">
        <w:rPr>
          <w:color w:val="657B83"/>
        </w:rPr>
        <w:t xml:space="preserve">        </w:t>
      </w:r>
      <w:r w:rsidRPr="00EB4C6E">
        <w:rPr>
          <w:color w:val="268BD2"/>
        </w:rPr>
        <w:t>embeddings</w:t>
      </w:r>
      <w:r w:rsidRPr="00EB4C6E">
        <w:rPr>
          <w:color w:val="657B83"/>
        </w:rPr>
        <w:t xml:space="preserve"> </w:t>
      </w:r>
      <w:r w:rsidRPr="00EB4C6E">
        <w:t>=</w:t>
      </w:r>
      <w:r w:rsidRPr="00EB4C6E">
        <w:rPr>
          <w:color w:val="657B83"/>
        </w:rPr>
        <w:t xml:space="preserve"> </w:t>
      </w:r>
      <w:r w:rsidRPr="00EB4C6E">
        <w:rPr>
          <w:color w:val="268BD2"/>
        </w:rPr>
        <w:t>model</w:t>
      </w:r>
      <w:r w:rsidRPr="00EB4C6E">
        <w:rPr>
          <w:color w:val="657B83"/>
        </w:rPr>
        <w:t>.</w:t>
      </w:r>
      <w:r w:rsidRPr="00EB4C6E">
        <w:rPr>
          <w:color w:val="268BD2"/>
        </w:rPr>
        <w:t>encode_documents</w:t>
      </w:r>
      <w:r w:rsidRPr="00EB4C6E">
        <w:rPr>
          <w:color w:val="657B83"/>
        </w:rPr>
        <w:t>(texts)</w:t>
      </w:r>
    </w:p>
    <w:p w14:paraId="409B2329" w14:textId="77777777" w:rsidR="00EB4C6E" w:rsidRPr="00EB4C6E" w:rsidRDefault="00EB4C6E" w:rsidP="00EB4C6E">
      <w:pPr>
        <w:pStyle w:val="afff0"/>
        <w:rPr>
          <w:color w:val="657B83"/>
        </w:rPr>
      </w:pPr>
      <w:r w:rsidRPr="00EB4C6E">
        <w:rPr>
          <w:color w:val="657B83"/>
        </w:rPr>
        <w:t xml:space="preserve">        </w:t>
      </w:r>
      <w:r w:rsidRPr="00EB4C6E">
        <w:rPr>
          <w:color w:val="268BD2"/>
        </w:rPr>
        <w:t>processed_sparse</w:t>
      </w:r>
      <w:r w:rsidRPr="00EB4C6E">
        <w:rPr>
          <w:color w:val="657B83"/>
        </w:rPr>
        <w:t xml:space="preserve"> </w:t>
      </w:r>
      <w:r w:rsidRPr="00EB4C6E">
        <w:t>=</w:t>
      </w:r>
      <w:r w:rsidRPr="00EB4C6E">
        <w:rPr>
          <w:color w:val="657B83"/>
        </w:rPr>
        <w:t xml:space="preserve"> []</w:t>
      </w:r>
    </w:p>
    <w:p w14:paraId="1AA0A540" w14:textId="77777777" w:rsidR="00EB4C6E" w:rsidRPr="00EB4C6E" w:rsidRDefault="00EB4C6E" w:rsidP="00EB4C6E">
      <w:pPr>
        <w:pStyle w:val="afff0"/>
        <w:rPr>
          <w:color w:val="657B83"/>
        </w:rPr>
      </w:pPr>
      <w:r w:rsidRPr="00EB4C6E">
        <w:rPr>
          <w:color w:val="657B83"/>
        </w:rPr>
        <w:t xml:space="preserve">        </w:t>
      </w:r>
      <w:r w:rsidRPr="00EB4C6E">
        <w:t>for</w:t>
      </w:r>
      <w:r w:rsidRPr="00EB4C6E">
        <w:rPr>
          <w:color w:val="657B83"/>
        </w:rPr>
        <w:t xml:space="preserve"> </w:t>
      </w:r>
      <w:r w:rsidRPr="00EB4C6E">
        <w:rPr>
          <w:color w:val="268BD2"/>
        </w:rPr>
        <w:t>i</w:t>
      </w:r>
      <w:r w:rsidRPr="00EB4C6E">
        <w:rPr>
          <w:color w:val="657B83"/>
        </w:rPr>
        <w:t xml:space="preserve"> </w:t>
      </w:r>
      <w:r w:rsidRPr="00EB4C6E">
        <w:t>in</w:t>
      </w:r>
      <w:r w:rsidRPr="00EB4C6E">
        <w:rPr>
          <w:color w:val="657B83"/>
        </w:rPr>
        <w:t xml:space="preserve"> </w:t>
      </w:r>
      <w:r w:rsidRPr="00EB4C6E">
        <w:t>range</w:t>
      </w:r>
      <w:r w:rsidRPr="00EB4C6E">
        <w:rPr>
          <w:color w:val="657B83"/>
        </w:rPr>
        <w:t>(</w:t>
      </w:r>
      <w:r w:rsidRPr="00EB4C6E">
        <w:rPr>
          <w:color w:val="268BD2"/>
        </w:rPr>
        <w:t>len</w:t>
      </w:r>
      <w:r w:rsidRPr="00EB4C6E">
        <w:rPr>
          <w:color w:val="657B83"/>
        </w:rPr>
        <w:t>(texts)):</w:t>
      </w:r>
    </w:p>
    <w:p w14:paraId="1FF05B6C" w14:textId="77777777" w:rsidR="00EB4C6E" w:rsidRPr="00EB4C6E" w:rsidRDefault="00EB4C6E" w:rsidP="00EB4C6E">
      <w:pPr>
        <w:pStyle w:val="afff0"/>
        <w:rPr>
          <w:color w:val="657B83"/>
        </w:rPr>
      </w:pPr>
      <w:r w:rsidRPr="00EB4C6E">
        <w:rPr>
          <w:color w:val="657B83"/>
        </w:rPr>
        <w:lastRenderedPageBreak/>
        <w:t xml:space="preserve">            </w:t>
      </w:r>
      <w:r w:rsidRPr="00EB4C6E">
        <w:rPr>
          <w:color w:val="268BD2"/>
        </w:rPr>
        <w:t>sparse_dict</w:t>
      </w:r>
      <w:r w:rsidRPr="00EB4C6E">
        <w:rPr>
          <w:color w:val="657B83"/>
        </w:rPr>
        <w:t xml:space="preserve"> </w:t>
      </w:r>
      <w:r w:rsidRPr="00EB4C6E">
        <w:t>=</w:t>
      </w:r>
      <w:r w:rsidRPr="00EB4C6E">
        <w:rPr>
          <w:color w:val="657B83"/>
        </w:rPr>
        <w:t xml:space="preserve"> {</w:t>
      </w:r>
      <w:r w:rsidRPr="00EB4C6E">
        <w:rPr>
          <w:color w:val="268BD2"/>
        </w:rPr>
        <w:t>k</w:t>
      </w:r>
      <w:r w:rsidRPr="00EB4C6E">
        <w:rPr>
          <w:color w:val="657B83"/>
        </w:rPr>
        <w:t xml:space="preserve">: </w:t>
      </w:r>
      <w:r w:rsidRPr="00EB4C6E">
        <w:rPr>
          <w:color w:val="268BD2"/>
        </w:rPr>
        <w:t>v</w:t>
      </w:r>
      <w:r w:rsidRPr="00EB4C6E">
        <w:rPr>
          <w:color w:val="657B83"/>
        </w:rPr>
        <w:t xml:space="preserve"> </w:t>
      </w:r>
      <w:r w:rsidRPr="00EB4C6E">
        <w:t>for</w:t>
      </w:r>
      <w:r w:rsidRPr="00EB4C6E">
        <w:rPr>
          <w:color w:val="657B83"/>
        </w:rPr>
        <w:t xml:space="preserve"> </w:t>
      </w:r>
      <w:r w:rsidRPr="00EB4C6E">
        <w:rPr>
          <w:color w:val="268BD2"/>
        </w:rPr>
        <w:t>k</w:t>
      </w:r>
      <w:r w:rsidRPr="00EB4C6E">
        <w:rPr>
          <w:color w:val="657B83"/>
        </w:rPr>
        <w:t xml:space="preserve">, </w:t>
      </w:r>
      <w:r w:rsidRPr="00EB4C6E">
        <w:rPr>
          <w:color w:val="268BD2"/>
        </w:rPr>
        <w:t>v</w:t>
      </w:r>
      <w:r w:rsidRPr="00EB4C6E">
        <w:rPr>
          <w:color w:val="657B83"/>
        </w:rPr>
        <w:t xml:space="preserve"> </w:t>
      </w:r>
      <w:r w:rsidRPr="00EB4C6E">
        <w:t>in</w:t>
      </w:r>
      <w:r w:rsidRPr="00EB4C6E">
        <w:rPr>
          <w:color w:val="657B83"/>
        </w:rPr>
        <w:t xml:space="preserve"> </w:t>
      </w:r>
      <w:r w:rsidRPr="00EB4C6E">
        <w:t>zip</w:t>
      </w:r>
      <w:r w:rsidRPr="00EB4C6E">
        <w:rPr>
          <w:color w:val="657B83"/>
        </w:rPr>
        <w:t>(</w:t>
      </w:r>
    </w:p>
    <w:p w14:paraId="62F00989" w14:textId="77777777" w:rsidR="00EB4C6E" w:rsidRPr="00EB4C6E" w:rsidRDefault="00EB4C6E" w:rsidP="00EB4C6E">
      <w:pPr>
        <w:pStyle w:val="afff0"/>
        <w:rPr>
          <w:color w:val="657B83"/>
        </w:rPr>
      </w:pPr>
      <w:r w:rsidRPr="00EB4C6E">
        <w:rPr>
          <w:color w:val="657B83"/>
        </w:rPr>
        <w:t xml:space="preserve">                </w:t>
      </w:r>
      <w:r w:rsidRPr="00EB4C6E">
        <w:rPr>
          <w:color w:val="268BD2"/>
        </w:rPr>
        <w:t>embeddings</w:t>
      </w:r>
      <w:r w:rsidRPr="00EB4C6E">
        <w:rPr>
          <w:color w:val="657B83"/>
        </w:rPr>
        <w:t>[</w:t>
      </w:r>
      <w:r w:rsidRPr="00EB4C6E">
        <w:rPr>
          <w:color w:val="2AA198"/>
        </w:rPr>
        <w:t>"sparse"</w:t>
      </w:r>
      <w:r w:rsidRPr="00EB4C6E">
        <w:rPr>
          <w:color w:val="657B83"/>
        </w:rPr>
        <w:t>].indices[</w:t>
      </w:r>
      <w:r w:rsidRPr="00EB4C6E">
        <w:rPr>
          <w:color w:val="268BD2"/>
        </w:rPr>
        <w:t>embeddings</w:t>
      </w:r>
      <w:r w:rsidRPr="00EB4C6E">
        <w:rPr>
          <w:color w:val="657B83"/>
        </w:rPr>
        <w:t>[</w:t>
      </w:r>
      <w:r w:rsidRPr="00EB4C6E">
        <w:rPr>
          <w:color w:val="2AA198"/>
        </w:rPr>
        <w:t>"sparse"</w:t>
      </w:r>
      <w:r w:rsidRPr="00EB4C6E">
        <w:rPr>
          <w:color w:val="657B83"/>
        </w:rPr>
        <w:t>].indptr[</w:t>
      </w:r>
      <w:r w:rsidRPr="00EB4C6E">
        <w:rPr>
          <w:color w:val="268BD2"/>
        </w:rPr>
        <w:t>i</w:t>
      </w:r>
      <w:r w:rsidRPr="00EB4C6E">
        <w:rPr>
          <w:color w:val="657B83"/>
        </w:rPr>
        <w:t>]:</w:t>
      </w:r>
      <w:r w:rsidRPr="00EB4C6E">
        <w:rPr>
          <w:color w:val="268BD2"/>
        </w:rPr>
        <w:t>embeddings</w:t>
      </w:r>
      <w:r w:rsidRPr="00EB4C6E">
        <w:rPr>
          <w:color w:val="657B83"/>
        </w:rPr>
        <w:t>[</w:t>
      </w:r>
      <w:r w:rsidRPr="00EB4C6E">
        <w:rPr>
          <w:color w:val="2AA198"/>
        </w:rPr>
        <w:t>"sparse"</w:t>
      </w:r>
      <w:r w:rsidRPr="00EB4C6E">
        <w:rPr>
          <w:color w:val="657B83"/>
        </w:rPr>
        <w:t>].indptr[</w:t>
      </w:r>
      <w:r w:rsidRPr="00EB4C6E">
        <w:rPr>
          <w:color w:val="268BD2"/>
        </w:rPr>
        <w:t>i</w:t>
      </w:r>
      <w:r w:rsidRPr="00EB4C6E">
        <w:t>+</w:t>
      </w:r>
      <w:r w:rsidRPr="00EB4C6E">
        <w:rPr>
          <w:color w:val="D33682"/>
        </w:rPr>
        <w:t>1</w:t>
      </w:r>
      <w:r w:rsidRPr="00EB4C6E">
        <w:rPr>
          <w:color w:val="657B83"/>
        </w:rPr>
        <w:t>]].tolist(),</w:t>
      </w:r>
    </w:p>
    <w:p w14:paraId="2DAABBAA" w14:textId="77777777" w:rsidR="00EB4C6E" w:rsidRPr="00EB4C6E" w:rsidRDefault="00EB4C6E" w:rsidP="00EB4C6E">
      <w:pPr>
        <w:pStyle w:val="afff0"/>
        <w:rPr>
          <w:color w:val="657B83"/>
        </w:rPr>
      </w:pPr>
      <w:r w:rsidRPr="00EB4C6E">
        <w:rPr>
          <w:color w:val="657B83"/>
        </w:rPr>
        <w:t xml:space="preserve">                </w:t>
      </w:r>
      <w:r w:rsidRPr="00EB4C6E">
        <w:rPr>
          <w:color w:val="268BD2"/>
        </w:rPr>
        <w:t>embeddings</w:t>
      </w:r>
      <w:r w:rsidRPr="00EB4C6E">
        <w:rPr>
          <w:color w:val="657B83"/>
        </w:rPr>
        <w:t>[</w:t>
      </w:r>
      <w:r w:rsidRPr="00EB4C6E">
        <w:rPr>
          <w:color w:val="2AA198"/>
        </w:rPr>
        <w:t>"sparse"</w:t>
      </w:r>
      <w:r w:rsidRPr="00EB4C6E">
        <w:rPr>
          <w:color w:val="657B83"/>
        </w:rPr>
        <w:t>].data[</w:t>
      </w:r>
      <w:r w:rsidRPr="00EB4C6E">
        <w:rPr>
          <w:color w:val="268BD2"/>
        </w:rPr>
        <w:t>embeddings</w:t>
      </w:r>
      <w:r w:rsidRPr="00EB4C6E">
        <w:rPr>
          <w:color w:val="657B83"/>
        </w:rPr>
        <w:t>[</w:t>
      </w:r>
      <w:r w:rsidRPr="00EB4C6E">
        <w:rPr>
          <w:color w:val="2AA198"/>
        </w:rPr>
        <w:t>"sparse"</w:t>
      </w:r>
      <w:r w:rsidRPr="00EB4C6E">
        <w:rPr>
          <w:color w:val="657B83"/>
        </w:rPr>
        <w:t>].indptr[</w:t>
      </w:r>
      <w:r w:rsidRPr="00EB4C6E">
        <w:rPr>
          <w:color w:val="268BD2"/>
        </w:rPr>
        <w:t>i</w:t>
      </w:r>
      <w:r w:rsidRPr="00EB4C6E">
        <w:rPr>
          <w:color w:val="657B83"/>
        </w:rPr>
        <w:t>]:</w:t>
      </w:r>
      <w:r w:rsidRPr="00EB4C6E">
        <w:rPr>
          <w:color w:val="268BD2"/>
        </w:rPr>
        <w:t>embeddings</w:t>
      </w:r>
      <w:r w:rsidRPr="00EB4C6E">
        <w:rPr>
          <w:color w:val="657B83"/>
        </w:rPr>
        <w:t>[</w:t>
      </w:r>
      <w:r w:rsidRPr="00EB4C6E">
        <w:rPr>
          <w:color w:val="2AA198"/>
        </w:rPr>
        <w:t>"sparse"</w:t>
      </w:r>
      <w:r w:rsidRPr="00EB4C6E">
        <w:rPr>
          <w:color w:val="657B83"/>
        </w:rPr>
        <w:t>].indptr[</w:t>
      </w:r>
      <w:r w:rsidRPr="00EB4C6E">
        <w:rPr>
          <w:color w:val="268BD2"/>
        </w:rPr>
        <w:t>i</w:t>
      </w:r>
      <w:r w:rsidRPr="00EB4C6E">
        <w:t>+</w:t>
      </w:r>
      <w:r w:rsidRPr="00EB4C6E">
        <w:rPr>
          <w:color w:val="D33682"/>
        </w:rPr>
        <w:t>1</w:t>
      </w:r>
      <w:r w:rsidRPr="00EB4C6E">
        <w:rPr>
          <w:color w:val="657B83"/>
        </w:rPr>
        <w:t>]]</w:t>
      </w:r>
    </w:p>
    <w:p w14:paraId="09EE3C02" w14:textId="77777777" w:rsidR="00EB4C6E" w:rsidRPr="00EB4C6E" w:rsidRDefault="00EB4C6E" w:rsidP="00EB4C6E">
      <w:pPr>
        <w:pStyle w:val="afff0"/>
        <w:rPr>
          <w:color w:val="657B83"/>
        </w:rPr>
      </w:pPr>
      <w:r w:rsidRPr="00EB4C6E">
        <w:rPr>
          <w:color w:val="657B83"/>
        </w:rPr>
        <w:t>            )}</w:t>
      </w:r>
    </w:p>
    <w:p w14:paraId="1380C4A3" w14:textId="77777777" w:rsidR="00EB4C6E" w:rsidRPr="00EB4C6E" w:rsidRDefault="00EB4C6E" w:rsidP="00EB4C6E">
      <w:pPr>
        <w:pStyle w:val="afff0"/>
        <w:rPr>
          <w:color w:val="657B83"/>
        </w:rPr>
      </w:pPr>
      <w:r w:rsidRPr="00EB4C6E">
        <w:rPr>
          <w:color w:val="657B83"/>
        </w:rPr>
        <w:t xml:space="preserve">            </w:t>
      </w:r>
      <w:r w:rsidRPr="00EB4C6E">
        <w:rPr>
          <w:color w:val="268BD2"/>
        </w:rPr>
        <w:t>processed_sparse</w:t>
      </w:r>
      <w:r w:rsidRPr="00EB4C6E">
        <w:rPr>
          <w:color w:val="657B83"/>
        </w:rPr>
        <w:t>.</w:t>
      </w:r>
      <w:r w:rsidRPr="00EB4C6E">
        <w:rPr>
          <w:color w:val="268BD2"/>
        </w:rPr>
        <w:t>append</w:t>
      </w:r>
      <w:r w:rsidRPr="00EB4C6E">
        <w:rPr>
          <w:color w:val="657B83"/>
        </w:rPr>
        <w:t>(</w:t>
      </w:r>
      <w:r w:rsidRPr="00EB4C6E">
        <w:rPr>
          <w:color w:val="268BD2"/>
        </w:rPr>
        <w:t>normalize_sparse_vector</w:t>
      </w:r>
      <w:r w:rsidRPr="00EB4C6E">
        <w:rPr>
          <w:color w:val="657B83"/>
        </w:rPr>
        <w:t>(</w:t>
      </w:r>
      <w:r w:rsidRPr="00EB4C6E">
        <w:rPr>
          <w:color w:val="268BD2"/>
        </w:rPr>
        <w:t>sparse_dict</w:t>
      </w:r>
      <w:r w:rsidRPr="00EB4C6E">
        <w:rPr>
          <w:color w:val="657B83"/>
        </w:rPr>
        <w:t>))</w:t>
      </w:r>
    </w:p>
    <w:p w14:paraId="4E0465A0" w14:textId="77777777" w:rsidR="00EB4C6E" w:rsidRPr="00EB4C6E" w:rsidRDefault="00EB4C6E" w:rsidP="00EB4C6E">
      <w:pPr>
        <w:pStyle w:val="afff0"/>
        <w:rPr>
          <w:color w:val="657B83"/>
        </w:rPr>
      </w:pPr>
    </w:p>
    <w:p w14:paraId="19BB7EBF" w14:textId="77777777" w:rsidR="00EB4C6E" w:rsidRPr="00EB4C6E" w:rsidRDefault="00EB4C6E" w:rsidP="00EB4C6E">
      <w:pPr>
        <w:pStyle w:val="afff0"/>
        <w:rPr>
          <w:color w:val="657B83"/>
        </w:rPr>
      </w:pPr>
      <w:r w:rsidRPr="00EB4C6E">
        <w:rPr>
          <w:color w:val="657B83"/>
        </w:rPr>
        <w:t xml:space="preserve">        </w:t>
      </w:r>
      <w:r w:rsidRPr="00EB4C6E">
        <w:t>return</w:t>
      </w:r>
      <w:r w:rsidRPr="00EB4C6E">
        <w:rPr>
          <w:color w:val="657B83"/>
        </w:rPr>
        <w:t xml:space="preserve"> {</w:t>
      </w:r>
    </w:p>
    <w:p w14:paraId="48FA3423" w14:textId="77777777" w:rsidR="00EB4C6E" w:rsidRPr="00EB4C6E" w:rsidRDefault="00EB4C6E" w:rsidP="00EB4C6E">
      <w:pPr>
        <w:pStyle w:val="afff0"/>
        <w:rPr>
          <w:color w:val="657B83"/>
        </w:rPr>
      </w:pPr>
      <w:r w:rsidRPr="00EB4C6E">
        <w:rPr>
          <w:color w:val="657B83"/>
        </w:rPr>
        <w:t xml:space="preserve">            </w:t>
      </w:r>
      <w:r w:rsidRPr="00EB4C6E">
        <w:rPr>
          <w:color w:val="2AA198"/>
        </w:rPr>
        <w:t>"dense"</w:t>
      </w:r>
      <w:r w:rsidRPr="00EB4C6E">
        <w:rPr>
          <w:color w:val="657B83"/>
        </w:rPr>
        <w:t>: [</w:t>
      </w:r>
      <w:r w:rsidRPr="00EB4C6E">
        <w:rPr>
          <w:color w:val="268BD2"/>
        </w:rPr>
        <w:t>emb</w:t>
      </w:r>
      <w:r w:rsidRPr="00EB4C6E">
        <w:rPr>
          <w:color w:val="657B83"/>
        </w:rPr>
        <w:t xml:space="preserve">.tolist() </w:t>
      </w:r>
      <w:r w:rsidRPr="00EB4C6E">
        <w:t>for</w:t>
      </w:r>
      <w:r w:rsidRPr="00EB4C6E">
        <w:rPr>
          <w:color w:val="657B83"/>
        </w:rPr>
        <w:t xml:space="preserve"> </w:t>
      </w:r>
      <w:r w:rsidRPr="00EB4C6E">
        <w:rPr>
          <w:color w:val="268BD2"/>
        </w:rPr>
        <w:t>emb</w:t>
      </w:r>
      <w:r w:rsidRPr="00EB4C6E">
        <w:rPr>
          <w:color w:val="657B83"/>
        </w:rPr>
        <w:t xml:space="preserve"> </w:t>
      </w:r>
      <w:r w:rsidRPr="00EB4C6E">
        <w:t>in</w:t>
      </w:r>
      <w:r w:rsidRPr="00EB4C6E">
        <w:rPr>
          <w:color w:val="657B83"/>
        </w:rPr>
        <w:t xml:space="preserve"> </w:t>
      </w:r>
      <w:r w:rsidRPr="00EB4C6E">
        <w:rPr>
          <w:color w:val="268BD2"/>
        </w:rPr>
        <w:t>embeddings</w:t>
      </w:r>
      <w:r w:rsidRPr="00EB4C6E">
        <w:rPr>
          <w:color w:val="657B83"/>
        </w:rPr>
        <w:t>[</w:t>
      </w:r>
      <w:r w:rsidRPr="00EB4C6E">
        <w:rPr>
          <w:color w:val="2AA198"/>
        </w:rPr>
        <w:t>"dense"</w:t>
      </w:r>
      <w:r w:rsidRPr="00EB4C6E">
        <w:rPr>
          <w:color w:val="657B83"/>
        </w:rPr>
        <w:t>]],</w:t>
      </w:r>
    </w:p>
    <w:p w14:paraId="41AEF8E2" w14:textId="77777777" w:rsidR="00EB4C6E" w:rsidRPr="00EB4C6E" w:rsidRDefault="00EB4C6E" w:rsidP="00EB4C6E">
      <w:pPr>
        <w:pStyle w:val="afff0"/>
        <w:rPr>
          <w:color w:val="657B83"/>
        </w:rPr>
      </w:pPr>
      <w:r w:rsidRPr="00EB4C6E">
        <w:rPr>
          <w:color w:val="657B83"/>
        </w:rPr>
        <w:t xml:space="preserve">            </w:t>
      </w:r>
      <w:r w:rsidRPr="00EB4C6E">
        <w:rPr>
          <w:color w:val="2AA198"/>
        </w:rPr>
        <w:t>"sparse"</w:t>
      </w:r>
      <w:r w:rsidRPr="00EB4C6E">
        <w:rPr>
          <w:color w:val="657B83"/>
        </w:rPr>
        <w:t xml:space="preserve">: </w:t>
      </w:r>
      <w:r w:rsidRPr="00EB4C6E">
        <w:rPr>
          <w:color w:val="268BD2"/>
        </w:rPr>
        <w:t>processed_sparse</w:t>
      </w:r>
    </w:p>
    <w:p w14:paraId="708ECB98" w14:textId="77777777" w:rsidR="00EB4C6E" w:rsidRPr="00EB4C6E" w:rsidRDefault="00EB4C6E" w:rsidP="00EB4C6E">
      <w:pPr>
        <w:pStyle w:val="afff0"/>
        <w:rPr>
          <w:color w:val="657B83"/>
        </w:rPr>
      </w:pPr>
      <w:r w:rsidRPr="00EB4C6E">
        <w:rPr>
          <w:color w:val="657B83"/>
        </w:rPr>
        <w:t>        }</w:t>
      </w:r>
    </w:p>
    <w:p w14:paraId="312569BA" w14:textId="77777777" w:rsidR="00EB4C6E" w:rsidRPr="00EB4C6E" w:rsidRDefault="00EB4C6E" w:rsidP="00EB4C6E">
      <w:pPr>
        <w:pStyle w:val="afff0"/>
        <w:rPr>
          <w:color w:val="657B83"/>
        </w:rPr>
      </w:pPr>
      <w:r w:rsidRPr="00EB4C6E">
        <w:rPr>
          <w:color w:val="657B83"/>
        </w:rPr>
        <w:t xml:space="preserve">    </w:t>
      </w:r>
      <w:r w:rsidRPr="00EB4C6E">
        <w:t>except</w:t>
      </w:r>
      <w:r w:rsidRPr="00EB4C6E">
        <w:rPr>
          <w:color w:val="657B83"/>
        </w:rPr>
        <w:t xml:space="preserve"> </w:t>
      </w:r>
      <w:r w:rsidRPr="00EB4C6E">
        <w:t>Exception</w:t>
      </w:r>
      <w:r w:rsidRPr="00EB4C6E">
        <w:rPr>
          <w:color w:val="657B83"/>
        </w:rPr>
        <w:t>:</w:t>
      </w:r>
    </w:p>
    <w:p w14:paraId="0355C071" w14:textId="77777777" w:rsidR="00EB4C6E" w:rsidRPr="00EB4C6E" w:rsidRDefault="00EB4C6E" w:rsidP="00EB4C6E">
      <w:pPr>
        <w:pStyle w:val="afff0"/>
        <w:rPr>
          <w:color w:val="657B83"/>
        </w:rPr>
      </w:pPr>
      <w:r w:rsidRPr="00EB4C6E">
        <w:rPr>
          <w:color w:val="657B83"/>
        </w:rPr>
        <w:t xml:space="preserve">        </w:t>
      </w:r>
      <w:r w:rsidRPr="00EB4C6E">
        <w:t>raise</w:t>
      </w:r>
    </w:p>
    <w:p w14:paraId="0BC4678D" w14:textId="77777777" w:rsidR="00EB4C6E" w:rsidRPr="00EB4C6E" w:rsidRDefault="00EB4C6E" w:rsidP="00EB4C6E">
      <w:pPr>
        <w:pStyle w:val="afff0"/>
        <w:rPr>
          <w:color w:val="657B83"/>
        </w:rPr>
      </w:pPr>
    </w:p>
    <w:p w14:paraId="08C53E0E" w14:textId="77777777" w:rsidR="00EB4C6E" w:rsidRPr="00EB4C6E" w:rsidRDefault="00EB4C6E" w:rsidP="00EB4C6E">
      <w:pPr>
        <w:pStyle w:val="afff0"/>
        <w:rPr>
          <w:color w:val="657B83"/>
        </w:rPr>
      </w:pPr>
      <w:r w:rsidRPr="00EB4C6E">
        <w:rPr>
          <w:b/>
          <w:bCs/>
          <w:color w:val="586E75"/>
        </w:rPr>
        <w:t>def</w:t>
      </w:r>
      <w:r w:rsidRPr="00EB4C6E">
        <w:rPr>
          <w:color w:val="657B83"/>
        </w:rPr>
        <w:t xml:space="preserve"> </w:t>
      </w:r>
      <w:r w:rsidRPr="00EB4C6E">
        <w:rPr>
          <w:color w:val="268BD2"/>
        </w:rPr>
        <w:t>normalize_sparse_vector</w:t>
      </w:r>
      <w:r w:rsidRPr="00EB4C6E">
        <w:rPr>
          <w:color w:val="657B83"/>
        </w:rPr>
        <w:t>(sparse_vec):</w:t>
      </w:r>
    </w:p>
    <w:p w14:paraId="11EA4A8C" w14:textId="77777777" w:rsidR="00EB4C6E" w:rsidRPr="00EB4C6E" w:rsidRDefault="00EB4C6E" w:rsidP="00EB4C6E">
      <w:pPr>
        <w:pStyle w:val="afff0"/>
        <w:rPr>
          <w:color w:val="657B83"/>
        </w:rPr>
      </w:pPr>
      <w:r w:rsidRPr="00EB4C6E">
        <w:rPr>
          <w:color w:val="657B83"/>
        </w:rPr>
        <w:t xml:space="preserve">    </w:t>
      </w:r>
      <w:r w:rsidRPr="00EB4C6E">
        <w:rPr>
          <w:color w:val="2AA198"/>
        </w:rPr>
        <w:t>"""</w:t>
      </w:r>
    </w:p>
    <w:p w14:paraId="643A9DD2" w14:textId="77777777" w:rsidR="00EB4C6E" w:rsidRPr="00EB4C6E" w:rsidRDefault="00EB4C6E" w:rsidP="00EB4C6E">
      <w:pPr>
        <w:pStyle w:val="afff0"/>
        <w:rPr>
          <w:color w:val="657B83"/>
        </w:rPr>
      </w:pPr>
      <w:r w:rsidRPr="00EB4C6E">
        <w:rPr>
          <w:color w:val="2AA198"/>
        </w:rPr>
        <w:t xml:space="preserve">    </w:t>
      </w:r>
      <w:r w:rsidRPr="00EB4C6E">
        <w:rPr>
          <w:color w:val="2AA198"/>
        </w:rPr>
        <w:t>对稀疏向量做</w:t>
      </w:r>
      <w:r w:rsidRPr="00EB4C6E">
        <w:rPr>
          <w:color w:val="2AA198"/>
        </w:rPr>
        <w:t xml:space="preserve"> L2 </w:t>
      </w:r>
      <w:r w:rsidRPr="00EB4C6E">
        <w:rPr>
          <w:color w:val="2AA198"/>
        </w:rPr>
        <w:t>归一化（仅处理非零维度，不影响零维度）</w:t>
      </w:r>
    </w:p>
    <w:p w14:paraId="37C56DA3" w14:textId="77777777" w:rsidR="00EB4C6E" w:rsidRPr="00EB4C6E" w:rsidRDefault="00EB4C6E" w:rsidP="00EB4C6E">
      <w:pPr>
        <w:pStyle w:val="afff0"/>
        <w:rPr>
          <w:color w:val="657B83"/>
        </w:rPr>
      </w:pPr>
      <w:r w:rsidRPr="00EB4C6E">
        <w:rPr>
          <w:color w:val="2AA198"/>
        </w:rPr>
        <w:t xml:space="preserve">    :param sparse_vec: </w:t>
      </w:r>
      <w:r w:rsidRPr="00EB4C6E">
        <w:rPr>
          <w:color w:val="2AA198"/>
        </w:rPr>
        <w:t>原始稀疏向量（</w:t>
      </w:r>
      <w:r w:rsidRPr="00EB4C6E">
        <w:rPr>
          <w:color w:val="2AA198"/>
        </w:rPr>
        <w:t xml:space="preserve">dict </w:t>
      </w:r>
      <w:r w:rsidRPr="00EB4C6E">
        <w:rPr>
          <w:color w:val="2AA198"/>
        </w:rPr>
        <w:t>格式：</w:t>
      </w:r>
      <w:r w:rsidRPr="00EB4C6E">
        <w:rPr>
          <w:color w:val="2AA198"/>
        </w:rPr>
        <w:t>{</w:t>
      </w:r>
      <w:r w:rsidRPr="00EB4C6E">
        <w:rPr>
          <w:color w:val="2AA198"/>
        </w:rPr>
        <w:t>维度</w:t>
      </w:r>
      <w:r w:rsidRPr="00EB4C6E">
        <w:rPr>
          <w:color w:val="2AA198"/>
        </w:rPr>
        <w:t xml:space="preserve">: </w:t>
      </w:r>
      <w:r w:rsidRPr="00EB4C6E">
        <w:rPr>
          <w:color w:val="2AA198"/>
        </w:rPr>
        <w:t>数值</w:t>
      </w:r>
      <w:r w:rsidRPr="00EB4C6E">
        <w:rPr>
          <w:color w:val="2AA198"/>
        </w:rPr>
        <w:t>}</w:t>
      </w:r>
      <w:r w:rsidRPr="00EB4C6E">
        <w:rPr>
          <w:color w:val="2AA198"/>
        </w:rPr>
        <w:t>）</w:t>
      </w:r>
    </w:p>
    <w:p w14:paraId="2C0BD2B8" w14:textId="77777777" w:rsidR="00EB4C6E" w:rsidRPr="00EB4C6E" w:rsidRDefault="00EB4C6E" w:rsidP="00EB4C6E">
      <w:pPr>
        <w:pStyle w:val="afff0"/>
        <w:rPr>
          <w:color w:val="657B83"/>
        </w:rPr>
      </w:pPr>
      <w:r w:rsidRPr="00EB4C6E">
        <w:rPr>
          <w:color w:val="2AA198"/>
        </w:rPr>
        <w:t xml:space="preserve">    :return: </w:t>
      </w:r>
      <w:r w:rsidRPr="00EB4C6E">
        <w:rPr>
          <w:color w:val="2AA198"/>
        </w:rPr>
        <w:t>归一化后的稀疏向量</w:t>
      </w:r>
    </w:p>
    <w:p w14:paraId="5C9FA1C7" w14:textId="77777777" w:rsidR="00EB4C6E" w:rsidRPr="00EB4C6E" w:rsidRDefault="00EB4C6E" w:rsidP="00EB4C6E">
      <w:pPr>
        <w:pStyle w:val="afff0"/>
        <w:rPr>
          <w:color w:val="657B83"/>
        </w:rPr>
      </w:pPr>
      <w:r w:rsidRPr="00EB4C6E">
        <w:rPr>
          <w:color w:val="2AA198"/>
        </w:rPr>
        <w:t>    """</w:t>
      </w:r>
    </w:p>
    <w:p w14:paraId="730E2D53" w14:textId="77777777" w:rsidR="00EB4C6E" w:rsidRPr="00EB4C6E" w:rsidRDefault="00EB4C6E" w:rsidP="00EB4C6E">
      <w:pPr>
        <w:pStyle w:val="afff0"/>
        <w:rPr>
          <w:color w:val="657B83"/>
        </w:rPr>
      </w:pPr>
      <w:r w:rsidRPr="00EB4C6E">
        <w:rPr>
          <w:color w:val="657B83"/>
        </w:rPr>
        <w:t xml:space="preserve">    </w:t>
      </w:r>
      <w:r w:rsidRPr="00EB4C6E">
        <w:t>if</w:t>
      </w:r>
      <w:r w:rsidRPr="00EB4C6E">
        <w:rPr>
          <w:color w:val="657B83"/>
        </w:rPr>
        <w:t xml:space="preserve"> </w:t>
      </w:r>
      <w:r w:rsidRPr="00EB4C6E">
        <w:t>not</w:t>
      </w:r>
      <w:r w:rsidRPr="00EB4C6E">
        <w:rPr>
          <w:color w:val="657B83"/>
        </w:rPr>
        <w:t xml:space="preserve"> sparse_vec:  </w:t>
      </w:r>
      <w:r w:rsidRPr="00EB4C6E">
        <w:rPr>
          <w:i/>
          <w:iCs/>
          <w:color w:val="93A1A1"/>
        </w:rPr>
        <w:t xml:space="preserve"># </w:t>
      </w:r>
      <w:r w:rsidRPr="00EB4C6E">
        <w:rPr>
          <w:i/>
          <w:iCs/>
          <w:color w:val="93A1A1"/>
        </w:rPr>
        <w:t>空向量直接返回</w:t>
      </w:r>
    </w:p>
    <w:p w14:paraId="01EDC7C9" w14:textId="77777777" w:rsidR="00EB4C6E" w:rsidRPr="00EB4C6E" w:rsidRDefault="00EB4C6E" w:rsidP="00EB4C6E">
      <w:pPr>
        <w:pStyle w:val="afff0"/>
        <w:rPr>
          <w:color w:val="657B83"/>
        </w:rPr>
      </w:pPr>
      <w:r w:rsidRPr="00EB4C6E">
        <w:rPr>
          <w:color w:val="657B83"/>
        </w:rPr>
        <w:t xml:space="preserve">        </w:t>
      </w:r>
      <w:r w:rsidRPr="00EB4C6E">
        <w:t>return</w:t>
      </w:r>
      <w:r w:rsidRPr="00EB4C6E">
        <w:rPr>
          <w:color w:val="657B83"/>
        </w:rPr>
        <w:t xml:space="preserve"> sparse_vec</w:t>
      </w:r>
    </w:p>
    <w:p w14:paraId="1A161C99" w14:textId="77777777" w:rsidR="00EB4C6E" w:rsidRPr="00EB4C6E" w:rsidRDefault="00EB4C6E" w:rsidP="00EB4C6E">
      <w:pPr>
        <w:pStyle w:val="afff0"/>
        <w:rPr>
          <w:color w:val="657B83"/>
        </w:rPr>
      </w:pPr>
    </w:p>
    <w:p w14:paraId="5D53E45D" w14:textId="77777777" w:rsidR="00EB4C6E" w:rsidRPr="00EB4C6E" w:rsidRDefault="00EB4C6E" w:rsidP="00EB4C6E">
      <w:pPr>
        <w:pStyle w:val="afff0"/>
        <w:rPr>
          <w:color w:val="657B83"/>
        </w:rPr>
      </w:pPr>
      <w:r w:rsidRPr="00EB4C6E">
        <w:rPr>
          <w:color w:val="657B83"/>
        </w:rPr>
        <w:t xml:space="preserve">    </w:t>
      </w:r>
      <w:r w:rsidRPr="00EB4C6E">
        <w:rPr>
          <w:i/>
          <w:iCs/>
          <w:color w:val="93A1A1"/>
        </w:rPr>
        <w:t xml:space="preserve"># </w:t>
      </w:r>
      <w:r w:rsidRPr="00EB4C6E">
        <w:rPr>
          <w:i/>
          <w:iCs/>
          <w:color w:val="93A1A1"/>
        </w:rPr>
        <w:t>提取非零维度的数值</w:t>
      </w:r>
    </w:p>
    <w:p w14:paraId="766C98E7" w14:textId="77777777" w:rsidR="00EB4C6E" w:rsidRPr="00EB4C6E" w:rsidRDefault="00EB4C6E" w:rsidP="00EB4C6E">
      <w:pPr>
        <w:pStyle w:val="afff0"/>
        <w:rPr>
          <w:color w:val="657B83"/>
        </w:rPr>
      </w:pPr>
      <w:r w:rsidRPr="00EB4C6E">
        <w:rPr>
          <w:color w:val="657B83"/>
        </w:rPr>
        <w:t xml:space="preserve">    </w:t>
      </w:r>
      <w:r w:rsidRPr="00EB4C6E">
        <w:rPr>
          <w:color w:val="268BD2"/>
        </w:rPr>
        <w:t>values</w:t>
      </w:r>
      <w:r w:rsidRPr="00EB4C6E">
        <w:rPr>
          <w:color w:val="657B83"/>
        </w:rPr>
        <w:t xml:space="preserve"> </w:t>
      </w:r>
      <w:r w:rsidRPr="00EB4C6E">
        <w:t>=</w:t>
      </w:r>
      <w:r w:rsidRPr="00EB4C6E">
        <w:rPr>
          <w:color w:val="657B83"/>
        </w:rPr>
        <w:t xml:space="preserve"> </w:t>
      </w:r>
      <w:r w:rsidRPr="00EB4C6E">
        <w:rPr>
          <w:color w:val="CB4B16"/>
        </w:rPr>
        <w:t>np</w:t>
      </w:r>
      <w:r w:rsidRPr="00EB4C6E">
        <w:rPr>
          <w:color w:val="657B83"/>
        </w:rPr>
        <w:t>.</w:t>
      </w:r>
      <w:r w:rsidRPr="00EB4C6E">
        <w:rPr>
          <w:color w:val="268BD2"/>
        </w:rPr>
        <w:t>array</w:t>
      </w:r>
      <w:r w:rsidRPr="00EB4C6E">
        <w:rPr>
          <w:color w:val="657B83"/>
        </w:rPr>
        <w:t>(</w:t>
      </w:r>
      <w:r w:rsidRPr="00EB4C6E">
        <w:t>list</w:t>
      </w:r>
      <w:r w:rsidRPr="00EB4C6E">
        <w:rPr>
          <w:color w:val="657B83"/>
        </w:rPr>
        <w:t>(sparse_vec.values()), dtype</w:t>
      </w:r>
      <w:r w:rsidRPr="00EB4C6E">
        <w:t>=</w:t>
      </w:r>
      <w:r w:rsidRPr="00EB4C6E">
        <w:rPr>
          <w:color w:val="CB4B16"/>
        </w:rPr>
        <w:t>np</w:t>
      </w:r>
      <w:r w:rsidRPr="00EB4C6E">
        <w:rPr>
          <w:color w:val="657B83"/>
        </w:rPr>
        <w:t>.</w:t>
      </w:r>
      <w:r w:rsidRPr="00EB4C6E">
        <w:rPr>
          <w:color w:val="CB4B16"/>
        </w:rPr>
        <w:t>float64</w:t>
      </w:r>
      <w:r w:rsidRPr="00EB4C6E">
        <w:rPr>
          <w:color w:val="657B83"/>
        </w:rPr>
        <w:t>)</w:t>
      </w:r>
    </w:p>
    <w:p w14:paraId="3F32BCF2" w14:textId="77777777" w:rsidR="00EB4C6E" w:rsidRPr="00EB4C6E" w:rsidRDefault="00EB4C6E" w:rsidP="00EB4C6E">
      <w:pPr>
        <w:pStyle w:val="afff0"/>
        <w:rPr>
          <w:color w:val="657B83"/>
        </w:rPr>
      </w:pPr>
      <w:r w:rsidRPr="00EB4C6E">
        <w:rPr>
          <w:color w:val="657B83"/>
        </w:rPr>
        <w:t xml:space="preserve">    </w:t>
      </w:r>
      <w:r w:rsidRPr="00EB4C6E">
        <w:rPr>
          <w:i/>
          <w:iCs/>
          <w:color w:val="93A1A1"/>
        </w:rPr>
        <w:t xml:space="preserve"># </w:t>
      </w:r>
      <w:r w:rsidRPr="00EB4C6E">
        <w:rPr>
          <w:i/>
          <w:iCs/>
          <w:color w:val="93A1A1"/>
        </w:rPr>
        <w:t>计算</w:t>
      </w:r>
      <w:r w:rsidRPr="00EB4C6E">
        <w:rPr>
          <w:i/>
          <w:iCs/>
          <w:color w:val="93A1A1"/>
        </w:rPr>
        <w:t xml:space="preserve"> L2 </w:t>
      </w:r>
      <w:r w:rsidRPr="00EB4C6E">
        <w:rPr>
          <w:i/>
          <w:iCs/>
          <w:color w:val="93A1A1"/>
        </w:rPr>
        <w:t>范数（避免除以</w:t>
      </w:r>
      <w:r w:rsidRPr="00EB4C6E">
        <w:rPr>
          <w:i/>
          <w:iCs/>
          <w:color w:val="93A1A1"/>
        </w:rPr>
        <w:t xml:space="preserve"> 0</w:t>
      </w:r>
      <w:r w:rsidRPr="00EB4C6E">
        <w:rPr>
          <w:i/>
          <w:iCs/>
          <w:color w:val="93A1A1"/>
        </w:rPr>
        <w:t>）</w:t>
      </w:r>
    </w:p>
    <w:p w14:paraId="18876077" w14:textId="77777777" w:rsidR="00EB4C6E" w:rsidRPr="00EB4C6E" w:rsidRDefault="00EB4C6E" w:rsidP="00EB4C6E">
      <w:pPr>
        <w:pStyle w:val="afff0"/>
        <w:rPr>
          <w:color w:val="657B83"/>
        </w:rPr>
      </w:pPr>
      <w:r w:rsidRPr="00EB4C6E">
        <w:rPr>
          <w:color w:val="657B83"/>
        </w:rPr>
        <w:t xml:space="preserve">    </w:t>
      </w:r>
      <w:r w:rsidRPr="00EB4C6E">
        <w:rPr>
          <w:color w:val="268BD2"/>
        </w:rPr>
        <w:t>l2_norm</w:t>
      </w:r>
      <w:r w:rsidRPr="00EB4C6E">
        <w:rPr>
          <w:color w:val="657B83"/>
        </w:rPr>
        <w:t xml:space="preserve"> </w:t>
      </w:r>
      <w:r w:rsidRPr="00EB4C6E">
        <w:t>=</w:t>
      </w:r>
      <w:r w:rsidRPr="00EB4C6E">
        <w:rPr>
          <w:color w:val="657B83"/>
        </w:rPr>
        <w:t xml:space="preserve"> </w:t>
      </w:r>
      <w:r w:rsidRPr="00EB4C6E">
        <w:rPr>
          <w:color w:val="CB4B16"/>
        </w:rPr>
        <w:t>np</w:t>
      </w:r>
      <w:r w:rsidRPr="00EB4C6E">
        <w:rPr>
          <w:color w:val="657B83"/>
        </w:rPr>
        <w:t>.</w:t>
      </w:r>
      <w:r w:rsidRPr="00EB4C6E">
        <w:rPr>
          <w:color w:val="CB4B16"/>
        </w:rPr>
        <w:t>linalg</w:t>
      </w:r>
      <w:r w:rsidRPr="00EB4C6E">
        <w:rPr>
          <w:color w:val="657B83"/>
        </w:rPr>
        <w:t>.</w:t>
      </w:r>
      <w:r w:rsidRPr="00EB4C6E">
        <w:rPr>
          <w:color w:val="268BD2"/>
        </w:rPr>
        <w:t>norm</w:t>
      </w:r>
      <w:r w:rsidRPr="00EB4C6E">
        <w:rPr>
          <w:color w:val="657B83"/>
        </w:rPr>
        <w:t>(</w:t>
      </w:r>
      <w:r w:rsidRPr="00EB4C6E">
        <w:rPr>
          <w:color w:val="268BD2"/>
        </w:rPr>
        <w:t>values</w:t>
      </w:r>
      <w:r w:rsidRPr="00EB4C6E">
        <w:rPr>
          <w:color w:val="657B83"/>
        </w:rPr>
        <w:t>)</w:t>
      </w:r>
    </w:p>
    <w:p w14:paraId="1C8C72D3" w14:textId="77777777" w:rsidR="00EB4C6E" w:rsidRPr="00EB4C6E" w:rsidRDefault="00EB4C6E" w:rsidP="00EB4C6E">
      <w:pPr>
        <w:pStyle w:val="afff0"/>
        <w:rPr>
          <w:color w:val="657B83"/>
        </w:rPr>
      </w:pPr>
      <w:r w:rsidRPr="00EB4C6E">
        <w:rPr>
          <w:color w:val="657B83"/>
        </w:rPr>
        <w:t xml:space="preserve">    </w:t>
      </w:r>
      <w:r w:rsidRPr="00EB4C6E">
        <w:t>if</w:t>
      </w:r>
      <w:r w:rsidRPr="00EB4C6E">
        <w:rPr>
          <w:color w:val="657B83"/>
        </w:rPr>
        <w:t xml:space="preserve"> </w:t>
      </w:r>
      <w:r w:rsidRPr="00EB4C6E">
        <w:rPr>
          <w:color w:val="268BD2"/>
        </w:rPr>
        <w:t>l2_norm</w:t>
      </w:r>
      <w:r w:rsidRPr="00EB4C6E">
        <w:rPr>
          <w:color w:val="657B83"/>
        </w:rPr>
        <w:t xml:space="preserve"> </w:t>
      </w:r>
      <w:r w:rsidRPr="00EB4C6E">
        <w:t>&lt;</w:t>
      </w:r>
      <w:r w:rsidRPr="00EB4C6E">
        <w:rPr>
          <w:color w:val="657B83"/>
        </w:rPr>
        <w:t xml:space="preserve"> </w:t>
      </w:r>
      <w:r w:rsidRPr="00EB4C6E">
        <w:rPr>
          <w:color w:val="D33682"/>
        </w:rPr>
        <w:t>1e-9</w:t>
      </w:r>
      <w:r w:rsidRPr="00EB4C6E">
        <w:rPr>
          <w:color w:val="657B83"/>
        </w:rPr>
        <w:t>:  </w:t>
      </w:r>
      <w:r w:rsidRPr="00EB4C6E">
        <w:rPr>
          <w:i/>
          <w:iCs/>
          <w:color w:val="93A1A1"/>
        </w:rPr>
        <w:t xml:space="preserve"># </w:t>
      </w:r>
      <w:r w:rsidRPr="00EB4C6E">
        <w:rPr>
          <w:i/>
          <w:iCs/>
          <w:color w:val="93A1A1"/>
        </w:rPr>
        <w:t>范数接近</w:t>
      </w:r>
      <w:r w:rsidRPr="00EB4C6E">
        <w:rPr>
          <w:i/>
          <w:iCs/>
          <w:color w:val="93A1A1"/>
        </w:rPr>
        <w:t xml:space="preserve"> 0 </w:t>
      </w:r>
      <w:r w:rsidRPr="00EB4C6E">
        <w:rPr>
          <w:i/>
          <w:iCs/>
          <w:color w:val="93A1A1"/>
        </w:rPr>
        <w:t>时，直接返回原向量（避免除零错误）</w:t>
      </w:r>
    </w:p>
    <w:p w14:paraId="531DC7F7" w14:textId="77777777" w:rsidR="00EB4C6E" w:rsidRPr="00EB4C6E" w:rsidRDefault="00EB4C6E" w:rsidP="00EB4C6E">
      <w:pPr>
        <w:pStyle w:val="afff0"/>
        <w:rPr>
          <w:color w:val="657B83"/>
        </w:rPr>
      </w:pPr>
      <w:r w:rsidRPr="00EB4C6E">
        <w:rPr>
          <w:color w:val="657B83"/>
        </w:rPr>
        <w:t xml:space="preserve">        </w:t>
      </w:r>
      <w:r w:rsidRPr="00EB4C6E">
        <w:t>return</w:t>
      </w:r>
      <w:r w:rsidRPr="00EB4C6E">
        <w:rPr>
          <w:color w:val="657B83"/>
        </w:rPr>
        <w:t xml:space="preserve"> sparse_vec</w:t>
      </w:r>
    </w:p>
    <w:p w14:paraId="388D3B3A" w14:textId="77777777" w:rsidR="00EB4C6E" w:rsidRPr="00EB4C6E" w:rsidRDefault="00EB4C6E" w:rsidP="00EB4C6E">
      <w:pPr>
        <w:pStyle w:val="afff0"/>
        <w:rPr>
          <w:color w:val="657B83"/>
        </w:rPr>
      </w:pPr>
    </w:p>
    <w:p w14:paraId="1D25FA83" w14:textId="77777777" w:rsidR="00EB4C6E" w:rsidRPr="00EB4C6E" w:rsidRDefault="00EB4C6E" w:rsidP="00EB4C6E">
      <w:pPr>
        <w:pStyle w:val="afff0"/>
        <w:rPr>
          <w:color w:val="657B83"/>
        </w:rPr>
      </w:pPr>
      <w:r w:rsidRPr="00EB4C6E">
        <w:rPr>
          <w:color w:val="657B83"/>
        </w:rPr>
        <w:t xml:space="preserve">    </w:t>
      </w:r>
      <w:r w:rsidRPr="00EB4C6E">
        <w:rPr>
          <w:i/>
          <w:iCs/>
          <w:color w:val="93A1A1"/>
        </w:rPr>
        <w:t xml:space="preserve"># </w:t>
      </w:r>
      <w:r w:rsidRPr="00EB4C6E">
        <w:rPr>
          <w:i/>
          <w:iCs/>
          <w:color w:val="93A1A1"/>
        </w:rPr>
        <w:t>归一化：每个数值除以</w:t>
      </w:r>
      <w:r w:rsidRPr="00EB4C6E">
        <w:rPr>
          <w:i/>
          <w:iCs/>
          <w:color w:val="93A1A1"/>
        </w:rPr>
        <w:t xml:space="preserve"> L2 </w:t>
      </w:r>
      <w:r w:rsidRPr="00EB4C6E">
        <w:rPr>
          <w:i/>
          <w:iCs/>
          <w:color w:val="93A1A1"/>
        </w:rPr>
        <w:t>范数</w:t>
      </w:r>
    </w:p>
    <w:p w14:paraId="55083048" w14:textId="77777777" w:rsidR="00EB4C6E" w:rsidRPr="00EB4C6E" w:rsidRDefault="00EB4C6E" w:rsidP="00EB4C6E">
      <w:pPr>
        <w:pStyle w:val="afff0"/>
        <w:rPr>
          <w:color w:val="657B83"/>
        </w:rPr>
      </w:pPr>
      <w:r w:rsidRPr="00EB4C6E">
        <w:rPr>
          <w:color w:val="657B83"/>
        </w:rPr>
        <w:t xml:space="preserve">    </w:t>
      </w:r>
      <w:r w:rsidRPr="00EB4C6E">
        <w:rPr>
          <w:color w:val="268BD2"/>
        </w:rPr>
        <w:t>normalized_values</w:t>
      </w:r>
      <w:r w:rsidRPr="00EB4C6E">
        <w:rPr>
          <w:color w:val="657B83"/>
        </w:rPr>
        <w:t xml:space="preserve"> </w:t>
      </w:r>
      <w:r w:rsidRPr="00EB4C6E">
        <w:t>=</w:t>
      </w:r>
      <w:r w:rsidRPr="00EB4C6E">
        <w:rPr>
          <w:color w:val="657B83"/>
        </w:rPr>
        <w:t xml:space="preserve"> </w:t>
      </w:r>
      <w:r w:rsidRPr="00EB4C6E">
        <w:rPr>
          <w:color w:val="268BD2"/>
        </w:rPr>
        <w:t>values</w:t>
      </w:r>
      <w:r w:rsidRPr="00EB4C6E">
        <w:rPr>
          <w:color w:val="657B83"/>
        </w:rPr>
        <w:t xml:space="preserve"> </w:t>
      </w:r>
      <w:r w:rsidRPr="00EB4C6E">
        <w:t>/</w:t>
      </w:r>
      <w:r w:rsidRPr="00EB4C6E">
        <w:rPr>
          <w:color w:val="657B83"/>
        </w:rPr>
        <w:t xml:space="preserve"> </w:t>
      </w:r>
      <w:r w:rsidRPr="00EB4C6E">
        <w:rPr>
          <w:color w:val="268BD2"/>
        </w:rPr>
        <w:t>l2_norm</w:t>
      </w:r>
    </w:p>
    <w:p w14:paraId="363118F1" w14:textId="77777777" w:rsidR="00EB4C6E" w:rsidRPr="00EB4C6E" w:rsidRDefault="00EB4C6E" w:rsidP="00EB4C6E">
      <w:pPr>
        <w:pStyle w:val="afff0"/>
        <w:rPr>
          <w:color w:val="657B83"/>
        </w:rPr>
      </w:pPr>
      <w:r w:rsidRPr="00EB4C6E">
        <w:rPr>
          <w:color w:val="657B83"/>
        </w:rPr>
        <w:t xml:space="preserve">    </w:t>
      </w:r>
      <w:r w:rsidRPr="00EB4C6E">
        <w:rPr>
          <w:i/>
          <w:iCs/>
          <w:color w:val="93A1A1"/>
        </w:rPr>
        <w:t xml:space="preserve"># normalized_values = (values / l2_norm).astype(np.float32)  # </w:t>
      </w:r>
      <w:r w:rsidRPr="00EB4C6E">
        <w:rPr>
          <w:i/>
          <w:iCs/>
          <w:color w:val="93A1A1"/>
        </w:rPr>
        <w:t>统一转为</w:t>
      </w:r>
      <w:r w:rsidRPr="00EB4C6E">
        <w:rPr>
          <w:i/>
          <w:iCs/>
          <w:color w:val="93A1A1"/>
        </w:rPr>
        <w:t xml:space="preserve"> float32</w:t>
      </w:r>
    </w:p>
    <w:p w14:paraId="1496A6C7" w14:textId="77777777" w:rsidR="00EB4C6E" w:rsidRPr="00EB4C6E" w:rsidRDefault="00EB4C6E" w:rsidP="00EB4C6E">
      <w:pPr>
        <w:pStyle w:val="afff0"/>
        <w:rPr>
          <w:color w:val="657B83"/>
        </w:rPr>
      </w:pPr>
      <w:r w:rsidRPr="00EB4C6E">
        <w:rPr>
          <w:color w:val="657B83"/>
        </w:rPr>
        <w:t xml:space="preserve">    </w:t>
      </w:r>
      <w:r w:rsidRPr="00EB4C6E">
        <w:rPr>
          <w:i/>
          <w:iCs/>
          <w:color w:val="93A1A1"/>
        </w:rPr>
        <w:t xml:space="preserve"># </w:t>
      </w:r>
      <w:r w:rsidRPr="00EB4C6E">
        <w:rPr>
          <w:i/>
          <w:iCs/>
          <w:color w:val="93A1A1"/>
        </w:rPr>
        <w:t>重建稀疏向量</w:t>
      </w:r>
      <w:r w:rsidRPr="00EB4C6E">
        <w:rPr>
          <w:i/>
          <w:iCs/>
          <w:color w:val="93A1A1"/>
        </w:rPr>
        <w:t xml:space="preserve"> dict</w:t>
      </w:r>
    </w:p>
    <w:p w14:paraId="7288CFDF" w14:textId="2B11634D" w:rsidR="00EB4C6E" w:rsidRDefault="00EB4C6E" w:rsidP="00525C3E">
      <w:pPr>
        <w:pStyle w:val="afff0"/>
        <w:ind w:firstLine="320"/>
        <w:rPr>
          <w:color w:val="657B83"/>
        </w:rPr>
      </w:pPr>
      <w:r w:rsidRPr="00EB4C6E">
        <w:t>return</w:t>
      </w:r>
      <w:r w:rsidRPr="00EB4C6E">
        <w:rPr>
          <w:color w:val="657B83"/>
        </w:rPr>
        <w:t xml:space="preserve"> </w:t>
      </w:r>
      <w:r w:rsidRPr="00EB4C6E">
        <w:t>dict</w:t>
      </w:r>
      <w:r w:rsidRPr="00EB4C6E">
        <w:rPr>
          <w:color w:val="657B83"/>
        </w:rPr>
        <w:t>(</w:t>
      </w:r>
      <w:r w:rsidRPr="00EB4C6E">
        <w:t>zip</w:t>
      </w:r>
      <w:r w:rsidRPr="00EB4C6E">
        <w:rPr>
          <w:color w:val="657B83"/>
        </w:rPr>
        <w:t xml:space="preserve">(sparse_vec.keys(), </w:t>
      </w:r>
      <w:r w:rsidRPr="00EB4C6E">
        <w:rPr>
          <w:color w:val="268BD2"/>
        </w:rPr>
        <w:t>normalized_values</w:t>
      </w:r>
      <w:r w:rsidRPr="00EB4C6E">
        <w:rPr>
          <w:color w:val="657B83"/>
        </w:rPr>
        <w:t>))</w:t>
      </w:r>
    </w:p>
    <w:p w14:paraId="35CA404C" w14:textId="77777777" w:rsidR="00525C3E" w:rsidRPr="00525C3E" w:rsidRDefault="00525C3E" w:rsidP="00525C3E">
      <w:pPr>
        <w:pStyle w:val="afff0"/>
        <w:ind w:firstLine="320"/>
        <w:rPr>
          <w:color w:val="657B83"/>
        </w:rPr>
      </w:pPr>
    </w:p>
    <w:p w14:paraId="31EB71C3" w14:textId="77777777" w:rsidR="005A27F1" w:rsidRPr="00EB4C6E" w:rsidRDefault="005A27F1" w:rsidP="000648D7">
      <w:pPr>
        <w:pStyle w:val="afb"/>
        <w:ind w:firstLine="0"/>
      </w:pPr>
    </w:p>
    <w:p w14:paraId="1FB6B470" w14:textId="73F91BF5" w:rsidR="00FA5644" w:rsidRDefault="00B65962" w:rsidP="00FA5644">
      <w:pPr>
        <w:pStyle w:val="a1"/>
      </w:pPr>
      <w:r>
        <w:rPr>
          <w:rFonts w:hint="eastAsia"/>
        </w:rPr>
        <w:t xml:space="preserve">milvus </w:t>
      </w:r>
      <w:r>
        <w:rPr>
          <w:rFonts w:hint="eastAsia"/>
        </w:rPr>
        <w:t>工具</w:t>
      </w:r>
    </w:p>
    <w:p w14:paraId="6CB2EDB6" w14:textId="77777777" w:rsidR="00135129" w:rsidRPr="00135129" w:rsidRDefault="00135129" w:rsidP="00135129">
      <w:pPr>
        <w:pStyle w:val="afb"/>
      </w:pPr>
    </w:p>
    <w:p w14:paraId="6A87EE1C" w14:textId="02883391" w:rsidR="00B65962" w:rsidRDefault="008A31F5" w:rsidP="00BD7C23">
      <w:pPr>
        <w:pStyle w:val="a3"/>
      </w:pPr>
      <w:r>
        <w:rPr>
          <w:rFonts w:hint="eastAsia"/>
        </w:rPr>
        <w:t>milvus_utils.py</w:t>
      </w:r>
    </w:p>
    <w:p w14:paraId="596FDAB5" w14:textId="77777777" w:rsidR="00B65962" w:rsidRPr="00B65962" w:rsidRDefault="00B65962" w:rsidP="00B65962">
      <w:pPr>
        <w:pStyle w:val="afff0"/>
        <w:rPr>
          <w:color w:val="657B83"/>
        </w:rPr>
      </w:pPr>
      <w:r w:rsidRPr="00B65962">
        <w:t>import</w:t>
      </w:r>
      <w:r w:rsidRPr="00B65962">
        <w:rPr>
          <w:color w:val="657B83"/>
        </w:rPr>
        <w:t xml:space="preserve"> </w:t>
      </w:r>
      <w:r w:rsidRPr="00B65962">
        <w:rPr>
          <w:color w:val="CB4B16"/>
        </w:rPr>
        <w:t>os</w:t>
      </w:r>
    </w:p>
    <w:p w14:paraId="332630FD" w14:textId="77777777" w:rsidR="00B65962" w:rsidRPr="00B65962" w:rsidRDefault="00B65962" w:rsidP="00B65962">
      <w:pPr>
        <w:pStyle w:val="afff0"/>
        <w:rPr>
          <w:color w:val="657B83"/>
        </w:rPr>
      </w:pPr>
      <w:r w:rsidRPr="00B65962">
        <w:t>from</w:t>
      </w:r>
      <w:r w:rsidRPr="00B65962">
        <w:rPr>
          <w:color w:val="657B83"/>
        </w:rPr>
        <w:t xml:space="preserve"> </w:t>
      </w:r>
      <w:r w:rsidRPr="00B65962">
        <w:rPr>
          <w:color w:val="CB4B16"/>
        </w:rPr>
        <w:t>pymilvus</w:t>
      </w:r>
      <w:r w:rsidRPr="00B65962">
        <w:rPr>
          <w:color w:val="657B83"/>
        </w:rPr>
        <w:t xml:space="preserve"> </w:t>
      </w:r>
      <w:r w:rsidRPr="00B65962">
        <w:t>import</w:t>
      </w:r>
      <w:r w:rsidRPr="00B65962">
        <w:rPr>
          <w:color w:val="657B83"/>
        </w:rPr>
        <w:t xml:space="preserve"> </w:t>
      </w:r>
      <w:r w:rsidRPr="00B65962">
        <w:rPr>
          <w:color w:val="CB4B16"/>
        </w:rPr>
        <w:t>MilvusClient</w:t>
      </w:r>
      <w:r w:rsidRPr="00B65962">
        <w:rPr>
          <w:color w:val="657B83"/>
        </w:rPr>
        <w:t xml:space="preserve">, </w:t>
      </w:r>
      <w:r w:rsidRPr="00B65962">
        <w:rPr>
          <w:color w:val="CB4B16"/>
        </w:rPr>
        <w:t>AnnSearchRequest</w:t>
      </w:r>
      <w:r w:rsidRPr="00B65962">
        <w:rPr>
          <w:color w:val="657B83"/>
        </w:rPr>
        <w:t xml:space="preserve">, </w:t>
      </w:r>
      <w:r w:rsidRPr="00B65962">
        <w:rPr>
          <w:color w:val="CB4B16"/>
        </w:rPr>
        <w:t>WeightedRanker</w:t>
      </w:r>
    </w:p>
    <w:p w14:paraId="5B322E94" w14:textId="77777777" w:rsidR="00B65962" w:rsidRPr="00B65962" w:rsidRDefault="00B65962" w:rsidP="00B65962">
      <w:pPr>
        <w:pStyle w:val="afff0"/>
        <w:rPr>
          <w:color w:val="657B83"/>
        </w:rPr>
      </w:pPr>
    </w:p>
    <w:p w14:paraId="2F31C759" w14:textId="77777777" w:rsidR="00B65962" w:rsidRPr="00B65962" w:rsidRDefault="00B65962" w:rsidP="00B65962">
      <w:pPr>
        <w:pStyle w:val="afff0"/>
        <w:rPr>
          <w:color w:val="657B83"/>
        </w:rPr>
      </w:pPr>
      <w:r w:rsidRPr="00B65962">
        <w:rPr>
          <w:color w:val="268BD2"/>
        </w:rPr>
        <w:t>_milvus_client</w:t>
      </w:r>
      <w:r w:rsidRPr="00B65962">
        <w:rPr>
          <w:color w:val="657B83"/>
        </w:rPr>
        <w:t xml:space="preserve"> </w:t>
      </w:r>
      <w:r w:rsidRPr="00B65962">
        <w:t>=</w:t>
      </w:r>
      <w:r w:rsidRPr="00B65962">
        <w:rPr>
          <w:color w:val="657B83"/>
        </w:rPr>
        <w:t xml:space="preserve"> </w:t>
      </w:r>
      <w:r w:rsidRPr="00B65962">
        <w:rPr>
          <w:color w:val="B58900"/>
        </w:rPr>
        <w:t>None</w:t>
      </w:r>
    </w:p>
    <w:p w14:paraId="23B9642C" w14:textId="77777777" w:rsidR="00B65962" w:rsidRPr="00B65962" w:rsidRDefault="00B65962" w:rsidP="00B65962">
      <w:pPr>
        <w:pStyle w:val="afff0"/>
        <w:rPr>
          <w:color w:val="657B83"/>
        </w:rPr>
      </w:pPr>
      <w:r w:rsidRPr="00B65962">
        <w:rPr>
          <w:b/>
          <w:bCs/>
          <w:color w:val="586E75"/>
        </w:rPr>
        <w:t>def</w:t>
      </w:r>
      <w:r w:rsidRPr="00B65962">
        <w:rPr>
          <w:color w:val="657B83"/>
        </w:rPr>
        <w:t xml:space="preserve"> </w:t>
      </w:r>
      <w:r w:rsidRPr="00B65962">
        <w:rPr>
          <w:color w:val="268BD2"/>
        </w:rPr>
        <w:t>get_milvus_client</w:t>
      </w:r>
      <w:r w:rsidRPr="00B65962">
        <w:rPr>
          <w:color w:val="657B83"/>
        </w:rPr>
        <w:t>():</w:t>
      </w:r>
    </w:p>
    <w:p w14:paraId="1A44A05D" w14:textId="77777777" w:rsidR="00B65962" w:rsidRPr="00B65962" w:rsidRDefault="00B65962" w:rsidP="00B65962">
      <w:pPr>
        <w:pStyle w:val="afff0"/>
        <w:rPr>
          <w:color w:val="657B83"/>
        </w:rPr>
      </w:pPr>
      <w:r w:rsidRPr="00B65962">
        <w:rPr>
          <w:color w:val="657B83"/>
        </w:rPr>
        <w:t xml:space="preserve">    </w:t>
      </w:r>
      <w:r w:rsidRPr="00B65962">
        <w:rPr>
          <w:color w:val="2AA198"/>
        </w:rPr>
        <w:t>"""</w:t>
      </w:r>
    </w:p>
    <w:p w14:paraId="55C8C1FC" w14:textId="77777777" w:rsidR="00B65962" w:rsidRPr="00B65962" w:rsidRDefault="00B65962" w:rsidP="00B65962">
      <w:pPr>
        <w:pStyle w:val="afff0"/>
        <w:rPr>
          <w:color w:val="657B83"/>
        </w:rPr>
      </w:pPr>
      <w:r w:rsidRPr="00B65962">
        <w:rPr>
          <w:color w:val="2AA198"/>
        </w:rPr>
        <w:t xml:space="preserve">    </w:t>
      </w:r>
      <w:r w:rsidRPr="00B65962">
        <w:rPr>
          <w:color w:val="2AA198"/>
        </w:rPr>
        <w:t>连接到</w:t>
      </w:r>
      <w:r w:rsidRPr="00B65962">
        <w:rPr>
          <w:color w:val="2AA198"/>
        </w:rPr>
        <w:t>Milvus</w:t>
      </w:r>
      <w:r w:rsidRPr="00B65962">
        <w:rPr>
          <w:color w:val="2AA198"/>
        </w:rPr>
        <w:t>服务器</w:t>
      </w:r>
    </w:p>
    <w:p w14:paraId="11C6D537" w14:textId="77777777" w:rsidR="00B65962" w:rsidRPr="00B65962" w:rsidRDefault="00B65962" w:rsidP="00B65962">
      <w:pPr>
        <w:pStyle w:val="afff0"/>
        <w:rPr>
          <w:color w:val="657B83"/>
        </w:rPr>
      </w:pPr>
      <w:r w:rsidRPr="00B65962">
        <w:rPr>
          <w:color w:val="2AA198"/>
        </w:rPr>
        <w:t>    :return: MilvusClient</w:t>
      </w:r>
      <w:r w:rsidRPr="00B65962">
        <w:rPr>
          <w:color w:val="2AA198"/>
        </w:rPr>
        <w:t>实例，如果连接失败则返回</w:t>
      </w:r>
      <w:r w:rsidRPr="00B65962">
        <w:rPr>
          <w:color w:val="2AA198"/>
        </w:rPr>
        <w:t>None</w:t>
      </w:r>
    </w:p>
    <w:p w14:paraId="13EE4B57" w14:textId="77777777" w:rsidR="00B65962" w:rsidRPr="00B65962" w:rsidRDefault="00B65962" w:rsidP="00B65962">
      <w:pPr>
        <w:pStyle w:val="afff0"/>
        <w:rPr>
          <w:color w:val="657B83"/>
        </w:rPr>
      </w:pPr>
      <w:r w:rsidRPr="00B65962">
        <w:rPr>
          <w:color w:val="2AA198"/>
        </w:rPr>
        <w:t>    """</w:t>
      </w:r>
    </w:p>
    <w:p w14:paraId="37CD1076" w14:textId="77777777" w:rsidR="00B65962" w:rsidRPr="00B65962" w:rsidRDefault="00B65962" w:rsidP="00B65962">
      <w:pPr>
        <w:pStyle w:val="afff0"/>
        <w:rPr>
          <w:color w:val="657B83"/>
        </w:rPr>
      </w:pPr>
      <w:r w:rsidRPr="00B65962">
        <w:rPr>
          <w:color w:val="657B83"/>
        </w:rPr>
        <w:t xml:space="preserve">    </w:t>
      </w:r>
      <w:r w:rsidRPr="00B65962">
        <w:t>try</w:t>
      </w:r>
      <w:r w:rsidRPr="00B65962">
        <w:rPr>
          <w:color w:val="657B83"/>
        </w:rPr>
        <w:t>:</w:t>
      </w:r>
    </w:p>
    <w:p w14:paraId="50FD6020" w14:textId="77777777" w:rsidR="00B65962" w:rsidRPr="00B65962" w:rsidRDefault="00B65962" w:rsidP="00B65962">
      <w:pPr>
        <w:pStyle w:val="afff0"/>
        <w:rPr>
          <w:color w:val="657B83"/>
        </w:rPr>
      </w:pPr>
      <w:r w:rsidRPr="00B65962">
        <w:rPr>
          <w:color w:val="657B83"/>
        </w:rPr>
        <w:t xml:space="preserve">        </w:t>
      </w:r>
      <w:r w:rsidRPr="00B65962">
        <w:rPr>
          <w:b/>
          <w:bCs/>
          <w:color w:val="586E75"/>
        </w:rPr>
        <w:t>global</w:t>
      </w:r>
      <w:r w:rsidRPr="00B65962">
        <w:rPr>
          <w:color w:val="657B83"/>
        </w:rPr>
        <w:t xml:space="preserve"> </w:t>
      </w:r>
      <w:r w:rsidRPr="00B65962">
        <w:rPr>
          <w:color w:val="268BD2"/>
        </w:rPr>
        <w:t>_milvus_client</w:t>
      </w:r>
    </w:p>
    <w:p w14:paraId="235D7CA0" w14:textId="77777777" w:rsidR="00B65962" w:rsidRPr="00B65962" w:rsidRDefault="00B65962" w:rsidP="00B65962">
      <w:pPr>
        <w:pStyle w:val="afff0"/>
        <w:rPr>
          <w:color w:val="657B83"/>
        </w:rPr>
      </w:pPr>
      <w:r w:rsidRPr="00B65962">
        <w:rPr>
          <w:color w:val="657B83"/>
        </w:rPr>
        <w:t xml:space="preserve">        </w:t>
      </w:r>
      <w:r w:rsidRPr="00B65962">
        <w:t>if</w:t>
      </w:r>
      <w:r w:rsidRPr="00B65962">
        <w:rPr>
          <w:color w:val="657B83"/>
        </w:rPr>
        <w:t xml:space="preserve"> </w:t>
      </w:r>
      <w:r w:rsidRPr="00B65962">
        <w:rPr>
          <w:color w:val="268BD2"/>
        </w:rPr>
        <w:t>_milvus_client</w:t>
      </w:r>
      <w:r w:rsidRPr="00B65962">
        <w:rPr>
          <w:color w:val="657B83"/>
        </w:rPr>
        <w:t xml:space="preserve"> </w:t>
      </w:r>
      <w:r w:rsidRPr="00B65962">
        <w:t>is</w:t>
      </w:r>
      <w:r w:rsidRPr="00B65962">
        <w:rPr>
          <w:color w:val="657B83"/>
        </w:rPr>
        <w:t xml:space="preserve"> </w:t>
      </w:r>
      <w:r w:rsidRPr="00B65962">
        <w:rPr>
          <w:color w:val="B58900"/>
        </w:rPr>
        <w:t>None</w:t>
      </w:r>
      <w:r w:rsidRPr="00B65962">
        <w:rPr>
          <w:color w:val="657B83"/>
        </w:rPr>
        <w:t>:</w:t>
      </w:r>
    </w:p>
    <w:p w14:paraId="5482C729" w14:textId="77777777" w:rsidR="00B65962" w:rsidRPr="00B65962" w:rsidRDefault="00B65962" w:rsidP="00B65962">
      <w:pPr>
        <w:pStyle w:val="afff0"/>
        <w:rPr>
          <w:color w:val="657B83"/>
        </w:rPr>
      </w:pPr>
      <w:r w:rsidRPr="00B65962">
        <w:rPr>
          <w:color w:val="657B83"/>
        </w:rPr>
        <w:t xml:space="preserve">            </w:t>
      </w:r>
      <w:r w:rsidRPr="00B65962">
        <w:rPr>
          <w:color w:val="268BD2"/>
        </w:rPr>
        <w:t>milvus_uri</w:t>
      </w:r>
      <w:r w:rsidRPr="00B65962">
        <w:rPr>
          <w:color w:val="657B83"/>
        </w:rPr>
        <w:t xml:space="preserve"> </w:t>
      </w:r>
      <w:r w:rsidRPr="00B65962">
        <w:t>=</w:t>
      </w:r>
      <w:r w:rsidRPr="00B65962">
        <w:rPr>
          <w:color w:val="657B83"/>
        </w:rPr>
        <w:t xml:space="preserve"> </w:t>
      </w:r>
      <w:r w:rsidRPr="00B65962">
        <w:rPr>
          <w:color w:val="CB4B16"/>
        </w:rPr>
        <w:t>os</w:t>
      </w:r>
      <w:r w:rsidRPr="00B65962">
        <w:rPr>
          <w:color w:val="657B83"/>
        </w:rPr>
        <w:t>.</w:t>
      </w:r>
      <w:r w:rsidRPr="00B65962">
        <w:rPr>
          <w:color w:val="268BD2"/>
        </w:rPr>
        <w:t>getenv</w:t>
      </w:r>
      <w:r w:rsidRPr="00B65962">
        <w:rPr>
          <w:color w:val="657B83"/>
        </w:rPr>
        <w:t>(</w:t>
      </w:r>
      <w:r w:rsidRPr="00B65962">
        <w:rPr>
          <w:color w:val="2AA198"/>
        </w:rPr>
        <w:t>"MILVUS_URL"</w:t>
      </w:r>
      <w:r w:rsidRPr="00B65962">
        <w:rPr>
          <w:color w:val="657B83"/>
        </w:rPr>
        <w:t>)</w:t>
      </w:r>
    </w:p>
    <w:p w14:paraId="381F6336" w14:textId="77777777" w:rsidR="00B65962" w:rsidRPr="00B65962" w:rsidRDefault="00B65962" w:rsidP="00B65962">
      <w:pPr>
        <w:pStyle w:val="afff0"/>
        <w:rPr>
          <w:color w:val="657B83"/>
        </w:rPr>
      </w:pPr>
      <w:r w:rsidRPr="00B65962">
        <w:rPr>
          <w:color w:val="657B83"/>
        </w:rPr>
        <w:t xml:space="preserve">            </w:t>
      </w:r>
      <w:r w:rsidRPr="00B65962">
        <w:t>if</w:t>
      </w:r>
      <w:r w:rsidRPr="00B65962">
        <w:rPr>
          <w:color w:val="657B83"/>
        </w:rPr>
        <w:t xml:space="preserve"> </w:t>
      </w:r>
      <w:r w:rsidRPr="00B65962">
        <w:t>not</w:t>
      </w:r>
      <w:r w:rsidRPr="00B65962">
        <w:rPr>
          <w:color w:val="657B83"/>
        </w:rPr>
        <w:t xml:space="preserve"> </w:t>
      </w:r>
      <w:r w:rsidRPr="00B65962">
        <w:rPr>
          <w:color w:val="268BD2"/>
        </w:rPr>
        <w:t>milvus_uri</w:t>
      </w:r>
      <w:r w:rsidRPr="00B65962">
        <w:rPr>
          <w:color w:val="657B83"/>
        </w:rPr>
        <w:t>:</w:t>
      </w:r>
    </w:p>
    <w:p w14:paraId="272DD700" w14:textId="77777777" w:rsidR="00B65962" w:rsidRPr="00B65962" w:rsidRDefault="00B65962" w:rsidP="00B65962">
      <w:pPr>
        <w:pStyle w:val="afff0"/>
        <w:rPr>
          <w:color w:val="657B83"/>
        </w:rPr>
      </w:pPr>
      <w:r w:rsidRPr="00B65962">
        <w:rPr>
          <w:color w:val="657B83"/>
        </w:rPr>
        <w:t xml:space="preserve">                </w:t>
      </w:r>
      <w:r w:rsidRPr="00B65962">
        <w:rPr>
          <w:color w:val="268BD2"/>
        </w:rPr>
        <w:t>print</w:t>
      </w:r>
      <w:r w:rsidRPr="00B65962">
        <w:rPr>
          <w:color w:val="657B83"/>
        </w:rPr>
        <w:t>(</w:t>
      </w:r>
      <w:r w:rsidRPr="00B65962">
        <w:rPr>
          <w:color w:val="2AA198"/>
        </w:rPr>
        <w:t>"</w:t>
      </w:r>
      <w:r w:rsidRPr="00B65962">
        <w:rPr>
          <w:color w:val="2AA198"/>
        </w:rPr>
        <w:t>错误</w:t>
      </w:r>
      <w:r w:rsidRPr="00B65962">
        <w:rPr>
          <w:color w:val="2AA198"/>
        </w:rPr>
        <w:t xml:space="preserve">: </w:t>
      </w:r>
      <w:r w:rsidRPr="00B65962">
        <w:rPr>
          <w:color w:val="2AA198"/>
        </w:rPr>
        <w:t>缺少</w:t>
      </w:r>
      <w:r w:rsidRPr="00B65962">
        <w:rPr>
          <w:color w:val="2AA198"/>
        </w:rPr>
        <w:t>MILVUS_URL</w:t>
      </w:r>
      <w:r w:rsidRPr="00B65962">
        <w:rPr>
          <w:color w:val="2AA198"/>
        </w:rPr>
        <w:t>环境变量。</w:t>
      </w:r>
      <w:r w:rsidRPr="00B65962">
        <w:rPr>
          <w:color w:val="2AA198"/>
        </w:rPr>
        <w:t>"</w:t>
      </w:r>
      <w:r w:rsidRPr="00B65962">
        <w:rPr>
          <w:color w:val="657B83"/>
        </w:rPr>
        <w:t>)</w:t>
      </w:r>
    </w:p>
    <w:p w14:paraId="249DE050" w14:textId="77777777" w:rsidR="00B65962" w:rsidRPr="00B65962" w:rsidRDefault="00B65962" w:rsidP="00B65962">
      <w:pPr>
        <w:pStyle w:val="afff0"/>
        <w:rPr>
          <w:color w:val="657B83"/>
        </w:rPr>
      </w:pPr>
      <w:r w:rsidRPr="00B65962">
        <w:rPr>
          <w:color w:val="657B83"/>
        </w:rPr>
        <w:t xml:space="preserve">                </w:t>
      </w:r>
      <w:r w:rsidRPr="00B65962">
        <w:t>return</w:t>
      </w:r>
      <w:r w:rsidRPr="00B65962">
        <w:rPr>
          <w:color w:val="657B83"/>
        </w:rPr>
        <w:t xml:space="preserve"> </w:t>
      </w:r>
      <w:r w:rsidRPr="00B65962">
        <w:rPr>
          <w:color w:val="B58900"/>
        </w:rPr>
        <w:t>None</w:t>
      </w:r>
    </w:p>
    <w:p w14:paraId="57B31136" w14:textId="77777777" w:rsidR="00B65962" w:rsidRPr="00B65962" w:rsidRDefault="00B65962" w:rsidP="00B65962">
      <w:pPr>
        <w:pStyle w:val="afff0"/>
        <w:rPr>
          <w:color w:val="657B83"/>
        </w:rPr>
      </w:pPr>
      <w:r w:rsidRPr="00B65962">
        <w:rPr>
          <w:color w:val="657B83"/>
        </w:rPr>
        <w:lastRenderedPageBreak/>
        <w:t xml:space="preserve">            </w:t>
      </w:r>
      <w:r w:rsidRPr="00B65962">
        <w:rPr>
          <w:color w:val="268BD2"/>
        </w:rPr>
        <w:t>_milvus_client</w:t>
      </w:r>
      <w:r w:rsidRPr="00B65962">
        <w:rPr>
          <w:color w:val="657B83"/>
        </w:rPr>
        <w:t xml:space="preserve"> </w:t>
      </w:r>
      <w:r w:rsidRPr="00B65962">
        <w:t>=</w:t>
      </w:r>
      <w:r w:rsidRPr="00B65962">
        <w:rPr>
          <w:color w:val="657B83"/>
        </w:rPr>
        <w:t xml:space="preserve"> </w:t>
      </w:r>
      <w:r w:rsidRPr="00B65962">
        <w:rPr>
          <w:color w:val="CB4B16"/>
        </w:rPr>
        <w:t>MilvusClient</w:t>
      </w:r>
      <w:r w:rsidRPr="00B65962">
        <w:rPr>
          <w:color w:val="657B83"/>
        </w:rPr>
        <w:t>(uri</w:t>
      </w:r>
      <w:r w:rsidRPr="00B65962">
        <w:t>=</w:t>
      </w:r>
      <w:r w:rsidRPr="00B65962">
        <w:rPr>
          <w:color w:val="268BD2"/>
        </w:rPr>
        <w:t>milvus_uri</w:t>
      </w:r>
      <w:r w:rsidRPr="00B65962">
        <w:rPr>
          <w:color w:val="657B83"/>
        </w:rPr>
        <w:t>)</w:t>
      </w:r>
    </w:p>
    <w:p w14:paraId="0BA82EA5" w14:textId="77777777" w:rsidR="00B65962" w:rsidRPr="00B65962" w:rsidRDefault="00B65962" w:rsidP="00B65962">
      <w:pPr>
        <w:pStyle w:val="afff0"/>
        <w:rPr>
          <w:color w:val="657B83"/>
        </w:rPr>
      </w:pPr>
      <w:r w:rsidRPr="00B65962">
        <w:rPr>
          <w:color w:val="657B83"/>
        </w:rPr>
        <w:t xml:space="preserve">            </w:t>
      </w:r>
      <w:r w:rsidRPr="00B65962">
        <w:rPr>
          <w:color w:val="268BD2"/>
        </w:rPr>
        <w:t>print</w:t>
      </w:r>
      <w:r w:rsidRPr="00B65962">
        <w:rPr>
          <w:color w:val="657B83"/>
        </w:rPr>
        <w:t>(</w:t>
      </w:r>
      <w:r w:rsidRPr="00B65962">
        <w:rPr>
          <w:color w:val="2AA198"/>
        </w:rPr>
        <w:t>"</w:t>
      </w:r>
      <w:r w:rsidRPr="00B65962">
        <w:rPr>
          <w:color w:val="2AA198"/>
        </w:rPr>
        <w:t>成功连接到</w:t>
      </w:r>
      <w:r w:rsidRPr="00B65962">
        <w:rPr>
          <w:color w:val="2AA198"/>
        </w:rPr>
        <w:t>Milvus</w:t>
      </w:r>
      <w:r w:rsidRPr="00B65962">
        <w:rPr>
          <w:color w:val="2AA198"/>
        </w:rPr>
        <w:t>服务器</w:t>
      </w:r>
      <w:r w:rsidRPr="00B65962">
        <w:rPr>
          <w:color w:val="2AA198"/>
        </w:rPr>
        <w:t>"</w:t>
      </w:r>
      <w:r w:rsidRPr="00B65962">
        <w:rPr>
          <w:color w:val="657B83"/>
        </w:rPr>
        <w:t>)</w:t>
      </w:r>
    </w:p>
    <w:p w14:paraId="4E12243E" w14:textId="77777777" w:rsidR="00B65962" w:rsidRPr="00B65962" w:rsidRDefault="00B65962" w:rsidP="00B65962">
      <w:pPr>
        <w:pStyle w:val="afff0"/>
        <w:rPr>
          <w:color w:val="657B83"/>
        </w:rPr>
      </w:pPr>
      <w:r w:rsidRPr="00B65962">
        <w:rPr>
          <w:color w:val="657B83"/>
        </w:rPr>
        <w:t xml:space="preserve">        </w:t>
      </w:r>
      <w:r w:rsidRPr="00B65962">
        <w:t>return</w:t>
      </w:r>
      <w:r w:rsidRPr="00B65962">
        <w:rPr>
          <w:color w:val="657B83"/>
        </w:rPr>
        <w:t xml:space="preserve"> </w:t>
      </w:r>
      <w:r w:rsidRPr="00B65962">
        <w:rPr>
          <w:color w:val="268BD2"/>
        </w:rPr>
        <w:t>_milvus_client</w:t>
      </w:r>
    </w:p>
    <w:p w14:paraId="2905301F" w14:textId="77777777" w:rsidR="00B65962" w:rsidRPr="00B65962" w:rsidRDefault="00B65962" w:rsidP="00B65962">
      <w:pPr>
        <w:pStyle w:val="afff0"/>
        <w:rPr>
          <w:color w:val="657B83"/>
        </w:rPr>
      </w:pPr>
      <w:r w:rsidRPr="00B65962">
        <w:rPr>
          <w:color w:val="657B83"/>
        </w:rPr>
        <w:t xml:space="preserve">    </w:t>
      </w:r>
      <w:r w:rsidRPr="00B65962">
        <w:t>except</w:t>
      </w:r>
      <w:r w:rsidRPr="00B65962">
        <w:rPr>
          <w:color w:val="657B83"/>
        </w:rPr>
        <w:t xml:space="preserve"> </w:t>
      </w:r>
      <w:r w:rsidRPr="00B65962">
        <w:t>Exception</w:t>
      </w:r>
      <w:r w:rsidRPr="00B65962">
        <w:rPr>
          <w:color w:val="657B83"/>
        </w:rPr>
        <w:t xml:space="preserve"> </w:t>
      </w:r>
      <w:r w:rsidRPr="00B65962">
        <w:t>as</w:t>
      </w:r>
      <w:r w:rsidRPr="00B65962">
        <w:rPr>
          <w:color w:val="657B83"/>
        </w:rPr>
        <w:t xml:space="preserve"> </w:t>
      </w:r>
      <w:r w:rsidRPr="00B65962">
        <w:rPr>
          <w:color w:val="268BD2"/>
        </w:rPr>
        <w:t>e</w:t>
      </w:r>
      <w:r w:rsidRPr="00B65962">
        <w:rPr>
          <w:color w:val="657B83"/>
        </w:rPr>
        <w:t>:</w:t>
      </w:r>
    </w:p>
    <w:p w14:paraId="4713E7AF" w14:textId="77777777" w:rsidR="00B65962" w:rsidRPr="00B65962" w:rsidRDefault="00B65962" w:rsidP="00B65962">
      <w:pPr>
        <w:pStyle w:val="afff0"/>
        <w:rPr>
          <w:color w:val="657B83"/>
        </w:rPr>
      </w:pPr>
      <w:r w:rsidRPr="00B65962">
        <w:rPr>
          <w:color w:val="657B83"/>
        </w:rPr>
        <w:t xml:space="preserve">        </w:t>
      </w:r>
      <w:r w:rsidRPr="00B65962">
        <w:rPr>
          <w:color w:val="268BD2"/>
        </w:rPr>
        <w:t>print</w:t>
      </w:r>
      <w:r w:rsidRPr="00B65962">
        <w:rPr>
          <w:color w:val="657B83"/>
        </w:rPr>
        <w:t>(</w:t>
      </w:r>
      <w:r w:rsidRPr="00B65962">
        <w:rPr>
          <w:b/>
          <w:bCs/>
          <w:color w:val="586E75"/>
        </w:rPr>
        <w:t>f</w:t>
      </w:r>
      <w:r w:rsidRPr="00B65962">
        <w:rPr>
          <w:color w:val="2AA198"/>
        </w:rPr>
        <w:t>"</w:t>
      </w:r>
      <w:r w:rsidRPr="00B65962">
        <w:rPr>
          <w:color w:val="2AA198"/>
        </w:rPr>
        <w:t>连接</w:t>
      </w:r>
      <w:r w:rsidRPr="00B65962">
        <w:rPr>
          <w:color w:val="2AA198"/>
        </w:rPr>
        <w:t>Milvus</w:t>
      </w:r>
      <w:r w:rsidRPr="00B65962">
        <w:rPr>
          <w:color w:val="2AA198"/>
        </w:rPr>
        <w:t>服务器时发生错误</w:t>
      </w:r>
      <w:r w:rsidRPr="00B65962">
        <w:rPr>
          <w:color w:val="2AA198"/>
        </w:rPr>
        <w:t xml:space="preserve">: </w:t>
      </w:r>
      <w:r w:rsidRPr="00B65962">
        <w:rPr>
          <w:color w:val="CB4B16"/>
        </w:rPr>
        <w:t>{</w:t>
      </w:r>
      <w:r w:rsidRPr="00B65962">
        <w:rPr>
          <w:color w:val="268BD2"/>
        </w:rPr>
        <w:t>e</w:t>
      </w:r>
      <w:r w:rsidRPr="00B65962">
        <w:rPr>
          <w:color w:val="CB4B16"/>
        </w:rPr>
        <w:t>}</w:t>
      </w:r>
      <w:r w:rsidRPr="00B65962">
        <w:rPr>
          <w:color w:val="2AA198"/>
        </w:rPr>
        <w:t>"</w:t>
      </w:r>
      <w:r w:rsidRPr="00B65962">
        <w:rPr>
          <w:color w:val="657B83"/>
        </w:rPr>
        <w:t>)</w:t>
      </w:r>
    </w:p>
    <w:p w14:paraId="61ABF6EB" w14:textId="77777777" w:rsidR="00B65962" w:rsidRPr="00B65962" w:rsidRDefault="00B65962" w:rsidP="00B65962">
      <w:pPr>
        <w:pStyle w:val="afff0"/>
        <w:rPr>
          <w:color w:val="657B83"/>
        </w:rPr>
      </w:pPr>
      <w:r w:rsidRPr="00B65962">
        <w:rPr>
          <w:color w:val="657B83"/>
        </w:rPr>
        <w:t xml:space="preserve">        </w:t>
      </w:r>
      <w:r w:rsidRPr="00B65962">
        <w:t>return</w:t>
      </w:r>
      <w:r w:rsidRPr="00B65962">
        <w:rPr>
          <w:color w:val="657B83"/>
        </w:rPr>
        <w:t xml:space="preserve"> </w:t>
      </w:r>
      <w:r w:rsidRPr="00B65962">
        <w:rPr>
          <w:color w:val="B58900"/>
        </w:rPr>
        <w:t>None</w:t>
      </w:r>
    </w:p>
    <w:p w14:paraId="6846AB5C" w14:textId="32A8972F" w:rsidR="00B65962" w:rsidRPr="00B65962" w:rsidRDefault="00B65962" w:rsidP="00135129">
      <w:pPr>
        <w:pStyle w:val="afff0"/>
        <w:rPr>
          <w:color w:val="657B83"/>
        </w:rPr>
      </w:pPr>
      <w:r w:rsidRPr="00B65962">
        <w:rPr>
          <w:color w:val="657B83"/>
        </w:rPr>
        <w:br/>
      </w:r>
      <w:r w:rsidRPr="00B65962">
        <w:rPr>
          <w:color w:val="657B83"/>
        </w:rPr>
        <w:br/>
      </w:r>
      <w:r w:rsidR="00135129">
        <w:rPr>
          <w:rFonts w:hint="eastAsia"/>
          <w:color w:val="657B83"/>
        </w:rPr>
        <w:t xml:space="preserve"> </w:t>
      </w:r>
    </w:p>
    <w:p w14:paraId="7A28EA1F" w14:textId="77777777" w:rsidR="00B65962" w:rsidRPr="00B65962" w:rsidRDefault="00B65962" w:rsidP="00B65962">
      <w:pPr>
        <w:pStyle w:val="afff0"/>
        <w:rPr>
          <w:color w:val="657B83"/>
        </w:rPr>
      </w:pPr>
    </w:p>
    <w:p w14:paraId="0EAA9137" w14:textId="77777777" w:rsidR="00B65962" w:rsidRPr="00B65962" w:rsidRDefault="00B65962" w:rsidP="00B65962">
      <w:pPr>
        <w:pStyle w:val="afff0"/>
        <w:rPr>
          <w:color w:val="657B83"/>
        </w:rPr>
      </w:pPr>
      <w:r w:rsidRPr="00B65962">
        <w:rPr>
          <w:b/>
          <w:bCs/>
          <w:color w:val="586E75"/>
        </w:rPr>
        <w:t>def</w:t>
      </w:r>
      <w:r w:rsidRPr="00B65962">
        <w:rPr>
          <w:color w:val="657B83"/>
        </w:rPr>
        <w:t xml:space="preserve"> </w:t>
      </w:r>
      <w:r w:rsidRPr="00B65962">
        <w:rPr>
          <w:color w:val="268BD2"/>
        </w:rPr>
        <w:t>create_hybrid_search_requests</w:t>
      </w:r>
      <w:r w:rsidRPr="00B65962">
        <w:rPr>
          <w:color w:val="657B83"/>
        </w:rPr>
        <w:t>(dense_vector, sparse_vector, dense_params</w:t>
      </w:r>
      <w:r w:rsidRPr="00B65962">
        <w:t>=</w:t>
      </w:r>
      <w:r w:rsidRPr="00B65962">
        <w:rPr>
          <w:color w:val="B58900"/>
        </w:rPr>
        <w:t>None</w:t>
      </w:r>
      <w:r w:rsidRPr="00B65962">
        <w:rPr>
          <w:color w:val="657B83"/>
        </w:rPr>
        <w:t>, sparse_params</w:t>
      </w:r>
      <w:r w:rsidRPr="00B65962">
        <w:t>=</w:t>
      </w:r>
      <w:r w:rsidRPr="00B65962">
        <w:rPr>
          <w:color w:val="B58900"/>
        </w:rPr>
        <w:t>None</w:t>
      </w:r>
      <w:r w:rsidRPr="00B65962">
        <w:rPr>
          <w:color w:val="657B83"/>
        </w:rPr>
        <w:t>, expr</w:t>
      </w:r>
      <w:r w:rsidRPr="00B65962">
        <w:t>=</w:t>
      </w:r>
      <w:r w:rsidRPr="00B65962">
        <w:rPr>
          <w:color w:val="B58900"/>
        </w:rPr>
        <w:t>None</w:t>
      </w:r>
      <w:r w:rsidRPr="00B65962">
        <w:rPr>
          <w:color w:val="657B83"/>
        </w:rPr>
        <w:t>, limit</w:t>
      </w:r>
      <w:r w:rsidRPr="00B65962">
        <w:t>=</w:t>
      </w:r>
      <w:r w:rsidRPr="00B65962">
        <w:rPr>
          <w:color w:val="D33682"/>
        </w:rPr>
        <w:t>5</w:t>
      </w:r>
      <w:r w:rsidRPr="00B65962">
        <w:rPr>
          <w:color w:val="657B83"/>
        </w:rPr>
        <w:t>):</w:t>
      </w:r>
    </w:p>
    <w:p w14:paraId="40919876" w14:textId="77777777" w:rsidR="00B65962" w:rsidRPr="00B65962" w:rsidRDefault="00B65962" w:rsidP="00B65962">
      <w:pPr>
        <w:pStyle w:val="afff0"/>
        <w:rPr>
          <w:color w:val="657B83"/>
        </w:rPr>
      </w:pPr>
      <w:r w:rsidRPr="00B65962">
        <w:rPr>
          <w:color w:val="657B83"/>
        </w:rPr>
        <w:t xml:space="preserve">    </w:t>
      </w:r>
      <w:r w:rsidRPr="00B65962">
        <w:rPr>
          <w:color w:val="2AA198"/>
        </w:rPr>
        <w:t>"""</w:t>
      </w:r>
    </w:p>
    <w:p w14:paraId="2C92CA86" w14:textId="77777777" w:rsidR="00B65962" w:rsidRPr="00B65962" w:rsidRDefault="00B65962" w:rsidP="00B65962">
      <w:pPr>
        <w:pStyle w:val="afff0"/>
        <w:rPr>
          <w:color w:val="657B83"/>
        </w:rPr>
      </w:pPr>
      <w:r w:rsidRPr="00B65962">
        <w:rPr>
          <w:color w:val="2AA198"/>
        </w:rPr>
        <w:t xml:space="preserve">    </w:t>
      </w:r>
      <w:r w:rsidRPr="00B65962">
        <w:rPr>
          <w:color w:val="2AA198"/>
        </w:rPr>
        <w:t>创建混合搜索请求</w:t>
      </w:r>
    </w:p>
    <w:p w14:paraId="1670407D" w14:textId="77777777" w:rsidR="00B65962" w:rsidRPr="00B65962" w:rsidRDefault="00B65962" w:rsidP="00B65962">
      <w:pPr>
        <w:pStyle w:val="afff0"/>
        <w:rPr>
          <w:color w:val="657B83"/>
        </w:rPr>
      </w:pPr>
      <w:r w:rsidRPr="00B65962">
        <w:rPr>
          <w:color w:val="2AA198"/>
        </w:rPr>
        <w:t xml:space="preserve">    </w:t>
      </w:r>
    </w:p>
    <w:p w14:paraId="6B66ABA9" w14:textId="77777777" w:rsidR="00B65962" w:rsidRPr="00B65962" w:rsidRDefault="00B65962" w:rsidP="00B65962">
      <w:pPr>
        <w:pStyle w:val="afff0"/>
        <w:rPr>
          <w:color w:val="657B83"/>
        </w:rPr>
      </w:pPr>
      <w:r w:rsidRPr="00B65962">
        <w:rPr>
          <w:color w:val="2AA198"/>
        </w:rPr>
        <w:t xml:space="preserve">    :param dense_vector: </w:t>
      </w:r>
      <w:r w:rsidRPr="00B65962">
        <w:rPr>
          <w:color w:val="2AA198"/>
        </w:rPr>
        <w:t>稠密向量</w:t>
      </w:r>
    </w:p>
    <w:p w14:paraId="5CD471B2" w14:textId="77777777" w:rsidR="00B65962" w:rsidRPr="00B65962" w:rsidRDefault="00B65962" w:rsidP="00B65962">
      <w:pPr>
        <w:pStyle w:val="afff0"/>
        <w:rPr>
          <w:color w:val="657B83"/>
        </w:rPr>
      </w:pPr>
      <w:r w:rsidRPr="00B65962">
        <w:rPr>
          <w:color w:val="2AA198"/>
        </w:rPr>
        <w:t xml:space="preserve">    :param sparse_vector: </w:t>
      </w:r>
      <w:r w:rsidRPr="00B65962">
        <w:rPr>
          <w:color w:val="2AA198"/>
        </w:rPr>
        <w:t>稀疏向量</w:t>
      </w:r>
    </w:p>
    <w:p w14:paraId="5D1AAAE1" w14:textId="77777777" w:rsidR="00B65962" w:rsidRPr="00B65962" w:rsidRDefault="00B65962" w:rsidP="00B65962">
      <w:pPr>
        <w:pStyle w:val="afff0"/>
        <w:rPr>
          <w:color w:val="657B83"/>
        </w:rPr>
      </w:pPr>
      <w:r w:rsidRPr="00B65962">
        <w:rPr>
          <w:color w:val="2AA198"/>
        </w:rPr>
        <w:t xml:space="preserve">    :param dense_params: </w:t>
      </w:r>
      <w:r w:rsidRPr="00B65962">
        <w:rPr>
          <w:color w:val="2AA198"/>
        </w:rPr>
        <w:t>稠密向量搜索参数，默认为</w:t>
      </w:r>
      <w:r w:rsidRPr="00B65962">
        <w:rPr>
          <w:color w:val="2AA198"/>
        </w:rPr>
        <w:t>None</w:t>
      </w:r>
    </w:p>
    <w:p w14:paraId="631A652F" w14:textId="77777777" w:rsidR="00B65962" w:rsidRPr="00B65962" w:rsidRDefault="00B65962" w:rsidP="00B65962">
      <w:pPr>
        <w:pStyle w:val="afff0"/>
        <w:rPr>
          <w:color w:val="657B83"/>
        </w:rPr>
      </w:pPr>
      <w:r w:rsidRPr="00B65962">
        <w:rPr>
          <w:color w:val="2AA198"/>
        </w:rPr>
        <w:t xml:space="preserve">    :param sparse_params: </w:t>
      </w:r>
      <w:r w:rsidRPr="00B65962">
        <w:rPr>
          <w:color w:val="2AA198"/>
        </w:rPr>
        <w:t>稀疏向量搜索参数，默认为</w:t>
      </w:r>
      <w:r w:rsidRPr="00B65962">
        <w:rPr>
          <w:color w:val="2AA198"/>
        </w:rPr>
        <w:t>None</w:t>
      </w:r>
    </w:p>
    <w:p w14:paraId="06A8A80D" w14:textId="77777777" w:rsidR="00B65962" w:rsidRPr="00B65962" w:rsidRDefault="00B65962" w:rsidP="00B65962">
      <w:pPr>
        <w:pStyle w:val="afff0"/>
        <w:rPr>
          <w:color w:val="657B83"/>
        </w:rPr>
      </w:pPr>
      <w:r w:rsidRPr="00B65962">
        <w:rPr>
          <w:color w:val="2AA198"/>
        </w:rPr>
        <w:t xml:space="preserve">    :param expr: </w:t>
      </w:r>
      <w:r w:rsidRPr="00B65962">
        <w:rPr>
          <w:color w:val="2AA198"/>
        </w:rPr>
        <w:t>查询表达式，默认为</w:t>
      </w:r>
      <w:r w:rsidRPr="00B65962">
        <w:rPr>
          <w:color w:val="2AA198"/>
        </w:rPr>
        <w:t>None</w:t>
      </w:r>
    </w:p>
    <w:p w14:paraId="0F43A463" w14:textId="77777777" w:rsidR="00B65962" w:rsidRPr="00B65962" w:rsidRDefault="00B65962" w:rsidP="00B65962">
      <w:pPr>
        <w:pStyle w:val="afff0"/>
        <w:rPr>
          <w:color w:val="657B83"/>
        </w:rPr>
      </w:pPr>
      <w:r w:rsidRPr="00B65962">
        <w:rPr>
          <w:color w:val="2AA198"/>
        </w:rPr>
        <w:t xml:space="preserve">    :param limit: </w:t>
      </w:r>
      <w:r w:rsidRPr="00B65962">
        <w:rPr>
          <w:color w:val="2AA198"/>
        </w:rPr>
        <w:t>返回结果数量限制，默认为</w:t>
      </w:r>
      <w:r w:rsidRPr="00B65962">
        <w:rPr>
          <w:color w:val="2AA198"/>
        </w:rPr>
        <w:t>5</w:t>
      </w:r>
    </w:p>
    <w:p w14:paraId="31061D24" w14:textId="77777777" w:rsidR="00B65962" w:rsidRPr="00B65962" w:rsidRDefault="00B65962" w:rsidP="00B65962">
      <w:pPr>
        <w:pStyle w:val="afff0"/>
        <w:rPr>
          <w:color w:val="657B83"/>
        </w:rPr>
      </w:pPr>
      <w:r w:rsidRPr="00B65962">
        <w:rPr>
          <w:color w:val="2AA198"/>
        </w:rPr>
        <w:t xml:space="preserve">    :return: </w:t>
      </w:r>
      <w:r w:rsidRPr="00B65962">
        <w:rPr>
          <w:color w:val="2AA198"/>
        </w:rPr>
        <w:t>包含稠密和稀疏搜索请求的列表</w:t>
      </w:r>
    </w:p>
    <w:p w14:paraId="5298CA3D" w14:textId="77777777" w:rsidR="00B65962" w:rsidRPr="00B65962" w:rsidRDefault="00B65962" w:rsidP="00B65962">
      <w:pPr>
        <w:pStyle w:val="afff0"/>
        <w:rPr>
          <w:color w:val="657B83"/>
        </w:rPr>
      </w:pPr>
      <w:r w:rsidRPr="00B65962">
        <w:rPr>
          <w:color w:val="2AA198"/>
        </w:rPr>
        <w:t>    """</w:t>
      </w:r>
    </w:p>
    <w:p w14:paraId="4A937009" w14:textId="77777777" w:rsidR="00B65962" w:rsidRPr="00B65962" w:rsidRDefault="00B65962" w:rsidP="00B65962">
      <w:pPr>
        <w:pStyle w:val="afff0"/>
        <w:rPr>
          <w:color w:val="657B83"/>
        </w:rPr>
      </w:pPr>
      <w:r w:rsidRPr="00B65962">
        <w:rPr>
          <w:color w:val="657B83"/>
        </w:rPr>
        <w:t xml:space="preserve">    </w:t>
      </w:r>
      <w:r w:rsidRPr="00B65962">
        <w:rPr>
          <w:i/>
          <w:iCs/>
          <w:color w:val="93A1A1"/>
        </w:rPr>
        <w:t xml:space="preserve"># </w:t>
      </w:r>
      <w:r w:rsidRPr="00B65962">
        <w:rPr>
          <w:i/>
          <w:iCs/>
          <w:color w:val="93A1A1"/>
        </w:rPr>
        <w:t>默认参数</w:t>
      </w:r>
    </w:p>
    <w:p w14:paraId="153DD600" w14:textId="77777777" w:rsidR="00B65962" w:rsidRPr="00B65962" w:rsidRDefault="00B65962" w:rsidP="00B65962">
      <w:pPr>
        <w:pStyle w:val="afff0"/>
        <w:rPr>
          <w:color w:val="657B83"/>
        </w:rPr>
      </w:pPr>
      <w:r w:rsidRPr="00B65962">
        <w:rPr>
          <w:color w:val="657B83"/>
        </w:rPr>
        <w:t xml:space="preserve">    </w:t>
      </w:r>
      <w:r w:rsidRPr="00B65962">
        <w:t>if</w:t>
      </w:r>
      <w:r w:rsidRPr="00B65962">
        <w:rPr>
          <w:color w:val="657B83"/>
        </w:rPr>
        <w:t xml:space="preserve"> dense_params </w:t>
      </w:r>
      <w:r w:rsidRPr="00B65962">
        <w:t>is</w:t>
      </w:r>
      <w:r w:rsidRPr="00B65962">
        <w:rPr>
          <w:color w:val="657B83"/>
        </w:rPr>
        <w:t xml:space="preserve"> </w:t>
      </w:r>
      <w:r w:rsidRPr="00B65962">
        <w:rPr>
          <w:color w:val="B58900"/>
        </w:rPr>
        <w:t>None</w:t>
      </w:r>
      <w:r w:rsidRPr="00B65962">
        <w:rPr>
          <w:color w:val="657B83"/>
        </w:rPr>
        <w:t>:</w:t>
      </w:r>
    </w:p>
    <w:p w14:paraId="0047717B" w14:textId="77777777" w:rsidR="00B65962" w:rsidRPr="00B65962" w:rsidRDefault="00B65962" w:rsidP="00B65962">
      <w:pPr>
        <w:pStyle w:val="afff0"/>
        <w:rPr>
          <w:color w:val="657B83"/>
        </w:rPr>
      </w:pPr>
      <w:r w:rsidRPr="00B65962">
        <w:rPr>
          <w:color w:val="657B83"/>
        </w:rPr>
        <w:t xml:space="preserve">        dense_params </w:t>
      </w:r>
      <w:r w:rsidRPr="00B65962">
        <w:t>=</w:t>
      </w:r>
      <w:r w:rsidRPr="00B65962">
        <w:rPr>
          <w:color w:val="657B83"/>
        </w:rPr>
        <w:t xml:space="preserve"> {</w:t>
      </w:r>
      <w:r w:rsidRPr="00B65962">
        <w:rPr>
          <w:color w:val="2AA198"/>
        </w:rPr>
        <w:t>"metric_type"</w:t>
      </w:r>
      <w:r w:rsidRPr="00B65962">
        <w:rPr>
          <w:color w:val="657B83"/>
        </w:rPr>
        <w:t xml:space="preserve">: </w:t>
      </w:r>
      <w:r w:rsidRPr="00B65962">
        <w:rPr>
          <w:color w:val="2AA198"/>
        </w:rPr>
        <w:t>"COSINE"</w:t>
      </w:r>
      <w:r w:rsidRPr="00B65962">
        <w:rPr>
          <w:color w:val="657B83"/>
        </w:rPr>
        <w:t>}</w:t>
      </w:r>
    </w:p>
    <w:p w14:paraId="4FD926FE" w14:textId="77777777" w:rsidR="00B65962" w:rsidRPr="00B65962" w:rsidRDefault="00B65962" w:rsidP="00B65962">
      <w:pPr>
        <w:pStyle w:val="afff0"/>
        <w:rPr>
          <w:color w:val="657B83"/>
        </w:rPr>
      </w:pPr>
      <w:r w:rsidRPr="00B65962">
        <w:rPr>
          <w:color w:val="657B83"/>
        </w:rPr>
        <w:t xml:space="preserve">    </w:t>
      </w:r>
      <w:r w:rsidRPr="00B65962">
        <w:t>if</w:t>
      </w:r>
      <w:r w:rsidRPr="00B65962">
        <w:rPr>
          <w:color w:val="657B83"/>
        </w:rPr>
        <w:t xml:space="preserve"> sparse_params </w:t>
      </w:r>
      <w:r w:rsidRPr="00B65962">
        <w:t>is</w:t>
      </w:r>
      <w:r w:rsidRPr="00B65962">
        <w:rPr>
          <w:color w:val="657B83"/>
        </w:rPr>
        <w:t xml:space="preserve"> </w:t>
      </w:r>
      <w:r w:rsidRPr="00B65962">
        <w:rPr>
          <w:color w:val="B58900"/>
        </w:rPr>
        <w:t>None</w:t>
      </w:r>
      <w:r w:rsidRPr="00B65962">
        <w:rPr>
          <w:color w:val="657B83"/>
        </w:rPr>
        <w:t>:</w:t>
      </w:r>
    </w:p>
    <w:p w14:paraId="58B9B7AA" w14:textId="77777777" w:rsidR="00B65962" w:rsidRPr="00B65962" w:rsidRDefault="00B65962" w:rsidP="00B65962">
      <w:pPr>
        <w:pStyle w:val="afff0"/>
        <w:rPr>
          <w:color w:val="657B83"/>
        </w:rPr>
      </w:pPr>
      <w:r w:rsidRPr="00B65962">
        <w:rPr>
          <w:color w:val="657B83"/>
        </w:rPr>
        <w:t xml:space="preserve">        sparse_params </w:t>
      </w:r>
      <w:r w:rsidRPr="00B65962">
        <w:t>=</w:t>
      </w:r>
      <w:r w:rsidRPr="00B65962">
        <w:rPr>
          <w:color w:val="657B83"/>
        </w:rPr>
        <w:t xml:space="preserve"> {</w:t>
      </w:r>
      <w:r w:rsidRPr="00B65962">
        <w:rPr>
          <w:color w:val="2AA198"/>
        </w:rPr>
        <w:t>"metric_type"</w:t>
      </w:r>
      <w:r w:rsidRPr="00B65962">
        <w:rPr>
          <w:color w:val="657B83"/>
        </w:rPr>
        <w:t xml:space="preserve">: </w:t>
      </w:r>
      <w:r w:rsidRPr="00B65962">
        <w:rPr>
          <w:color w:val="2AA198"/>
        </w:rPr>
        <w:t>"IP"</w:t>
      </w:r>
      <w:r w:rsidRPr="00B65962">
        <w:rPr>
          <w:color w:val="657B83"/>
        </w:rPr>
        <w:t>}</w:t>
      </w:r>
    </w:p>
    <w:p w14:paraId="67C7D15E" w14:textId="77777777" w:rsidR="00B65962" w:rsidRPr="00B65962" w:rsidRDefault="00B65962" w:rsidP="00B65962">
      <w:pPr>
        <w:pStyle w:val="afff0"/>
        <w:rPr>
          <w:color w:val="657B83"/>
        </w:rPr>
      </w:pPr>
      <w:r w:rsidRPr="00B65962">
        <w:rPr>
          <w:color w:val="657B83"/>
        </w:rPr>
        <w:t xml:space="preserve">    </w:t>
      </w:r>
    </w:p>
    <w:p w14:paraId="77B7F077" w14:textId="77777777" w:rsidR="00B65962" w:rsidRPr="00B65962" w:rsidRDefault="00B65962" w:rsidP="00B65962">
      <w:pPr>
        <w:pStyle w:val="afff0"/>
        <w:rPr>
          <w:color w:val="657B83"/>
        </w:rPr>
      </w:pPr>
      <w:r w:rsidRPr="00B65962">
        <w:rPr>
          <w:color w:val="657B83"/>
        </w:rPr>
        <w:t xml:space="preserve">    </w:t>
      </w:r>
      <w:r w:rsidRPr="00B65962">
        <w:rPr>
          <w:i/>
          <w:iCs/>
          <w:color w:val="93A1A1"/>
        </w:rPr>
        <w:t xml:space="preserve"># </w:t>
      </w:r>
      <w:r w:rsidRPr="00B65962">
        <w:rPr>
          <w:i/>
          <w:iCs/>
          <w:color w:val="93A1A1"/>
        </w:rPr>
        <w:t>创建稠密向量搜索请求</w:t>
      </w:r>
    </w:p>
    <w:p w14:paraId="669105F5" w14:textId="77777777" w:rsidR="00B65962" w:rsidRPr="00B65962" w:rsidRDefault="00B65962" w:rsidP="00B65962">
      <w:pPr>
        <w:pStyle w:val="afff0"/>
        <w:rPr>
          <w:color w:val="657B83"/>
        </w:rPr>
      </w:pPr>
      <w:r w:rsidRPr="00B65962">
        <w:rPr>
          <w:color w:val="657B83"/>
        </w:rPr>
        <w:t xml:space="preserve">    </w:t>
      </w:r>
      <w:r w:rsidRPr="00B65962">
        <w:rPr>
          <w:color w:val="268BD2"/>
        </w:rPr>
        <w:t>dense_req</w:t>
      </w:r>
      <w:r w:rsidRPr="00B65962">
        <w:rPr>
          <w:color w:val="657B83"/>
        </w:rPr>
        <w:t xml:space="preserve"> </w:t>
      </w:r>
      <w:r w:rsidRPr="00B65962">
        <w:t>=</w:t>
      </w:r>
      <w:r w:rsidRPr="00B65962">
        <w:rPr>
          <w:color w:val="657B83"/>
        </w:rPr>
        <w:t xml:space="preserve"> </w:t>
      </w:r>
      <w:r w:rsidRPr="00B65962">
        <w:rPr>
          <w:color w:val="CB4B16"/>
        </w:rPr>
        <w:t>AnnSearchRequest</w:t>
      </w:r>
      <w:r w:rsidRPr="00B65962">
        <w:rPr>
          <w:color w:val="657B83"/>
        </w:rPr>
        <w:t>(</w:t>
      </w:r>
    </w:p>
    <w:p w14:paraId="649E643D" w14:textId="77777777" w:rsidR="00B65962" w:rsidRPr="00B65962" w:rsidRDefault="00B65962" w:rsidP="00B65962">
      <w:pPr>
        <w:pStyle w:val="afff0"/>
        <w:rPr>
          <w:color w:val="657B83"/>
        </w:rPr>
      </w:pPr>
      <w:r w:rsidRPr="00B65962">
        <w:rPr>
          <w:color w:val="657B83"/>
        </w:rPr>
        <w:t>        data</w:t>
      </w:r>
      <w:r w:rsidRPr="00B65962">
        <w:t>=</w:t>
      </w:r>
      <w:r w:rsidRPr="00B65962">
        <w:rPr>
          <w:color w:val="657B83"/>
        </w:rPr>
        <w:t>[dense_vector],</w:t>
      </w:r>
    </w:p>
    <w:p w14:paraId="2B786901" w14:textId="77777777" w:rsidR="00B65962" w:rsidRPr="00B65962" w:rsidRDefault="00B65962" w:rsidP="00B65962">
      <w:pPr>
        <w:pStyle w:val="afff0"/>
        <w:rPr>
          <w:color w:val="657B83"/>
        </w:rPr>
      </w:pPr>
      <w:r w:rsidRPr="00B65962">
        <w:rPr>
          <w:color w:val="657B83"/>
        </w:rPr>
        <w:t>        anns_field</w:t>
      </w:r>
      <w:r w:rsidRPr="00B65962">
        <w:t>=</w:t>
      </w:r>
      <w:r w:rsidRPr="00B65962">
        <w:rPr>
          <w:color w:val="2AA198"/>
        </w:rPr>
        <w:t>"dense_vector"</w:t>
      </w:r>
      <w:r w:rsidRPr="00B65962">
        <w:rPr>
          <w:color w:val="657B83"/>
        </w:rPr>
        <w:t>,</w:t>
      </w:r>
    </w:p>
    <w:p w14:paraId="456113F8" w14:textId="77777777" w:rsidR="00B65962" w:rsidRPr="00B65962" w:rsidRDefault="00B65962" w:rsidP="00B65962">
      <w:pPr>
        <w:pStyle w:val="afff0"/>
        <w:rPr>
          <w:color w:val="657B83"/>
        </w:rPr>
      </w:pPr>
      <w:r w:rsidRPr="00B65962">
        <w:rPr>
          <w:color w:val="657B83"/>
        </w:rPr>
        <w:t>        param</w:t>
      </w:r>
      <w:r w:rsidRPr="00B65962">
        <w:t>=</w:t>
      </w:r>
      <w:r w:rsidRPr="00B65962">
        <w:rPr>
          <w:color w:val="657B83"/>
        </w:rPr>
        <w:t>dense_params,</w:t>
      </w:r>
    </w:p>
    <w:p w14:paraId="3847EB4F" w14:textId="77777777" w:rsidR="00B65962" w:rsidRPr="00B65962" w:rsidRDefault="00B65962" w:rsidP="00B65962">
      <w:pPr>
        <w:pStyle w:val="afff0"/>
        <w:rPr>
          <w:color w:val="657B83"/>
        </w:rPr>
      </w:pPr>
      <w:r w:rsidRPr="00B65962">
        <w:rPr>
          <w:color w:val="657B83"/>
        </w:rPr>
        <w:t>        expr</w:t>
      </w:r>
      <w:r w:rsidRPr="00B65962">
        <w:t>=</w:t>
      </w:r>
      <w:r w:rsidRPr="00B65962">
        <w:rPr>
          <w:color w:val="657B83"/>
        </w:rPr>
        <w:t>expr,</w:t>
      </w:r>
    </w:p>
    <w:p w14:paraId="3A1B03DA" w14:textId="77777777" w:rsidR="00B65962" w:rsidRPr="00B65962" w:rsidRDefault="00B65962" w:rsidP="00B65962">
      <w:pPr>
        <w:pStyle w:val="afff0"/>
        <w:rPr>
          <w:color w:val="657B83"/>
        </w:rPr>
      </w:pPr>
      <w:r w:rsidRPr="00B65962">
        <w:rPr>
          <w:color w:val="657B83"/>
        </w:rPr>
        <w:t>        limit</w:t>
      </w:r>
      <w:r w:rsidRPr="00B65962">
        <w:t>=</w:t>
      </w:r>
      <w:r w:rsidRPr="00B65962">
        <w:rPr>
          <w:color w:val="657B83"/>
        </w:rPr>
        <w:t>limit</w:t>
      </w:r>
    </w:p>
    <w:p w14:paraId="396F86FB" w14:textId="77777777" w:rsidR="00B65962" w:rsidRPr="00B65962" w:rsidRDefault="00B65962" w:rsidP="00B65962">
      <w:pPr>
        <w:pStyle w:val="afff0"/>
        <w:rPr>
          <w:color w:val="657B83"/>
        </w:rPr>
      </w:pPr>
      <w:r w:rsidRPr="00B65962">
        <w:rPr>
          <w:color w:val="657B83"/>
        </w:rPr>
        <w:t>    )</w:t>
      </w:r>
    </w:p>
    <w:p w14:paraId="069A1B49" w14:textId="77777777" w:rsidR="00B65962" w:rsidRPr="00B65962" w:rsidRDefault="00B65962" w:rsidP="00B65962">
      <w:pPr>
        <w:pStyle w:val="afff0"/>
        <w:rPr>
          <w:color w:val="657B83"/>
        </w:rPr>
      </w:pPr>
      <w:r w:rsidRPr="00B65962">
        <w:rPr>
          <w:color w:val="657B83"/>
        </w:rPr>
        <w:t xml:space="preserve">    </w:t>
      </w:r>
    </w:p>
    <w:p w14:paraId="611579AA" w14:textId="77777777" w:rsidR="00B65962" w:rsidRPr="00B65962" w:rsidRDefault="00B65962" w:rsidP="00B65962">
      <w:pPr>
        <w:pStyle w:val="afff0"/>
        <w:rPr>
          <w:color w:val="657B83"/>
        </w:rPr>
      </w:pPr>
      <w:r w:rsidRPr="00B65962">
        <w:rPr>
          <w:color w:val="657B83"/>
        </w:rPr>
        <w:t xml:space="preserve">    </w:t>
      </w:r>
      <w:r w:rsidRPr="00B65962">
        <w:rPr>
          <w:i/>
          <w:iCs/>
          <w:color w:val="93A1A1"/>
        </w:rPr>
        <w:t xml:space="preserve"># </w:t>
      </w:r>
      <w:r w:rsidRPr="00B65962">
        <w:rPr>
          <w:i/>
          <w:iCs/>
          <w:color w:val="93A1A1"/>
        </w:rPr>
        <w:t>创建稀疏向量搜索请求</w:t>
      </w:r>
    </w:p>
    <w:p w14:paraId="0FE946CD" w14:textId="77777777" w:rsidR="00B65962" w:rsidRPr="00B65962" w:rsidRDefault="00B65962" w:rsidP="00B65962">
      <w:pPr>
        <w:pStyle w:val="afff0"/>
        <w:rPr>
          <w:color w:val="657B83"/>
        </w:rPr>
      </w:pPr>
      <w:r w:rsidRPr="00B65962">
        <w:rPr>
          <w:color w:val="657B83"/>
        </w:rPr>
        <w:t xml:space="preserve">    </w:t>
      </w:r>
      <w:r w:rsidRPr="00B65962">
        <w:rPr>
          <w:color w:val="268BD2"/>
        </w:rPr>
        <w:t>sparse_req</w:t>
      </w:r>
      <w:r w:rsidRPr="00B65962">
        <w:rPr>
          <w:color w:val="657B83"/>
        </w:rPr>
        <w:t xml:space="preserve"> </w:t>
      </w:r>
      <w:r w:rsidRPr="00B65962">
        <w:t>=</w:t>
      </w:r>
      <w:r w:rsidRPr="00B65962">
        <w:rPr>
          <w:color w:val="657B83"/>
        </w:rPr>
        <w:t xml:space="preserve"> </w:t>
      </w:r>
      <w:r w:rsidRPr="00B65962">
        <w:rPr>
          <w:color w:val="CB4B16"/>
        </w:rPr>
        <w:t>AnnSearchRequest</w:t>
      </w:r>
      <w:r w:rsidRPr="00B65962">
        <w:rPr>
          <w:color w:val="657B83"/>
        </w:rPr>
        <w:t>(</w:t>
      </w:r>
    </w:p>
    <w:p w14:paraId="034DEA5D" w14:textId="77777777" w:rsidR="00B65962" w:rsidRPr="00B65962" w:rsidRDefault="00B65962" w:rsidP="00B65962">
      <w:pPr>
        <w:pStyle w:val="afff0"/>
        <w:rPr>
          <w:color w:val="657B83"/>
        </w:rPr>
      </w:pPr>
      <w:r w:rsidRPr="00B65962">
        <w:rPr>
          <w:color w:val="657B83"/>
        </w:rPr>
        <w:t>        data</w:t>
      </w:r>
      <w:r w:rsidRPr="00B65962">
        <w:t>=</w:t>
      </w:r>
      <w:r w:rsidRPr="00B65962">
        <w:rPr>
          <w:color w:val="657B83"/>
        </w:rPr>
        <w:t>[sparse_vector],</w:t>
      </w:r>
    </w:p>
    <w:p w14:paraId="5F2494A0" w14:textId="77777777" w:rsidR="00B65962" w:rsidRPr="00B65962" w:rsidRDefault="00B65962" w:rsidP="00B65962">
      <w:pPr>
        <w:pStyle w:val="afff0"/>
        <w:rPr>
          <w:color w:val="657B83"/>
        </w:rPr>
      </w:pPr>
      <w:r w:rsidRPr="00B65962">
        <w:rPr>
          <w:color w:val="657B83"/>
        </w:rPr>
        <w:t>        anns_field</w:t>
      </w:r>
      <w:r w:rsidRPr="00B65962">
        <w:t>=</w:t>
      </w:r>
      <w:r w:rsidRPr="00B65962">
        <w:rPr>
          <w:color w:val="2AA198"/>
        </w:rPr>
        <w:t>"sparse_vector"</w:t>
      </w:r>
      <w:r w:rsidRPr="00B65962">
        <w:rPr>
          <w:color w:val="657B83"/>
        </w:rPr>
        <w:t>,</w:t>
      </w:r>
    </w:p>
    <w:p w14:paraId="1966A9BA" w14:textId="77777777" w:rsidR="00B65962" w:rsidRPr="00B65962" w:rsidRDefault="00B65962" w:rsidP="00B65962">
      <w:pPr>
        <w:pStyle w:val="afff0"/>
        <w:rPr>
          <w:color w:val="657B83"/>
        </w:rPr>
      </w:pPr>
      <w:r w:rsidRPr="00B65962">
        <w:rPr>
          <w:color w:val="657B83"/>
        </w:rPr>
        <w:t>        param</w:t>
      </w:r>
      <w:r w:rsidRPr="00B65962">
        <w:t>=</w:t>
      </w:r>
      <w:r w:rsidRPr="00B65962">
        <w:rPr>
          <w:color w:val="657B83"/>
        </w:rPr>
        <w:t>sparse_params,</w:t>
      </w:r>
    </w:p>
    <w:p w14:paraId="128A08C2" w14:textId="77777777" w:rsidR="00B65962" w:rsidRPr="00B65962" w:rsidRDefault="00B65962" w:rsidP="00B65962">
      <w:pPr>
        <w:pStyle w:val="afff0"/>
        <w:rPr>
          <w:color w:val="657B83"/>
        </w:rPr>
      </w:pPr>
      <w:r w:rsidRPr="00B65962">
        <w:rPr>
          <w:color w:val="657B83"/>
        </w:rPr>
        <w:t>        expr</w:t>
      </w:r>
      <w:r w:rsidRPr="00B65962">
        <w:t>=</w:t>
      </w:r>
      <w:r w:rsidRPr="00B65962">
        <w:rPr>
          <w:color w:val="657B83"/>
        </w:rPr>
        <w:t>expr,</w:t>
      </w:r>
    </w:p>
    <w:p w14:paraId="547EB931" w14:textId="77777777" w:rsidR="00B65962" w:rsidRPr="00B65962" w:rsidRDefault="00B65962" w:rsidP="00B65962">
      <w:pPr>
        <w:pStyle w:val="afff0"/>
        <w:rPr>
          <w:color w:val="657B83"/>
        </w:rPr>
      </w:pPr>
      <w:r w:rsidRPr="00B65962">
        <w:rPr>
          <w:color w:val="657B83"/>
        </w:rPr>
        <w:t>        limit</w:t>
      </w:r>
      <w:r w:rsidRPr="00B65962">
        <w:t>=</w:t>
      </w:r>
      <w:r w:rsidRPr="00B65962">
        <w:rPr>
          <w:color w:val="657B83"/>
        </w:rPr>
        <w:t>limit</w:t>
      </w:r>
    </w:p>
    <w:p w14:paraId="1C9367EB" w14:textId="77777777" w:rsidR="00B65962" w:rsidRPr="00B65962" w:rsidRDefault="00B65962" w:rsidP="00B65962">
      <w:pPr>
        <w:pStyle w:val="afff0"/>
        <w:rPr>
          <w:color w:val="657B83"/>
        </w:rPr>
      </w:pPr>
      <w:r w:rsidRPr="00B65962">
        <w:rPr>
          <w:color w:val="657B83"/>
        </w:rPr>
        <w:t>    )</w:t>
      </w:r>
    </w:p>
    <w:p w14:paraId="5E06510D" w14:textId="77777777" w:rsidR="00B65962" w:rsidRPr="00B65962" w:rsidRDefault="00B65962" w:rsidP="00B65962">
      <w:pPr>
        <w:pStyle w:val="afff0"/>
        <w:rPr>
          <w:color w:val="657B83"/>
        </w:rPr>
      </w:pPr>
      <w:r w:rsidRPr="00B65962">
        <w:rPr>
          <w:color w:val="657B83"/>
        </w:rPr>
        <w:t xml:space="preserve">    </w:t>
      </w:r>
    </w:p>
    <w:p w14:paraId="33603FC8" w14:textId="77777777" w:rsidR="00B65962" w:rsidRPr="00B65962" w:rsidRDefault="00B65962" w:rsidP="00B65962">
      <w:pPr>
        <w:pStyle w:val="afff0"/>
        <w:rPr>
          <w:color w:val="657B83"/>
        </w:rPr>
      </w:pPr>
      <w:r w:rsidRPr="00B65962">
        <w:rPr>
          <w:color w:val="657B83"/>
        </w:rPr>
        <w:t xml:space="preserve">    </w:t>
      </w:r>
      <w:r w:rsidRPr="00B65962">
        <w:t>return</w:t>
      </w:r>
      <w:r w:rsidRPr="00B65962">
        <w:rPr>
          <w:color w:val="657B83"/>
        </w:rPr>
        <w:t xml:space="preserve"> [</w:t>
      </w:r>
      <w:r w:rsidRPr="00B65962">
        <w:rPr>
          <w:color w:val="268BD2"/>
        </w:rPr>
        <w:t>dense_req</w:t>
      </w:r>
      <w:r w:rsidRPr="00B65962">
        <w:rPr>
          <w:color w:val="657B83"/>
        </w:rPr>
        <w:t xml:space="preserve">, </w:t>
      </w:r>
      <w:r w:rsidRPr="00B65962">
        <w:rPr>
          <w:color w:val="268BD2"/>
        </w:rPr>
        <w:t>sparse_req</w:t>
      </w:r>
      <w:r w:rsidRPr="00B65962">
        <w:rPr>
          <w:color w:val="657B83"/>
        </w:rPr>
        <w:t>]</w:t>
      </w:r>
    </w:p>
    <w:p w14:paraId="0E7BB041" w14:textId="77777777" w:rsidR="00B65962" w:rsidRPr="00B65962" w:rsidRDefault="00B65962" w:rsidP="00B65962">
      <w:pPr>
        <w:pStyle w:val="afff0"/>
        <w:rPr>
          <w:color w:val="657B83"/>
        </w:rPr>
      </w:pPr>
    </w:p>
    <w:p w14:paraId="3A2563DD" w14:textId="77777777" w:rsidR="00B65962" w:rsidRPr="00B65962" w:rsidRDefault="00B65962" w:rsidP="00B65962">
      <w:pPr>
        <w:pStyle w:val="afff0"/>
        <w:rPr>
          <w:color w:val="657B83"/>
        </w:rPr>
      </w:pPr>
      <w:r w:rsidRPr="00B65962">
        <w:rPr>
          <w:b/>
          <w:bCs/>
          <w:color w:val="586E75"/>
        </w:rPr>
        <w:t>def</w:t>
      </w:r>
      <w:r w:rsidRPr="00B65962">
        <w:rPr>
          <w:color w:val="657B83"/>
        </w:rPr>
        <w:t xml:space="preserve"> </w:t>
      </w:r>
      <w:r w:rsidRPr="00B65962">
        <w:rPr>
          <w:color w:val="268BD2"/>
        </w:rPr>
        <w:t>hybrid_search</w:t>
      </w:r>
      <w:r w:rsidRPr="00B65962">
        <w:rPr>
          <w:color w:val="657B83"/>
        </w:rPr>
        <w:t>(client, collection_name, reqs, ranker_weights</w:t>
      </w:r>
      <w:r w:rsidRPr="00B65962">
        <w:t>=</w:t>
      </w:r>
      <w:r w:rsidRPr="00B65962">
        <w:rPr>
          <w:color w:val="657B83"/>
        </w:rPr>
        <w:t>(</w:t>
      </w:r>
      <w:r w:rsidRPr="00B65962">
        <w:rPr>
          <w:color w:val="D33682"/>
        </w:rPr>
        <w:t>0.5</w:t>
      </w:r>
      <w:r w:rsidRPr="00B65962">
        <w:rPr>
          <w:color w:val="657B83"/>
        </w:rPr>
        <w:t xml:space="preserve">, </w:t>
      </w:r>
      <w:r w:rsidRPr="00B65962">
        <w:rPr>
          <w:color w:val="D33682"/>
        </w:rPr>
        <w:t>0.5</w:t>
      </w:r>
      <w:r w:rsidRPr="00B65962">
        <w:rPr>
          <w:color w:val="657B83"/>
        </w:rPr>
        <w:t>), norm_score</w:t>
      </w:r>
      <w:r w:rsidRPr="00B65962">
        <w:t>=</w:t>
      </w:r>
      <w:r w:rsidRPr="00B65962">
        <w:rPr>
          <w:color w:val="B58900"/>
        </w:rPr>
        <w:t>False</w:t>
      </w:r>
      <w:r w:rsidRPr="00B65962">
        <w:rPr>
          <w:color w:val="657B83"/>
        </w:rPr>
        <w:t>, limit</w:t>
      </w:r>
      <w:r w:rsidRPr="00B65962">
        <w:t>=</w:t>
      </w:r>
      <w:r w:rsidRPr="00B65962">
        <w:rPr>
          <w:color w:val="D33682"/>
        </w:rPr>
        <w:t>5</w:t>
      </w:r>
      <w:r w:rsidRPr="00B65962">
        <w:rPr>
          <w:color w:val="657B83"/>
        </w:rPr>
        <w:t>, output_fields</w:t>
      </w:r>
      <w:r w:rsidRPr="00B65962">
        <w:t>=</w:t>
      </w:r>
      <w:r w:rsidRPr="00B65962">
        <w:rPr>
          <w:color w:val="B58900"/>
        </w:rPr>
        <w:t>None</w:t>
      </w:r>
      <w:r w:rsidRPr="00B65962">
        <w:rPr>
          <w:color w:val="657B83"/>
        </w:rPr>
        <w:t>, search_params</w:t>
      </w:r>
      <w:r w:rsidRPr="00B65962">
        <w:t>=</w:t>
      </w:r>
      <w:r w:rsidRPr="00B65962">
        <w:rPr>
          <w:color w:val="B58900"/>
        </w:rPr>
        <w:t>None</w:t>
      </w:r>
      <w:r w:rsidRPr="00B65962">
        <w:rPr>
          <w:color w:val="657B83"/>
        </w:rPr>
        <w:t>):</w:t>
      </w:r>
    </w:p>
    <w:p w14:paraId="4774DC3E" w14:textId="77777777" w:rsidR="00B65962" w:rsidRPr="00B65962" w:rsidRDefault="00B65962" w:rsidP="00B65962">
      <w:pPr>
        <w:pStyle w:val="afff0"/>
        <w:rPr>
          <w:color w:val="657B83"/>
        </w:rPr>
      </w:pPr>
      <w:r w:rsidRPr="00B65962">
        <w:rPr>
          <w:color w:val="657B83"/>
        </w:rPr>
        <w:t xml:space="preserve">    </w:t>
      </w:r>
      <w:r w:rsidRPr="00B65962">
        <w:rPr>
          <w:color w:val="2AA198"/>
        </w:rPr>
        <w:t>"""</w:t>
      </w:r>
    </w:p>
    <w:p w14:paraId="693210E3" w14:textId="77777777" w:rsidR="00B65962" w:rsidRPr="00B65962" w:rsidRDefault="00B65962" w:rsidP="00B65962">
      <w:pPr>
        <w:pStyle w:val="afff0"/>
        <w:rPr>
          <w:color w:val="657B83"/>
        </w:rPr>
      </w:pPr>
      <w:r w:rsidRPr="00B65962">
        <w:rPr>
          <w:color w:val="2AA198"/>
        </w:rPr>
        <w:t xml:space="preserve">    </w:t>
      </w:r>
      <w:r w:rsidRPr="00B65962">
        <w:rPr>
          <w:color w:val="2AA198"/>
        </w:rPr>
        <w:t>执行混合搜索</w:t>
      </w:r>
    </w:p>
    <w:p w14:paraId="40BEB08D" w14:textId="77777777" w:rsidR="00B65962" w:rsidRPr="00B65962" w:rsidRDefault="00B65962" w:rsidP="00B65962">
      <w:pPr>
        <w:pStyle w:val="afff0"/>
        <w:rPr>
          <w:color w:val="657B83"/>
        </w:rPr>
      </w:pPr>
      <w:r w:rsidRPr="00B65962">
        <w:rPr>
          <w:color w:val="2AA198"/>
        </w:rPr>
        <w:t xml:space="preserve">    </w:t>
      </w:r>
    </w:p>
    <w:p w14:paraId="6E87F420" w14:textId="77777777" w:rsidR="00B65962" w:rsidRPr="00B65962" w:rsidRDefault="00B65962" w:rsidP="00B65962">
      <w:pPr>
        <w:pStyle w:val="afff0"/>
        <w:rPr>
          <w:color w:val="657B83"/>
        </w:rPr>
      </w:pPr>
      <w:r w:rsidRPr="00B65962">
        <w:rPr>
          <w:color w:val="2AA198"/>
        </w:rPr>
        <w:t>    :param client: MilvusClient</w:t>
      </w:r>
      <w:r w:rsidRPr="00B65962">
        <w:rPr>
          <w:color w:val="2AA198"/>
        </w:rPr>
        <w:t>实例</w:t>
      </w:r>
    </w:p>
    <w:p w14:paraId="70AD66D5" w14:textId="77777777" w:rsidR="00B65962" w:rsidRPr="00B65962" w:rsidRDefault="00B65962" w:rsidP="00B65962">
      <w:pPr>
        <w:pStyle w:val="afff0"/>
        <w:rPr>
          <w:color w:val="657B83"/>
        </w:rPr>
      </w:pPr>
      <w:r w:rsidRPr="00B65962">
        <w:rPr>
          <w:color w:val="2AA198"/>
        </w:rPr>
        <w:t xml:space="preserve">    :param collection_name: </w:t>
      </w:r>
      <w:r w:rsidRPr="00B65962">
        <w:rPr>
          <w:color w:val="2AA198"/>
        </w:rPr>
        <w:t>集合名称</w:t>
      </w:r>
    </w:p>
    <w:p w14:paraId="474EF948" w14:textId="77777777" w:rsidR="00B65962" w:rsidRPr="00B65962" w:rsidRDefault="00B65962" w:rsidP="00B65962">
      <w:pPr>
        <w:pStyle w:val="afff0"/>
        <w:rPr>
          <w:color w:val="657B83"/>
        </w:rPr>
      </w:pPr>
      <w:r w:rsidRPr="00B65962">
        <w:rPr>
          <w:color w:val="2AA198"/>
        </w:rPr>
        <w:t xml:space="preserve">    :param reqs: </w:t>
      </w:r>
      <w:r w:rsidRPr="00B65962">
        <w:rPr>
          <w:color w:val="2AA198"/>
        </w:rPr>
        <w:t>搜索请求列表，通常是</w:t>
      </w:r>
      <w:r w:rsidRPr="00B65962">
        <w:rPr>
          <w:color w:val="2AA198"/>
        </w:rPr>
        <w:t>[dense_req, sparse_req]</w:t>
      </w:r>
    </w:p>
    <w:p w14:paraId="3BBE1B65" w14:textId="77777777" w:rsidR="00B65962" w:rsidRPr="00B65962" w:rsidRDefault="00B65962" w:rsidP="00B65962">
      <w:pPr>
        <w:pStyle w:val="afff0"/>
        <w:rPr>
          <w:color w:val="657B83"/>
        </w:rPr>
      </w:pPr>
      <w:r w:rsidRPr="00B65962">
        <w:rPr>
          <w:color w:val="2AA198"/>
        </w:rPr>
        <w:t xml:space="preserve">    :param ranker_weights: </w:t>
      </w:r>
      <w:r w:rsidRPr="00B65962">
        <w:rPr>
          <w:color w:val="2AA198"/>
        </w:rPr>
        <w:t>权重排名器的权重，默认为</w:t>
      </w:r>
      <w:r w:rsidRPr="00B65962">
        <w:rPr>
          <w:color w:val="2AA198"/>
        </w:rPr>
        <w:t>(0.5, 0.5)</w:t>
      </w:r>
    </w:p>
    <w:p w14:paraId="072DBC2D" w14:textId="77777777" w:rsidR="00B65962" w:rsidRPr="00B65962" w:rsidRDefault="00B65962" w:rsidP="00B65962">
      <w:pPr>
        <w:pStyle w:val="afff0"/>
        <w:rPr>
          <w:color w:val="657B83"/>
        </w:rPr>
      </w:pPr>
      <w:r w:rsidRPr="00B65962">
        <w:rPr>
          <w:color w:val="2AA198"/>
        </w:rPr>
        <w:t xml:space="preserve">    :param norm_score: </w:t>
      </w:r>
      <w:r w:rsidRPr="00B65962">
        <w:rPr>
          <w:color w:val="2AA198"/>
        </w:rPr>
        <w:t>是否对分数进行归一化，默认为</w:t>
      </w:r>
      <w:r w:rsidRPr="00B65962">
        <w:rPr>
          <w:color w:val="2AA198"/>
        </w:rPr>
        <w:t>False</w:t>
      </w:r>
    </w:p>
    <w:p w14:paraId="0098AC98" w14:textId="77777777" w:rsidR="00B65962" w:rsidRPr="00B65962" w:rsidRDefault="00B65962" w:rsidP="00B65962">
      <w:pPr>
        <w:pStyle w:val="afff0"/>
        <w:rPr>
          <w:color w:val="657B83"/>
        </w:rPr>
      </w:pPr>
      <w:r w:rsidRPr="00B65962">
        <w:rPr>
          <w:color w:val="2AA198"/>
        </w:rPr>
        <w:t xml:space="preserve">    :param limit: </w:t>
      </w:r>
      <w:r w:rsidRPr="00B65962">
        <w:rPr>
          <w:color w:val="2AA198"/>
        </w:rPr>
        <w:t>返回结果数量限制，默认为</w:t>
      </w:r>
      <w:r w:rsidRPr="00B65962">
        <w:rPr>
          <w:color w:val="2AA198"/>
        </w:rPr>
        <w:t>5</w:t>
      </w:r>
    </w:p>
    <w:p w14:paraId="7C21F711" w14:textId="77777777" w:rsidR="00B65962" w:rsidRPr="00B65962" w:rsidRDefault="00B65962" w:rsidP="00B65962">
      <w:pPr>
        <w:pStyle w:val="afff0"/>
        <w:rPr>
          <w:color w:val="657B83"/>
        </w:rPr>
      </w:pPr>
      <w:r w:rsidRPr="00B65962">
        <w:rPr>
          <w:color w:val="2AA198"/>
        </w:rPr>
        <w:t xml:space="preserve">    :param output_fields: </w:t>
      </w:r>
      <w:r w:rsidRPr="00B65962">
        <w:rPr>
          <w:color w:val="2AA198"/>
        </w:rPr>
        <w:t>要返回的字段列表，默认为</w:t>
      </w:r>
      <w:r w:rsidRPr="00B65962">
        <w:rPr>
          <w:color w:val="2AA198"/>
        </w:rPr>
        <w:t>None</w:t>
      </w:r>
    </w:p>
    <w:p w14:paraId="3E103BB1" w14:textId="77777777" w:rsidR="00B65962" w:rsidRPr="00B65962" w:rsidRDefault="00B65962" w:rsidP="00B65962">
      <w:pPr>
        <w:pStyle w:val="afff0"/>
        <w:rPr>
          <w:color w:val="657B83"/>
        </w:rPr>
      </w:pPr>
      <w:r w:rsidRPr="00B65962">
        <w:rPr>
          <w:color w:val="2AA198"/>
        </w:rPr>
        <w:t xml:space="preserve">    :param search_params: </w:t>
      </w:r>
      <w:r w:rsidRPr="00B65962">
        <w:rPr>
          <w:color w:val="2AA198"/>
        </w:rPr>
        <w:t>搜索参数，默认为</w:t>
      </w:r>
      <w:r w:rsidRPr="00B65962">
        <w:rPr>
          <w:color w:val="2AA198"/>
        </w:rPr>
        <w:t>None</w:t>
      </w:r>
    </w:p>
    <w:p w14:paraId="0FCEC5B4" w14:textId="77777777" w:rsidR="00B65962" w:rsidRPr="00B65962" w:rsidRDefault="00B65962" w:rsidP="00B65962">
      <w:pPr>
        <w:pStyle w:val="afff0"/>
        <w:rPr>
          <w:color w:val="657B83"/>
        </w:rPr>
      </w:pPr>
      <w:r w:rsidRPr="00B65962">
        <w:rPr>
          <w:color w:val="2AA198"/>
        </w:rPr>
        <w:t xml:space="preserve">    :return: </w:t>
      </w:r>
      <w:r w:rsidRPr="00B65962">
        <w:rPr>
          <w:color w:val="2AA198"/>
        </w:rPr>
        <w:t>搜索结果</w:t>
      </w:r>
    </w:p>
    <w:p w14:paraId="0A833A0C" w14:textId="77777777" w:rsidR="00B65962" w:rsidRPr="00B65962" w:rsidRDefault="00B65962" w:rsidP="00B65962">
      <w:pPr>
        <w:pStyle w:val="afff0"/>
        <w:rPr>
          <w:color w:val="657B83"/>
        </w:rPr>
      </w:pPr>
      <w:r w:rsidRPr="00B65962">
        <w:rPr>
          <w:color w:val="2AA198"/>
        </w:rPr>
        <w:lastRenderedPageBreak/>
        <w:t>    """</w:t>
      </w:r>
    </w:p>
    <w:p w14:paraId="6756A5EA" w14:textId="77777777" w:rsidR="00B65962" w:rsidRPr="00B65962" w:rsidRDefault="00B65962" w:rsidP="00B65962">
      <w:pPr>
        <w:pStyle w:val="afff0"/>
        <w:rPr>
          <w:color w:val="657B83"/>
        </w:rPr>
      </w:pPr>
      <w:r w:rsidRPr="00B65962">
        <w:rPr>
          <w:color w:val="657B83"/>
        </w:rPr>
        <w:t xml:space="preserve">    </w:t>
      </w:r>
      <w:r w:rsidRPr="00B65962">
        <w:t>try</w:t>
      </w:r>
      <w:r w:rsidRPr="00B65962">
        <w:rPr>
          <w:color w:val="657B83"/>
        </w:rPr>
        <w:t>:</w:t>
      </w:r>
    </w:p>
    <w:p w14:paraId="0227EDC2" w14:textId="77777777" w:rsidR="00B65962" w:rsidRPr="00B65962" w:rsidRDefault="00B65962" w:rsidP="00B65962">
      <w:pPr>
        <w:pStyle w:val="afff0"/>
        <w:rPr>
          <w:color w:val="657B83"/>
        </w:rPr>
      </w:pPr>
      <w:r w:rsidRPr="00B65962">
        <w:rPr>
          <w:color w:val="657B83"/>
        </w:rPr>
        <w:t xml:space="preserve">        </w:t>
      </w:r>
      <w:r w:rsidRPr="00B65962">
        <w:rPr>
          <w:i/>
          <w:iCs/>
          <w:color w:val="93A1A1"/>
        </w:rPr>
        <w:t xml:space="preserve"># </w:t>
      </w:r>
      <w:r w:rsidRPr="00B65962">
        <w:rPr>
          <w:i/>
          <w:iCs/>
          <w:color w:val="93A1A1"/>
        </w:rPr>
        <w:t>创建权重排名器</w:t>
      </w:r>
    </w:p>
    <w:p w14:paraId="50D8E698" w14:textId="77777777" w:rsidR="00B65962" w:rsidRPr="00B65962" w:rsidRDefault="00B65962" w:rsidP="00B65962">
      <w:pPr>
        <w:pStyle w:val="afff0"/>
        <w:rPr>
          <w:color w:val="657B83"/>
        </w:rPr>
      </w:pPr>
      <w:r w:rsidRPr="00B65962">
        <w:rPr>
          <w:color w:val="657B83"/>
        </w:rPr>
        <w:t xml:space="preserve">        </w:t>
      </w:r>
      <w:r w:rsidRPr="00B65962">
        <w:rPr>
          <w:color w:val="268BD2"/>
        </w:rPr>
        <w:t>rerank</w:t>
      </w:r>
      <w:r w:rsidRPr="00B65962">
        <w:rPr>
          <w:color w:val="657B83"/>
        </w:rPr>
        <w:t xml:space="preserve"> </w:t>
      </w:r>
      <w:r w:rsidRPr="00B65962">
        <w:t>=</w:t>
      </w:r>
      <w:r w:rsidRPr="00B65962">
        <w:rPr>
          <w:color w:val="657B83"/>
        </w:rPr>
        <w:t xml:space="preserve"> </w:t>
      </w:r>
      <w:r w:rsidRPr="00B65962">
        <w:rPr>
          <w:color w:val="CB4B16"/>
        </w:rPr>
        <w:t>WeightedRanker</w:t>
      </w:r>
      <w:r w:rsidRPr="00B65962">
        <w:rPr>
          <w:color w:val="657B83"/>
        </w:rPr>
        <w:t>(ranker_weights[</w:t>
      </w:r>
      <w:r w:rsidRPr="00B65962">
        <w:rPr>
          <w:color w:val="D33682"/>
        </w:rPr>
        <w:t>0</w:t>
      </w:r>
      <w:r w:rsidRPr="00B65962">
        <w:rPr>
          <w:color w:val="657B83"/>
        </w:rPr>
        <w:t>], ranker_weights[</w:t>
      </w:r>
      <w:r w:rsidRPr="00B65962">
        <w:rPr>
          <w:color w:val="D33682"/>
        </w:rPr>
        <w:t>1</w:t>
      </w:r>
      <w:r w:rsidRPr="00B65962">
        <w:rPr>
          <w:color w:val="657B83"/>
        </w:rPr>
        <w:t>], norm_score</w:t>
      </w:r>
      <w:r w:rsidRPr="00B65962">
        <w:t>=</w:t>
      </w:r>
      <w:r w:rsidRPr="00B65962">
        <w:rPr>
          <w:color w:val="657B83"/>
        </w:rPr>
        <w:t>norm_score)</w:t>
      </w:r>
    </w:p>
    <w:p w14:paraId="2C133B20" w14:textId="77777777" w:rsidR="00B65962" w:rsidRPr="00B65962" w:rsidRDefault="00B65962" w:rsidP="00B65962">
      <w:pPr>
        <w:pStyle w:val="afff0"/>
        <w:rPr>
          <w:color w:val="657B83"/>
        </w:rPr>
      </w:pPr>
      <w:r w:rsidRPr="00B65962">
        <w:rPr>
          <w:color w:val="657B83"/>
        </w:rPr>
        <w:t xml:space="preserve">        </w:t>
      </w:r>
    </w:p>
    <w:p w14:paraId="78D0064D" w14:textId="77777777" w:rsidR="00B65962" w:rsidRPr="00B65962" w:rsidRDefault="00B65962" w:rsidP="00B65962">
      <w:pPr>
        <w:pStyle w:val="afff0"/>
        <w:rPr>
          <w:color w:val="657B83"/>
        </w:rPr>
      </w:pPr>
      <w:r w:rsidRPr="00B65962">
        <w:rPr>
          <w:color w:val="657B83"/>
        </w:rPr>
        <w:t xml:space="preserve">        </w:t>
      </w:r>
      <w:r w:rsidRPr="00B65962">
        <w:rPr>
          <w:i/>
          <w:iCs/>
          <w:color w:val="93A1A1"/>
        </w:rPr>
        <w:t xml:space="preserve"># </w:t>
      </w:r>
      <w:r w:rsidRPr="00B65962">
        <w:rPr>
          <w:i/>
          <w:iCs/>
          <w:color w:val="93A1A1"/>
        </w:rPr>
        <w:t>默认输出字段</w:t>
      </w:r>
    </w:p>
    <w:p w14:paraId="5F8EA358" w14:textId="77777777" w:rsidR="00B65962" w:rsidRPr="00B65962" w:rsidRDefault="00B65962" w:rsidP="00B65962">
      <w:pPr>
        <w:pStyle w:val="afff0"/>
        <w:rPr>
          <w:color w:val="657B83"/>
        </w:rPr>
      </w:pPr>
      <w:r w:rsidRPr="00B65962">
        <w:rPr>
          <w:color w:val="657B83"/>
        </w:rPr>
        <w:t xml:space="preserve">        </w:t>
      </w:r>
      <w:r w:rsidRPr="00B65962">
        <w:t>if</w:t>
      </w:r>
      <w:r w:rsidRPr="00B65962">
        <w:rPr>
          <w:color w:val="657B83"/>
        </w:rPr>
        <w:t xml:space="preserve"> output_fields </w:t>
      </w:r>
      <w:r w:rsidRPr="00B65962">
        <w:t>is</w:t>
      </w:r>
      <w:r w:rsidRPr="00B65962">
        <w:rPr>
          <w:color w:val="657B83"/>
        </w:rPr>
        <w:t xml:space="preserve"> </w:t>
      </w:r>
      <w:r w:rsidRPr="00B65962">
        <w:rPr>
          <w:color w:val="B58900"/>
        </w:rPr>
        <w:t>None</w:t>
      </w:r>
      <w:r w:rsidRPr="00B65962">
        <w:rPr>
          <w:color w:val="657B83"/>
        </w:rPr>
        <w:t>:</w:t>
      </w:r>
    </w:p>
    <w:p w14:paraId="7E1D4C0B" w14:textId="77777777" w:rsidR="00B65962" w:rsidRPr="00B65962" w:rsidRDefault="00B65962" w:rsidP="00B65962">
      <w:pPr>
        <w:pStyle w:val="afff0"/>
        <w:rPr>
          <w:color w:val="657B83"/>
        </w:rPr>
      </w:pPr>
      <w:r w:rsidRPr="00B65962">
        <w:rPr>
          <w:color w:val="657B83"/>
        </w:rPr>
        <w:t xml:space="preserve">            output_fields </w:t>
      </w:r>
      <w:r w:rsidRPr="00B65962">
        <w:t>=</w:t>
      </w:r>
      <w:r w:rsidRPr="00B65962">
        <w:rPr>
          <w:color w:val="657B83"/>
        </w:rPr>
        <w:t xml:space="preserve"> [</w:t>
      </w:r>
      <w:r w:rsidRPr="00B65962">
        <w:rPr>
          <w:color w:val="2AA198"/>
        </w:rPr>
        <w:t>"item_name"</w:t>
      </w:r>
      <w:r w:rsidRPr="00B65962">
        <w:rPr>
          <w:color w:val="657B83"/>
        </w:rPr>
        <w:t>]</w:t>
      </w:r>
    </w:p>
    <w:p w14:paraId="44FB4379" w14:textId="77777777" w:rsidR="00B65962" w:rsidRPr="00B65962" w:rsidRDefault="00B65962" w:rsidP="00B65962">
      <w:pPr>
        <w:pStyle w:val="afff0"/>
        <w:rPr>
          <w:color w:val="657B83"/>
        </w:rPr>
      </w:pPr>
      <w:r w:rsidRPr="00B65962">
        <w:rPr>
          <w:color w:val="657B83"/>
        </w:rPr>
        <w:t xml:space="preserve">        </w:t>
      </w:r>
    </w:p>
    <w:p w14:paraId="76584DFF" w14:textId="77777777" w:rsidR="00B65962" w:rsidRPr="00B65962" w:rsidRDefault="00B65962" w:rsidP="00B65962">
      <w:pPr>
        <w:pStyle w:val="afff0"/>
        <w:rPr>
          <w:color w:val="657B83"/>
        </w:rPr>
      </w:pPr>
      <w:r w:rsidRPr="00B65962">
        <w:rPr>
          <w:color w:val="657B83"/>
        </w:rPr>
        <w:t> </w:t>
      </w:r>
    </w:p>
    <w:p w14:paraId="34B5360F" w14:textId="77777777" w:rsidR="00B65962" w:rsidRPr="00B65962" w:rsidRDefault="00B65962" w:rsidP="00B65962">
      <w:pPr>
        <w:pStyle w:val="afff0"/>
        <w:rPr>
          <w:color w:val="657B83"/>
        </w:rPr>
      </w:pPr>
      <w:r w:rsidRPr="00B65962">
        <w:rPr>
          <w:color w:val="657B83"/>
        </w:rPr>
        <w:t xml:space="preserve">        </w:t>
      </w:r>
    </w:p>
    <w:p w14:paraId="26E7B232" w14:textId="77777777" w:rsidR="00B65962" w:rsidRPr="00B65962" w:rsidRDefault="00B65962" w:rsidP="00B65962">
      <w:pPr>
        <w:pStyle w:val="afff0"/>
        <w:rPr>
          <w:color w:val="657B83"/>
        </w:rPr>
      </w:pPr>
      <w:r w:rsidRPr="00B65962">
        <w:rPr>
          <w:color w:val="657B83"/>
        </w:rPr>
        <w:t xml:space="preserve">        </w:t>
      </w:r>
      <w:r w:rsidRPr="00B65962">
        <w:rPr>
          <w:i/>
          <w:iCs/>
          <w:color w:val="93A1A1"/>
        </w:rPr>
        <w:t xml:space="preserve"># </w:t>
      </w:r>
      <w:r w:rsidRPr="00B65962">
        <w:rPr>
          <w:i/>
          <w:iCs/>
          <w:color w:val="93A1A1"/>
        </w:rPr>
        <w:t>执行搜索</w:t>
      </w:r>
    </w:p>
    <w:p w14:paraId="21ABEC5A" w14:textId="77777777" w:rsidR="00B65962" w:rsidRPr="00B65962" w:rsidRDefault="00B65962" w:rsidP="00B65962">
      <w:pPr>
        <w:pStyle w:val="afff0"/>
        <w:rPr>
          <w:color w:val="657B83"/>
        </w:rPr>
      </w:pPr>
      <w:r w:rsidRPr="00B65962">
        <w:rPr>
          <w:color w:val="657B83"/>
        </w:rPr>
        <w:t xml:space="preserve">        </w:t>
      </w:r>
      <w:r w:rsidRPr="00B65962">
        <w:rPr>
          <w:color w:val="268BD2"/>
        </w:rPr>
        <w:t>res</w:t>
      </w:r>
      <w:r w:rsidRPr="00B65962">
        <w:rPr>
          <w:color w:val="657B83"/>
        </w:rPr>
        <w:t xml:space="preserve"> </w:t>
      </w:r>
      <w:r w:rsidRPr="00B65962">
        <w:t>=</w:t>
      </w:r>
      <w:r w:rsidRPr="00B65962">
        <w:rPr>
          <w:color w:val="657B83"/>
        </w:rPr>
        <w:t xml:space="preserve"> client.hybrid_search(</w:t>
      </w:r>
    </w:p>
    <w:p w14:paraId="5B96F769" w14:textId="77777777" w:rsidR="00B65962" w:rsidRPr="00B65962" w:rsidRDefault="00B65962" w:rsidP="00B65962">
      <w:pPr>
        <w:pStyle w:val="afff0"/>
        <w:rPr>
          <w:color w:val="657B83"/>
        </w:rPr>
      </w:pPr>
      <w:r w:rsidRPr="00B65962">
        <w:rPr>
          <w:color w:val="657B83"/>
        </w:rPr>
        <w:t>            collection_name</w:t>
      </w:r>
      <w:r w:rsidRPr="00B65962">
        <w:t>=</w:t>
      </w:r>
      <w:r w:rsidRPr="00B65962">
        <w:rPr>
          <w:color w:val="657B83"/>
        </w:rPr>
        <w:t>collection_name,</w:t>
      </w:r>
    </w:p>
    <w:p w14:paraId="499E5242" w14:textId="77777777" w:rsidR="00B65962" w:rsidRPr="00B65962" w:rsidRDefault="00B65962" w:rsidP="00B65962">
      <w:pPr>
        <w:pStyle w:val="afff0"/>
        <w:rPr>
          <w:color w:val="657B83"/>
        </w:rPr>
      </w:pPr>
      <w:r w:rsidRPr="00B65962">
        <w:rPr>
          <w:color w:val="657B83"/>
        </w:rPr>
        <w:t>            reqs</w:t>
      </w:r>
      <w:r w:rsidRPr="00B65962">
        <w:t>=</w:t>
      </w:r>
      <w:r w:rsidRPr="00B65962">
        <w:rPr>
          <w:color w:val="657B83"/>
        </w:rPr>
        <w:t>reqs,</w:t>
      </w:r>
    </w:p>
    <w:p w14:paraId="59C68305" w14:textId="77777777" w:rsidR="00B65962" w:rsidRPr="00B65962" w:rsidRDefault="00B65962" w:rsidP="00B65962">
      <w:pPr>
        <w:pStyle w:val="afff0"/>
        <w:rPr>
          <w:color w:val="657B83"/>
        </w:rPr>
      </w:pPr>
      <w:r w:rsidRPr="00B65962">
        <w:rPr>
          <w:color w:val="657B83"/>
        </w:rPr>
        <w:t>            ranker</w:t>
      </w:r>
      <w:r w:rsidRPr="00B65962">
        <w:t>=</w:t>
      </w:r>
      <w:r w:rsidRPr="00B65962">
        <w:rPr>
          <w:color w:val="268BD2"/>
        </w:rPr>
        <w:t>rerank</w:t>
      </w:r>
      <w:r w:rsidRPr="00B65962">
        <w:rPr>
          <w:color w:val="657B83"/>
        </w:rPr>
        <w:t>,</w:t>
      </w:r>
    </w:p>
    <w:p w14:paraId="2F9D36E0" w14:textId="77777777" w:rsidR="00B65962" w:rsidRPr="00B65962" w:rsidRDefault="00B65962" w:rsidP="00B65962">
      <w:pPr>
        <w:pStyle w:val="afff0"/>
        <w:rPr>
          <w:color w:val="657B83"/>
        </w:rPr>
      </w:pPr>
      <w:r w:rsidRPr="00B65962">
        <w:rPr>
          <w:color w:val="657B83"/>
        </w:rPr>
        <w:t>            limit</w:t>
      </w:r>
      <w:r w:rsidRPr="00B65962">
        <w:t>=</w:t>
      </w:r>
      <w:r w:rsidRPr="00B65962">
        <w:rPr>
          <w:color w:val="657B83"/>
        </w:rPr>
        <w:t>limit,</w:t>
      </w:r>
    </w:p>
    <w:p w14:paraId="3D4F03F8" w14:textId="77777777" w:rsidR="00B65962" w:rsidRPr="00B65962" w:rsidRDefault="00B65962" w:rsidP="00B65962">
      <w:pPr>
        <w:pStyle w:val="afff0"/>
        <w:rPr>
          <w:color w:val="657B83"/>
        </w:rPr>
      </w:pPr>
      <w:r w:rsidRPr="00B65962">
        <w:rPr>
          <w:color w:val="657B83"/>
        </w:rPr>
        <w:t>            output_fields</w:t>
      </w:r>
      <w:r w:rsidRPr="00B65962">
        <w:t>=</w:t>
      </w:r>
      <w:r w:rsidRPr="00B65962">
        <w:rPr>
          <w:color w:val="657B83"/>
        </w:rPr>
        <w:t>output_fields,</w:t>
      </w:r>
    </w:p>
    <w:p w14:paraId="1B581DB5" w14:textId="77777777" w:rsidR="00B65962" w:rsidRPr="00B65962" w:rsidRDefault="00B65962" w:rsidP="00B65962">
      <w:pPr>
        <w:pStyle w:val="afff0"/>
        <w:rPr>
          <w:color w:val="657B83"/>
        </w:rPr>
      </w:pPr>
      <w:r w:rsidRPr="00B65962">
        <w:rPr>
          <w:color w:val="657B83"/>
        </w:rPr>
        <w:t>            search_params</w:t>
      </w:r>
      <w:r w:rsidRPr="00B65962">
        <w:t>=</w:t>
      </w:r>
      <w:r w:rsidRPr="00B65962">
        <w:rPr>
          <w:color w:val="657B83"/>
        </w:rPr>
        <w:t>search_params</w:t>
      </w:r>
    </w:p>
    <w:p w14:paraId="1E786FB7" w14:textId="77777777" w:rsidR="00B65962" w:rsidRPr="00B65962" w:rsidRDefault="00B65962" w:rsidP="00B65962">
      <w:pPr>
        <w:pStyle w:val="afff0"/>
        <w:rPr>
          <w:color w:val="657B83"/>
        </w:rPr>
      </w:pPr>
      <w:r w:rsidRPr="00B65962">
        <w:rPr>
          <w:color w:val="657B83"/>
        </w:rPr>
        <w:t>        )</w:t>
      </w:r>
    </w:p>
    <w:p w14:paraId="0D62737C" w14:textId="77777777" w:rsidR="00B65962" w:rsidRPr="00B65962" w:rsidRDefault="00B65962" w:rsidP="00B65962">
      <w:pPr>
        <w:pStyle w:val="afff0"/>
        <w:rPr>
          <w:color w:val="657B83"/>
        </w:rPr>
      </w:pPr>
      <w:r w:rsidRPr="00B65962">
        <w:rPr>
          <w:color w:val="657B83"/>
        </w:rPr>
        <w:t xml:space="preserve">        </w:t>
      </w:r>
    </w:p>
    <w:p w14:paraId="14F511C6" w14:textId="77777777" w:rsidR="00B65962" w:rsidRPr="00B65962" w:rsidRDefault="00B65962" w:rsidP="00B65962">
      <w:pPr>
        <w:pStyle w:val="afff0"/>
        <w:rPr>
          <w:color w:val="657B83"/>
        </w:rPr>
      </w:pPr>
      <w:r w:rsidRPr="00B65962">
        <w:rPr>
          <w:color w:val="657B83"/>
        </w:rPr>
        <w:t xml:space="preserve">        </w:t>
      </w:r>
      <w:r w:rsidRPr="00B65962">
        <w:rPr>
          <w:color w:val="268BD2"/>
        </w:rPr>
        <w:t>print</w:t>
      </w:r>
      <w:r w:rsidRPr="00B65962">
        <w:rPr>
          <w:color w:val="657B83"/>
        </w:rPr>
        <w:t>(</w:t>
      </w:r>
      <w:r w:rsidRPr="00B65962">
        <w:rPr>
          <w:b/>
          <w:bCs/>
          <w:color w:val="586E75"/>
        </w:rPr>
        <w:t>f</w:t>
      </w:r>
      <w:r w:rsidRPr="00B65962">
        <w:rPr>
          <w:color w:val="2AA198"/>
        </w:rPr>
        <w:t>"Milvus</w:t>
      </w:r>
      <w:r w:rsidRPr="00B65962">
        <w:rPr>
          <w:color w:val="2AA198"/>
        </w:rPr>
        <w:t>混合搜索完成，找到</w:t>
      </w:r>
      <w:r w:rsidRPr="00B65962">
        <w:rPr>
          <w:color w:val="2AA198"/>
        </w:rPr>
        <w:t xml:space="preserve"> </w:t>
      </w:r>
      <w:r w:rsidRPr="00B65962">
        <w:rPr>
          <w:color w:val="CB4B16"/>
        </w:rPr>
        <w:t>{</w:t>
      </w:r>
      <w:r w:rsidRPr="00B65962">
        <w:rPr>
          <w:color w:val="268BD2"/>
        </w:rPr>
        <w:t>len</w:t>
      </w:r>
      <w:r w:rsidRPr="00B65962">
        <w:rPr>
          <w:color w:val="657B83"/>
        </w:rPr>
        <w:t>(</w:t>
      </w:r>
      <w:r w:rsidRPr="00B65962">
        <w:rPr>
          <w:color w:val="268BD2"/>
        </w:rPr>
        <w:t>res</w:t>
      </w:r>
      <w:r w:rsidRPr="00B65962">
        <w:rPr>
          <w:color w:val="657B83"/>
        </w:rPr>
        <w:t>[</w:t>
      </w:r>
      <w:r w:rsidRPr="00B65962">
        <w:rPr>
          <w:color w:val="D33682"/>
        </w:rPr>
        <w:t>0</w:t>
      </w:r>
      <w:r w:rsidRPr="00B65962">
        <w:rPr>
          <w:color w:val="657B83"/>
        </w:rPr>
        <w:t>])</w:t>
      </w:r>
      <w:r w:rsidRPr="00B65962">
        <w:rPr>
          <w:color w:val="CB4B16"/>
        </w:rPr>
        <w:t>}</w:t>
      </w:r>
      <w:r w:rsidRPr="00B65962">
        <w:rPr>
          <w:color w:val="2AA198"/>
        </w:rPr>
        <w:t xml:space="preserve"> </w:t>
      </w:r>
      <w:r w:rsidRPr="00B65962">
        <w:rPr>
          <w:color w:val="2AA198"/>
        </w:rPr>
        <w:t>个结果</w:t>
      </w:r>
      <w:r w:rsidRPr="00B65962">
        <w:rPr>
          <w:color w:val="2AA198"/>
        </w:rPr>
        <w:t>"</w:t>
      </w:r>
      <w:r w:rsidRPr="00B65962">
        <w:rPr>
          <w:color w:val="657B83"/>
        </w:rPr>
        <w:t>)</w:t>
      </w:r>
    </w:p>
    <w:p w14:paraId="18B79579" w14:textId="77777777" w:rsidR="00B65962" w:rsidRPr="00B65962" w:rsidRDefault="00B65962" w:rsidP="00B65962">
      <w:pPr>
        <w:pStyle w:val="afff0"/>
        <w:rPr>
          <w:color w:val="657B83"/>
        </w:rPr>
      </w:pPr>
      <w:r w:rsidRPr="00B65962">
        <w:rPr>
          <w:color w:val="657B83"/>
        </w:rPr>
        <w:t xml:space="preserve">        </w:t>
      </w:r>
      <w:r w:rsidRPr="00B65962">
        <w:t>return</w:t>
      </w:r>
      <w:r w:rsidRPr="00B65962">
        <w:rPr>
          <w:color w:val="657B83"/>
        </w:rPr>
        <w:t xml:space="preserve"> </w:t>
      </w:r>
      <w:r w:rsidRPr="00B65962">
        <w:rPr>
          <w:color w:val="268BD2"/>
        </w:rPr>
        <w:t>res</w:t>
      </w:r>
    </w:p>
    <w:p w14:paraId="55EE13CE" w14:textId="77777777" w:rsidR="00B65962" w:rsidRPr="00B65962" w:rsidRDefault="00B65962" w:rsidP="00B65962">
      <w:pPr>
        <w:pStyle w:val="afff0"/>
        <w:rPr>
          <w:color w:val="657B83"/>
        </w:rPr>
      </w:pPr>
      <w:r w:rsidRPr="00B65962">
        <w:rPr>
          <w:color w:val="657B83"/>
        </w:rPr>
        <w:t xml:space="preserve">    </w:t>
      </w:r>
      <w:r w:rsidRPr="00B65962">
        <w:t>except</w:t>
      </w:r>
      <w:r w:rsidRPr="00B65962">
        <w:rPr>
          <w:color w:val="657B83"/>
        </w:rPr>
        <w:t xml:space="preserve"> </w:t>
      </w:r>
      <w:r w:rsidRPr="00B65962">
        <w:t>Exception</w:t>
      </w:r>
      <w:r w:rsidRPr="00B65962">
        <w:rPr>
          <w:color w:val="657B83"/>
        </w:rPr>
        <w:t xml:space="preserve"> </w:t>
      </w:r>
      <w:r w:rsidRPr="00B65962">
        <w:t>as</w:t>
      </w:r>
      <w:r w:rsidRPr="00B65962">
        <w:rPr>
          <w:color w:val="657B83"/>
        </w:rPr>
        <w:t xml:space="preserve"> </w:t>
      </w:r>
      <w:r w:rsidRPr="00B65962">
        <w:rPr>
          <w:color w:val="268BD2"/>
        </w:rPr>
        <w:t>e</w:t>
      </w:r>
      <w:r w:rsidRPr="00B65962">
        <w:rPr>
          <w:color w:val="657B83"/>
        </w:rPr>
        <w:t>:</w:t>
      </w:r>
    </w:p>
    <w:p w14:paraId="297A9F4D" w14:textId="77777777" w:rsidR="00B65962" w:rsidRPr="00B65962" w:rsidRDefault="00B65962" w:rsidP="00B65962">
      <w:pPr>
        <w:pStyle w:val="afff0"/>
        <w:rPr>
          <w:color w:val="657B83"/>
        </w:rPr>
      </w:pPr>
      <w:r w:rsidRPr="00B65962">
        <w:rPr>
          <w:color w:val="657B83"/>
        </w:rPr>
        <w:t xml:space="preserve">        </w:t>
      </w:r>
      <w:r w:rsidRPr="00B65962">
        <w:rPr>
          <w:color w:val="268BD2"/>
        </w:rPr>
        <w:t>print</w:t>
      </w:r>
      <w:r w:rsidRPr="00B65962">
        <w:rPr>
          <w:color w:val="657B83"/>
        </w:rPr>
        <w:t>(</w:t>
      </w:r>
      <w:r w:rsidRPr="00B65962">
        <w:rPr>
          <w:b/>
          <w:bCs/>
          <w:color w:val="586E75"/>
        </w:rPr>
        <w:t>f</w:t>
      </w:r>
      <w:r w:rsidRPr="00B65962">
        <w:rPr>
          <w:color w:val="2AA198"/>
        </w:rPr>
        <w:t>"</w:t>
      </w:r>
      <w:r w:rsidRPr="00B65962">
        <w:rPr>
          <w:color w:val="2AA198"/>
        </w:rPr>
        <w:t>执行</w:t>
      </w:r>
      <w:r w:rsidRPr="00B65962">
        <w:rPr>
          <w:color w:val="2AA198"/>
        </w:rPr>
        <w:t>Milvus</w:t>
      </w:r>
      <w:r w:rsidRPr="00B65962">
        <w:rPr>
          <w:color w:val="2AA198"/>
        </w:rPr>
        <w:t>混合搜索时发生错误</w:t>
      </w:r>
      <w:r w:rsidRPr="00B65962">
        <w:rPr>
          <w:color w:val="2AA198"/>
        </w:rPr>
        <w:t xml:space="preserve">: </w:t>
      </w:r>
      <w:r w:rsidRPr="00B65962">
        <w:rPr>
          <w:color w:val="CB4B16"/>
        </w:rPr>
        <w:t>{</w:t>
      </w:r>
      <w:r w:rsidRPr="00B65962">
        <w:rPr>
          <w:color w:val="268BD2"/>
        </w:rPr>
        <w:t>e</w:t>
      </w:r>
      <w:r w:rsidRPr="00B65962">
        <w:rPr>
          <w:color w:val="CB4B16"/>
        </w:rPr>
        <w:t>}</w:t>
      </w:r>
      <w:r w:rsidRPr="00B65962">
        <w:rPr>
          <w:color w:val="2AA198"/>
        </w:rPr>
        <w:t>"</w:t>
      </w:r>
      <w:r w:rsidRPr="00B65962">
        <w:rPr>
          <w:color w:val="657B83"/>
        </w:rPr>
        <w:t>)</w:t>
      </w:r>
    </w:p>
    <w:p w14:paraId="603E222A" w14:textId="77777777" w:rsidR="00B65962" w:rsidRPr="00B65962" w:rsidRDefault="00B65962" w:rsidP="00B65962">
      <w:pPr>
        <w:pStyle w:val="afff0"/>
        <w:rPr>
          <w:color w:val="657B83"/>
        </w:rPr>
      </w:pPr>
      <w:r w:rsidRPr="00B65962">
        <w:rPr>
          <w:color w:val="657B83"/>
        </w:rPr>
        <w:t xml:space="preserve">        </w:t>
      </w:r>
      <w:r w:rsidRPr="00B65962">
        <w:t>return</w:t>
      </w:r>
      <w:r w:rsidRPr="00B65962">
        <w:rPr>
          <w:color w:val="657B83"/>
        </w:rPr>
        <w:t xml:space="preserve"> </w:t>
      </w:r>
      <w:r w:rsidRPr="00B65962">
        <w:rPr>
          <w:color w:val="B58900"/>
        </w:rPr>
        <w:t>None</w:t>
      </w:r>
    </w:p>
    <w:p w14:paraId="78A1B491" w14:textId="388F3923" w:rsidR="00B65962" w:rsidRDefault="00BD7C23" w:rsidP="00BD7C23">
      <w:pPr>
        <w:pStyle w:val="a3"/>
      </w:pPr>
      <w:r>
        <w:rPr>
          <w:rFonts w:hint="eastAsia"/>
        </w:rPr>
        <w:t>.env</w:t>
      </w:r>
    </w:p>
    <w:p w14:paraId="14CC898D" w14:textId="77777777" w:rsidR="00BD7C23" w:rsidRPr="00BD7C23" w:rsidRDefault="00BD7C23" w:rsidP="00BD7C23">
      <w:pPr>
        <w:pStyle w:val="afff0"/>
        <w:rPr>
          <w:color w:val="657B83"/>
        </w:rPr>
      </w:pPr>
      <w:r w:rsidRPr="00BD7C23">
        <w:t xml:space="preserve"># Milvus </w:t>
      </w:r>
      <w:r w:rsidRPr="00BD7C23">
        <w:t>配置</w:t>
      </w:r>
    </w:p>
    <w:p w14:paraId="05C5B1D4" w14:textId="77777777" w:rsidR="00BD7C23" w:rsidRPr="00BD7C23" w:rsidRDefault="00BD7C23" w:rsidP="00BD7C23">
      <w:pPr>
        <w:pStyle w:val="afff0"/>
        <w:rPr>
          <w:color w:val="657B83"/>
        </w:rPr>
      </w:pPr>
      <w:r w:rsidRPr="00BD7C23">
        <w:rPr>
          <w:color w:val="859900"/>
        </w:rPr>
        <w:t>MILVUS_URL</w:t>
      </w:r>
      <w:r w:rsidRPr="00BD7C23">
        <w:rPr>
          <w:color w:val="657B83"/>
        </w:rPr>
        <w:t>=http://192.168.11.104:19530</w:t>
      </w:r>
    </w:p>
    <w:p w14:paraId="0C43D00F" w14:textId="77777777" w:rsidR="00BD7C23" w:rsidRPr="00BD7C23" w:rsidRDefault="00BD7C23" w:rsidP="00BD7C23">
      <w:pPr>
        <w:pStyle w:val="afff0"/>
        <w:rPr>
          <w:color w:val="657B83"/>
        </w:rPr>
      </w:pPr>
      <w:r w:rsidRPr="00BD7C23">
        <w:rPr>
          <w:color w:val="859900"/>
        </w:rPr>
        <w:t>CHUNKS_COLLECTION</w:t>
      </w:r>
      <w:r w:rsidRPr="00BD7C23">
        <w:rPr>
          <w:color w:val="657B83"/>
        </w:rPr>
        <w:t>=kb_chunks</w:t>
      </w:r>
    </w:p>
    <w:p w14:paraId="20919236" w14:textId="77777777" w:rsidR="00BD7C23" w:rsidRPr="00BD7C23" w:rsidRDefault="00BD7C23" w:rsidP="00BD7C23">
      <w:pPr>
        <w:pStyle w:val="afff0"/>
        <w:rPr>
          <w:color w:val="657B83"/>
        </w:rPr>
      </w:pPr>
      <w:r w:rsidRPr="00BD7C23">
        <w:rPr>
          <w:color w:val="859900"/>
        </w:rPr>
        <w:t>ENTITY_NAME_COLLECTION</w:t>
      </w:r>
      <w:r w:rsidRPr="00BD7C23">
        <w:rPr>
          <w:color w:val="657B83"/>
        </w:rPr>
        <w:t>=kb_graph_entity_names</w:t>
      </w:r>
    </w:p>
    <w:p w14:paraId="0BA2F564" w14:textId="77777777" w:rsidR="00BD7C23" w:rsidRPr="00BD7C23" w:rsidRDefault="00BD7C23" w:rsidP="00BD7C23">
      <w:pPr>
        <w:pStyle w:val="afff0"/>
        <w:rPr>
          <w:color w:val="657B83"/>
        </w:rPr>
      </w:pPr>
      <w:r w:rsidRPr="00BD7C23">
        <w:rPr>
          <w:color w:val="859900"/>
        </w:rPr>
        <w:t>ITEM_NAME_COLLECTION</w:t>
      </w:r>
      <w:r w:rsidRPr="00BD7C23">
        <w:rPr>
          <w:color w:val="657B83"/>
        </w:rPr>
        <w:t>=kb_item_names</w:t>
      </w:r>
    </w:p>
    <w:p w14:paraId="32A5171F" w14:textId="77777777" w:rsidR="00BD7C23" w:rsidRPr="00BD7C23" w:rsidRDefault="00BD7C23" w:rsidP="00BD7C23">
      <w:pPr>
        <w:pStyle w:val="afb"/>
      </w:pPr>
    </w:p>
    <w:p w14:paraId="018AA35A" w14:textId="481208FC" w:rsidR="00B65962" w:rsidRDefault="00667971" w:rsidP="00667971">
      <w:pPr>
        <w:pStyle w:val="a1"/>
      </w:pPr>
      <w:r>
        <w:rPr>
          <w:rFonts w:hint="eastAsia"/>
        </w:rPr>
        <w:t>节点代码实现</w:t>
      </w:r>
    </w:p>
    <w:p w14:paraId="6F51D4B6" w14:textId="25BD306D" w:rsidR="00667971" w:rsidRDefault="00AE4305" w:rsidP="00AE4305">
      <w:pPr>
        <w:pStyle w:val="a3"/>
      </w:pPr>
      <w:r w:rsidRPr="00AE4305">
        <w:t>node_item_name_confirm</w:t>
      </w:r>
    </w:p>
    <w:p w14:paraId="3F7BA09C" w14:textId="77777777" w:rsidR="00667971" w:rsidRPr="00667971" w:rsidRDefault="00667971" w:rsidP="00667971">
      <w:pPr>
        <w:pStyle w:val="afff0"/>
      </w:pPr>
    </w:p>
    <w:p w14:paraId="22934DF3" w14:textId="74D5D876" w:rsidR="00805280" w:rsidRDefault="00805280" w:rsidP="00805280">
      <w:pPr>
        <w:pStyle w:val="afff0"/>
        <w:rPr>
          <w:kern w:val="0"/>
        </w:rPr>
      </w:pPr>
      <w:r>
        <w:br/>
      </w:r>
      <w:r>
        <w:rPr>
          <w:color w:val="CF8E6D"/>
        </w:rPr>
        <w:t xml:space="preserve">import </w:t>
      </w:r>
      <w:r>
        <w:t>sys</w:t>
      </w:r>
      <w:r>
        <w:br/>
      </w:r>
      <w:r>
        <w:rPr>
          <w:color w:val="CF8E6D"/>
        </w:rPr>
        <w:t xml:space="preserve">from </w:t>
      </w:r>
      <w:r>
        <w:t xml:space="preserve">kb.utils.task_utils </w:t>
      </w:r>
      <w:r>
        <w:rPr>
          <w:color w:val="CF8E6D"/>
        </w:rPr>
        <w:t xml:space="preserve">import </w:t>
      </w:r>
      <w:r>
        <w:t>add_running_task,add_done_task</w:t>
      </w:r>
      <w:r>
        <w:br/>
      </w:r>
      <w:r>
        <w:rPr>
          <w:color w:val="CF8E6D"/>
        </w:rPr>
        <w:t xml:space="preserve">from </w:t>
      </w:r>
      <w:r>
        <w:t xml:space="preserve">kb.utils.mongo_history_utils </w:t>
      </w:r>
      <w:r>
        <w:rPr>
          <w:color w:val="CF8E6D"/>
        </w:rPr>
        <w:t xml:space="preserve">import  </w:t>
      </w:r>
      <w:r>
        <w:t>*</w:t>
      </w:r>
      <w:r>
        <w:br/>
      </w:r>
      <w:r>
        <w:rPr>
          <w:color w:val="CF8E6D"/>
        </w:rPr>
        <w:t xml:space="preserve">import </w:t>
      </w:r>
      <w:r>
        <w:t>os</w:t>
      </w:r>
      <w:r>
        <w:br/>
      </w:r>
      <w:r>
        <w:rPr>
          <w:color w:val="CF8E6D"/>
        </w:rPr>
        <w:t xml:space="preserve">import </w:t>
      </w:r>
      <w:r>
        <w:t>json</w:t>
      </w:r>
      <w:r>
        <w:br/>
      </w:r>
      <w:r>
        <w:rPr>
          <w:color w:val="CF8E6D"/>
        </w:rPr>
        <w:t xml:space="preserve">import </w:t>
      </w:r>
      <w:r>
        <w:t>logging</w:t>
      </w:r>
      <w:r>
        <w:br/>
      </w:r>
      <w:r>
        <w:rPr>
          <w:color w:val="CF8E6D"/>
        </w:rPr>
        <w:t xml:space="preserve">import </w:t>
      </w:r>
      <w:r>
        <w:t>sys</w:t>
      </w:r>
      <w:r>
        <w:br/>
      </w:r>
      <w:r>
        <w:rPr>
          <w:color w:val="CF8E6D"/>
        </w:rPr>
        <w:t xml:space="preserve">from </w:t>
      </w:r>
      <w:r>
        <w:t xml:space="preserve">typing </w:t>
      </w:r>
      <w:r>
        <w:rPr>
          <w:color w:val="CF8E6D"/>
        </w:rPr>
        <w:t xml:space="preserve">import </w:t>
      </w:r>
      <w:r>
        <w:t>List, Dict</w:t>
      </w:r>
      <w:r>
        <w:br/>
      </w:r>
      <w:r>
        <w:br/>
      </w:r>
      <w:r>
        <w:rPr>
          <w:color w:val="CF8E6D"/>
        </w:rPr>
        <w:t xml:space="preserve">from </w:t>
      </w:r>
      <w:r>
        <w:t xml:space="preserve">kb.utils.mongo_history_utils </w:t>
      </w:r>
      <w:r>
        <w:rPr>
          <w:color w:val="CF8E6D"/>
        </w:rPr>
        <w:t xml:space="preserve">import </w:t>
      </w:r>
      <w:r>
        <w:t>get_recent_messages, update_message_item_names</w:t>
      </w:r>
      <w:r>
        <w:br/>
      </w:r>
      <w:r>
        <w:rPr>
          <w:color w:val="CF8E6D"/>
        </w:rPr>
        <w:t xml:space="preserve">from </w:t>
      </w:r>
      <w:r>
        <w:t xml:space="preserve">kb.utils.llm_utils </w:t>
      </w:r>
      <w:r>
        <w:rPr>
          <w:color w:val="CF8E6D"/>
        </w:rPr>
        <w:t xml:space="preserve">import </w:t>
      </w:r>
      <w:r>
        <w:t>get_llm_client</w:t>
      </w:r>
      <w:r>
        <w:br/>
      </w:r>
      <w:r>
        <w:rPr>
          <w:color w:val="CF8E6D"/>
        </w:rPr>
        <w:t xml:space="preserve">from </w:t>
      </w:r>
      <w:r>
        <w:t xml:space="preserve">kb.utils.embedding_utils </w:t>
      </w:r>
      <w:r>
        <w:rPr>
          <w:color w:val="CF8E6D"/>
        </w:rPr>
        <w:t xml:space="preserve">import </w:t>
      </w:r>
      <w:r>
        <w:t>generate_embeddings</w:t>
      </w:r>
      <w:r>
        <w:br/>
      </w:r>
      <w:r>
        <w:rPr>
          <w:color w:val="CF8E6D"/>
        </w:rPr>
        <w:t xml:space="preserve">from </w:t>
      </w:r>
      <w:r>
        <w:t xml:space="preserve">kb.utils.task_utils </w:t>
      </w:r>
      <w:r>
        <w:rPr>
          <w:color w:val="CF8E6D"/>
        </w:rPr>
        <w:t xml:space="preserve">import </w:t>
      </w:r>
      <w:r>
        <w:t>add_running_task</w:t>
      </w:r>
      <w:r>
        <w:br/>
      </w:r>
      <w:r>
        <w:rPr>
          <w:color w:val="CF8E6D"/>
        </w:rPr>
        <w:t xml:space="preserve">from </w:t>
      </w:r>
      <w:r>
        <w:t xml:space="preserve">kb.utils.milvus_utils </w:t>
      </w:r>
      <w:r>
        <w:rPr>
          <w:color w:val="CF8E6D"/>
        </w:rPr>
        <w:t xml:space="preserve">import </w:t>
      </w:r>
      <w:r>
        <w:t>get_milvus_client, create_hybrid_search_requests, hybrid_search</w:t>
      </w:r>
      <w:r>
        <w:br/>
      </w:r>
      <w:r>
        <w:rPr>
          <w:color w:val="CF8E6D"/>
        </w:rPr>
        <w:t xml:space="preserve">from </w:t>
      </w:r>
      <w:r>
        <w:t xml:space="preserve">langchain_core.messages </w:t>
      </w:r>
      <w:r>
        <w:rPr>
          <w:color w:val="CF8E6D"/>
        </w:rPr>
        <w:t xml:space="preserve">import </w:t>
      </w:r>
      <w:r>
        <w:t>SystemMessage, HumanMessage</w:t>
      </w:r>
      <w:r>
        <w:br/>
      </w:r>
      <w:r>
        <w:br/>
        <w:t xml:space="preserve"> </w:t>
      </w:r>
      <w:r>
        <w:br/>
      </w:r>
      <w:r>
        <w:br/>
      </w:r>
      <w:r>
        <w:br/>
      </w:r>
      <w:r>
        <w:br/>
      </w:r>
      <w:r>
        <w:rPr>
          <w:color w:val="CF8E6D"/>
        </w:rPr>
        <w:lastRenderedPageBreak/>
        <w:t xml:space="preserve">def </w:t>
      </w:r>
      <w:r>
        <w:rPr>
          <w:color w:val="56A8F5"/>
        </w:rPr>
        <w:t>step_3_extract_info</w:t>
      </w:r>
      <w:r>
        <w:t xml:space="preserve">(query: </w:t>
      </w:r>
      <w:r>
        <w:rPr>
          <w:color w:val="8888C6"/>
        </w:rPr>
        <w:t>str</w:t>
      </w:r>
      <w:r>
        <w:t>, history: List[Dict]) -&gt; Dict:</w:t>
      </w:r>
      <w:r>
        <w:br/>
        <w:t xml:space="preserve">    </w:t>
      </w:r>
      <w:r>
        <w:rPr>
          <w:i/>
          <w:iCs/>
          <w:color w:val="5F826B"/>
        </w:rPr>
        <w:t>"""</w:t>
      </w:r>
      <w:r>
        <w:rPr>
          <w:i/>
          <w:iCs/>
          <w:color w:val="5F826B"/>
        </w:rPr>
        <w:br/>
        <w:t xml:space="preserve">    3 </w:t>
      </w:r>
      <w:r>
        <w:rPr>
          <w:i/>
          <w:iCs/>
          <w:color w:val="5F826B"/>
        </w:rPr>
        <w:t>利用</w:t>
      </w:r>
      <w:r>
        <w:rPr>
          <w:i/>
          <w:iCs/>
          <w:color w:val="5F826B"/>
        </w:rPr>
        <w:t xml:space="preserve">llm </w:t>
      </w:r>
      <w:r>
        <w:rPr>
          <w:i/>
          <w:iCs/>
          <w:color w:val="5F826B"/>
        </w:rPr>
        <w:t>从当前问题以及历史会话中提取出主要询问的商品名称</w:t>
      </w:r>
      <w:r>
        <w:rPr>
          <w:i/>
          <w:iCs/>
          <w:color w:val="5F826B"/>
        </w:rPr>
        <w:t>item_names</w:t>
      </w:r>
      <w:r>
        <w:rPr>
          <w:i/>
          <w:iCs/>
          <w:color w:val="5F826B"/>
        </w:rPr>
        <w:t>，可以是多个</w:t>
      </w:r>
      <w:r>
        <w:rPr>
          <w:i/>
          <w:iCs/>
          <w:color w:val="5F826B"/>
        </w:rPr>
        <w:t>,</w:t>
      </w:r>
      <w:r>
        <w:rPr>
          <w:i/>
          <w:iCs/>
          <w:color w:val="5F826B"/>
        </w:rPr>
        <w:t>为</w:t>
      </w:r>
      <w:r>
        <w:rPr>
          <w:i/>
          <w:iCs/>
          <w:color w:val="5F826B"/>
        </w:rPr>
        <w:t>json</w:t>
      </w:r>
      <w:r>
        <w:rPr>
          <w:i/>
          <w:iCs/>
          <w:color w:val="5F826B"/>
        </w:rPr>
        <w:t>列表形式</w:t>
      </w:r>
      <w:r>
        <w:rPr>
          <w:i/>
          <w:iCs/>
          <w:color w:val="5F826B"/>
        </w:rPr>
        <w:br/>
        <w:t xml:space="preserve">      </w:t>
      </w:r>
      <w:r>
        <w:rPr>
          <w:i/>
          <w:iCs/>
          <w:color w:val="5F826B"/>
        </w:rPr>
        <w:t>如果不够明确，则返回空列表</w:t>
      </w:r>
      <w:r>
        <w:rPr>
          <w:i/>
          <w:iCs/>
          <w:color w:val="5F826B"/>
        </w:rPr>
        <w:t xml:space="preserve"> </w:t>
      </w:r>
      <w:r>
        <w:rPr>
          <w:i/>
          <w:iCs/>
          <w:color w:val="5F826B"/>
        </w:rPr>
        <w:t>并且根据重新改写问题。</w:t>
      </w:r>
      <w:r>
        <w:rPr>
          <w:i/>
          <w:iCs/>
          <w:color w:val="5F826B"/>
        </w:rPr>
        <w:t xml:space="preserve"> </w:t>
      </w:r>
      <w:r>
        <w:rPr>
          <w:i/>
          <w:iCs/>
          <w:color w:val="5F826B"/>
        </w:rPr>
        <w:br/>
        <w:t xml:space="preserve">      </w:t>
      </w:r>
      <w:r>
        <w:rPr>
          <w:i/>
          <w:iCs/>
          <w:color w:val="5F826B"/>
        </w:rPr>
        <w:t>返回结构为</w:t>
      </w:r>
      <w:r>
        <w:rPr>
          <w:i/>
          <w:iCs/>
          <w:color w:val="5F826B"/>
        </w:rPr>
        <w:t xml:space="preserve"> {"item_names": [], "rewritten_query": ""} .</w:t>
      </w:r>
      <w:r>
        <w:rPr>
          <w:i/>
          <w:iCs/>
          <w:color w:val="5F826B"/>
        </w:rPr>
        <w:br/>
        <w:t xml:space="preserve">    """</w:t>
      </w:r>
      <w:r>
        <w:rPr>
          <w:i/>
          <w:iCs/>
          <w:color w:val="5F826B"/>
        </w:rPr>
        <w:br/>
        <w:t xml:space="preserve">    </w:t>
      </w:r>
      <w:r>
        <w:t>client = get_llm_client(os.getenv(</w:t>
      </w:r>
      <w:r>
        <w:rPr>
          <w:color w:val="6AAB73"/>
        </w:rPr>
        <w:t>"ITEM_MODEL"</w:t>
      </w:r>
      <w:r>
        <w:t xml:space="preserve">), </w:t>
      </w:r>
      <w:r>
        <w:rPr>
          <w:color w:val="AA4926"/>
        </w:rPr>
        <w:t>json_mode</w:t>
      </w:r>
      <w:r>
        <w:t>=</w:t>
      </w:r>
      <w:r>
        <w:rPr>
          <w:color w:val="CF8E6D"/>
        </w:rPr>
        <w:t>True</w:t>
      </w:r>
      <w:r>
        <w:t>)</w:t>
      </w:r>
      <w:r>
        <w:br/>
        <w:t xml:space="preserve">    </w:t>
      </w:r>
      <w:r>
        <w:br/>
        <w:t xml:space="preserve">    </w:t>
      </w:r>
      <w:r>
        <w:rPr>
          <w:color w:val="9F86EA"/>
        </w:rPr>
        <w:t xml:space="preserve"># </w:t>
      </w:r>
      <w:r>
        <w:rPr>
          <w:color w:val="9F86EA"/>
        </w:rPr>
        <w:t>构造历史对话文本</w:t>
      </w:r>
      <w:r>
        <w:rPr>
          <w:color w:val="9F86EA"/>
        </w:rPr>
        <w:br/>
        <w:t xml:space="preserve">    </w:t>
      </w:r>
      <w:r>
        <w:t xml:space="preserve">history_text = </w:t>
      </w:r>
      <w:r>
        <w:rPr>
          <w:color w:val="6AAB73"/>
        </w:rPr>
        <w:t>""</w:t>
      </w:r>
      <w:r>
        <w:rPr>
          <w:color w:val="6AAB73"/>
        </w:rPr>
        <w:br/>
        <w:t xml:space="preserve">    </w:t>
      </w:r>
      <w:r>
        <w:rPr>
          <w:color w:val="CF8E6D"/>
        </w:rPr>
        <w:t xml:space="preserve">for </w:t>
      </w:r>
      <w:r>
        <w:t xml:space="preserve">msg </w:t>
      </w:r>
      <w:r>
        <w:rPr>
          <w:color w:val="CF8E6D"/>
        </w:rPr>
        <w:t xml:space="preserve">in </w:t>
      </w:r>
      <w:r>
        <w:t>history:</w:t>
      </w:r>
      <w:r>
        <w:br/>
        <w:t xml:space="preserve">        role = msg.get(</w:t>
      </w:r>
      <w:r>
        <w:rPr>
          <w:color w:val="6AAB73"/>
        </w:rPr>
        <w:t>"role"</w:t>
      </w:r>
      <w:r>
        <w:t xml:space="preserve">, </w:t>
      </w:r>
      <w:r>
        <w:rPr>
          <w:color w:val="6AAB73"/>
        </w:rPr>
        <w:t>"unknown"</w:t>
      </w:r>
      <w:r>
        <w:t>)</w:t>
      </w:r>
      <w:r>
        <w:br/>
        <w:t xml:space="preserve">        content = msg.get(</w:t>
      </w:r>
      <w:r>
        <w:rPr>
          <w:color w:val="6AAB73"/>
        </w:rPr>
        <w:t>"text"</w:t>
      </w:r>
      <w:r>
        <w:t xml:space="preserve">, </w:t>
      </w:r>
      <w:r>
        <w:rPr>
          <w:color w:val="6AAB73"/>
        </w:rPr>
        <w:t>""</w:t>
      </w:r>
      <w:r>
        <w:t>)</w:t>
      </w:r>
      <w:r>
        <w:br/>
        <w:t xml:space="preserve">        history_text += </w:t>
      </w:r>
      <w:r>
        <w:rPr>
          <w:color w:val="6AAB73"/>
        </w:rPr>
        <w:t>f"</w:t>
      </w:r>
      <w:r>
        <w:rPr>
          <w:color w:val="CF8E6D"/>
        </w:rPr>
        <w:t>{</w:t>
      </w:r>
      <w:r>
        <w:t>role</w:t>
      </w:r>
      <w:r>
        <w:rPr>
          <w:color w:val="CF8E6D"/>
        </w:rPr>
        <w:t>}</w:t>
      </w:r>
      <w:r>
        <w:rPr>
          <w:color w:val="6AAB73"/>
        </w:rPr>
        <w:t xml:space="preserve">: </w:t>
      </w:r>
      <w:r>
        <w:rPr>
          <w:color w:val="CF8E6D"/>
        </w:rPr>
        <w:t>{</w:t>
      </w:r>
      <w:r>
        <w:t>content</w:t>
      </w:r>
      <w:r>
        <w:rPr>
          <w:color w:val="CF8E6D"/>
        </w:rPr>
        <w:t>}\n</w:t>
      </w:r>
      <w:r>
        <w:rPr>
          <w:color w:val="6AAB73"/>
        </w:rPr>
        <w:t>"</w:t>
      </w:r>
      <w:r>
        <w:rPr>
          <w:color w:val="6AAB73"/>
        </w:rPr>
        <w:br/>
        <w:t xml:space="preserve">    </w:t>
      </w:r>
      <w:r>
        <w:rPr>
          <w:color w:val="6AAB73"/>
        </w:rPr>
        <w:br/>
        <w:t xml:space="preserve">    </w:t>
      </w:r>
      <w:r>
        <w:t xml:space="preserve">prompt = </w:t>
      </w:r>
      <w:r>
        <w:rPr>
          <w:color w:val="6AAB73"/>
        </w:rPr>
        <w:t>f"""</w:t>
      </w:r>
      <w:r>
        <w:rPr>
          <w:color w:val="6AAB73"/>
        </w:rPr>
        <w:br/>
        <w:t xml:space="preserve">    </w:t>
      </w:r>
      <w:r>
        <w:rPr>
          <w:color w:val="6AAB73"/>
        </w:rPr>
        <w:t>历史会话：</w:t>
      </w:r>
      <w:r>
        <w:rPr>
          <w:color w:val="6AAB73"/>
        </w:rPr>
        <w:br/>
        <w:t xml:space="preserve">    </w:t>
      </w:r>
      <w:r>
        <w:rPr>
          <w:color w:val="CF8E6D"/>
        </w:rPr>
        <w:t>{</w:t>
      </w:r>
      <w:r>
        <w:t>history_text</w:t>
      </w:r>
      <w:r>
        <w:rPr>
          <w:color w:val="CF8E6D"/>
        </w:rPr>
        <w:t>}</w:t>
      </w:r>
      <w:r>
        <w:rPr>
          <w:color w:val="CF8E6D"/>
        </w:rPr>
        <w:br/>
        <w:t xml:space="preserve">    </w:t>
      </w:r>
      <w:r>
        <w:rPr>
          <w:color w:val="CF8E6D"/>
        </w:rPr>
        <w:br/>
        <w:t xml:space="preserve">    </w:t>
      </w:r>
      <w:r>
        <w:rPr>
          <w:color w:val="6AAB73"/>
        </w:rPr>
        <w:t>当前用户问题：</w:t>
      </w:r>
      <w:r>
        <w:rPr>
          <w:color w:val="CF8E6D"/>
        </w:rPr>
        <w:t>{</w:t>
      </w:r>
      <w:r>
        <w:t>query</w:t>
      </w:r>
      <w:r>
        <w:rPr>
          <w:color w:val="CF8E6D"/>
        </w:rPr>
        <w:t>}</w:t>
      </w:r>
      <w:r>
        <w:rPr>
          <w:color w:val="CF8E6D"/>
        </w:rPr>
        <w:br/>
        <w:t xml:space="preserve">    </w:t>
      </w:r>
      <w:r>
        <w:rPr>
          <w:color w:val="CF8E6D"/>
        </w:rPr>
        <w:br/>
        <w:t xml:space="preserve">    </w:t>
      </w:r>
      <w:r>
        <w:rPr>
          <w:color w:val="6AAB73"/>
        </w:rPr>
        <w:t>请根据历史会话和当前问题，提取用户正在询问的商品名称（</w:t>
      </w:r>
      <w:r>
        <w:rPr>
          <w:color w:val="6AAB73"/>
        </w:rPr>
        <w:t>item_names</w:t>
      </w:r>
      <w:r>
        <w:rPr>
          <w:color w:val="6AAB73"/>
        </w:rPr>
        <w:t>）。</w:t>
      </w:r>
      <w:r>
        <w:rPr>
          <w:color w:val="6AAB73"/>
        </w:rPr>
        <w:br/>
        <w:t xml:space="preserve">    1. </w:t>
      </w:r>
      <w:r>
        <w:rPr>
          <w:color w:val="6AAB73"/>
        </w:rPr>
        <w:t>如果用户明确提到了商品名称，请提取出来。可能有一个或多个，但不能重复。</w:t>
      </w:r>
      <w:r>
        <w:rPr>
          <w:color w:val="6AAB73"/>
        </w:rPr>
        <w:br/>
        <w:t xml:space="preserve">    2. </w:t>
      </w:r>
      <w:r>
        <w:rPr>
          <w:color w:val="6AAB73"/>
        </w:rPr>
        <w:t>如果用户使用了代词（如</w:t>
      </w:r>
      <w:r>
        <w:rPr>
          <w:color w:val="6AAB73"/>
        </w:rPr>
        <w:t>"</w:t>
      </w:r>
      <w:r>
        <w:rPr>
          <w:color w:val="6AAB73"/>
        </w:rPr>
        <w:t>这个</w:t>
      </w:r>
      <w:r>
        <w:rPr>
          <w:color w:val="6AAB73"/>
        </w:rPr>
        <w:t>"</w:t>
      </w:r>
      <w:r>
        <w:rPr>
          <w:color w:val="6AAB73"/>
        </w:rPr>
        <w:t>、</w:t>
      </w:r>
      <w:r>
        <w:rPr>
          <w:color w:val="6AAB73"/>
        </w:rPr>
        <w:t>"</w:t>
      </w:r>
      <w:r>
        <w:rPr>
          <w:color w:val="6AAB73"/>
        </w:rPr>
        <w:t>它</w:t>
      </w:r>
      <w:r>
        <w:rPr>
          <w:color w:val="6AAB73"/>
        </w:rPr>
        <w:t>"</w:t>
      </w:r>
      <w:r>
        <w:rPr>
          <w:color w:val="6AAB73"/>
        </w:rPr>
        <w:t>），请结合历史会话指代消解，确定商品名称。</w:t>
      </w:r>
      <w:r>
        <w:rPr>
          <w:color w:val="6AAB73"/>
        </w:rPr>
        <w:br/>
        <w:t xml:space="preserve">    3. </w:t>
      </w:r>
      <w:r>
        <w:rPr>
          <w:color w:val="6AAB73"/>
        </w:rPr>
        <w:t>如果无法确定商品名称，</w:t>
      </w:r>
      <w:r>
        <w:rPr>
          <w:color w:val="6AAB73"/>
        </w:rPr>
        <w:t xml:space="preserve">item_names </w:t>
      </w:r>
      <w:r>
        <w:rPr>
          <w:color w:val="6AAB73"/>
        </w:rPr>
        <w:t>返回空列表。</w:t>
      </w:r>
      <w:r>
        <w:rPr>
          <w:color w:val="6AAB73"/>
        </w:rPr>
        <w:br/>
        <w:t xml:space="preserve">    4. </w:t>
      </w:r>
      <w:r>
        <w:rPr>
          <w:color w:val="6AAB73"/>
        </w:rPr>
        <w:t>请重新改写用户的问题（</w:t>
      </w:r>
      <w:r>
        <w:rPr>
          <w:color w:val="6AAB73"/>
        </w:rPr>
        <w:t>rewritten_query</w:t>
      </w:r>
      <w:r>
        <w:rPr>
          <w:color w:val="6AAB73"/>
        </w:rPr>
        <w:t>），使其成为包含商品名称的独立完整问题。</w:t>
      </w:r>
      <w:r>
        <w:rPr>
          <w:color w:val="6AAB73"/>
        </w:rPr>
        <w:br/>
        <w:t xml:space="preserve">    </w:t>
      </w:r>
      <w:r>
        <w:rPr>
          <w:color w:val="6AAB73"/>
        </w:rPr>
        <w:br/>
        <w:t xml:space="preserve">    </w:t>
      </w:r>
      <w:r>
        <w:rPr>
          <w:color w:val="6AAB73"/>
        </w:rPr>
        <w:t>请直接返回</w:t>
      </w:r>
      <w:r>
        <w:rPr>
          <w:color w:val="6AAB73"/>
        </w:rPr>
        <w:t>JSON</w:t>
      </w:r>
      <w:r>
        <w:rPr>
          <w:color w:val="6AAB73"/>
        </w:rPr>
        <w:t>格式结果，格式如下：</w:t>
      </w:r>
      <w:r>
        <w:rPr>
          <w:color w:val="6AAB73"/>
        </w:rPr>
        <w:br/>
        <w:t xml:space="preserve">    </w:t>
      </w:r>
      <w:r>
        <w:rPr>
          <w:color w:val="CF8E6D"/>
        </w:rPr>
        <w:t>{{</w:t>
      </w:r>
      <w:r>
        <w:rPr>
          <w:color w:val="CF8E6D"/>
        </w:rPr>
        <w:br/>
        <w:t xml:space="preserve">        </w:t>
      </w:r>
      <w:r>
        <w:rPr>
          <w:color w:val="6AAB73"/>
        </w:rPr>
        <w:t>"item_names": ["</w:t>
      </w:r>
      <w:r>
        <w:rPr>
          <w:color w:val="6AAB73"/>
        </w:rPr>
        <w:t>商品</w:t>
      </w:r>
      <w:r>
        <w:rPr>
          <w:color w:val="6AAB73"/>
        </w:rPr>
        <w:t>A", "</w:t>
      </w:r>
      <w:r>
        <w:rPr>
          <w:color w:val="6AAB73"/>
        </w:rPr>
        <w:t>商品</w:t>
      </w:r>
      <w:r>
        <w:rPr>
          <w:color w:val="6AAB73"/>
        </w:rPr>
        <w:t>B"],</w:t>
      </w:r>
      <w:r>
        <w:rPr>
          <w:color w:val="6AAB73"/>
        </w:rPr>
        <w:br/>
        <w:t xml:space="preserve">        "rewritten_query": "</w:t>
      </w:r>
      <w:r>
        <w:rPr>
          <w:color w:val="6AAB73"/>
        </w:rPr>
        <w:t>关于商品</w:t>
      </w:r>
      <w:r>
        <w:rPr>
          <w:color w:val="6AAB73"/>
        </w:rPr>
        <w:t>A</w:t>
      </w:r>
      <w:r>
        <w:rPr>
          <w:color w:val="6AAB73"/>
        </w:rPr>
        <w:t>和商品</w:t>
      </w:r>
      <w:r>
        <w:rPr>
          <w:color w:val="6AAB73"/>
        </w:rPr>
        <w:t>B</w:t>
      </w:r>
      <w:r>
        <w:rPr>
          <w:color w:val="6AAB73"/>
        </w:rPr>
        <w:t>，</w:t>
      </w:r>
      <w:r>
        <w:rPr>
          <w:color w:val="6AAB73"/>
        </w:rPr>
        <w:t>..."</w:t>
      </w:r>
      <w:r>
        <w:rPr>
          <w:color w:val="6AAB73"/>
        </w:rPr>
        <w:br/>
        <w:t xml:space="preserve">    </w:t>
      </w:r>
      <w:r>
        <w:rPr>
          <w:color w:val="CF8E6D"/>
        </w:rPr>
        <w:t>}}</w:t>
      </w:r>
      <w:r>
        <w:rPr>
          <w:color w:val="CF8E6D"/>
        </w:rPr>
        <w:br/>
        <w:t xml:space="preserve">    </w:t>
      </w:r>
      <w:r>
        <w:rPr>
          <w:color w:val="6AAB73"/>
        </w:rPr>
        <w:t>"""</w:t>
      </w:r>
      <w:r>
        <w:rPr>
          <w:color w:val="6AAB73"/>
        </w:rPr>
        <w:br/>
        <w:t xml:space="preserve">    </w:t>
      </w:r>
      <w:r>
        <w:rPr>
          <w:color w:val="8888C6"/>
        </w:rPr>
        <w:t>print</w:t>
      </w:r>
      <w:r>
        <w:t>(</w:t>
      </w:r>
      <w:r>
        <w:rPr>
          <w:color w:val="6AAB73"/>
        </w:rPr>
        <w:t>"node_item_name_confirm  prompt:"</w:t>
      </w:r>
      <w:r>
        <w:t>, prompt)</w:t>
      </w:r>
      <w:r>
        <w:br/>
        <w:t xml:space="preserve">    messages = [</w:t>
      </w:r>
      <w:r>
        <w:br/>
        <w:t xml:space="preserve">        SystemMessage(</w:t>
      </w:r>
      <w:r>
        <w:rPr>
          <w:color w:val="AA4926"/>
        </w:rPr>
        <w:t>content</w:t>
      </w:r>
      <w:r>
        <w:t>=</w:t>
      </w:r>
      <w:r>
        <w:rPr>
          <w:color w:val="6AAB73"/>
        </w:rPr>
        <w:t>"</w:t>
      </w:r>
      <w:r>
        <w:rPr>
          <w:color w:val="6AAB73"/>
        </w:rPr>
        <w:t>你是一个专业的客服助手，擅长理解用户意图和提取关键信息。</w:t>
      </w:r>
      <w:r>
        <w:rPr>
          <w:color w:val="6AAB73"/>
        </w:rPr>
        <w:t>"</w:t>
      </w:r>
      <w:r>
        <w:t>),</w:t>
      </w:r>
      <w:r>
        <w:br/>
        <w:t xml:space="preserve">        HumanMessage(</w:t>
      </w:r>
      <w:r>
        <w:rPr>
          <w:color w:val="AA4926"/>
        </w:rPr>
        <w:t>content</w:t>
      </w:r>
      <w:r>
        <w:t>=prompt)</w:t>
      </w:r>
      <w:r>
        <w:br/>
        <w:t xml:space="preserve">    ]</w:t>
      </w:r>
      <w:r>
        <w:br/>
        <w:t xml:space="preserve">    </w:t>
      </w:r>
      <w:r>
        <w:br/>
        <w:t xml:space="preserve">    </w:t>
      </w:r>
      <w:r>
        <w:rPr>
          <w:color w:val="CF8E6D"/>
        </w:rPr>
        <w:t>try</w:t>
      </w:r>
      <w:r>
        <w:t>:</w:t>
      </w:r>
      <w:r>
        <w:br/>
        <w:t xml:space="preserve">        response = client.invoke(messages)</w:t>
      </w:r>
      <w:r>
        <w:br/>
        <w:t xml:space="preserve">        </w:t>
      </w:r>
      <w:r>
        <w:rPr>
          <w:color w:val="8888C6"/>
        </w:rPr>
        <w:t>print</w:t>
      </w:r>
      <w:r>
        <w:t>(</w:t>
      </w:r>
      <w:r>
        <w:rPr>
          <w:color w:val="6AAB73"/>
        </w:rPr>
        <w:t>"node_item_name_confirm  response:"</w:t>
      </w:r>
      <w:r>
        <w:t>, response)</w:t>
      </w:r>
      <w:r>
        <w:br/>
        <w:t xml:space="preserve">        content = response.content</w:t>
      </w:r>
      <w:r>
        <w:br/>
        <w:t xml:space="preserve">        </w:t>
      </w:r>
      <w:r>
        <w:rPr>
          <w:color w:val="CF8E6D"/>
        </w:rPr>
        <w:t xml:space="preserve">if </w:t>
      </w:r>
      <w:r>
        <w:t>content.startswith(</w:t>
      </w:r>
      <w:r>
        <w:rPr>
          <w:color w:val="6AAB73"/>
        </w:rPr>
        <w:t>"```json"</w:t>
      </w:r>
      <w:r>
        <w:t>):</w:t>
      </w:r>
      <w:r>
        <w:br/>
        <w:t xml:space="preserve">            content = content.replace(</w:t>
      </w:r>
      <w:r>
        <w:rPr>
          <w:color w:val="6AAB73"/>
        </w:rPr>
        <w:t>"```json"</w:t>
      </w:r>
      <w:r>
        <w:t xml:space="preserve">, </w:t>
      </w:r>
      <w:r>
        <w:rPr>
          <w:color w:val="6AAB73"/>
        </w:rPr>
        <w:t>""</w:t>
      </w:r>
      <w:r>
        <w:t>).replace(</w:t>
      </w:r>
      <w:r>
        <w:rPr>
          <w:color w:val="6AAB73"/>
        </w:rPr>
        <w:t>"```"</w:t>
      </w:r>
      <w:r>
        <w:t xml:space="preserve">, </w:t>
      </w:r>
      <w:r>
        <w:rPr>
          <w:color w:val="6AAB73"/>
        </w:rPr>
        <w:t>""</w:t>
      </w:r>
      <w:r>
        <w:t>)</w:t>
      </w:r>
      <w:r>
        <w:br/>
        <w:t xml:space="preserve">        </w:t>
      </w:r>
      <w:r>
        <w:br/>
        <w:t xml:space="preserve">        result = json.loads(content)</w:t>
      </w:r>
      <w:r>
        <w:br/>
        <w:t xml:space="preserve">        </w:t>
      </w:r>
      <w:r>
        <w:rPr>
          <w:color w:val="9F86EA"/>
        </w:rPr>
        <w:t xml:space="preserve"># </w:t>
      </w:r>
      <w:r>
        <w:rPr>
          <w:color w:val="9F86EA"/>
        </w:rPr>
        <w:t>确保字段存在</w:t>
      </w:r>
      <w:r>
        <w:rPr>
          <w:color w:val="9F86EA"/>
        </w:rPr>
        <w:br/>
        <w:t xml:space="preserve">        </w:t>
      </w:r>
      <w:r>
        <w:rPr>
          <w:color w:val="CF8E6D"/>
        </w:rPr>
        <w:t xml:space="preserve">if </w:t>
      </w:r>
      <w:r>
        <w:rPr>
          <w:color w:val="6AAB73"/>
        </w:rPr>
        <w:t xml:space="preserve">"item_names" </w:t>
      </w:r>
      <w:r>
        <w:rPr>
          <w:color w:val="CF8E6D"/>
        </w:rPr>
        <w:t xml:space="preserve">not in </w:t>
      </w:r>
      <w:r>
        <w:t>result:</w:t>
      </w:r>
      <w:r>
        <w:br/>
        <w:t xml:space="preserve">            result[</w:t>
      </w:r>
      <w:r>
        <w:rPr>
          <w:color w:val="6AAB73"/>
        </w:rPr>
        <w:t>"item_names"</w:t>
      </w:r>
      <w:r>
        <w:t>] = []</w:t>
      </w:r>
      <w:r>
        <w:br/>
        <w:t xml:space="preserve">        </w:t>
      </w:r>
      <w:r>
        <w:rPr>
          <w:color w:val="CF8E6D"/>
        </w:rPr>
        <w:t xml:space="preserve">if </w:t>
      </w:r>
      <w:r>
        <w:rPr>
          <w:color w:val="6AAB73"/>
        </w:rPr>
        <w:t xml:space="preserve">"rewritten_query" </w:t>
      </w:r>
      <w:r>
        <w:rPr>
          <w:color w:val="CF8E6D"/>
        </w:rPr>
        <w:t xml:space="preserve">not in </w:t>
      </w:r>
      <w:r>
        <w:t>result:</w:t>
      </w:r>
      <w:r>
        <w:br/>
        <w:t xml:space="preserve">            result[</w:t>
      </w:r>
      <w:r>
        <w:rPr>
          <w:color w:val="6AAB73"/>
        </w:rPr>
        <w:t>"rewritten_query"</w:t>
      </w:r>
      <w:r>
        <w:t>] = query</w:t>
      </w:r>
      <w:r>
        <w:br/>
        <w:t xml:space="preserve">            </w:t>
      </w:r>
      <w:r>
        <w:br/>
        <w:t xml:space="preserve">        </w:t>
      </w:r>
      <w:r>
        <w:rPr>
          <w:color w:val="CF8E6D"/>
        </w:rPr>
        <w:t xml:space="preserve">return </w:t>
      </w:r>
      <w:r>
        <w:t>result</w:t>
      </w:r>
      <w:r>
        <w:br/>
        <w:t xml:space="preserve">    </w:t>
      </w:r>
      <w:r>
        <w:rPr>
          <w:color w:val="CF8E6D"/>
        </w:rPr>
        <w:t xml:space="preserve">except </w:t>
      </w:r>
      <w:r>
        <w:rPr>
          <w:color w:val="8888C6"/>
        </w:rPr>
        <w:t xml:space="preserve">Exception </w:t>
      </w:r>
      <w:r>
        <w:rPr>
          <w:color w:val="CF8E6D"/>
        </w:rPr>
        <w:t xml:space="preserve">as </w:t>
      </w:r>
      <w:r>
        <w:t>e:</w:t>
      </w:r>
      <w:r>
        <w:br/>
        <w:t xml:space="preserve">        logging.error(</w:t>
      </w:r>
      <w:r>
        <w:rPr>
          <w:color w:val="6AAB73"/>
        </w:rPr>
        <w:t xml:space="preserve">f"Step 3 LLM extraction failed: </w:t>
      </w:r>
      <w:r>
        <w:rPr>
          <w:color w:val="CF8E6D"/>
        </w:rPr>
        <w:t>{</w:t>
      </w:r>
      <w:r>
        <w:t>e</w:t>
      </w:r>
      <w:r>
        <w:rPr>
          <w:color w:val="CF8E6D"/>
        </w:rPr>
        <w:t>}</w:t>
      </w:r>
      <w:r>
        <w:rPr>
          <w:color w:val="6AAB73"/>
        </w:rPr>
        <w:t>"</w:t>
      </w:r>
      <w:r>
        <w:t>)</w:t>
      </w:r>
      <w:r>
        <w:br/>
        <w:t xml:space="preserve">        </w:t>
      </w:r>
      <w:r>
        <w:rPr>
          <w:color w:val="CF8E6D"/>
        </w:rPr>
        <w:t xml:space="preserve">return </w:t>
      </w:r>
      <w:r>
        <w:t>{</w:t>
      </w:r>
      <w:r>
        <w:rPr>
          <w:color w:val="6AAB73"/>
        </w:rPr>
        <w:t>"item_names"</w:t>
      </w:r>
      <w:r>
        <w:t xml:space="preserve">: [], </w:t>
      </w:r>
      <w:r>
        <w:rPr>
          <w:color w:val="6AAB73"/>
        </w:rPr>
        <w:t>"rewritten_query"</w:t>
      </w:r>
      <w:r>
        <w:t>: query}</w:t>
      </w:r>
      <w:r>
        <w:br/>
      </w:r>
      <w:r>
        <w:br/>
      </w:r>
      <w:r>
        <w:rPr>
          <w:color w:val="CF8E6D"/>
        </w:rPr>
        <w:t xml:space="preserve">def </w:t>
      </w:r>
      <w:r>
        <w:rPr>
          <w:color w:val="56A8F5"/>
        </w:rPr>
        <w:t>step_4_vectorize_and_query</w:t>
      </w:r>
      <w:r>
        <w:t>(item_names: List[</w:t>
      </w:r>
      <w:r>
        <w:rPr>
          <w:color w:val="8888C6"/>
        </w:rPr>
        <w:t>str</w:t>
      </w:r>
      <w:r>
        <w:t>]) -&gt; List[Dict]:</w:t>
      </w:r>
      <w:r>
        <w:br/>
        <w:t xml:space="preserve">    </w:t>
      </w:r>
      <w:r>
        <w:rPr>
          <w:i/>
          <w:iCs/>
          <w:color w:val="5F826B"/>
        </w:rPr>
        <w:t>"""</w:t>
      </w:r>
      <w:r>
        <w:rPr>
          <w:i/>
          <w:iCs/>
          <w:color w:val="5F826B"/>
        </w:rPr>
        <w:br/>
        <w:t xml:space="preserve">    4 </w:t>
      </w:r>
      <w:r>
        <w:rPr>
          <w:i/>
          <w:iCs/>
          <w:color w:val="5F826B"/>
        </w:rPr>
        <w:t>把分析出的</w:t>
      </w:r>
      <w:r>
        <w:rPr>
          <w:i/>
          <w:iCs/>
          <w:color w:val="5F826B"/>
        </w:rPr>
        <w:t>item_names</w:t>
      </w:r>
      <w:r>
        <w:rPr>
          <w:i/>
          <w:iCs/>
          <w:color w:val="5F826B"/>
        </w:rPr>
        <w:t>逐个向量化，并查询</w:t>
      </w:r>
      <w:r>
        <w:rPr>
          <w:i/>
          <w:iCs/>
          <w:color w:val="5F826B"/>
        </w:rPr>
        <w:t xml:space="preserve">bgem3 </w:t>
      </w:r>
      <w:r>
        <w:rPr>
          <w:i/>
          <w:iCs/>
          <w:color w:val="5F826B"/>
        </w:rPr>
        <w:t>获得评分</w:t>
      </w:r>
      <w:r>
        <w:rPr>
          <w:i/>
          <w:iCs/>
          <w:color w:val="5F826B"/>
        </w:rPr>
        <w:t xml:space="preserve">  </w:t>
      </w:r>
      <w:r>
        <w:rPr>
          <w:i/>
          <w:iCs/>
          <w:color w:val="5F826B"/>
        </w:rPr>
        <w:br/>
        <w:t xml:space="preserve">    """</w:t>
      </w:r>
      <w:r>
        <w:rPr>
          <w:i/>
          <w:iCs/>
          <w:color w:val="5F826B"/>
        </w:rPr>
        <w:br/>
        <w:t xml:space="preserve">    </w:t>
      </w:r>
      <w:r>
        <w:t>results = []</w:t>
      </w:r>
      <w:r>
        <w:br/>
      </w:r>
      <w:r>
        <w:lastRenderedPageBreak/>
        <w:t xml:space="preserve">    client = get_milvus_client()</w:t>
      </w:r>
      <w:r>
        <w:br/>
        <w:t xml:space="preserve">    </w:t>
      </w:r>
      <w:r>
        <w:rPr>
          <w:color w:val="CF8E6D"/>
        </w:rPr>
        <w:t xml:space="preserve">if not </w:t>
      </w:r>
      <w:r>
        <w:t>client:</w:t>
      </w:r>
      <w:r>
        <w:br/>
        <w:t xml:space="preserve">        logging.error(</w:t>
      </w:r>
      <w:r>
        <w:rPr>
          <w:color w:val="6AAB73"/>
        </w:rPr>
        <w:t>"Failed to connect to Milvus"</w:t>
      </w:r>
      <w:r>
        <w:t>)</w:t>
      </w:r>
      <w:r>
        <w:br/>
        <w:t xml:space="preserve">        </w:t>
      </w:r>
      <w:r>
        <w:rPr>
          <w:color w:val="CF8E6D"/>
        </w:rPr>
        <w:t xml:space="preserve">return </w:t>
      </w:r>
      <w:r>
        <w:t>results</w:t>
      </w:r>
      <w:r>
        <w:br/>
      </w:r>
      <w:r>
        <w:br/>
        <w:t xml:space="preserve">    collection_name = os.environ.get(</w:t>
      </w:r>
      <w:r>
        <w:rPr>
          <w:color w:val="6AAB73"/>
        </w:rPr>
        <w:t>"ITEM_NAME_COLLECTION"</w:t>
      </w:r>
      <w:r>
        <w:t xml:space="preserve">)  </w:t>
      </w:r>
      <w:r>
        <w:br/>
        <w:t xml:space="preserve">    </w:t>
      </w:r>
      <w:r>
        <w:rPr>
          <w:color w:val="CF8E6D"/>
        </w:rPr>
        <w:t xml:space="preserve">if not </w:t>
      </w:r>
      <w:r>
        <w:t>collection_name:</w:t>
      </w:r>
      <w:r>
        <w:br/>
        <w:t xml:space="preserve">        logging.error(</w:t>
      </w:r>
      <w:r>
        <w:rPr>
          <w:color w:val="6AAB73"/>
        </w:rPr>
        <w:t>"No collection name found in env"</w:t>
      </w:r>
      <w:r>
        <w:t>)</w:t>
      </w:r>
      <w:r>
        <w:br/>
        <w:t xml:space="preserve">        </w:t>
      </w:r>
      <w:r>
        <w:rPr>
          <w:color w:val="CF8E6D"/>
        </w:rPr>
        <w:t xml:space="preserve">return </w:t>
      </w:r>
      <w:r>
        <w:t>results</w:t>
      </w:r>
      <w:r>
        <w:br/>
      </w:r>
      <w:r>
        <w:br/>
        <w:t xml:space="preserve">    embeddings = generate_embeddings(item_names)</w:t>
      </w:r>
      <w:r>
        <w:br/>
        <w:t xml:space="preserve">    </w:t>
      </w:r>
      <w:r>
        <w:rPr>
          <w:color w:val="CF8E6D"/>
        </w:rPr>
        <w:t xml:space="preserve">for </w:t>
      </w:r>
      <w:r>
        <w:t xml:space="preserve">i </w:t>
      </w:r>
      <w:r>
        <w:rPr>
          <w:color w:val="CF8E6D"/>
        </w:rPr>
        <w:t xml:space="preserve">in </w:t>
      </w:r>
      <w:r>
        <w:rPr>
          <w:color w:val="8888C6"/>
        </w:rPr>
        <w:t>range</w:t>
      </w:r>
      <w:r>
        <w:t>(</w:t>
      </w:r>
      <w:r>
        <w:rPr>
          <w:color w:val="8888C6"/>
        </w:rPr>
        <w:t>len</w:t>
      </w:r>
      <w:r>
        <w:t>(item_names)):</w:t>
      </w:r>
      <w:r>
        <w:br/>
        <w:t xml:space="preserve">        </w:t>
      </w:r>
      <w:r>
        <w:rPr>
          <w:color w:val="CF8E6D"/>
        </w:rPr>
        <w:t>try</w:t>
      </w:r>
      <w:r>
        <w:t>:</w:t>
      </w:r>
      <w:r>
        <w:br/>
        <w:t xml:space="preserve">            </w:t>
      </w:r>
      <w:r>
        <w:rPr>
          <w:color w:val="9F86EA"/>
        </w:rPr>
        <w:t xml:space="preserve"># </w:t>
      </w:r>
      <w:r>
        <w:rPr>
          <w:color w:val="9F86EA"/>
        </w:rPr>
        <w:t>生成向量</w:t>
      </w:r>
      <w:r>
        <w:rPr>
          <w:color w:val="9F86EA"/>
        </w:rPr>
        <w:br/>
      </w:r>
      <w:r>
        <w:rPr>
          <w:color w:val="9F86EA"/>
        </w:rPr>
        <w:br/>
        <w:t xml:space="preserve">            </w:t>
      </w:r>
      <w:r>
        <w:t>dense_vector = embeddings.get(</w:t>
      </w:r>
      <w:r>
        <w:rPr>
          <w:color w:val="6AAB73"/>
        </w:rPr>
        <w:t>"dense"</w:t>
      </w:r>
      <w:r>
        <w:t>)[i]</w:t>
      </w:r>
      <w:r>
        <w:br/>
        <w:t xml:space="preserve">            sparse_vector = embeddings.get(</w:t>
      </w:r>
      <w:r>
        <w:rPr>
          <w:color w:val="6AAB73"/>
        </w:rPr>
        <w:t>"sparse"</w:t>
      </w:r>
      <w:r>
        <w:t>)[i]</w:t>
      </w:r>
      <w:r>
        <w:br/>
        <w:t xml:space="preserve">            </w:t>
      </w:r>
      <w:r>
        <w:br/>
        <w:t xml:space="preserve">            </w:t>
      </w:r>
      <w:r>
        <w:rPr>
          <w:color w:val="9F86EA"/>
        </w:rPr>
        <w:t xml:space="preserve"># </w:t>
      </w:r>
      <w:r>
        <w:rPr>
          <w:color w:val="9F86EA"/>
        </w:rPr>
        <w:t>混合搜索</w:t>
      </w:r>
      <w:r>
        <w:rPr>
          <w:color w:val="9F86EA"/>
        </w:rPr>
        <w:br/>
        <w:t xml:space="preserve">            </w:t>
      </w:r>
      <w:r>
        <w:t>reqs = create_hybrid_search_requests(</w:t>
      </w:r>
      <w:r>
        <w:br/>
        <w:t xml:space="preserve">                </w:t>
      </w:r>
      <w:r>
        <w:rPr>
          <w:color w:val="AA4926"/>
        </w:rPr>
        <w:t>dense_vector</w:t>
      </w:r>
      <w:r>
        <w:t>=dense_vector,</w:t>
      </w:r>
      <w:r>
        <w:br/>
        <w:t xml:space="preserve">                </w:t>
      </w:r>
      <w:r>
        <w:rPr>
          <w:color w:val="AA4926"/>
        </w:rPr>
        <w:t>sparse_vector</w:t>
      </w:r>
      <w:r>
        <w:t>=sparse_vector,</w:t>
      </w:r>
      <w:r>
        <w:br/>
        <w:t xml:space="preserve">                </w:t>
      </w:r>
      <w:r>
        <w:rPr>
          <w:color w:val="AA4926"/>
        </w:rPr>
        <w:t>limit</w:t>
      </w:r>
      <w:r>
        <w:t>=</w:t>
      </w:r>
      <w:r>
        <w:rPr>
          <w:color w:val="2AACB8"/>
        </w:rPr>
        <w:t>5</w:t>
      </w:r>
      <w:r>
        <w:rPr>
          <w:color w:val="2AACB8"/>
        </w:rPr>
        <w:br/>
        <w:t xml:space="preserve">            </w:t>
      </w:r>
      <w:r>
        <w:t>)</w:t>
      </w:r>
      <w:r>
        <w:br/>
        <w:t xml:space="preserve">            </w:t>
      </w:r>
      <w:r>
        <w:br/>
        <w:t xml:space="preserve">            </w:t>
      </w:r>
      <w:r>
        <w:rPr>
          <w:color w:val="9F86EA"/>
        </w:rPr>
        <w:t xml:space="preserve"># </w:t>
      </w:r>
      <w:r>
        <w:rPr>
          <w:color w:val="9F86EA"/>
        </w:rPr>
        <w:t>默认：</w:t>
      </w:r>
      <w:r>
        <w:rPr>
          <w:color w:val="9F86EA"/>
        </w:rPr>
        <w:t>hybrid (0.5, 0.5), norm_score=False</w:t>
      </w:r>
      <w:r>
        <w:rPr>
          <w:color w:val="9F86EA"/>
        </w:rPr>
        <w:t>（保持原行为）</w:t>
      </w:r>
      <w:r>
        <w:rPr>
          <w:color w:val="9F86EA"/>
        </w:rPr>
        <w:br/>
        <w:t xml:space="preserve">            </w:t>
      </w:r>
      <w:r>
        <w:t>search_res = hybrid_search(</w:t>
      </w:r>
      <w:r>
        <w:br/>
        <w:t xml:space="preserve">                </w:t>
      </w:r>
      <w:r>
        <w:rPr>
          <w:color w:val="AA4926"/>
        </w:rPr>
        <w:t>client</w:t>
      </w:r>
      <w:r>
        <w:t>=client,</w:t>
      </w:r>
      <w:r>
        <w:br/>
        <w:t xml:space="preserve">                </w:t>
      </w:r>
      <w:r>
        <w:rPr>
          <w:color w:val="AA4926"/>
        </w:rPr>
        <w:t>collection_name</w:t>
      </w:r>
      <w:r>
        <w:t>=collection_name,</w:t>
      </w:r>
      <w:r>
        <w:br/>
        <w:t xml:space="preserve">                </w:t>
      </w:r>
      <w:r>
        <w:rPr>
          <w:color w:val="AA4926"/>
        </w:rPr>
        <w:t>reqs</w:t>
      </w:r>
      <w:r>
        <w:t>=reqs,</w:t>
      </w:r>
      <w:r>
        <w:br/>
        <w:t xml:space="preserve">                </w:t>
      </w:r>
      <w:r>
        <w:rPr>
          <w:color w:val="AA4926"/>
        </w:rPr>
        <w:t>ranker_weights</w:t>
      </w:r>
      <w:r>
        <w:t>=(</w:t>
      </w:r>
      <w:r>
        <w:rPr>
          <w:color w:val="2AACB8"/>
        </w:rPr>
        <w:t>0.5</w:t>
      </w:r>
      <w:r>
        <w:t xml:space="preserve">, </w:t>
      </w:r>
      <w:r>
        <w:rPr>
          <w:color w:val="2AACB8"/>
        </w:rPr>
        <w:t>0.5</w:t>
      </w:r>
      <w:r>
        <w:t>),</w:t>
      </w:r>
      <w:r>
        <w:br/>
        <w:t xml:space="preserve">                </w:t>
      </w:r>
      <w:r>
        <w:rPr>
          <w:color w:val="AA4926"/>
        </w:rPr>
        <w:t>limit</w:t>
      </w:r>
      <w:r>
        <w:t>=</w:t>
      </w:r>
      <w:r>
        <w:rPr>
          <w:color w:val="2AACB8"/>
        </w:rPr>
        <w:t>5</w:t>
      </w:r>
      <w:r>
        <w:t>,</w:t>
      </w:r>
      <w:r>
        <w:br/>
        <w:t xml:space="preserve">                </w:t>
      </w:r>
      <w:r>
        <w:rPr>
          <w:color w:val="AA4926"/>
        </w:rPr>
        <w:t>norm_score</w:t>
      </w:r>
      <w:r>
        <w:t>=</w:t>
      </w:r>
      <w:r>
        <w:rPr>
          <w:color w:val="CF8E6D"/>
        </w:rPr>
        <w:t>True</w:t>
      </w:r>
      <w:r>
        <w:t>,</w:t>
      </w:r>
      <w:r>
        <w:br/>
        <w:t xml:space="preserve">                </w:t>
      </w:r>
      <w:r>
        <w:rPr>
          <w:color w:val="AA4926"/>
        </w:rPr>
        <w:t>output_fields</w:t>
      </w:r>
      <w:r>
        <w:t>=[</w:t>
      </w:r>
      <w:r>
        <w:rPr>
          <w:color w:val="6AAB73"/>
        </w:rPr>
        <w:t>"item_name"</w:t>
      </w:r>
      <w:r>
        <w:t>]</w:t>
      </w:r>
      <w:r>
        <w:br/>
        <w:t xml:space="preserve">            )</w:t>
      </w:r>
      <w:r>
        <w:br/>
        <w:t xml:space="preserve">            </w:t>
      </w:r>
      <w:r>
        <w:br/>
        <w:t xml:space="preserve">            </w:t>
      </w:r>
      <w:r>
        <w:rPr>
          <w:color w:val="9F86EA"/>
        </w:rPr>
        <w:t xml:space="preserve"># </w:t>
      </w:r>
      <w:r>
        <w:rPr>
          <w:color w:val="9F86EA"/>
        </w:rPr>
        <w:t>解析结果</w:t>
      </w:r>
      <w:r>
        <w:rPr>
          <w:color w:val="9F86EA"/>
        </w:rPr>
        <w:br/>
        <w:t xml:space="preserve">            </w:t>
      </w:r>
      <w:r>
        <w:t>matches = []</w:t>
      </w:r>
      <w:r>
        <w:br/>
        <w:t xml:space="preserve">            </w:t>
      </w:r>
      <w:r>
        <w:rPr>
          <w:color w:val="CF8E6D"/>
        </w:rPr>
        <w:t xml:space="preserve">if </w:t>
      </w:r>
      <w:r>
        <w:t xml:space="preserve">search_res </w:t>
      </w:r>
      <w:r>
        <w:rPr>
          <w:color w:val="CF8E6D"/>
        </w:rPr>
        <w:t xml:space="preserve">and </w:t>
      </w:r>
      <w:r>
        <w:rPr>
          <w:color w:val="8888C6"/>
        </w:rPr>
        <w:t>len</w:t>
      </w:r>
      <w:r>
        <w:t xml:space="preserve">(search_res) &gt; </w:t>
      </w:r>
      <w:r>
        <w:rPr>
          <w:color w:val="2AACB8"/>
        </w:rPr>
        <w:t>0</w:t>
      </w:r>
      <w:r>
        <w:t>:</w:t>
      </w:r>
      <w:r>
        <w:br/>
        <w:t xml:space="preserve">                </w:t>
      </w:r>
      <w:r>
        <w:rPr>
          <w:color w:val="CF8E6D"/>
        </w:rPr>
        <w:t xml:space="preserve">for </w:t>
      </w:r>
      <w:r>
        <w:t xml:space="preserve">hit </w:t>
      </w:r>
      <w:r>
        <w:rPr>
          <w:color w:val="CF8E6D"/>
        </w:rPr>
        <w:t xml:space="preserve">in </w:t>
      </w:r>
      <w:r>
        <w:t>search_res[</w:t>
      </w:r>
      <w:r>
        <w:rPr>
          <w:color w:val="2AACB8"/>
        </w:rPr>
        <w:t>0</w:t>
      </w:r>
      <w:r>
        <w:t>]:</w:t>
      </w:r>
      <w:r>
        <w:br/>
        <w:t xml:space="preserve">                    matches.append(</w:t>
      </w:r>
      <w:r>
        <w:br/>
        <w:t xml:space="preserve">                        {</w:t>
      </w:r>
      <w:r>
        <w:br/>
        <w:t xml:space="preserve">                            </w:t>
      </w:r>
      <w:r>
        <w:rPr>
          <w:color w:val="6AAB73"/>
        </w:rPr>
        <w:t>"item_name"</w:t>
      </w:r>
      <w:r>
        <w:t>: hit.get(</w:t>
      </w:r>
      <w:r>
        <w:rPr>
          <w:color w:val="6AAB73"/>
        </w:rPr>
        <w:t>"entity"</w:t>
      </w:r>
      <w:r>
        <w:t>, {}).get(</w:t>
      </w:r>
      <w:r>
        <w:rPr>
          <w:color w:val="6AAB73"/>
        </w:rPr>
        <w:t>"item_name"</w:t>
      </w:r>
      <w:r>
        <w:t>),</w:t>
      </w:r>
      <w:r>
        <w:br/>
        <w:t xml:space="preserve">                            </w:t>
      </w:r>
      <w:r>
        <w:rPr>
          <w:color w:val="6AAB73"/>
        </w:rPr>
        <w:t>"score"</w:t>
      </w:r>
      <w:r>
        <w:t>: hit.get(</w:t>
      </w:r>
      <w:r>
        <w:rPr>
          <w:color w:val="6AAB73"/>
        </w:rPr>
        <w:t>"distance"</w:t>
      </w:r>
      <w:r>
        <w:t>),</w:t>
      </w:r>
      <w:r>
        <w:br/>
        <w:t xml:space="preserve">                        }</w:t>
      </w:r>
      <w:r>
        <w:br/>
        <w:t xml:space="preserve">                    )</w:t>
      </w:r>
      <w:r>
        <w:br/>
        <w:t xml:space="preserve">            </w:t>
      </w:r>
      <w:r>
        <w:br/>
        <w:t xml:space="preserve">            results.append({</w:t>
      </w:r>
      <w:r>
        <w:br/>
        <w:t xml:space="preserve">                </w:t>
      </w:r>
      <w:r>
        <w:rPr>
          <w:color w:val="6AAB73"/>
        </w:rPr>
        <w:t>"extracted_name"</w:t>
      </w:r>
      <w:r>
        <w:t>: item_names[i],</w:t>
      </w:r>
      <w:r>
        <w:br/>
        <w:t xml:space="preserve">                </w:t>
      </w:r>
      <w:r>
        <w:rPr>
          <w:color w:val="6AAB73"/>
        </w:rPr>
        <w:t>"matches"</w:t>
      </w:r>
      <w:r>
        <w:t>: matches</w:t>
      </w:r>
      <w:r>
        <w:br/>
        <w:t xml:space="preserve">            })</w:t>
      </w:r>
      <w:r>
        <w:br/>
        <w:t xml:space="preserve">            </w:t>
      </w:r>
      <w:r>
        <w:br/>
        <w:t xml:space="preserve">        </w:t>
      </w:r>
      <w:r>
        <w:rPr>
          <w:color w:val="CF8E6D"/>
        </w:rPr>
        <w:t xml:space="preserve">except </w:t>
      </w:r>
      <w:r>
        <w:rPr>
          <w:color w:val="8888C6"/>
        </w:rPr>
        <w:t xml:space="preserve">Exception </w:t>
      </w:r>
      <w:r>
        <w:rPr>
          <w:color w:val="CF8E6D"/>
        </w:rPr>
        <w:t xml:space="preserve">as </w:t>
      </w:r>
      <w:r>
        <w:t>e:</w:t>
      </w:r>
      <w:r>
        <w:br/>
        <w:t xml:space="preserve">            logging.error(</w:t>
      </w:r>
      <w:r>
        <w:rPr>
          <w:color w:val="6AAB73"/>
        </w:rPr>
        <w:t xml:space="preserve">f"Error querying for item name </w:t>
      </w:r>
      <w:r>
        <w:rPr>
          <w:color w:val="CF8E6D"/>
        </w:rPr>
        <w:t>{</w:t>
      </w:r>
      <w:r>
        <w:t>item_names[i]</w:t>
      </w:r>
      <w:r>
        <w:rPr>
          <w:color w:val="CF8E6D"/>
        </w:rPr>
        <w:t>}</w:t>
      </w:r>
      <w:r>
        <w:rPr>
          <w:color w:val="6AAB73"/>
        </w:rPr>
        <w:t xml:space="preserve">: </w:t>
      </w:r>
      <w:r>
        <w:rPr>
          <w:color w:val="CF8E6D"/>
        </w:rPr>
        <w:t>{</w:t>
      </w:r>
      <w:r>
        <w:t>e</w:t>
      </w:r>
      <w:r>
        <w:rPr>
          <w:color w:val="CF8E6D"/>
        </w:rPr>
        <w:t>}</w:t>
      </w:r>
      <w:r>
        <w:rPr>
          <w:color w:val="6AAB73"/>
        </w:rPr>
        <w:t>"</w:t>
      </w:r>
      <w:r>
        <w:t>)</w:t>
      </w:r>
      <w:r>
        <w:br/>
        <w:t xml:space="preserve">            </w:t>
      </w:r>
      <w:r>
        <w:br/>
        <w:t xml:space="preserve">    </w:t>
      </w:r>
      <w:r>
        <w:rPr>
          <w:color w:val="CF8E6D"/>
        </w:rPr>
        <w:t xml:space="preserve">return </w:t>
      </w:r>
      <w:r>
        <w:t>results</w:t>
      </w:r>
      <w:r>
        <w:br/>
      </w:r>
      <w:r>
        <w:br/>
      </w:r>
      <w:r>
        <w:rPr>
          <w:color w:val="CF8E6D"/>
        </w:rPr>
        <w:t xml:space="preserve">def </w:t>
      </w:r>
      <w:r>
        <w:rPr>
          <w:color w:val="56A8F5"/>
        </w:rPr>
        <w:t>step_5_align_item_names</w:t>
      </w:r>
      <w:r>
        <w:t>(query_results: List[Dict]) -&gt; Dict:</w:t>
      </w:r>
      <w:r>
        <w:br/>
        <w:t xml:space="preserve">    </w:t>
      </w:r>
      <w:r>
        <w:rPr>
          <w:i/>
          <w:iCs/>
          <w:color w:val="5F826B"/>
        </w:rPr>
        <w:t>"""</w:t>
      </w:r>
      <w:r>
        <w:rPr>
          <w:i/>
          <w:iCs/>
          <w:color w:val="5F826B"/>
        </w:rPr>
        <w:br/>
        <w:t xml:space="preserve">    5 </w:t>
      </w:r>
      <w:r>
        <w:rPr>
          <w:i/>
          <w:iCs/>
          <w:color w:val="5F826B"/>
        </w:rPr>
        <w:t>根据评分逐个对齐</w:t>
      </w:r>
      <w:r>
        <w:rPr>
          <w:i/>
          <w:iCs/>
          <w:color w:val="5F826B"/>
        </w:rPr>
        <w:t xml:space="preserve">item_names </w:t>
      </w:r>
      <w:r>
        <w:rPr>
          <w:i/>
          <w:iCs/>
          <w:color w:val="5F826B"/>
        </w:rPr>
        <w:t>：</w:t>
      </w:r>
      <w:r>
        <w:rPr>
          <w:i/>
          <w:iCs/>
          <w:color w:val="5F826B"/>
        </w:rPr>
        <w:br/>
        <w:t xml:space="preserve">            a  </w:t>
      </w:r>
      <w:r>
        <w:rPr>
          <w:i/>
          <w:iCs/>
          <w:color w:val="5F826B"/>
        </w:rPr>
        <w:t>如果只有一个高于</w:t>
      </w:r>
      <w:r>
        <w:rPr>
          <w:i/>
          <w:iCs/>
          <w:color w:val="5F826B"/>
        </w:rPr>
        <w:t>0.85</w:t>
      </w:r>
      <w:r>
        <w:rPr>
          <w:i/>
          <w:iCs/>
          <w:color w:val="5F826B"/>
        </w:rPr>
        <w:t>分则</w:t>
      </w:r>
      <w:r>
        <w:rPr>
          <w:i/>
          <w:iCs/>
          <w:color w:val="5F826B"/>
        </w:rPr>
        <w:t xml:space="preserve"> </w:t>
      </w:r>
      <w:r>
        <w:rPr>
          <w:i/>
          <w:iCs/>
          <w:color w:val="5F826B"/>
        </w:rPr>
        <w:t>则返回向量数据库的查询</w:t>
      </w:r>
      <w:r>
        <w:rPr>
          <w:i/>
          <w:iCs/>
          <w:color w:val="5F826B"/>
        </w:rPr>
        <w:t xml:space="preserve">item_name </w:t>
      </w:r>
      <w:r>
        <w:rPr>
          <w:i/>
          <w:iCs/>
          <w:color w:val="5F826B"/>
        </w:rPr>
        <w:br/>
        <w:t xml:space="preserve">            b  </w:t>
      </w:r>
      <w:r>
        <w:rPr>
          <w:i/>
          <w:iCs/>
          <w:color w:val="5F826B"/>
        </w:rPr>
        <w:t>如果多条都超过</w:t>
      </w:r>
      <w:r>
        <w:rPr>
          <w:i/>
          <w:iCs/>
          <w:color w:val="5F826B"/>
        </w:rPr>
        <w:t xml:space="preserve">0.85 </w:t>
      </w:r>
      <w:r>
        <w:rPr>
          <w:i/>
          <w:iCs/>
          <w:color w:val="5F826B"/>
        </w:rPr>
        <w:t>，如果有</w:t>
      </w:r>
      <w:r>
        <w:rPr>
          <w:i/>
          <w:iCs/>
          <w:color w:val="5F826B"/>
        </w:rPr>
        <w:t>item_name</w:t>
      </w:r>
      <w:r>
        <w:rPr>
          <w:i/>
          <w:iCs/>
          <w:color w:val="5F826B"/>
        </w:rPr>
        <w:t>相同的则取相同的，如果没有相同的则取分数第一的。</w:t>
      </w:r>
      <w:r>
        <w:rPr>
          <w:i/>
          <w:iCs/>
          <w:color w:val="5F826B"/>
        </w:rPr>
        <w:t xml:space="preserve">  </w:t>
      </w:r>
      <w:r>
        <w:rPr>
          <w:i/>
          <w:iCs/>
          <w:color w:val="5F826B"/>
        </w:rPr>
        <w:br/>
        <w:t xml:space="preserve">            c  </w:t>
      </w:r>
      <w:r>
        <w:rPr>
          <w:i/>
          <w:iCs/>
          <w:color w:val="5F826B"/>
        </w:rPr>
        <w:t>如果不足</w:t>
      </w:r>
      <w:r>
        <w:rPr>
          <w:i/>
          <w:iCs/>
          <w:color w:val="5F826B"/>
        </w:rPr>
        <w:t>0.85</w:t>
      </w:r>
      <w:r>
        <w:rPr>
          <w:i/>
          <w:iCs/>
          <w:color w:val="5F826B"/>
        </w:rPr>
        <w:t>分则取分数大于</w:t>
      </w:r>
      <w:r>
        <w:rPr>
          <w:i/>
          <w:iCs/>
          <w:color w:val="5F826B"/>
        </w:rPr>
        <w:t>0.6</w:t>
      </w:r>
      <w:r>
        <w:rPr>
          <w:i/>
          <w:iCs/>
          <w:color w:val="5F826B"/>
        </w:rPr>
        <w:t>的最高前</w:t>
      </w:r>
      <w:r>
        <w:rPr>
          <w:i/>
          <w:iCs/>
          <w:color w:val="5F826B"/>
        </w:rPr>
        <w:t>5</w:t>
      </w:r>
      <w:r>
        <w:rPr>
          <w:i/>
          <w:iCs/>
          <w:color w:val="5F826B"/>
        </w:rPr>
        <w:t>个返回</w:t>
      </w:r>
      <w:r>
        <w:rPr>
          <w:i/>
          <w:iCs/>
          <w:color w:val="5F826B"/>
        </w:rPr>
        <w:t xml:space="preserve"> </w:t>
      </w:r>
      <w:r>
        <w:rPr>
          <w:i/>
          <w:iCs/>
          <w:color w:val="5F826B"/>
        </w:rPr>
        <w:t>，</w:t>
      </w:r>
      <w:r>
        <w:rPr>
          <w:i/>
          <w:iCs/>
          <w:color w:val="5F826B"/>
        </w:rPr>
        <w:br/>
      </w:r>
      <w:r>
        <w:rPr>
          <w:i/>
          <w:iCs/>
          <w:color w:val="5F826B"/>
        </w:rPr>
        <w:lastRenderedPageBreak/>
        <w:t xml:space="preserve">            d  </w:t>
      </w:r>
      <w:r>
        <w:rPr>
          <w:i/>
          <w:iCs/>
          <w:color w:val="5F826B"/>
        </w:rPr>
        <w:t>如果没有</w:t>
      </w:r>
      <w:r>
        <w:rPr>
          <w:i/>
          <w:iCs/>
          <w:color w:val="5F826B"/>
        </w:rPr>
        <w:t>0.6</w:t>
      </w:r>
      <w:r>
        <w:rPr>
          <w:i/>
          <w:iCs/>
          <w:color w:val="5F826B"/>
        </w:rPr>
        <w:t>分及以上的分数，则返回空。</w:t>
      </w:r>
      <w:r>
        <w:rPr>
          <w:i/>
          <w:iCs/>
          <w:color w:val="5F826B"/>
        </w:rPr>
        <w:br/>
        <w:t xml:space="preserve">    """</w:t>
      </w:r>
      <w:r>
        <w:rPr>
          <w:i/>
          <w:iCs/>
          <w:color w:val="5F826B"/>
        </w:rPr>
        <w:br/>
        <w:t xml:space="preserve">    </w:t>
      </w:r>
      <w:r>
        <w:t>confirmed_item_names: List[</w:t>
      </w:r>
      <w:r>
        <w:rPr>
          <w:color w:val="8888C6"/>
        </w:rPr>
        <w:t>str</w:t>
      </w:r>
      <w:r>
        <w:t>] = []</w:t>
      </w:r>
      <w:r>
        <w:br/>
        <w:t xml:space="preserve">    options: List[</w:t>
      </w:r>
      <w:r>
        <w:rPr>
          <w:color w:val="8888C6"/>
        </w:rPr>
        <w:t>str</w:t>
      </w:r>
      <w:r>
        <w:t>] = []</w:t>
      </w:r>
      <w:r>
        <w:br/>
      </w:r>
      <w:r>
        <w:br/>
        <w:t xml:space="preserve">    </w:t>
      </w:r>
      <w:r>
        <w:rPr>
          <w:color w:val="8888C6"/>
        </w:rPr>
        <w:t>print</w:t>
      </w:r>
      <w:r>
        <w:t>(</w:t>
      </w:r>
      <w:r>
        <w:rPr>
          <w:color w:val="6AAB73"/>
        </w:rPr>
        <w:t>"</w:t>
      </w:r>
      <w:r>
        <w:rPr>
          <w:color w:val="6AAB73"/>
        </w:rPr>
        <w:t>获得待选</w:t>
      </w:r>
      <w:r>
        <w:rPr>
          <w:color w:val="6AAB73"/>
        </w:rPr>
        <w:t>:"</w:t>
      </w:r>
      <w:r>
        <w:t>, query_results)</w:t>
      </w:r>
      <w:r>
        <w:br/>
        <w:t xml:space="preserve">    </w:t>
      </w:r>
      <w:r>
        <w:rPr>
          <w:color w:val="CF8E6D"/>
        </w:rPr>
        <w:t xml:space="preserve">for </w:t>
      </w:r>
      <w:r>
        <w:t xml:space="preserve">res </w:t>
      </w:r>
      <w:r>
        <w:rPr>
          <w:color w:val="CF8E6D"/>
        </w:rPr>
        <w:t xml:space="preserve">in </w:t>
      </w:r>
      <w:r>
        <w:t>query_results:</w:t>
      </w:r>
      <w:r>
        <w:br/>
        <w:t xml:space="preserve">        extracted_name = (res.get(</w:t>
      </w:r>
      <w:r>
        <w:rPr>
          <w:color w:val="6AAB73"/>
        </w:rPr>
        <w:t>"extracted_name"</w:t>
      </w:r>
      <w:r>
        <w:t xml:space="preserve">) </w:t>
      </w:r>
      <w:r>
        <w:rPr>
          <w:color w:val="CF8E6D"/>
        </w:rPr>
        <w:t xml:space="preserve">or </w:t>
      </w:r>
      <w:r>
        <w:rPr>
          <w:color w:val="6AAB73"/>
        </w:rPr>
        <w:t>""</w:t>
      </w:r>
      <w:r>
        <w:t>).strip()</w:t>
      </w:r>
      <w:r>
        <w:br/>
        <w:t xml:space="preserve">        matches = res.get(</w:t>
      </w:r>
      <w:r>
        <w:rPr>
          <w:color w:val="6AAB73"/>
        </w:rPr>
        <w:t>"matches"</w:t>
      </w:r>
      <w:r>
        <w:t xml:space="preserve">, []) </w:t>
      </w:r>
      <w:r>
        <w:rPr>
          <w:color w:val="CF8E6D"/>
        </w:rPr>
        <w:t xml:space="preserve">or </w:t>
      </w:r>
      <w:r>
        <w:t>[]</w:t>
      </w:r>
      <w:r>
        <w:br/>
        <w:t xml:space="preserve">        </w:t>
      </w:r>
      <w:r>
        <w:rPr>
          <w:color w:val="CF8E6D"/>
        </w:rPr>
        <w:t xml:space="preserve">if not </w:t>
      </w:r>
      <w:r>
        <w:t>matches:</w:t>
      </w:r>
      <w:r>
        <w:br/>
        <w:t xml:space="preserve">            </w:t>
      </w:r>
      <w:r>
        <w:rPr>
          <w:color w:val="CF8E6D"/>
        </w:rPr>
        <w:t>continue</w:t>
      </w:r>
      <w:r>
        <w:rPr>
          <w:color w:val="CF8E6D"/>
        </w:rPr>
        <w:br/>
      </w:r>
      <w:r>
        <w:rPr>
          <w:color w:val="CF8E6D"/>
        </w:rPr>
        <w:br/>
        <w:t xml:space="preserve">        </w:t>
      </w:r>
      <w:r>
        <w:rPr>
          <w:color w:val="9F86EA"/>
        </w:rPr>
        <w:t xml:space="preserve"># </w:t>
      </w:r>
      <w:r>
        <w:rPr>
          <w:color w:val="9F86EA"/>
        </w:rPr>
        <w:t>分数降序</w:t>
      </w:r>
      <w:r>
        <w:rPr>
          <w:color w:val="9F86EA"/>
        </w:rPr>
        <w:br/>
        <w:t xml:space="preserve">        </w:t>
      </w:r>
      <w:r>
        <w:t>matches.sort(</w:t>
      </w:r>
      <w:r>
        <w:rPr>
          <w:color w:val="AA4926"/>
        </w:rPr>
        <w:t>key</w:t>
      </w:r>
      <w:r>
        <w:t>=</w:t>
      </w:r>
      <w:r>
        <w:rPr>
          <w:color w:val="CF8E6D"/>
        </w:rPr>
        <w:t xml:space="preserve">lambda </w:t>
      </w:r>
      <w:r>
        <w:t>x: x.get(</w:t>
      </w:r>
      <w:r>
        <w:rPr>
          <w:color w:val="6AAB73"/>
        </w:rPr>
        <w:t>"score"</w:t>
      </w:r>
      <w:r>
        <w:t xml:space="preserve">, </w:t>
      </w:r>
      <w:r>
        <w:rPr>
          <w:color w:val="2AACB8"/>
        </w:rPr>
        <w:t>0</w:t>
      </w:r>
      <w:r>
        <w:t xml:space="preserve">), </w:t>
      </w:r>
      <w:r>
        <w:rPr>
          <w:color w:val="AA4926"/>
        </w:rPr>
        <w:t>reverse</w:t>
      </w:r>
      <w:r>
        <w:t>=</w:t>
      </w:r>
      <w:r>
        <w:rPr>
          <w:color w:val="CF8E6D"/>
        </w:rPr>
        <w:t>True</w:t>
      </w:r>
      <w:r>
        <w:t>)</w:t>
      </w:r>
      <w:r>
        <w:br/>
      </w:r>
      <w:r>
        <w:br/>
        <w:t xml:space="preserve">        high = [m </w:t>
      </w:r>
      <w:r>
        <w:rPr>
          <w:color w:val="CF8E6D"/>
        </w:rPr>
        <w:t xml:space="preserve">for </w:t>
      </w:r>
      <w:r>
        <w:t xml:space="preserve">m </w:t>
      </w:r>
      <w:r>
        <w:rPr>
          <w:color w:val="CF8E6D"/>
        </w:rPr>
        <w:t xml:space="preserve">in </w:t>
      </w:r>
      <w:r>
        <w:t xml:space="preserve">matches </w:t>
      </w:r>
      <w:r>
        <w:rPr>
          <w:color w:val="CF8E6D"/>
        </w:rPr>
        <w:t xml:space="preserve">if </w:t>
      </w:r>
      <w:r>
        <w:t>m.get(</w:t>
      </w:r>
      <w:r>
        <w:rPr>
          <w:color w:val="6AAB73"/>
        </w:rPr>
        <w:t>"score"</w:t>
      </w:r>
      <w:r>
        <w:t xml:space="preserve">, </w:t>
      </w:r>
      <w:r>
        <w:rPr>
          <w:color w:val="2AACB8"/>
        </w:rPr>
        <w:t>0</w:t>
      </w:r>
      <w:r>
        <w:t xml:space="preserve">) &gt; </w:t>
      </w:r>
      <w:r>
        <w:rPr>
          <w:color w:val="2AACB8"/>
        </w:rPr>
        <w:t>0.85</w:t>
      </w:r>
      <w:r>
        <w:t>]</w:t>
      </w:r>
      <w:r>
        <w:br/>
        <w:t xml:space="preserve">        mid = [m </w:t>
      </w:r>
      <w:r>
        <w:rPr>
          <w:color w:val="CF8E6D"/>
        </w:rPr>
        <w:t xml:space="preserve">for </w:t>
      </w:r>
      <w:r>
        <w:t xml:space="preserve">m </w:t>
      </w:r>
      <w:r>
        <w:rPr>
          <w:color w:val="CF8E6D"/>
        </w:rPr>
        <w:t xml:space="preserve">in </w:t>
      </w:r>
      <w:r>
        <w:t xml:space="preserve">matches </w:t>
      </w:r>
      <w:r>
        <w:rPr>
          <w:color w:val="CF8E6D"/>
        </w:rPr>
        <w:t xml:space="preserve">if </w:t>
      </w:r>
      <w:r>
        <w:t>m.get(</w:t>
      </w:r>
      <w:r>
        <w:rPr>
          <w:color w:val="6AAB73"/>
        </w:rPr>
        <w:t>"score"</w:t>
      </w:r>
      <w:r>
        <w:t xml:space="preserve">, </w:t>
      </w:r>
      <w:r>
        <w:rPr>
          <w:color w:val="2AACB8"/>
        </w:rPr>
        <w:t>0</w:t>
      </w:r>
      <w:r>
        <w:t xml:space="preserve">) &gt;= </w:t>
      </w:r>
      <w:r>
        <w:rPr>
          <w:color w:val="2AACB8"/>
        </w:rPr>
        <w:t>0.6</w:t>
      </w:r>
      <w:r>
        <w:t>]</w:t>
      </w:r>
      <w:r>
        <w:br/>
      </w:r>
      <w:r>
        <w:br/>
        <w:t xml:space="preserve">        </w:t>
      </w:r>
      <w:r>
        <w:rPr>
          <w:color w:val="9F86EA"/>
        </w:rPr>
        <w:t xml:space="preserve"># a/b: </w:t>
      </w:r>
      <w:r>
        <w:rPr>
          <w:color w:val="9F86EA"/>
        </w:rPr>
        <w:t>有高置信命中</w:t>
      </w:r>
      <w:r>
        <w:rPr>
          <w:color w:val="9F86EA"/>
        </w:rPr>
        <w:br/>
        <w:t xml:space="preserve">        </w:t>
      </w:r>
      <w:r>
        <w:rPr>
          <w:color w:val="CF8E6D"/>
        </w:rPr>
        <w:t xml:space="preserve">if </w:t>
      </w:r>
      <w:r>
        <w:rPr>
          <w:color w:val="8888C6"/>
        </w:rPr>
        <w:t>len</w:t>
      </w:r>
      <w:r>
        <w:t xml:space="preserve">(high) == </w:t>
      </w:r>
      <w:r>
        <w:rPr>
          <w:color w:val="2AACB8"/>
        </w:rPr>
        <w:t>1</w:t>
      </w:r>
      <w:r>
        <w:t>:</w:t>
      </w:r>
      <w:r>
        <w:br/>
        <w:t xml:space="preserve">            confirmed_item_names.append(high[</w:t>
      </w:r>
      <w:r>
        <w:rPr>
          <w:color w:val="2AACB8"/>
        </w:rPr>
        <w:t>0</w:t>
      </w:r>
      <w:r>
        <w:t>].get(</w:t>
      </w:r>
      <w:r>
        <w:rPr>
          <w:color w:val="6AAB73"/>
        </w:rPr>
        <w:t>"item_name"</w:t>
      </w:r>
      <w:r>
        <w:t>))</w:t>
      </w:r>
      <w:r>
        <w:br/>
        <w:t xml:space="preserve">            </w:t>
      </w:r>
      <w:r>
        <w:rPr>
          <w:color w:val="CF8E6D"/>
        </w:rPr>
        <w:t>continue</w:t>
      </w:r>
      <w:r>
        <w:rPr>
          <w:color w:val="CF8E6D"/>
        </w:rPr>
        <w:br/>
        <w:t xml:space="preserve">        if </w:t>
      </w:r>
      <w:r>
        <w:rPr>
          <w:color w:val="8888C6"/>
        </w:rPr>
        <w:t>len</w:t>
      </w:r>
      <w:r>
        <w:t xml:space="preserve">(high) &gt; </w:t>
      </w:r>
      <w:r>
        <w:rPr>
          <w:color w:val="2AACB8"/>
        </w:rPr>
        <w:t>1</w:t>
      </w:r>
      <w:r>
        <w:t>:</w:t>
      </w:r>
      <w:r>
        <w:br/>
        <w:t xml:space="preserve">            </w:t>
      </w:r>
      <w:r>
        <w:rPr>
          <w:color w:val="9F86EA"/>
        </w:rPr>
        <w:t xml:space="preserve"># b: </w:t>
      </w:r>
      <w:r>
        <w:rPr>
          <w:color w:val="9F86EA"/>
        </w:rPr>
        <w:t>多条都超过</w:t>
      </w:r>
      <w:r>
        <w:rPr>
          <w:color w:val="9F86EA"/>
        </w:rPr>
        <w:t xml:space="preserve"> 0.85</w:t>
      </w:r>
      <w:r>
        <w:rPr>
          <w:color w:val="9F86EA"/>
        </w:rPr>
        <w:t>：优先取与</w:t>
      </w:r>
      <w:r>
        <w:rPr>
          <w:color w:val="9F86EA"/>
        </w:rPr>
        <w:t xml:space="preserve"> extracted_name </w:t>
      </w:r>
      <w:r>
        <w:rPr>
          <w:color w:val="9F86EA"/>
        </w:rPr>
        <w:t>相同的，否则取最高分</w:t>
      </w:r>
      <w:r>
        <w:rPr>
          <w:color w:val="9F86EA"/>
        </w:rPr>
        <w:br/>
        <w:t xml:space="preserve">            </w:t>
      </w:r>
      <w:r>
        <w:t xml:space="preserve">picked = </w:t>
      </w:r>
      <w:r>
        <w:rPr>
          <w:color w:val="CF8E6D"/>
        </w:rPr>
        <w:t>None</w:t>
      </w:r>
      <w:r>
        <w:rPr>
          <w:color w:val="CF8E6D"/>
        </w:rPr>
        <w:br/>
        <w:t xml:space="preserve">            if </w:t>
      </w:r>
      <w:r>
        <w:t>extracted_name:</w:t>
      </w:r>
      <w:r>
        <w:br/>
        <w:t xml:space="preserve">                </w:t>
      </w:r>
      <w:r>
        <w:rPr>
          <w:color w:val="CF8E6D"/>
        </w:rPr>
        <w:t xml:space="preserve">for </w:t>
      </w:r>
      <w:r>
        <w:t xml:space="preserve">m </w:t>
      </w:r>
      <w:r>
        <w:rPr>
          <w:color w:val="CF8E6D"/>
        </w:rPr>
        <w:t xml:space="preserve">in </w:t>
      </w:r>
      <w:r>
        <w:t>high:</w:t>
      </w:r>
      <w:r>
        <w:br/>
        <w:t xml:space="preserve">                    </w:t>
      </w:r>
      <w:r>
        <w:rPr>
          <w:color w:val="CF8E6D"/>
        </w:rPr>
        <w:t xml:space="preserve">if </w:t>
      </w:r>
      <w:r>
        <w:t>(m.get(</w:t>
      </w:r>
      <w:r>
        <w:rPr>
          <w:color w:val="6AAB73"/>
        </w:rPr>
        <w:t>"item_name"</w:t>
      </w:r>
      <w:r>
        <w:t xml:space="preserve">) </w:t>
      </w:r>
      <w:r>
        <w:rPr>
          <w:color w:val="CF8E6D"/>
        </w:rPr>
        <w:t xml:space="preserve">or </w:t>
      </w:r>
      <w:r>
        <w:rPr>
          <w:color w:val="6AAB73"/>
        </w:rPr>
        <w:t>""</w:t>
      </w:r>
      <w:r>
        <w:t>).strip() == extracted_name:</w:t>
      </w:r>
      <w:r>
        <w:br/>
        <w:t xml:space="preserve">                        picked = m</w:t>
      </w:r>
      <w:r>
        <w:br/>
        <w:t xml:space="preserve">                        </w:t>
      </w:r>
      <w:r>
        <w:rPr>
          <w:color w:val="CF8E6D"/>
        </w:rPr>
        <w:t>break</w:t>
      </w:r>
      <w:r>
        <w:rPr>
          <w:color w:val="CF8E6D"/>
        </w:rPr>
        <w:br/>
        <w:t xml:space="preserve">            if </w:t>
      </w:r>
      <w:r>
        <w:t xml:space="preserve">picked </w:t>
      </w:r>
      <w:r>
        <w:rPr>
          <w:color w:val="CF8E6D"/>
        </w:rPr>
        <w:t>is None</w:t>
      </w:r>
      <w:r>
        <w:t>:</w:t>
      </w:r>
      <w:r>
        <w:br/>
        <w:t xml:space="preserve">                picked = high[</w:t>
      </w:r>
      <w:r>
        <w:rPr>
          <w:color w:val="2AACB8"/>
        </w:rPr>
        <w:t>0</w:t>
      </w:r>
      <w:r>
        <w:t>]</w:t>
      </w:r>
      <w:r>
        <w:br/>
        <w:t xml:space="preserve">            confirmed_item_names.append(picked.get(</w:t>
      </w:r>
      <w:r>
        <w:rPr>
          <w:color w:val="6AAB73"/>
        </w:rPr>
        <w:t>"item_name"</w:t>
      </w:r>
      <w:r>
        <w:t>))</w:t>
      </w:r>
      <w:r>
        <w:br/>
        <w:t xml:space="preserve">            </w:t>
      </w:r>
      <w:r>
        <w:rPr>
          <w:color w:val="CF8E6D"/>
        </w:rPr>
        <w:t>continue</w:t>
      </w:r>
      <w:r>
        <w:rPr>
          <w:color w:val="CF8E6D"/>
        </w:rPr>
        <w:br/>
      </w:r>
      <w:r>
        <w:rPr>
          <w:color w:val="CF8E6D"/>
        </w:rPr>
        <w:br/>
        <w:t xml:space="preserve">        </w:t>
      </w:r>
      <w:r>
        <w:rPr>
          <w:color w:val="9F86EA"/>
        </w:rPr>
        <w:t xml:space="preserve"># c/d: </w:t>
      </w:r>
      <w:r>
        <w:rPr>
          <w:color w:val="9F86EA"/>
        </w:rPr>
        <w:t>没有</w:t>
      </w:r>
      <w:r>
        <w:rPr>
          <w:color w:val="9F86EA"/>
        </w:rPr>
        <w:t xml:space="preserve"> &gt;0.85 </w:t>
      </w:r>
      <w:r>
        <w:rPr>
          <w:color w:val="9F86EA"/>
        </w:rPr>
        <w:t>的，返回</w:t>
      </w:r>
      <w:r>
        <w:rPr>
          <w:color w:val="9F86EA"/>
        </w:rPr>
        <w:t xml:space="preserve"> &gt;=0.6 </w:t>
      </w:r>
      <w:r>
        <w:rPr>
          <w:color w:val="9F86EA"/>
        </w:rPr>
        <w:t>的</w:t>
      </w:r>
      <w:r>
        <w:rPr>
          <w:color w:val="9F86EA"/>
        </w:rPr>
        <w:t xml:space="preserve"> top5 </w:t>
      </w:r>
      <w:r>
        <w:rPr>
          <w:color w:val="9F86EA"/>
        </w:rPr>
        <w:t>作为候选；若连</w:t>
      </w:r>
      <w:r>
        <w:rPr>
          <w:color w:val="9F86EA"/>
        </w:rPr>
        <w:t xml:space="preserve"> &gt;=0.6 </w:t>
      </w:r>
      <w:r>
        <w:rPr>
          <w:color w:val="9F86EA"/>
        </w:rPr>
        <w:t>都没有则不加任何候选</w:t>
      </w:r>
      <w:r>
        <w:rPr>
          <w:color w:val="9F86EA"/>
        </w:rPr>
        <w:br/>
        <w:t xml:space="preserve">        </w:t>
      </w:r>
      <w:r>
        <w:t>options.extend([m.get(</w:t>
      </w:r>
      <w:r>
        <w:rPr>
          <w:color w:val="6AAB73"/>
        </w:rPr>
        <w:t>"item_name"</w:t>
      </w:r>
      <w:r>
        <w:t xml:space="preserve">) </w:t>
      </w:r>
      <w:r>
        <w:rPr>
          <w:color w:val="CF8E6D"/>
        </w:rPr>
        <w:t xml:space="preserve">for </w:t>
      </w:r>
      <w:r>
        <w:t xml:space="preserve">m </w:t>
      </w:r>
      <w:r>
        <w:rPr>
          <w:color w:val="CF8E6D"/>
        </w:rPr>
        <w:t xml:space="preserve">in </w:t>
      </w:r>
      <w:r>
        <w:t>mid[:</w:t>
      </w:r>
      <w:r>
        <w:rPr>
          <w:color w:val="2AACB8"/>
        </w:rPr>
        <w:t>5</w:t>
      </w:r>
      <w:r>
        <w:t>]])</w:t>
      </w:r>
      <w:r>
        <w:br/>
      </w:r>
      <w:r>
        <w:br/>
      </w:r>
      <w:r>
        <w:br/>
        <w:t xml:space="preserve">    </w:t>
      </w:r>
      <w:r>
        <w:rPr>
          <w:color w:val="CF8E6D"/>
        </w:rPr>
        <w:t xml:space="preserve">return </w:t>
      </w:r>
      <w:r>
        <w:t>{</w:t>
      </w:r>
      <w:r>
        <w:rPr>
          <w:color w:val="6AAB73"/>
        </w:rPr>
        <w:t>"confirmed_item_names"</w:t>
      </w:r>
      <w:r>
        <w:t xml:space="preserve">: confirmed_item_names, </w:t>
      </w:r>
      <w:r>
        <w:rPr>
          <w:color w:val="6AAB73"/>
        </w:rPr>
        <w:t>"options"</w:t>
      </w:r>
      <w:r>
        <w:t>: options[:</w:t>
      </w:r>
      <w:r>
        <w:rPr>
          <w:color w:val="2AACB8"/>
        </w:rPr>
        <w:t>5</w:t>
      </w:r>
      <w:r>
        <w:t>]}</w:t>
      </w:r>
      <w:r>
        <w:br/>
      </w:r>
      <w:r>
        <w:br/>
      </w:r>
      <w:r>
        <w:rPr>
          <w:color w:val="CF8E6D"/>
        </w:rPr>
        <w:t xml:space="preserve">def </w:t>
      </w:r>
      <w:r>
        <w:rPr>
          <w:color w:val="56A8F5"/>
        </w:rPr>
        <w:t>step_6_check_confirmation</w:t>
      </w:r>
      <w:r>
        <w:t xml:space="preserve">(state: Dict, align_result: Dict, session_id: </w:t>
      </w:r>
      <w:r>
        <w:rPr>
          <w:color w:val="8888C6"/>
        </w:rPr>
        <w:t>str</w:t>
      </w:r>
      <w:r>
        <w:t xml:space="preserve">, history: List[Dict], rewritten_query: </w:t>
      </w:r>
      <w:r>
        <w:rPr>
          <w:color w:val="8888C6"/>
        </w:rPr>
        <w:t>str</w:t>
      </w:r>
      <w:r>
        <w:t>) -&gt; Dict:</w:t>
      </w:r>
      <w:r>
        <w:br/>
        <w:t xml:space="preserve">    </w:t>
      </w:r>
      <w:r>
        <w:rPr>
          <w:i/>
          <w:iCs/>
          <w:color w:val="5F826B"/>
        </w:rPr>
        <w:t>"""</w:t>
      </w:r>
      <w:r>
        <w:rPr>
          <w:i/>
          <w:iCs/>
          <w:color w:val="5F826B"/>
        </w:rPr>
        <w:br/>
        <w:t xml:space="preserve">    6 </w:t>
      </w:r>
      <w:r>
        <w:rPr>
          <w:i/>
          <w:iCs/>
          <w:color w:val="5F826B"/>
        </w:rPr>
        <w:t>检查返回的</w:t>
      </w:r>
      <w:r>
        <w:rPr>
          <w:i/>
          <w:iCs/>
          <w:color w:val="5F826B"/>
        </w:rPr>
        <w:t xml:space="preserve">item_names </w:t>
      </w:r>
      <w:r>
        <w:rPr>
          <w:i/>
          <w:iCs/>
          <w:color w:val="5F826B"/>
        </w:rPr>
        <w:t>是否都已确认。</w:t>
      </w:r>
      <w:r>
        <w:rPr>
          <w:i/>
          <w:iCs/>
          <w:color w:val="5F826B"/>
        </w:rPr>
        <w:br/>
        <w:t xml:space="preserve">            </w:t>
      </w:r>
      <w:r>
        <w:rPr>
          <w:i/>
          <w:iCs/>
          <w:color w:val="5F826B"/>
        </w:rPr>
        <w:t>如果都确认则把之前历史记录</w:t>
      </w:r>
      <w:r>
        <w:rPr>
          <w:i/>
          <w:iCs/>
          <w:color w:val="5F826B"/>
        </w:rPr>
        <w:t>item_names</w:t>
      </w:r>
      <w:r>
        <w:rPr>
          <w:i/>
          <w:iCs/>
          <w:color w:val="5F826B"/>
        </w:rPr>
        <w:t>为空的聊天记录标识为当前</w:t>
      </w:r>
      <w:r>
        <w:rPr>
          <w:i/>
          <w:iCs/>
          <w:color w:val="5F826B"/>
        </w:rPr>
        <w:t xml:space="preserve">item_names  </w:t>
      </w:r>
      <w:r>
        <w:rPr>
          <w:i/>
          <w:iCs/>
          <w:color w:val="5F826B"/>
        </w:rPr>
        <w:t>，把</w:t>
      </w:r>
      <w:r>
        <w:rPr>
          <w:i/>
          <w:iCs/>
          <w:color w:val="5F826B"/>
        </w:rPr>
        <w:t>item_names</w:t>
      </w:r>
      <w:r>
        <w:rPr>
          <w:i/>
          <w:iCs/>
          <w:color w:val="5F826B"/>
        </w:rPr>
        <w:t>写入</w:t>
      </w:r>
      <w:r>
        <w:rPr>
          <w:i/>
          <w:iCs/>
          <w:color w:val="5F826B"/>
        </w:rPr>
        <w:t>state ,</w:t>
      </w:r>
      <w:r>
        <w:rPr>
          <w:i/>
          <w:iCs/>
          <w:color w:val="5F826B"/>
        </w:rPr>
        <w:t>把改写的问题</w:t>
      </w:r>
      <w:r>
        <w:rPr>
          <w:i/>
          <w:iCs/>
          <w:color w:val="5F826B"/>
        </w:rPr>
        <w:t>rewritten_query</w:t>
      </w:r>
      <w:r>
        <w:rPr>
          <w:i/>
          <w:iCs/>
          <w:color w:val="5F826B"/>
        </w:rPr>
        <w:t>写入</w:t>
      </w:r>
      <w:r>
        <w:rPr>
          <w:i/>
          <w:iCs/>
          <w:color w:val="5F826B"/>
        </w:rPr>
        <w:t xml:space="preserve">state </w:t>
      </w:r>
      <w:r>
        <w:rPr>
          <w:i/>
          <w:iCs/>
          <w:color w:val="5F826B"/>
        </w:rPr>
        <w:t>并返回</w:t>
      </w:r>
      <w:r>
        <w:rPr>
          <w:i/>
          <w:iCs/>
          <w:color w:val="5F826B"/>
        </w:rPr>
        <w:br/>
        <w:t xml:space="preserve">            </w:t>
      </w:r>
      <w:r>
        <w:rPr>
          <w:i/>
          <w:iCs/>
          <w:color w:val="5F826B"/>
        </w:rPr>
        <w:t>如果没确认但是提供了选项则依据选项组织语言作为答案写入</w:t>
      </w:r>
      <w:r>
        <w:rPr>
          <w:i/>
          <w:iCs/>
          <w:color w:val="5F826B"/>
        </w:rPr>
        <w:t xml:space="preserve">state </w:t>
      </w:r>
      <w:r>
        <w:rPr>
          <w:i/>
          <w:iCs/>
          <w:color w:val="5F826B"/>
        </w:rPr>
        <w:t>并返回</w:t>
      </w:r>
      <w:r>
        <w:rPr>
          <w:i/>
          <w:iCs/>
          <w:color w:val="5F826B"/>
        </w:rPr>
        <w:br/>
        <w:t xml:space="preserve">            </w:t>
      </w:r>
      <w:r>
        <w:rPr>
          <w:i/>
          <w:iCs/>
          <w:color w:val="5F826B"/>
        </w:rPr>
        <w:t>如果没确认且没有选项则组织语言作为答案写入</w:t>
      </w:r>
      <w:r>
        <w:rPr>
          <w:i/>
          <w:iCs/>
          <w:color w:val="5F826B"/>
        </w:rPr>
        <w:t xml:space="preserve">state </w:t>
      </w:r>
      <w:r>
        <w:rPr>
          <w:i/>
          <w:iCs/>
          <w:color w:val="5F826B"/>
        </w:rPr>
        <w:t>并返回</w:t>
      </w:r>
      <w:r>
        <w:rPr>
          <w:i/>
          <w:iCs/>
          <w:color w:val="5F826B"/>
        </w:rPr>
        <w:t xml:space="preserve"> </w:t>
      </w:r>
      <w:r>
        <w:rPr>
          <w:i/>
          <w:iCs/>
          <w:color w:val="5F826B"/>
        </w:rPr>
        <w:br/>
        <w:t xml:space="preserve">    """</w:t>
      </w:r>
      <w:r>
        <w:rPr>
          <w:i/>
          <w:iCs/>
          <w:color w:val="5F826B"/>
        </w:rPr>
        <w:br/>
        <w:t xml:space="preserve">    </w:t>
      </w:r>
      <w:r>
        <w:t>confirmed_names = align_result.get(</w:t>
      </w:r>
      <w:r>
        <w:rPr>
          <w:color w:val="6AAB73"/>
        </w:rPr>
        <w:t>"confirmed_item_names"</w:t>
      </w:r>
      <w:r>
        <w:t>, [])</w:t>
      </w:r>
      <w:r>
        <w:br/>
        <w:t xml:space="preserve">    options = align_result.get(</w:t>
      </w:r>
      <w:r>
        <w:rPr>
          <w:color w:val="6AAB73"/>
        </w:rPr>
        <w:t>"options"</w:t>
      </w:r>
      <w:r>
        <w:t>, [])</w:t>
      </w:r>
      <w:r>
        <w:br/>
      </w:r>
      <w:r>
        <w:br/>
      </w:r>
      <w:r>
        <w:br/>
        <w:t xml:space="preserve">    </w:t>
      </w:r>
      <w:r>
        <w:br/>
        <w:t xml:space="preserve">    </w:t>
      </w:r>
      <w:r>
        <w:rPr>
          <w:color w:val="CF8E6D"/>
        </w:rPr>
        <w:t xml:space="preserve">if </w:t>
      </w:r>
      <w:r>
        <w:t>confirmed_names:</w:t>
      </w:r>
      <w:r>
        <w:br/>
        <w:t xml:space="preserve">        </w:t>
      </w:r>
      <w:r>
        <w:rPr>
          <w:color w:val="9F86EA"/>
        </w:rPr>
        <w:t xml:space="preserve"># </w:t>
      </w:r>
      <w:r>
        <w:rPr>
          <w:color w:val="9F86EA"/>
        </w:rPr>
        <w:t>至少确认了一个</w:t>
      </w:r>
      <w:r>
        <w:rPr>
          <w:color w:val="9F86EA"/>
        </w:rPr>
        <w:br/>
        <w:t xml:space="preserve">        </w:t>
      </w:r>
      <w:r>
        <w:rPr>
          <w:color w:val="9F86EA"/>
        </w:rPr>
        <w:br/>
        <w:t xml:space="preserve">        # </w:t>
      </w:r>
      <w:r>
        <w:rPr>
          <w:color w:val="9F86EA"/>
        </w:rPr>
        <w:t>找到</w:t>
      </w:r>
      <w:r>
        <w:rPr>
          <w:color w:val="9F86EA"/>
        </w:rPr>
        <w:t>history</w:t>
      </w:r>
      <w:r>
        <w:rPr>
          <w:color w:val="9F86EA"/>
        </w:rPr>
        <w:t>中</w:t>
      </w:r>
      <w:r>
        <w:rPr>
          <w:color w:val="9F86EA"/>
        </w:rPr>
        <w:t>item_names</w:t>
      </w:r>
      <w:r>
        <w:rPr>
          <w:color w:val="9F86EA"/>
        </w:rPr>
        <w:t>为空的记录</w:t>
      </w:r>
      <w:r>
        <w:rPr>
          <w:color w:val="9F86EA"/>
        </w:rPr>
        <w:t>ID</w:t>
      </w:r>
      <w:r>
        <w:rPr>
          <w:color w:val="9F86EA"/>
        </w:rPr>
        <w:br/>
        <w:t xml:space="preserve">        </w:t>
      </w:r>
      <w:r>
        <w:t>ids_to_update = []</w:t>
      </w:r>
      <w:r>
        <w:br/>
        <w:t xml:space="preserve">        </w:t>
      </w:r>
      <w:r>
        <w:rPr>
          <w:color w:val="CF8E6D"/>
        </w:rPr>
        <w:t xml:space="preserve">for </w:t>
      </w:r>
      <w:r>
        <w:t xml:space="preserve">msg </w:t>
      </w:r>
      <w:r>
        <w:rPr>
          <w:color w:val="CF8E6D"/>
        </w:rPr>
        <w:t xml:space="preserve">in </w:t>
      </w:r>
      <w:r>
        <w:t>history:</w:t>
      </w:r>
      <w:r>
        <w:br/>
        <w:t xml:space="preserve">            </w:t>
      </w:r>
      <w:r>
        <w:rPr>
          <w:color w:val="9F86EA"/>
        </w:rPr>
        <w:t xml:space="preserve"># </w:t>
      </w:r>
      <w:r>
        <w:rPr>
          <w:color w:val="9F86EA"/>
        </w:rPr>
        <w:t>检查</w:t>
      </w:r>
      <w:r>
        <w:rPr>
          <w:color w:val="9F86EA"/>
        </w:rPr>
        <w:t>item_names</w:t>
      </w:r>
      <w:r>
        <w:rPr>
          <w:color w:val="9F86EA"/>
        </w:rPr>
        <w:t>是否为空</w:t>
      </w:r>
      <w:r>
        <w:rPr>
          <w:color w:val="9F86EA"/>
        </w:rPr>
        <w:t>/None/</w:t>
      </w:r>
      <w:r>
        <w:rPr>
          <w:color w:val="9F86EA"/>
        </w:rPr>
        <w:t>空列表</w:t>
      </w:r>
      <w:r>
        <w:rPr>
          <w:color w:val="9F86EA"/>
        </w:rPr>
        <w:br/>
        <w:t xml:space="preserve">            </w:t>
      </w:r>
      <w:r>
        <w:rPr>
          <w:color w:val="CF8E6D"/>
        </w:rPr>
        <w:t xml:space="preserve">if not </w:t>
      </w:r>
      <w:r>
        <w:t>msg.get(</w:t>
      </w:r>
      <w:r>
        <w:rPr>
          <w:color w:val="6AAB73"/>
        </w:rPr>
        <w:t>"item_names"</w:t>
      </w:r>
      <w:r>
        <w:t>):</w:t>
      </w:r>
      <w:r>
        <w:br/>
      </w:r>
      <w:r>
        <w:lastRenderedPageBreak/>
        <w:t xml:space="preserve">                ids_to_update.append(msg.get(</w:t>
      </w:r>
      <w:r>
        <w:rPr>
          <w:color w:val="6AAB73"/>
        </w:rPr>
        <w:t>"_id"</w:t>
      </w:r>
      <w:r>
        <w:t>))</w:t>
      </w:r>
      <w:r>
        <w:br/>
        <w:t xml:space="preserve">                msg[</w:t>
      </w:r>
      <w:r>
        <w:rPr>
          <w:color w:val="6AAB73"/>
        </w:rPr>
        <w:t>"item_names"</w:t>
      </w:r>
      <w:r>
        <w:t>] = confirmed_names</w:t>
      </w:r>
      <w:r>
        <w:br/>
        <w:t xml:space="preserve">                </w:t>
      </w:r>
      <w:r>
        <w:br/>
        <w:t xml:space="preserve">        </w:t>
      </w:r>
      <w:r>
        <w:rPr>
          <w:color w:val="CF8E6D"/>
        </w:rPr>
        <w:t xml:space="preserve">if </w:t>
      </w:r>
      <w:r>
        <w:t>ids_to_update:</w:t>
      </w:r>
      <w:r>
        <w:br/>
        <w:t xml:space="preserve">            </w:t>
      </w:r>
      <w:r>
        <w:rPr>
          <w:color w:val="9F86EA"/>
        </w:rPr>
        <w:t xml:space="preserve"># </w:t>
      </w:r>
      <w:r>
        <w:rPr>
          <w:color w:val="9F86EA"/>
        </w:rPr>
        <w:t>更新为</w:t>
      </w:r>
      <w:r>
        <w:rPr>
          <w:color w:val="9F86EA"/>
        </w:rPr>
        <w:t xml:space="preserve"> confirmed_names </w:t>
      </w:r>
      <w:r>
        <w:rPr>
          <w:color w:val="9F86EA"/>
        </w:rPr>
        <w:t>列表</w:t>
      </w:r>
      <w:r>
        <w:rPr>
          <w:color w:val="9F86EA"/>
        </w:rPr>
        <w:br/>
        <w:t xml:space="preserve">            </w:t>
      </w:r>
      <w:r>
        <w:t>update_message_item_names(ids_to_update, confirmed_names)</w:t>
      </w:r>
      <w:r>
        <w:br/>
      </w:r>
      <w:r>
        <w:br/>
        <w:t xml:space="preserve">        state[</w:t>
      </w:r>
      <w:r>
        <w:rPr>
          <w:color w:val="6AAB73"/>
        </w:rPr>
        <w:t>"item_names"</w:t>
      </w:r>
      <w:r>
        <w:t>] = confirmed_names</w:t>
      </w:r>
      <w:r>
        <w:br/>
        <w:t xml:space="preserve">        state[</w:t>
      </w:r>
      <w:r>
        <w:rPr>
          <w:color w:val="6AAB73"/>
        </w:rPr>
        <w:t>"rewritten_query"</w:t>
      </w:r>
      <w:r>
        <w:t>] = rewritten_query</w:t>
      </w:r>
      <w:r>
        <w:br/>
        <w:t xml:space="preserve">        </w:t>
      </w:r>
      <w:r>
        <w:br/>
        <w:t xml:space="preserve">    </w:t>
      </w:r>
      <w:r>
        <w:rPr>
          <w:color w:val="CF8E6D"/>
        </w:rPr>
        <w:t xml:space="preserve">elif </w:t>
      </w:r>
      <w:r>
        <w:t>options:</w:t>
      </w:r>
      <w:r>
        <w:br/>
        <w:t xml:space="preserve">        </w:t>
      </w:r>
      <w:r>
        <w:rPr>
          <w:color w:val="9F86EA"/>
        </w:rPr>
        <w:t xml:space="preserve"># </w:t>
      </w:r>
      <w:r>
        <w:rPr>
          <w:color w:val="9F86EA"/>
        </w:rPr>
        <w:t>提供选项</w:t>
      </w:r>
      <w:r>
        <w:rPr>
          <w:color w:val="9F86EA"/>
        </w:rPr>
        <w:br/>
        <w:t xml:space="preserve">        </w:t>
      </w:r>
      <w:r>
        <w:t xml:space="preserve">options_str = </w:t>
      </w:r>
      <w:r>
        <w:rPr>
          <w:color w:val="6AAB73"/>
        </w:rPr>
        <w:t>"</w:t>
      </w:r>
      <w:r>
        <w:rPr>
          <w:color w:val="6AAB73"/>
        </w:rPr>
        <w:t>、</w:t>
      </w:r>
      <w:r>
        <w:rPr>
          <w:color w:val="6AAB73"/>
        </w:rPr>
        <w:t>"</w:t>
      </w:r>
      <w:r>
        <w:t>.join(options)</w:t>
      </w:r>
      <w:r>
        <w:br/>
        <w:t xml:space="preserve">        answer = </w:t>
      </w:r>
      <w:r>
        <w:rPr>
          <w:color w:val="6AAB73"/>
        </w:rPr>
        <w:t>f"</w:t>
      </w:r>
      <w:r>
        <w:rPr>
          <w:color w:val="6AAB73"/>
        </w:rPr>
        <w:t>我不确定您指的是哪款产品。您是在询问以下产品吗：</w:t>
      </w:r>
      <w:r>
        <w:rPr>
          <w:color w:val="CF8E6D"/>
        </w:rPr>
        <w:t>{</w:t>
      </w:r>
      <w:r>
        <w:t>options_str</w:t>
      </w:r>
      <w:r>
        <w:rPr>
          <w:color w:val="CF8E6D"/>
        </w:rPr>
        <w:t>}</w:t>
      </w:r>
      <w:r>
        <w:rPr>
          <w:color w:val="6AAB73"/>
        </w:rPr>
        <w:t>？</w:t>
      </w:r>
      <w:r>
        <w:rPr>
          <w:color w:val="6AAB73"/>
        </w:rPr>
        <w:t>"</w:t>
      </w:r>
      <w:r>
        <w:rPr>
          <w:color w:val="6AAB73"/>
        </w:rPr>
        <w:br/>
        <w:t xml:space="preserve">        </w:t>
      </w:r>
      <w:r>
        <w:t>state[</w:t>
      </w:r>
      <w:r>
        <w:rPr>
          <w:color w:val="6AAB73"/>
        </w:rPr>
        <w:t>"answer"</w:t>
      </w:r>
      <w:r>
        <w:t>] = answer</w:t>
      </w:r>
      <w:r>
        <w:br/>
        <w:t xml:space="preserve">        </w:t>
      </w:r>
      <w:r>
        <w:br/>
        <w:t xml:space="preserve">    </w:t>
      </w:r>
      <w:r>
        <w:rPr>
          <w:color w:val="CF8E6D"/>
        </w:rPr>
        <w:t>else</w:t>
      </w:r>
      <w:r>
        <w:t>:</w:t>
      </w:r>
      <w:r>
        <w:br/>
        <w:t xml:space="preserve">        </w:t>
      </w:r>
      <w:r>
        <w:rPr>
          <w:color w:val="9F86EA"/>
        </w:rPr>
        <w:t xml:space="preserve"># </w:t>
      </w:r>
      <w:r>
        <w:rPr>
          <w:color w:val="9F86EA"/>
        </w:rPr>
        <w:t>无选项</w:t>
      </w:r>
      <w:r>
        <w:rPr>
          <w:color w:val="9F86EA"/>
        </w:rPr>
        <w:br/>
        <w:t xml:space="preserve">        </w:t>
      </w:r>
      <w:r>
        <w:t xml:space="preserve">answer = </w:t>
      </w:r>
      <w:r>
        <w:rPr>
          <w:color w:val="6AAB73"/>
        </w:rPr>
        <w:t>"</w:t>
      </w:r>
      <w:r>
        <w:rPr>
          <w:color w:val="6AAB73"/>
        </w:rPr>
        <w:t>抱歉，我无法识别您询问的具体产品名称，请提供更准确的产品名称或型号。</w:t>
      </w:r>
      <w:r>
        <w:rPr>
          <w:color w:val="6AAB73"/>
        </w:rPr>
        <w:t>"</w:t>
      </w:r>
      <w:r>
        <w:rPr>
          <w:color w:val="6AAB73"/>
        </w:rPr>
        <w:br/>
        <w:t xml:space="preserve">        </w:t>
      </w:r>
      <w:r>
        <w:t>state[</w:t>
      </w:r>
      <w:r>
        <w:rPr>
          <w:color w:val="6AAB73"/>
        </w:rPr>
        <w:t>"answer"</w:t>
      </w:r>
      <w:r>
        <w:t>] = answer</w:t>
      </w:r>
      <w:r>
        <w:br/>
        <w:t xml:space="preserve">        </w:t>
      </w:r>
      <w:r>
        <w:br/>
        <w:t xml:space="preserve">    </w:t>
      </w:r>
      <w:r>
        <w:rPr>
          <w:color w:val="CF8E6D"/>
        </w:rPr>
        <w:t xml:space="preserve">return </w:t>
      </w:r>
      <w:r>
        <w:t>state</w:t>
      </w:r>
      <w:r>
        <w:br/>
      </w:r>
      <w:r>
        <w:br/>
      </w:r>
      <w:r>
        <w:br/>
      </w:r>
      <w:r>
        <w:rPr>
          <w:color w:val="CF8E6D"/>
        </w:rPr>
        <w:t xml:space="preserve">def </w:t>
      </w:r>
      <w:r>
        <w:rPr>
          <w:color w:val="56A8F5"/>
        </w:rPr>
        <w:t>step_7_write_history</w:t>
      </w:r>
      <w:r>
        <w:t xml:space="preserve">(state: Dict, session_id: </w:t>
      </w:r>
      <w:r>
        <w:rPr>
          <w:color w:val="8888C6"/>
        </w:rPr>
        <w:t>str</w:t>
      </w:r>
      <w:r>
        <w:t xml:space="preserve">, history: List[Dict], rewritten_query: </w:t>
      </w:r>
      <w:r>
        <w:rPr>
          <w:color w:val="8888C6"/>
        </w:rPr>
        <w:t>str</w:t>
      </w:r>
      <w:r>
        <w:t xml:space="preserve">, message_id: </w:t>
      </w:r>
      <w:r>
        <w:rPr>
          <w:color w:val="8888C6"/>
        </w:rPr>
        <w:t>str</w:t>
      </w:r>
      <w:r>
        <w:t>) -&gt; Dict:</w:t>
      </w:r>
      <w:r>
        <w:br/>
        <w:t xml:space="preserve">    </w:t>
      </w:r>
      <w:r>
        <w:rPr>
          <w:i/>
          <w:iCs/>
          <w:color w:val="5F826B"/>
        </w:rPr>
        <w:t>"""</w:t>
      </w:r>
      <w:r>
        <w:rPr>
          <w:i/>
          <w:iCs/>
          <w:color w:val="5F826B"/>
        </w:rPr>
        <w:br/>
        <w:t xml:space="preserve">    7. </w:t>
      </w:r>
      <w:r>
        <w:rPr>
          <w:i/>
          <w:iCs/>
          <w:color w:val="5F826B"/>
        </w:rPr>
        <w:t>把当前的问题和生成的答案带</w:t>
      </w:r>
      <w:r>
        <w:rPr>
          <w:i/>
          <w:iCs/>
          <w:color w:val="5F826B"/>
        </w:rPr>
        <w:t xml:space="preserve"> item_names(</w:t>
      </w:r>
      <w:r>
        <w:rPr>
          <w:i/>
          <w:iCs/>
          <w:color w:val="5F826B"/>
        </w:rPr>
        <w:t>如果有），写入</w:t>
      </w:r>
      <w:r>
        <w:rPr>
          <w:i/>
          <w:iCs/>
          <w:color w:val="5F826B"/>
        </w:rPr>
        <w:t xml:space="preserve"> mongodb </w:t>
      </w:r>
      <w:r>
        <w:rPr>
          <w:i/>
          <w:iCs/>
          <w:color w:val="5F826B"/>
        </w:rPr>
        <w:t>的</w:t>
      </w:r>
      <w:r>
        <w:rPr>
          <w:i/>
          <w:iCs/>
          <w:color w:val="5F826B"/>
        </w:rPr>
        <w:t xml:space="preserve"> history </w:t>
      </w:r>
      <w:r>
        <w:rPr>
          <w:i/>
          <w:iCs/>
          <w:color w:val="5F826B"/>
        </w:rPr>
        <w:t>中；</w:t>
      </w:r>
      <w:r>
        <w:rPr>
          <w:i/>
          <w:iCs/>
          <w:color w:val="5F826B"/>
        </w:rPr>
        <w:br/>
        <w:t xml:space="preserve">       </w:t>
      </w:r>
      <w:r>
        <w:rPr>
          <w:i/>
          <w:iCs/>
          <w:color w:val="5F826B"/>
        </w:rPr>
        <w:t>写入成功后更新</w:t>
      </w:r>
      <w:r>
        <w:rPr>
          <w:i/>
          <w:iCs/>
          <w:color w:val="5F826B"/>
        </w:rPr>
        <w:t xml:space="preserve"> state </w:t>
      </w:r>
      <w:r>
        <w:rPr>
          <w:i/>
          <w:iCs/>
          <w:color w:val="5F826B"/>
        </w:rPr>
        <w:t>中的</w:t>
      </w:r>
      <w:r>
        <w:rPr>
          <w:i/>
          <w:iCs/>
          <w:color w:val="5F826B"/>
        </w:rPr>
        <w:t xml:space="preserve"> history</w:t>
      </w:r>
      <w:r>
        <w:rPr>
          <w:i/>
          <w:iCs/>
          <w:color w:val="5F826B"/>
        </w:rPr>
        <w:t>。</w:t>
      </w:r>
      <w:r>
        <w:rPr>
          <w:i/>
          <w:iCs/>
          <w:color w:val="5F826B"/>
        </w:rPr>
        <w:br/>
        <w:t xml:space="preserve">    """</w:t>
      </w:r>
      <w:r>
        <w:rPr>
          <w:i/>
          <w:iCs/>
          <w:color w:val="5F826B"/>
        </w:rPr>
        <w:br/>
        <w:t xml:space="preserve">    </w:t>
      </w:r>
      <w:r>
        <w:t>original_query = (state.get(</w:t>
      </w:r>
      <w:r>
        <w:rPr>
          <w:color w:val="6AAB73"/>
        </w:rPr>
        <w:t>"original_query"</w:t>
      </w:r>
      <w:r>
        <w:t xml:space="preserve">) </w:t>
      </w:r>
      <w:r>
        <w:rPr>
          <w:color w:val="CF8E6D"/>
        </w:rPr>
        <w:t xml:space="preserve">or </w:t>
      </w:r>
      <w:r>
        <w:rPr>
          <w:color w:val="6AAB73"/>
        </w:rPr>
        <w:t>""</w:t>
      </w:r>
      <w:r>
        <w:t>).strip()</w:t>
      </w:r>
      <w:r>
        <w:br/>
        <w:t xml:space="preserve">    answer = (state.get(</w:t>
      </w:r>
      <w:r>
        <w:rPr>
          <w:color w:val="6AAB73"/>
        </w:rPr>
        <w:t>"answer"</w:t>
      </w:r>
      <w:r>
        <w:t xml:space="preserve">) </w:t>
      </w:r>
      <w:r>
        <w:rPr>
          <w:color w:val="CF8E6D"/>
        </w:rPr>
        <w:t xml:space="preserve">or </w:t>
      </w:r>
      <w:r>
        <w:rPr>
          <w:color w:val="6AAB73"/>
        </w:rPr>
        <w:t>""</w:t>
      </w:r>
      <w:r>
        <w:t>).strip()</w:t>
      </w:r>
      <w:r>
        <w:br/>
        <w:t xml:space="preserve">    item_names: List[</w:t>
      </w:r>
      <w:r>
        <w:rPr>
          <w:color w:val="8888C6"/>
        </w:rPr>
        <w:t>str</w:t>
      </w:r>
      <w:r>
        <w:t>] = state.get(</w:t>
      </w:r>
      <w:r>
        <w:rPr>
          <w:color w:val="6AAB73"/>
        </w:rPr>
        <w:t>"item_names"</w:t>
      </w:r>
      <w:r>
        <w:t xml:space="preserve">) </w:t>
      </w:r>
      <w:r>
        <w:rPr>
          <w:color w:val="CF8E6D"/>
        </w:rPr>
        <w:t xml:space="preserve">or </w:t>
      </w:r>
      <w:r>
        <w:t>[]</w:t>
      </w:r>
      <w:r>
        <w:br/>
      </w:r>
      <w:r>
        <w:br/>
        <w:t xml:space="preserve">    </w:t>
      </w:r>
      <w:r>
        <w:rPr>
          <w:color w:val="9F86EA"/>
        </w:rPr>
        <w:t xml:space="preserve"># </w:t>
      </w:r>
      <w:r>
        <w:rPr>
          <w:color w:val="9F86EA"/>
        </w:rPr>
        <w:t>本轮没有任何可写入内容时直接返回</w:t>
      </w:r>
      <w:r>
        <w:rPr>
          <w:color w:val="9F86EA"/>
        </w:rPr>
        <w:br/>
        <w:t xml:space="preserve">    </w:t>
      </w:r>
      <w:r>
        <w:rPr>
          <w:color w:val="CF8E6D"/>
        </w:rPr>
        <w:t xml:space="preserve">if not </w:t>
      </w:r>
      <w:r>
        <w:t xml:space="preserve">original_query </w:t>
      </w:r>
      <w:r>
        <w:rPr>
          <w:color w:val="CF8E6D"/>
        </w:rPr>
        <w:t xml:space="preserve">and not </w:t>
      </w:r>
      <w:r>
        <w:t>answer:</w:t>
      </w:r>
      <w:r>
        <w:br/>
        <w:t xml:space="preserve">        </w:t>
      </w:r>
      <w:r>
        <w:rPr>
          <w:color w:val="CF8E6D"/>
        </w:rPr>
        <w:t xml:space="preserve">return </w:t>
      </w:r>
      <w:r>
        <w:t>state</w:t>
      </w:r>
      <w:r>
        <w:br/>
      </w:r>
      <w:r>
        <w:br/>
        <w:t xml:space="preserve">    </w:t>
      </w:r>
      <w:r>
        <w:rPr>
          <w:color w:val="CF8E6D"/>
        </w:rPr>
        <w:t>try</w:t>
      </w:r>
      <w:r>
        <w:t>:</w:t>
      </w:r>
      <w:r>
        <w:br/>
      </w:r>
      <w:r>
        <w:br/>
        <w:t xml:space="preserve">        </w:t>
      </w:r>
      <w:r>
        <w:rPr>
          <w:color w:val="9F86EA"/>
        </w:rPr>
        <w:t xml:space="preserve"># 1) </w:t>
      </w:r>
      <w:r>
        <w:rPr>
          <w:color w:val="9F86EA"/>
        </w:rPr>
        <w:t>写入用户问题（保留</w:t>
      </w:r>
      <w:r>
        <w:rPr>
          <w:color w:val="9F86EA"/>
        </w:rPr>
        <w:t xml:space="preserve"> rewritten_query</w:t>
      </w:r>
      <w:r>
        <w:rPr>
          <w:color w:val="9F86EA"/>
        </w:rPr>
        <w:t>，方便回溯）</w:t>
      </w:r>
      <w:r>
        <w:rPr>
          <w:color w:val="9F86EA"/>
        </w:rPr>
        <w:br/>
        <w:t xml:space="preserve">        </w:t>
      </w:r>
      <w:r>
        <w:rPr>
          <w:color w:val="CF8E6D"/>
        </w:rPr>
        <w:t xml:space="preserve">if </w:t>
      </w:r>
      <w:r>
        <w:t>original_query:</w:t>
      </w:r>
      <w:r>
        <w:br/>
        <w:t xml:space="preserve">            save_chat_message (</w:t>
      </w:r>
      <w:r>
        <w:br/>
        <w:t xml:space="preserve">                </w:t>
      </w:r>
      <w:r>
        <w:rPr>
          <w:color w:val="AA4926"/>
        </w:rPr>
        <w:t>session_id</w:t>
      </w:r>
      <w:r>
        <w:t>=session_id,</w:t>
      </w:r>
      <w:r>
        <w:br/>
        <w:t xml:space="preserve">                </w:t>
      </w:r>
      <w:r>
        <w:rPr>
          <w:color w:val="AA4926"/>
        </w:rPr>
        <w:t>role</w:t>
      </w:r>
      <w:r>
        <w:t>=</w:t>
      </w:r>
      <w:r>
        <w:rPr>
          <w:color w:val="6AAB73"/>
        </w:rPr>
        <w:t>"user"</w:t>
      </w:r>
      <w:r>
        <w:t>,</w:t>
      </w:r>
      <w:r>
        <w:br/>
        <w:t xml:space="preserve">                </w:t>
      </w:r>
      <w:r>
        <w:rPr>
          <w:color w:val="AA4926"/>
        </w:rPr>
        <w:t>text</w:t>
      </w:r>
      <w:r>
        <w:t>=original_query,</w:t>
      </w:r>
      <w:r>
        <w:br/>
        <w:t xml:space="preserve">                </w:t>
      </w:r>
      <w:r>
        <w:rPr>
          <w:color w:val="AA4926"/>
        </w:rPr>
        <w:t>rewritten_query</w:t>
      </w:r>
      <w:r>
        <w:t xml:space="preserve">=rewritten_query </w:t>
      </w:r>
      <w:r>
        <w:rPr>
          <w:color w:val="CF8E6D"/>
        </w:rPr>
        <w:t xml:space="preserve">or </w:t>
      </w:r>
      <w:r>
        <w:rPr>
          <w:color w:val="6AAB73"/>
        </w:rPr>
        <w:t>""</w:t>
      </w:r>
      <w:r>
        <w:t>,</w:t>
      </w:r>
      <w:r>
        <w:br/>
        <w:t xml:space="preserve">                </w:t>
      </w:r>
      <w:r>
        <w:rPr>
          <w:color w:val="AA4926"/>
        </w:rPr>
        <w:t>item_names</w:t>
      </w:r>
      <w:r>
        <w:t>=item_names,</w:t>
      </w:r>
      <w:r>
        <w:br/>
        <w:t xml:space="preserve">                </w:t>
      </w:r>
      <w:r>
        <w:rPr>
          <w:color w:val="AA4926"/>
        </w:rPr>
        <w:t>message_id</w:t>
      </w:r>
      <w:r>
        <w:t>=message_id</w:t>
      </w:r>
      <w:r>
        <w:br/>
        <w:t xml:space="preserve">            )</w:t>
      </w:r>
      <w:r>
        <w:br/>
      </w:r>
      <w:r>
        <w:br/>
        <w:t xml:space="preserve">        </w:t>
      </w:r>
      <w:r>
        <w:rPr>
          <w:color w:val="9F86EA"/>
        </w:rPr>
        <w:t xml:space="preserve"># 2) </w:t>
      </w:r>
      <w:r>
        <w:rPr>
          <w:color w:val="9F86EA"/>
        </w:rPr>
        <w:t>写入助手回答（如果本节点已生成</w:t>
      </w:r>
      <w:r>
        <w:rPr>
          <w:color w:val="9F86EA"/>
        </w:rPr>
        <w:t xml:space="preserve"> answer</w:t>
      </w:r>
      <w:r>
        <w:rPr>
          <w:color w:val="9F86EA"/>
        </w:rPr>
        <w:t>，例如需要用户确认产品时）</w:t>
      </w:r>
      <w:r>
        <w:rPr>
          <w:color w:val="9F86EA"/>
        </w:rPr>
        <w:br/>
        <w:t xml:space="preserve">        </w:t>
      </w:r>
      <w:r>
        <w:rPr>
          <w:color w:val="CF8E6D"/>
        </w:rPr>
        <w:t xml:space="preserve">if </w:t>
      </w:r>
      <w:r>
        <w:t>answer:</w:t>
      </w:r>
      <w:r>
        <w:br/>
        <w:t xml:space="preserve">             save_chat_message(</w:t>
      </w:r>
      <w:r>
        <w:br/>
        <w:t xml:space="preserve">                </w:t>
      </w:r>
      <w:r>
        <w:rPr>
          <w:color w:val="AA4926"/>
        </w:rPr>
        <w:t>session_id</w:t>
      </w:r>
      <w:r>
        <w:t>=session_id,</w:t>
      </w:r>
      <w:r>
        <w:br/>
        <w:t xml:space="preserve">                </w:t>
      </w:r>
      <w:r>
        <w:rPr>
          <w:color w:val="AA4926"/>
        </w:rPr>
        <w:t>role</w:t>
      </w:r>
      <w:r>
        <w:t>=</w:t>
      </w:r>
      <w:r>
        <w:rPr>
          <w:color w:val="6AAB73"/>
        </w:rPr>
        <w:t>"assistant"</w:t>
      </w:r>
      <w:r>
        <w:t>,</w:t>
      </w:r>
      <w:r>
        <w:br/>
        <w:t xml:space="preserve">                </w:t>
      </w:r>
      <w:r>
        <w:rPr>
          <w:color w:val="AA4926"/>
        </w:rPr>
        <w:t>text</w:t>
      </w:r>
      <w:r>
        <w:t>=answer,</w:t>
      </w:r>
      <w:r>
        <w:br/>
        <w:t xml:space="preserve">                </w:t>
      </w:r>
      <w:r>
        <w:rPr>
          <w:color w:val="AA4926"/>
        </w:rPr>
        <w:t>rewritten_query</w:t>
      </w:r>
      <w:r>
        <w:t>=</w:t>
      </w:r>
      <w:r>
        <w:rPr>
          <w:color w:val="6AAB73"/>
        </w:rPr>
        <w:t>""</w:t>
      </w:r>
      <w:r>
        <w:t>,</w:t>
      </w:r>
      <w:r>
        <w:br/>
        <w:t xml:space="preserve">                </w:t>
      </w:r>
      <w:r>
        <w:rPr>
          <w:color w:val="AA4926"/>
        </w:rPr>
        <w:t>item_names</w:t>
      </w:r>
      <w:r>
        <w:t>=item_names,</w:t>
      </w:r>
      <w:r>
        <w:br/>
        <w:t xml:space="preserve">            )</w:t>
      </w:r>
      <w:r>
        <w:br/>
        <w:t xml:space="preserve">    </w:t>
      </w:r>
      <w:r>
        <w:rPr>
          <w:color w:val="CF8E6D"/>
        </w:rPr>
        <w:t xml:space="preserve">except </w:t>
      </w:r>
      <w:r>
        <w:rPr>
          <w:color w:val="8888C6"/>
        </w:rPr>
        <w:t xml:space="preserve">Exception </w:t>
      </w:r>
      <w:r>
        <w:rPr>
          <w:color w:val="CF8E6D"/>
        </w:rPr>
        <w:t xml:space="preserve">as </w:t>
      </w:r>
      <w:r>
        <w:t>e:</w:t>
      </w:r>
      <w:r>
        <w:br/>
        <w:t xml:space="preserve">        </w:t>
      </w:r>
      <w:r>
        <w:rPr>
          <w:color w:val="9F86EA"/>
        </w:rPr>
        <w:t xml:space="preserve"># </w:t>
      </w:r>
      <w:r>
        <w:rPr>
          <w:color w:val="9F86EA"/>
        </w:rPr>
        <w:t>写历史失败不应影响主链路：降级为</w:t>
      </w:r>
      <w:r>
        <w:rPr>
          <w:color w:val="9F86EA"/>
        </w:rPr>
        <w:t>“</w:t>
      </w:r>
      <w:r>
        <w:rPr>
          <w:color w:val="9F86EA"/>
        </w:rPr>
        <w:t>用入参</w:t>
      </w:r>
      <w:r>
        <w:rPr>
          <w:color w:val="9F86EA"/>
        </w:rPr>
        <w:t xml:space="preserve"> history + </w:t>
      </w:r>
      <w:r>
        <w:rPr>
          <w:color w:val="9F86EA"/>
        </w:rPr>
        <w:t>本轮内容</w:t>
      </w:r>
      <w:r>
        <w:rPr>
          <w:color w:val="9F86EA"/>
        </w:rPr>
        <w:t>”</w:t>
      </w:r>
      <w:r>
        <w:rPr>
          <w:color w:val="9F86EA"/>
        </w:rPr>
        <w:t>拼接</w:t>
      </w:r>
      <w:r>
        <w:rPr>
          <w:color w:val="9F86EA"/>
        </w:rPr>
        <w:br/>
        <w:t xml:space="preserve">        </w:t>
      </w:r>
      <w:r>
        <w:rPr>
          <w:color w:val="8888C6"/>
        </w:rPr>
        <w:t>print</w:t>
      </w:r>
      <w:r>
        <w:t>(</w:t>
      </w:r>
      <w:r>
        <w:rPr>
          <w:color w:val="6AAB73"/>
        </w:rPr>
        <w:t>f"</w:t>
      </w:r>
      <w:r>
        <w:rPr>
          <w:color w:val="6AAB73"/>
        </w:rPr>
        <w:t>写入历史失败：</w:t>
      </w:r>
      <w:r>
        <w:rPr>
          <w:color w:val="CF8E6D"/>
        </w:rPr>
        <w:t>{</w:t>
      </w:r>
      <w:r>
        <w:t>e</w:t>
      </w:r>
      <w:r>
        <w:rPr>
          <w:color w:val="CF8E6D"/>
        </w:rPr>
        <w:t>}</w:t>
      </w:r>
      <w:r>
        <w:rPr>
          <w:color w:val="6AAB73"/>
        </w:rPr>
        <w:t>"</w:t>
      </w:r>
      <w:r>
        <w:t>)</w:t>
      </w:r>
      <w:r>
        <w:br/>
      </w:r>
      <w:r>
        <w:lastRenderedPageBreak/>
        <w:br/>
        <w:t xml:space="preserve">    state[</w:t>
      </w:r>
      <w:r>
        <w:rPr>
          <w:color w:val="6AAB73"/>
        </w:rPr>
        <w:t>"history"</w:t>
      </w:r>
      <w:r>
        <w:t>] = history</w:t>
      </w:r>
      <w:r>
        <w:br/>
        <w:t xml:space="preserve">    </w:t>
      </w:r>
      <w:r>
        <w:rPr>
          <w:color w:val="CF8E6D"/>
        </w:rPr>
        <w:t xml:space="preserve">return </w:t>
      </w:r>
      <w:r>
        <w:t>state</w:t>
      </w:r>
      <w:r>
        <w:br/>
      </w:r>
      <w:r>
        <w:br/>
      </w:r>
      <w:r>
        <w:br/>
      </w:r>
      <w:r>
        <w:br/>
      </w:r>
      <w:r>
        <w:br/>
      </w:r>
      <w:r>
        <w:br/>
      </w:r>
      <w:r>
        <w:rPr>
          <w:color w:val="CF8E6D"/>
        </w:rPr>
        <w:t xml:space="preserve">def </w:t>
      </w:r>
      <w:r>
        <w:rPr>
          <w:color w:val="56A8F5"/>
        </w:rPr>
        <w:t>node_item_name_confirm</w:t>
      </w:r>
      <w:r>
        <w:t>(state) :</w:t>
      </w:r>
      <w:r>
        <w:br/>
      </w:r>
      <w:r>
        <w:br/>
        <w:t xml:space="preserve">    </w:t>
      </w:r>
      <w:r>
        <w:rPr>
          <w:color w:val="8888C6"/>
        </w:rPr>
        <w:t>print</w:t>
      </w:r>
      <w:r>
        <w:t>(</w:t>
      </w:r>
      <w:r>
        <w:rPr>
          <w:color w:val="6AAB73"/>
        </w:rPr>
        <w:t xml:space="preserve">f"---node_item_name_confirm  </w:t>
      </w:r>
      <w:r>
        <w:rPr>
          <w:color w:val="6AAB73"/>
        </w:rPr>
        <w:t>处理</w:t>
      </w:r>
      <w:r>
        <w:rPr>
          <w:color w:val="6AAB73"/>
        </w:rPr>
        <w:t>"</w:t>
      </w:r>
      <w:r>
        <w:t>)</w:t>
      </w:r>
      <w:r>
        <w:br/>
        <w:t xml:space="preserve">    add_running_task(state[</w:t>
      </w:r>
      <w:r>
        <w:rPr>
          <w:color w:val="6AAB73"/>
        </w:rPr>
        <w:t>'session_id'</w:t>
      </w:r>
      <w:r>
        <w:t>], sys._getframe().f_code.co_name, state.get(</w:t>
      </w:r>
      <w:r>
        <w:rPr>
          <w:color w:val="6AAB73"/>
        </w:rPr>
        <w:t>"is_stream"</w:t>
      </w:r>
      <w:r>
        <w:t>))</w:t>
      </w:r>
      <w:r>
        <w:br/>
      </w:r>
      <w:r>
        <w:br/>
      </w:r>
      <w:r>
        <w:br/>
        <w:t xml:space="preserve">    </w:t>
      </w:r>
      <w:r>
        <w:rPr>
          <w:color w:val="6AAB73"/>
        </w:rPr>
        <w:t>"""</w:t>
      </w:r>
      <w:r>
        <w:rPr>
          <w:color w:val="6AAB73"/>
        </w:rPr>
        <w:br/>
        <w:t xml:space="preserve">        1 </w:t>
      </w:r>
      <w:r>
        <w:rPr>
          <w:color w:val="6AAB73"/>
        </w:rPr>
        <w:t>根据</w:t>
      </w:r>
      <w:r>
        <w:rPr>
          <w:color w:val="6AAB73"/>
        </w:rPr>
        <w:t xml:space="preserve">session_id </w:t>
      </w:r>
      <w:r>
        <w:rPr>
          <w:color w:val="6AAB73"/>
        </w:rPr>
        <w:t>从</w:t>
      </w:r>
      <w:r>
        <w:rPr>
          <w:color w:val="6AAB73"/>
        </w:rPr>
        <w:t>mongo</w:t>
      </w:r>
      <w:r>
        <w:rPr>
          <w:color w:val="6AAB73"/>
        </w:rPr>
        <w:t>中获取历史会话记录</w:t>
      </w:r>
      <w:r>
        <w:rPr>
          <w:color w:val="6AAB73"/>
        </w:rPr>
        <w:t xml:space="preserve"> 10</w:t>
      </w:r>
      <w:r>
        <w:rPr>
          <w:color w:val="6AAB73"/>
        </w:rPr>
        <w:t>条</w:t>
      </w:r>
      <w:r>
        <w:rPr>
          <w:color w:val="6AAB73"/>
        </w:rPr>
        <w:t xml:space="preserve"> </w:t>
      </w:r>
      <w:r>
        <w:rPr>
          <w:color w:val="6AAB73"/>
        </w:rPr>
        <w:br/>
        <w:t xml:space="preserve">        2 </w:t>
      </w:r>
      <w:r>
        <w:rPr>
          <w:color w:val="6AAB73"/>
        </w:rPr>
        <w:t>保存当前对话记录</w:t>
      </w:r>
      <w:r>
        <w:rPr>
          <w:color w:val="6AAB73"/>
        </w:rPr>
        <w:br/>
        <w:t xml:space="preserve">        3 </w:t>
      </w:r>
      <w:r>
        <w:rPr>
          <w:color w:val="6AAB73"/>
        </w:rPr>
        <w:t>利用</w:t>
      </w:r>
      <w:r>
        <w:rPr>
          <w:color w:val="6AAB73"/>
        </w:rPr>
        <w:t xml:space="preserve">llm </w:t>
      </w:r>
      <w:r>
        <w:rPr>
          <w:color w:val="6AAB73"/>
        </w:rPr>
        <w:t>从当前问题以及历史会话中提取出主要询问的商品名称</w:t>
      </w:r>
      <w:r>
        <w:rPr>
          <w:color w:val="6AAB73"/>
        </w:rPr>
        <w:t>item_names</w:t>
      </w:r>
      <w:r>
        <w:rPr>
          <w:color w:val="6AAB73"/>
        </w:rPr>
        <w:t>，可以是多个</w:t>
      </w:r>
      <w:r>
        <w:rPr>
          <w:color w:val="6AAB73"/>
        </w:rPr>
        <w:t>,</w:t>
      </w:r>
      <w:r>
        <w:rPr>
          <w:color w:val="6AAB73"/>
        </w:rPr>
        <w:t>为</w:t>
      </w:r>
      <w:r>
        <w:rPr>
          <w:color w:val="6AAB73"/>
        </w:rPr>
        <w:t>json</w:t>
      </w:r>
      <w:r>
        <w:rPr>
          <w:color w:val="6AAB73"/>
        </w:rPr>
        <w:t>列表形式如果不够明确，则返回空列表</w:t>
      </w:r>
      <w:r>
        <w:rPr>
          <w:color w:val="6AAB73"/>
        </w:rPr>
        <w:t xml:space="preserve"> </w:t>
      </w:r>
      <w:r>
        <w:rPr>
          <w:color w:val="6AAB73"/>
        </w:rPr>
        <w:t>并且根据重新改写问题。</w:t>
      </w:r>
      <w:r>
        <w:rPr>
          <w:color w:val="6AAB73"/>
        </w:rPr>
        <w:t xml:space="preserve"> </w:t>
      </w:r>
      <w:r>
        <w:rPr>
          <w:color w:val="6AAB73"/>
        </w:rPr>
        <w:t>返回结构为</w:t>
      </w:r>
      <w:r>
        <w:rPr>
          <w:color w:val="6AAB73"/>
        </w:rPr>
        <w:t xml:space="preserve"> {"item_names": [], "rewritten_query": ""} .</w:t>
      </w:r>
      <w:r>
        <w:rPr>
          <w:color w:val="6AAB73"/>
        </w:rPr>
        <w:br/>
        <w:t xml:space="preserve">        4 </w:t>
      </w:r>
      <w:r>
        <w:rPr>
          <w:color w:val="6AAB73"/>
        </w:rPr>
        <w:t>把分析出的</w:t>
      </w:r>
      <w:r>
        <w:rPr>
          <w:color w:val="6AAB73"/>
        </w:rPr>
        <w:t>item_names</w:t>
      </w:r>
      <w:r>
        <w:rPr>
          <w:color w:val="6AAB73"/>
        </w:rPr>
        <w:t>逐个向量化，并查询</w:t>
      </w:r>
      <w:r>
        <w:rPr>
          <w:color w:val="6AAB73"/>
        </w:rPr>
        <w:t xml:space="preserve">bgem3 </w:t>
      </w:r>
      <w:r>
        <w:rPr>
          <w:color w:val="6AAB73"/>
        </w:rPr>
        <w:t>获得评分</w:t>
      </w:r>
      <w:r>
        <w:rPr>
          <w:color w:val="6AAB73"/>
        </w:rPr>
        <w:t xml:space="preserve">  </w:t>
      </w:r>
      <w:r>
        <w:rPr>
          <w:color w:val="6AAB73"/>
        </w:rPr>
        <w:br/>
        <w:t xml:space="preserve">        5 </w:t>
      </w:r>
      <w:r>
        <w:rPr>
          <w:color w:val="6AAB73"/>
        </w:rPr>
        <w:t>根据评分逐个对齐</w:t>
      </w:r>
      <w:r>
        <w:rPr>
          <w:color w:val="6AAB73"/>
        </w:rPr>
        <w:t xml:space="preserve">item_names </w:t>
      </w:r>
      <w:r>
        <w:rPr>
          <w:color w:val="6AAB73"/>
        </w:rPr>
        <w:t>：</w:t>
      </w:r>
      <w:r>
        <w:rPr>
          <w:color w:val="6AAB73"/>
        </w:rPr>
        <w:br/>
        <w:t xml:space="preserve">                a  </w:t>
      </w:r>
      <w:r>
        <w:rPr>
          <w:color w:val="6AAB73"/>
        </w:rPr>
        <w:t>如果只有一个高于</w:t>
      </w:r>
      <w:r>
        <w:rPr>
          <w:color w:val="6AAB73"/>
        </w:rPr>
        <w:t>0.95</w:t>
      </w:r>
      <w:r>
        <w:rPr>
          <w:color w:val="6AAB73"/>
        </w:rPr>
        <w:t>分则</w:t>
      </w:r>
      <w:r>
        <w:rPr>
          <w:color w:val="6AAB73"/>
        </w:rPr>
        <w:t xml:space="preserve"> </w:t>
      </w:r>
      <w:r>
        <w:rPr>
          <w:color w:val="6AAB73"/>
        </w:rPr>
        <w:t>则返回向量数据库的查询</w:t>
      </w:r>
      <w:r>
        <w:rPr>
          <w:color w:val="6AAB73"/>
        </w:rPr>
        <w:t xml:space="preserve">item_name </w:t>
      </w:r>
      <w:r>
        <w:rPr>
          <w:color w:val="6AAB73"/>
        </w:rPr>
        <w:br/>
        <w:t xml:space="preserve">                b  </w:t>
      </w:r>
      <w:r>
        <w:rPr>
          <w:color w:val="6AAB73"/>
        </w:rPr>
        <w:t>如果多条都超过</w:t>
      </w:r>
      <w:r>
        <w:rPr>
          <w:color w:val="6AAB73"/>
        </w:rPr>
        <w:t xml:space="preserve">0.95 </w:t>
      </w:r>
      <w:r>
        <w:rPr>
          <w:color w:val="6AAB73"/>
        </w:rPr>
        <w:t>则取第一。</w:t>
      </w:r>
      <w:r>
        <w:rPr>
          <w:color w:val="6AAB73"/>
        </w:rPr>
        <w:t xml:space="preserve">  </w:t>
      </w:r>
      <w:r>
        <w:rPr>
          <w:color w:val="6AAB73"/>
        </w:rPr>
        <w:br/>
        <w:t xml:space="preserve">                c  </w:t>
      </w:r>
      <w:r>
        <w:rPr>
          <w:color w:val="6AAB73"/>
        </w:rPr>
        <w:t>如果不足</w:t>
      </w:r>
      <w:r>
        <w:rPr>
          <w:color w:val="6AAB73"/>
        </w:rPr>
        <w:t>0.95</w:t>
      </w:r>
      <w:r>
        <w:rPr>
          <w:color w:val="6AAB73"/>
        </w:rPr>
        <w:t>分则取分数大于</w:t>
      </w:r>
      <w:r>
        <w:rPr>
          <w:color w:val="6AAB73"/>
        </w:rPr>
        <w:t>0.8</w:t>
      </w:r>
      <w:r>
        <w:rPr>
          <w:color w:val="6AAB73"/>
        </w:rPr>
        <w:t>的最高前</w:t>
      </w:r>
      <w:r>
        <w:rPr>
          <w:color w:val="6AAB73"/>
        </w:rPr>
        <w:t>5</w:t>
      </w:r>
      <w:r>
        <w:rPr>
          <w:color w:val="6AAB73"/>
        </w:rPr>
        <w:t>个返回</w:t>
      </w:r>
      <w:r>
        <w:rPr>
          <w:color w:val="6AAB73"/>
        </w:rPr>
        <w:t xml:space="preserve"> </w:t>
      </w:r>
      <w:r>
        <w:rPr>
          <w:color w:val="6AAB73"/>
        </w:rPr>
        <w:t>，</w:t>
      </w:r>
      <w:r>
        <w:rPr>
          <w:color w:val="6AAB73"/>
        </w:rPr>
        <w:br/>
        <w:t xml:space="preserve">                d  </w:t>
      </w:r>
      <w:r>
        <w:rPr>
          <w:color w:val="6AAB73"/>
        </w:rPr>
        <w:t>如果没有</w:t>
      </w:r>
      <w:r>
        <w:rPr>
          <w:color w:val="6AAB73"/>
        </w:rPr>
        <w:t>0.6</w:t>
      </w:r>
      <w:r>
        <w:rPr>
          <w:color w:val="6AAB73"/>
        </w:rPr>
        <w:t>分及以上的分数，则返回空。</w:t>
      </w:r>
      <w:r>
        <w:rPr>
          <w:color w:val="6AAB73"/>
        </w:rPr>
        <w:br/>
        <w:t xml:space="preserve">        6 </w:t>
      </w:r>
      <w:r>
        <w:rPr>
          <w:color w:val="6AAB73"/>
        </w:rPr>
        <w:t>检查返回的</w:t>
      </w:r>
      <w:r>
        <w:rPr>
          <w:color w:val="6AAB73"/>
        </w:rPr>
        <w:t xml:space="preserve">item_names </w:t>
      </w:r>
      <w:r>
        <w:rPr>
          <w:color w:val="6AAB73"/>
        </w:rPr>
        <w:t>是否都已确认。</w:t>
      </w:r>
      <w:r>
        <w:rPr>
          <w:color w:val="6AAB73"/>
        </w:rPr>
        <w:br/>
        <w:t xml:space="preserve">                </w:t>
      </w:r>
      <w:r>
        <w:rPr>
          <w:color w:val="6AAB73"/>
        </w:rPr>
        <w:t>如果都确认则把之前历史记录</w:t>
      </w:r>
      <w:r>
        <w:rPr>
          <w:color w:val="6AAB73"/>
        </w:rPr>
        <w:t>item_names</w:t>
      </w:r>
      <w:r>
        <w:rPr>
          <w:color w:val="6AAB73"/>
        </w:rPr>
        <w:t>为空的聊天记录标识为当前</w:t>
      </w:r>
      <w:r>
        <w:rPr>
          <w:color w:val="6AAB73"/>
        </w:rPr>
        <w:t xml:space="preserve">item_names  </w:t>
      </w:r>
      <w:r>
        <w:rPr>
          <w:color w:val="6AAB73"/>
        </w:rPr>
        <w:t>，把</w:t>
      </w:r>
      <w:r>
        <w:rPr>
          <w:color w:val="6AAB73"/>
        </w:rPr>
        <w:t>item_names</w:t>
      </w:r>
      <w:r>
        <w:rPr>
          <w:color w:val="6AAB73"/>
        </w:rPr>
        <w:t>写入</w:t>
      </w:r>
      <w:r>
        <w:rPr>
          <w:color w:val="6AAB73"/>
        </w:rPr>
        <w:t>state ,</w:t>
      </w:r>
      <w:r>
        <w:rPr>
          <w:color w:val="6AAB73"/>
        </w:rPr>
        <w:t>把改写的问题</w:t>
      </w:r>
      <w:r>
        <w:rPr>
          <w:color w:val="6AAB73"/>
        </w:rPr>
        <w:t>rewritten_query</w:t>
      </w:r>
      <w:r>
        <w:rPr>
          <w:color w:val="6AAB73"/>
        </w:rPr>
        <w:t>写入</w:t>
      </w:r>
      <w:r>
        <w:rPr>
          <w:color w:val="6AAB73"/>
        </w:rPr>
        <w:t xml:space="preserve">state </w:t>
      </w:r>
      <w:r>
        <w:rPr>
          <w:color w:val="6AAB73"/>
        </w:rPr>
        <w:t>并返回</w:t>
      </w:r>
      <w:r>
        <w:rPr>
          <w:color w:val="6AAB73"/>
        </w:rPr>
        <w:br/>
        <w:t xml:space="preserve">                </w:t>
      </w:r>
      <w:r>
        <w:rPr>
          <w:color w:val="6AAB73"/>
        </w:rPr>
        <w:t>如果没确认但是提供了选项则依据选项组织语言作为答案写入</w:t>
      </w:r>
      <w:r>
        <w:rPr>
          <w:color w:val="6AAB73"/>
        </w:rPr>
        <w:t xml:space="preserve">state </w:t>
      </w:r>
      <w:r>
        <w:rPr>
          <w:color w:val="6AAB73"/>
        </w:rPr>
        <w:t>并返回</w:t>
      </w:r>
      <w:r>
        <w:rPr>
          <w:color w:val="6AAB73"/>
        </w:rPr>
        <w:br/>
        <w:t xml:space="preserve">                </w:t>
      </w:r>
      <w:r>
        <w:rPr>
          <w:color w:val="6AAB73"/>
        </w:rPr>
        <w:t>如果没确认且没有选项则组织语言作为答案写入</w:t>
      </w:r>
      <w:r>
        <w:rPr>
          <w:color w:val="6AAB73"/>
        </w:rPr>
        <w:t xml:space="preserve">state </w:t>
      </w:r>
      <w:r>
        <w:rPr>
          <w:color w:val="6AAB73"/>
        </w:rPr>
        <w:t>并返回</w:t>
      </w:r>
      <w:r>
        <w:rPr>
          <w:color w:val="6AAB73"/>
        </w:rPr>
        <w:t xml:space="preserve"> </w:t>
      </w:r>
      <w:r>
        <w:rPr>
          <w:color w:val="6AAB73"/>
        </w:rPr>
        <w:br/>
        <w:t xml:space="preserve">        7. </w:t>
      </w:r>
      <w:r>
        <w:rPr>
          <w:color w:val="6AAB73"/>
        </w:rPr>
        <w:t>把当前的问题和生成的答案带</w:t>
      </w:r>
      <w:r>
        <w:rPr>
          <w:color w:val="6AAB73"/>
        </w:rPr>
        <w:t>item_names(</w:t>
      </w:r>
      <w:r>
        <w:rPr>
          <w:color w:val="6AAB73"/>
        </w:rPr>
        <w:t>如果有），</w:t>
      </w:r>
      <w:r>
        <w:rPr>
          <w:color w:val="6AAB73"/>
        </w:rPr>
        <w:t xml:space="preserve"> </w:t>
      </w:r>
      <w:r>
        <w:rPr>
          <w:color w:val="6AAB73"/>
        </w:rPr>
        <w:t>写入</w:t>
      </w:r>
      <w:r>
        <w:rPr>
          <w:color w:val="6AAB73"/>
        </w:rPr>
        <w:t>mongodb</w:t>
      </w:r>
      <w:r>
        <w:rPr>
          <w:color w:val="6AAB73"/>
        </w:rPr>
        <w:t>的</w:t>
      </w:r>
      <w:r>
        <w:rPr>
          <w:color w:val="6AAB73"/>
        </w:rPr>
        <w:t>history</w:t>
      </w:r>
      <w:r>
        <w:rPr>
          <w:color w:val="6AAB73"/>
        </w:rPr>
        <w:t>中</w:t>
      </w:r>
      <w:r>
        <w:rPr>
          <w:color w:val="6AAB73"/>
        </w:rPr>
        <w:br/>
        <w:t xml:space="preserve">    """</w:t>
      </w:r>
      <w:r>
        <w:rPr>
          <w:color w:val="6AAB73"/>
        </w:rPr>
        <w:br/>
      </w:r>
      <w:r>
        <w:rPr>
          <w:color w:val="6AAB73"/>
        </w:rPr>
        <w:br/>
        <w:t xml:space="preserve">    </w:t>
      </w:r>
      <w:r>
        <w:rPr>
          <w:color w:val="8888C6"/>
        </w:rPr>
        <w:t>print</w:t>
      </w:r>
      <w:r>
        <w:t>(</w:t>
      </w:r>
      <w:r>
        <w:rPr>
          <w:color w:val="6AAB73"/>
        </w:rPr>
        <w:t>f"---node_item_name_confirm  start--- state:</w:t>
      </w:r>
      <w:r>
        <w:rPr>
          <w:color w:val="CF8E6D"/>
        </w:rPr>
        <w:t>{</w:t>
      </w:r>
      <w:r>
        <w:t>state</w:t>
      </w:r>
      <w:r>
        <w:rPr>
          <w:color w:val="CF8E6D"/>
        </w:rPr>
        <w:t>}</w:t>
      </w:r>
      <w:r>
        <w:rPr>
          <w:color w:val="6AAB73"/>
        </w:rPr>
        <w:t>"</w:t>
      </w:r>
      <w:r>
        <w:t>)</w:t>
      </w:r>
      <w:r>
        <w:br/>
        <w:t xml:space="preserve">    add_running_task(state[</w:t>
      </w:r>
      <w:r>
        <w:rPr>
          <w:color w:val="6AAB73"/>
        </w:rPr>
        <w:t>'session_id'</w:t>
      </w:r>
      <w:r>
        <w:t>], sys._getframe().f_code.co_name, state.get(</w:t>
      </w:r>
      <w:r>
        <w:rPr>
          <w:color w:val="6AAB73"/>
        </w:rPr>
        <w:t>"is_stream"</w:t>
      </w:r>
      <w:r>
        <w:t>))</w:t>
      </w:r>
      <w:r>
        <w:br/>
        <w:t xml:space="preserve">    </w:t>
      </w:r>
      <w:r>
        <w:rPr>
          <w:color w:val="9F86EA"/>
        </w:rPr>
        <w:t xml:space="preserve"># 1. </w:t>
      </w:r>
      <w:r>
        <w:rPr>
          <w:color w:val="9F86EA"/>
        </w:rPr>
        <w:t>获取</w:t>
      </w:r>
      <w:r>
        <w:rPr>
          <w:color w:val="9F86EA"/>
        </w:rPr>
        <w:t>session_id</w:t>
      </w:r>
      <w:r>
        <w:rPr>
          <w:color w:val="9F86EA"/>
        </w:rPr>
        <w:br/>
        <w:t xml:space="preserve">    </w:t>
      </w:r>
      <w:r>
        <w:t>session_id = state[</w:t>
      </w:r>
      <w:r>
        <w:rPr>
          <w:color w:val="6AAB73"/>
        </w:rPr>
        <w:t>'session_id'</w:t>
      </w:r>
      <w:r>
        <w:t>]</w:t>
      </w:r>
      <w:r>
        <w:br/>
        <w:t xml:space="preserve">    history = get_recent_messages(session_id, </w:t>
      </w:r>
      <w:r>
        <w:rPr>
          <w:color w:val="AA4926"/>
        </w:rPr>
        <w:t>limit</w:t>
      </w:r>
      <w:r>
        <w:t>=</w:t>
      </w:r>
      <w:r>
        <w:rPr>
          <w:color w:val="2AACB8"/>
        </w:rPr>
        <w:t>10</w:t>
      </w:r>
      <w:r>
        <w:t>)</w:t>
      </w:r>
      <w:r>
        <w:br/>
        <w:t xml:space="preserve">    </w:t>
      </w:r>
      <w:r>
        <w:rPr>
          <w:color w:val="8888C6"/>
        </w:rPr>
        <w:t>print</w:t>
      </w:r>
      <w:r>
        <w:t>(</w:t>
      </w:r>
      <w:r>
        <w:rPr>
          <w:color w:val="6AAB73"/>
        </w:rPr>
        <w:t>"session_id:"</w:t>
      </w:r>
      <w:r>
        <w:t>, session_id)</w:t>
      </w:r>
      <w:r>
        <w:br/>
        <w:t xml:space="preserve">    </w:t>
      </w:r>
      <w:r>
        <w:rPr>
          <w:color w:val="9F86EA"/>
        </w:rPr>
        <w:t xml:space="preserve"># 2  </w:t>
      </w:r>
      <w:r>
        <w:rPr>
          <w:color w:val="9F86EA"/>
        </w:rPr>
        <w:t>保存当前记录</w:t>
      </w:r>
      <w:r>
        <w:rPr>
          <w:color w:val="9F86EA"/>
        </w:rPr>
        <w:br/>
        <w:t xml:space="preserve">    </w:t>
      </w:r>
      <w:r>
        <w:t>message_id = save_chat_message(state[</w:t>
      </w:r>
      <w:r>
        <w:rPr>
          <w:color w:val="6AAB73"/>
        </w:rPr>
        <w:t>'session_id'</w:t>
      </w:r>
      <w:r>
        <w:t xml:space="preserve">], </w:t>
      </w:r>
      <w:r>
        <w:rPr>
          <w:color w:val="6AAB73"/>
        </w:rPr>
        <w:t>"user"</w:t>
      </w:r>
      <w:r>
        <w:t>, state[</w:t>
      </w:r>
      <w:r>
        <w:rPr>
          <w:color w:val="6AAB73"/>
        </w:rPr>
        <w:t>'original_query'</w:t>
      </w:r>
      <w:r>
        <w:t>],</w:t>
      </w:r>
      <w:r>
        <w:rPr>
          <w:color w:val="6AAB73"/>
        </w:rPr>
        <w:t>""</w:t>
      </w:r>
      <w:r>
        <w:t>, state.get(</w:t>
      </w:r>
      <w:r>
        <w:rPr>
          <w:color w:val="6AAB73"/>
        </w:rPr>
        <w:t>"item_names"</w:t>
      </w:r>
      <w:r>
        <w:t>,[]) )</w:t>
      </w:r>
      <w:r>
        <w:br/>
        <w:t xml:space="preserve">    </w:t>
      </w:r>
      <w:r>
        <w:rPr>
          <w:color w:val="9F86EA"/>
        </w:rPr>
        <w:t xml:space="preserve"># 3. </w:t>
      </w:r>
      <w:r>
        <w:rPr>
          <w:color w:val="9F86EA"/>
        </w:rPr>
        <w:t>提取</w:t>
      </w:r>
      <w:r>
        <w:rPr>
          <w:color w:val="9F86EA"/>
        </w:rPr>
        <w:t>item_names</w:t>
      </w:r>
      <w:r>
        <w:rPr>
          <w:color w:val="9F86EA"/>
        </w:rPr>
        <w:br/>
        <w:t xml:space="preserve">    </w:t>
      </w:r>
      <w:r>
        <w:t>query = state.get(</w:t>
      </w:r>
      <w:r>
        <w:rPr>
          <w:color w:val="6AAB73"/>
        </w:rPr>
        <w:t>"original_query"</w:t>
      </w:r>
      <w:r>
        <w:t xml:space="preserve">, </w:t>
      </w:r>
      <w:r>
        <w:rPr>
          <w:color w:val="6AAB73"/>
        </w:rPr>
        <w:t>""</w:t>
      </w:r>
      <w:r>
        <w:t>)</w:t>
      </w:r>
      <w:r>
        <w:br/>
        <w:t xml:space="preserve">    extract_res = step_3_extract_info(query, history)</w:t>
      </w:r>
      <w:r>
        <w:br/>
        <w:t xml:space="preserve">    item_names = extract_res.get(</w:t>
      </w:r>
      <w:r>
        <w:rPr>
          <w:color w:val="6AAB73"/>
        </w:rPr>
        <w:t>"item_names"</w:t>
      </w:r>
      <w:r>
        <w:t>, [])</w:t>
      </w:r>
      <w:r>
        <w:br/>
        <w:t xml:space="preserve">    rewritten_query = extract_res.get(</w:t>
      </w:r>
      <w:r>
        <w:rPr>
          <w:color w:val="6AAB73"/>
        </w:rPr>
        <w:t>"rewritten_query"</w:t>
      </w:r>
      <w:r>
        <w:t>, query)</w:t>
      </w:r>
      <w:r>
        <w:br/>
        <w:t xml:space="preserve">    align_result={}</w:t>
      </w:r>
      <w:r>
        <w:br/>
        <w:t xml:space="preserve">    </w:t>
      </w:r>
      <w:r>
        <w:rPr>
          <w:color w:val="CF8E6D"/>
        </w:rPr>
        <w:t xml:space="preserve">if   </w:t>
      </w:r>
      <w:r>
        <w:rPr>
          <w:color w:val="8888C6"/>
        </w:rPr>
        <w:t>len</w:t>
      </w:r>
      <w:r>
        <w:t>(item_names)&gt;</w:t>
      </w:r>
      <w:r>
        <w:rPr>
          <w:color w:val="2AACB8"/>
        </w:rPr>
        <w:t>0</w:t>
      </w:r>
      <w:r>
        <w:t>:</w:t>
      </w:r>
      <w:r>
        <w:br/>
        <w:t xml:space="preserve">        </w:t>
      </w:r>
      <w:r>
        <w:rPr>
          <w:color w:val="9F86EA"/>
        </w:rPr>
        <w:t xml:space="preserve"># 4. </w:t>
      </w:r>
      <w:r>
        <w:rPr>
          <w:color w:val="9F86EA"/>
        </w:rPr>
        <w:t>向量化并查询</w:t>
      </w:r>
      <w:r>
        <w:rPr>
          <w:color w:val="9F86EA"/>
        </w:rPr>
        <w:br/>
        <w:t xml:space="preserve">        </w:t>
      </w:r>
      <w:r>
        <w:t>query_results = step_4_vectorize_and_query(item_names)</w:t>
      </w:r>
      <w:r>
        <w:br/>
        <w:t xml:space="preserve">        </w:t>
      </w:r>
      <w:r>
        <w:rPr>
          <w:color w:val="9F86EA"/>
        </w:rPr>
        <w:t xml:space="preserve"># 5. </w:t>
      </w:r>
      <w:r>
        <w:rPr>
          <w:color w:val="9F86EA"/>
        </w:rPr>
        <w:t>对齐结果</w:t>
      </w:r>
      <w:r>
        <w:rPr>
          <w:color w:val="9F86EA"/>
        </w:rPr>
        <w:br/>
        <w:t xml:space="preserve">        </w:t>
      </w:r>
      <w:r>
        <w:t>align_result = step_5_align_item_names(query_results)</w:t>
      </w:r>
      <w:r>
        <w:br/>
      </w:r>
      <w:r>
        <w:br/>
      </w:r>
      <w:r>
        <w:br/>
        <w:t xml:space="preserve">    </w:t>
      </w:r>
      <w:r>
        <w:rPr>
          <w:color w:val="9F86EA"/>
        </w:rPr>
        <w:t xml:space="preserve"># 6. </w:t>
      </w:r>
      <w:r>
        <w:rPr>
          <w:color w:val="9F86EA"/>
        </w:rPr>
        <w:t>检查确认并更新</w:t>
      </w:r>
      <w:r>
        <w:rPr>
          <w:color w:val="9F86EA"/>
        </w:rPr>
        <w:t>state</w:t>
      </w:r>
      <w:r>
        <w:rPr>
          <w:color w:val="9F86EA"/>
        </w:rPr>
        <w:br/>
        <w:t xml:space="preserve">    </w:t>
      </w:r>
      <w:r>
        <w:t>state = step_6_check_confirmation(state, align_result, session_id, history, rewritten_query)</w:t>
      </w:r>
      <w:r>
        <w:br/>
      </w:r>
      <w:r>
        <w:br/>
        <w:t xml:space="preserve">    </w:t>
      </w:r>
      <w:r>
        <w:rPr>
          <w:color w:val="9F86EA"/>
        </w:rPr>
        <w:t xml:space="preserve"># 7. </w:t>
      </w:r>
      <w:r>
        <w:rPr>
          <w:color w:val="9F86EA"/>
        </w:rPr>
        <w:t>把当前的问题和生成的答案带</w:t>
      </w:r>
      <w:r>
        <w:rPr>
          <w:color w:val="9F86EA"/>
        </w:rPr>
        <w:t>item_names(</w:t>
      </w:r>
      <w:r>
        <w:rPr>
          <w:color w:val="9F86EA"/>
        </w:rPr>
        <w:t>如果有），</w:t>
      </w:r>
      <w:r>
        <w:rPr>
          <w:color w:val="9F86EA"/>
        </w:rPr>
        <w:t xml:space="preserve"> </w:t>
      </w:r>
      <w:r>
        <w:rPr>
          <w:color w:val="9F86EA"/>
        </w:rPr>
        <w:t>写入</w:t>
      </w:r>
      <w:r>
        <w:rPr>
          <w:color w:val="9F86EA"/>
        </w:rPr>
        <w:t>mongodb</w:t>
      </w:r>
      <w:r>
        <w:rPr>
          <w:color w:val="9F86EA"/>
        </w:rPr>
        <w:t>的</w:t>
      </w:r>
      <w:r>
        <w:rPr>
          <w:color w:val="9F86EA"/>
        </w:rPr>
        <w:t>history</w:t>
      </w:r>
      <w:r>
        <w:rPr>
          <w:color w:val="9F86EA"/>
        </w:rPr>
        <w:t>中，</w:t>
      </w:r>
      <w:r>
        <w:rPr>
          <w:color w:val="9F86EA"/>
        </w:rPr>
        <w:t xml:space="preserve"> </w:t>
      </w:r>
      <w:r>
        <w:rPr>
          <w:color w:val="9F86EA"/>
        </w:rPr>
        <w:t>写入成功后更新</w:t>
      </w:r>
      <w:r>
        <w:rPr>
          <w:color w:val="9F86EA"/>
        </w:rPr>
        <w:t>state</w:t>
      </w:r>
      <w:r>
        <w:rPr>
          <w:color w:val="9F86EA"/>
        </w:rPr>
        <w:t>中的</w:t>
      </w:r>
      <w:r>
        <w:rPr>
          <w:color w:val="9F86EA"/>
        </w:rPr>
        <w:t>history</w:t>
      </w:r>
      <w:r>
        <w:rPr>
          <w:color w:val="9F86EA"/>
        </w:rPr>
        <w:br/>
        <w:t xml:space="preserve">    </w:t>
      </w:r>
      <w:r>
        <w:t>final_state = step_7_write_history(state, session_id, history, rewritten_query,message_id)</w:t>
      </w:r>
      <w:r>
        <w:br/>
      </w:r>
      <w:r>
        <w:br/>
        <w:t xml:space="preserve">    </w:t>
      </w:r>
      <w:r>
        <w:rPr>
          <w:color w:val="8888C6"/>
        </w:rPr>
        <w:t>print</w:t>
      </w:r>
      <w:r>
        <w:t>(</w:t>
      </w:r>
      <w:r>
        <w:rPr>
          <w:color w:val="6AAB73"/>
        </w:rPr>
        <w:t>f"---node_item_name_confirm  final_state:</w:t>
      </w:r>
      <w:r>
        <w:rPr>
          <w:color w:val="CF8E6D"/>
        </w:rPr>
        <w:t>{</w:t>
      </w:r>
      <w:r>
        <w:t>final_state</w:t>
      </w:r>
      <w:r>
        <w:rPr>
          <w:color w:val="CF8E6D"/>
        </w:rPr>
        <w:t>}</w:t>
      </w:r>
      <w:r>
        <w:rPr>
          <w:color w:val="6AAB73"/>
        </w:rPr>
        <w:t>"</w:t>
      </w:r>
      <w:r>
        <w:t>)</w:t>
      </w:r>
      <w:r>
        <w:br/>
      </w:r>
      <w:r>
        <w:lastRenderedPageBreak/>
        <w:t xml:space="preserve">    add_done_task(state[</w:t>
      </w:r>
      <w:r>
        <w:rPr>
          <w:color w:val="6AAB73"/>
        </w:rPr>
        <w:t>'session_id'</w:t>
      </w:r>
      <w:r>
        <w:t>], sys._getframe().f_code.co_name, state.get(</w:t>
      </w:r>
      <w:r>
        <w:rPr>
          <w:color w:val="6AAB73"/>
        </w:rPr>
        <w:t>"is_stream"</w:t>
      </w:r>
      <w:r>
        <w:t>))</w:t>
      </w:r>
      <w:r>
        <w:br/>
        <w:t xml:space="preserve">    </w:t>
      </w:r>
      <w:r>
        <w:rPr>
          <w:color w:val="8888C6"/>
        </w:rPr>
        <w:t>print</w:t>
      </w:r>
      <w:r>
        <w:t>(</w:t>
      </w:r>
      <w:r>
        <w:rPr>
          <w:color w:val="6AAB73"/>
        </w:rPr>
        <w:t>f"---</w:t>
      </w:r>
      <w:r>
        <w:rPr>
          <w:color w:val="6AAB73"/>
        </w:rPr>
        <w:t>已保存对话</w:t>
      </w:r>
      <w:r>
        <w:rPr>
          <w:color w:val="6AAB73"/>
        </w:rPr>
        <w:t xml:space="preserve"> </w:t>
      </w:r>
      <w:r>
        <w:rPr>
          <w:color w:val="6AAB73"/>
        </w:rPr>
        <w:t>处理完成</w:t>
      </w:r>
      <w:r>
        <w:rPr>
          <w:color w:val="6AAB73"/>
        </w:rPr>
        <w:t>"</w:t>
      </w:r>
      <w:r>
        <w:t>)</w:t>
      </w:r>
      <w:r>
        <w:br/>
        <w:t xml:space="preserve">    </w:t>
      </w:r>
      <w:r>
        <w:rPr>
          <w:color w:val="CF8E6D"/>
        </w:rPr>
        <w:t xml:space="preserve">return </w:t>
      </w:r>
      <w:r>
        <w:t>final_state</w:t>
      </w:r>
    </w:p>
    <w:p w14:paraId="4F84283D" w14:textId="77777777" w:rsidR="00667971" w:rsidRPr="00805280" w:rsidRDefault="00667971" w:rsidP="00CF72CB">
      <w:pPr>
        <w:pStyle w:val="afff0"/>
      </w:pPr>
    </w:p>
    <w:p w14:paraId="53AD852A" w14:textId="64593768" w:rsidR="0036199F" w:rsidRDefault="0036199F" w:rsidP="0036199F">
      <w:pPr>
        <w:pStyle w:val="a3"/>
      </w:pPr>
      <w:r>
        <w:rPr>
          <w:rFonts w:hint="eastAsia"/>
        </w:rPr>
        <w:t>node_answer_output.py</w:t>
      </w:r>
    </w:p>
    <w:p w14:paraId="328C3BC2" w14:textId="0BCB03FE" w:rsidR="001743E0" w:rsidRPr="001743E0" w:rsidRDefault="001743E0" w:rsidP="001743E0">
      <w:pPr>
        <w:pStyle w:val="afb"/>
      </w:pPr>
      <w:r>
        <w:rPr>
          <w:rFonts w:hint="eastAsia"/>
        </w:rPr>
        <w:t>如果结果已经生成（一般是没有确定</w:t>
      </w:r>
      <w:r>
        <w:rPr>
          <w:rFonts w:hint="eastAsia"/>
        </w:rPr>
        <w:t>item_names</w:t>
      </w:r>
      <w:r>
        <w:rPr>
          <w:rFonts w:hint="eastAsia"/>
        </w:rPr>
        <w:t>的情况）</w:t>
      </w:r>
      <w:r w:rsidR="00B06784">
        <w:rPr>
          <w:rFonts w:hint="eastAsia"/>
        </w:rPr>
        <w:t>则不在生成答案，直接把答案返回</w:t>
      </w:r>
      <w:r w:rsidR="004E6B56">
        <w:rPr>
          <w:rFonts w:hint="eastAsia"/>
        </w:rPr>
        <w:t>。</w:t>
      </w:r>
    </w:p>
    <w:p w14:paraId="1B008CC1" w14:textId="0FBE662A" w:rsidR="0036199F" w:rsidRPr="00F8679C" w:rsidRDefault="0036199F" w:rsidP="00F8679C">
      <w:pPr>
        <w:pStyle w:val="afff0"/>
        <w:rPr>
          <w:kern w:val="0"/>
        </w:rPr>
      </w:pPr>
      <w:r>
        <w:br/>
      </w:r>
      <w:r>
        <w:br/>
      </w:r>
      <w:r>
        <w:rPr>
          <w:color w:val="CF8E6D"/>
        </w:rPr>
        <w:t xml:space="preserve">import </w:t>
      </w:r>
      <w:r>
        <w:t>sys</w:t>
      </w:r>
      <w:r>
        <w:br/>
      </w:r>
      <w:r>
        <w:rPr>
          <w:color w:val="CF8E6D"/>
        </w:rPr>
        <w:t xml:space="preserve">from </w:t>
      </w:r>
      <w:r>
        <w:t xml:space="preserve">kb.utils.task_utils </w:t>
      </w:r>
      <w:r>
        <w:rPr>
          <w:color w:val="CF8E6D"/>
        </w:rPr>
        <w:t xml:space="preserve">import </w:t>
      </w:r>
      <w:r>
        <w:t>add_running_task, add_done_task, set_task_result</w:t>
      </w:r>
      <w:r>
        <w:br/>
      </w:r>
      <w:r>
        <w:rPr>
          <w:color w:val="CF8E6D"/>
        </w:rPr>
        <w:t xml:space="preserve">from </w:t>
      </w:r>
      <w:r>
        <w:t xml:space="preserve">kb.utils.sse_utils </w:t>
      </w:r>
      <w:r>
        <w:rPr>
          <w:color w:val="CF8E6D"/>
        </w:rPr>
        <w:t xml:space="preserve">import </w:t>
      </w:r>
      <w:r>
        <w:t>*</w:t>
      </w:r>
      <w:r>
        <w:br/>
      </w:r>
      <w:r>
        <w:br/>
      </w:r>
      <w:r>
        <w:br/>
      </w:r>
      <w:r>
        <w:rPr>
          <w:color w:val="CF8E6D"/>
        </w:rPr>
        <w:t xml:space="preserve">def </w:t>
      </w:r>
      <w:r>
        <w:rPr>
          <w:color w:val="56A8F5"/>
        </w:rPr>
        <w:t>step_1_check_answer</w:t>
      </w:r>
      <w:r>
        <w:t xml:space="preserve">(state) -&gt; </w:t>
      </w:r>
      <w:r>
        <w:rPr>
          <w:color w:val="8888C6"/>
        </w:rPr>
        <w:t>bool</w:t>
      </w:r>
      <w:r>
        <w:t>:</w:t>
      </w:r>
      <w:r>
        <w:br/>
        <w:t xml:space="preserve">    </w:t>
      </w:r>
      <w:r>
        <w:rPr>
          <w:i/>
          <w:iCs/>
          <w:color w:val="5F826B"/>
        </w:rPr>
        <w:t>"""</w:t>
      </w:r>
      <w:r>
        <w:rPr>
          <w:i/>
          <w:iCs/>
          <w:color w:val="5F826B"/>
        </w:rPr>
        <w:br/>
        <w:t xml:space="preserve">    </w:t>
      </w:r>
      <w:r>
        <w:rPr>
          <w:i/>
          <w:iCs/>
          <w:color w:val="5F826B"/>
        </w:rPr>
        <w:t>阶段一：检查</w:t>
      </w:r>
      <w:r>
        <w:rPr>
          <w:i/>
          <w:iCs/>
          <w:color w:val="5F826B"/>
        </w:rPr>
        <w:t xml:space="preserve"> state </w:t>
      </w:r>
      <w:r>
        <w:rPr>
          <w:i/>
          <w:iCs/>
          <w:color w:val="5F826B"/>
        </w:rPr>
        <w:t>中是否已有</w:t>
      </w:r>
      <w:r>
        <w:rPr>
          <w:i/>
          <w:iCs/>
          <w:color w:val="5F826B"/>
        </w:rPr>
        <w:t xml:space="preserve"> answer</w:t>
      </w:r>
      <w:r>
        <w:rPr>
          <w:i/>
          <w:iCs/>
          <w:color w:val="5F826B"/>
        </w:rPr>
        <w:t>。</w:t>
      </w:r>
      <w:r>
        <w:rPr>
          <w:i/>
          <w:iCs/>
          <w:color w:val="5F826B"/>
        </w:rPr>
        <w:br/>
        <w:t xml:space="preserve">    - </w:t>
      </w:r>
      <w:r>
        <w:rPr>
          <w:i/>
          <w:iCs/>
          <w:color w:val="5F826B"/>
        </w:rPr>
        <w:t>若已存在：按需推送流式</w:t>
      </w:r>
      <w:r>
        <w:rPr>
          <w:i/>
          <w:iCs/>
          <w:color w:val="5F826B"/>
        </w:rPr>
        <w:t xml:space="preserve"> delta</w:t>
      </w:r>
      <w:r>
        <w:rPr>
          <w:i/>
          <w:iCs/>
          <w:color w:val="5F826B"/>
        </w:rPr>
        <w:t>（用于</w:t>
      </w:r>
      <w:r>
        <w:rPr>
          <w:i/>
          <w:iCs/>
          <w:color w:val="5F826B"/>
        </w:rPr>
        <w:t xml:space="preserve"> SSE</w:t>
      </w:r>
      <w:r>
        <w:rPr>
          <w:i/>
          <w:iCs/>
          <w:color w:val="5F826B"/>
        </w:rPr>
        <w:t>），并返回</w:t>
      </w:r>
      <w:r>
        <w:rPr>
          <w:i/>
          <w:iCs/>
          <w:color w:val="5F826B"/>
        </w:rPr>
        <w:t xml:space="preserve"> True</w:t>
      </w:r>
      <w:r>
        <w:rPr>
          <w:i/>
          <w:iCs/>
          <w:color w:val="5F826B"/>
        </w:rPr>
        <w:br/>
        <w:t xml:space="preserve">    - </w:t>
      </w:r>
      <w:r>
        <w:rPr>
          <w:i/>
          <w:iCs/>
          <w:color w:val="5F826B"/>
        </w:rPr>
        <w:t>若不存在：返回</w:t>
      </w:r>
      <w:r>
        <w:rPr>
          <w:i/>
          <w:iCs/>
          <w:color w:val="5F826B"/>
        </w:rPr>
        <w:t xml:space="preserve"> False</w:t>
      </w:r>
      <w:r>
        <w:rPr>
          <w:i/>
          <w:iCs/>
          <w:color w:val="5F826B"/>
        </w:rPr>
        <w:br/>
        <w:t xml:space="preserve">    """</w:t>
      </w:r>
      <w:r>
        <w:rPr>
          <w:i/>
          <w:iCs/>
          <w:color w:val="5F826B"/>
        </w:rPr>
        <w:br/>
        <w:t xml:space="preserve">    </w:t>
      </w:r>
      <w:r>
        <w:t>answer = state.get(</w:t>
      </w:r>
      <w:r>
        <w:rPr>
          <w:color w:val="6AAB73"/>
        </w:rPr>
        <w:t>"answer"</w:t>
      </w:r>
      <w:r>
        <w:t xml:space="preserve">, </w:t>
      </w:r>
      <w:r>
        <w:rPr>
          <w:color w:val="CF8E6D"/>
        </w:rPr>
        <w:t>None</w:t>
      </w:r>
      <w:r>
        <w:t>)</w:t>
      </w:r>
      <w:r>
        <w:br/>
        <w:t xml:space="preserve">    is_stream = state.get(</w:t>
      </w:r>
      <w:r>
        <w:rPr>
          <w:color w:val="6AAB73"/>
        </w:rPr>
        <w:t>"is_stream"</w:t>
      </w:r>
      <w:r>
        <w:t xml:space="preserve">, </w:t>
      </w:r>
      <w:r>
        <w:rPr>
          <w:color w:val="CF8E6D"/>
        </w:rPr>
        <w:t>False</w:t>
      </w:r>
      <w:r>
        <w:t>)</w:t>
      </w:r>
      <w:r>
        <w:br/>
        <w:t xml:space="preserve">    </w:t>
      </w:r>
      <w:r>
        <w:rPr>
          <w:color w:val="CF8E6D"/>
        </w:rPr>
        <w:t xml:space="preserve">if </w:t>
      </w:r>
      <w:r>
        <w:t>answer:</w:t>
      </w:r>
      <w:r>
        <w:br/>
        <w:t xml:space="preserve">        </w:t>
      </w:r>
      <w:r>
        <w:rPr>
          <w:color w:val="CF8E6D"/>
        </w:rPr>
        <w:t xml:space="preserve">if </w:t>
      </w:r>
      <w:r>
        <w:t>is_stream:</w:t>
      </w:r>
      <w:r>
        <w:br/>
        <w:t xml:space="preserve">            </w:t>
      </w:r>
      <w:r>
        <w:rPr>
          <w:color w:val="8888C6"/>
        </w:rPr>
        <w:t>print</w:t>
      </w:r>
      <w:r>
        <w:t>(</w:t>
      </w:r>
      <w:r>
        <w:rPr>
          <w:color w:val="6AAB73"/>
        </w:rPr>
        <w:t xml:space="preserve">"---push_to_session  </w:t>
      </w:r>
      <w:r>
        <w:rPr>
          <w:color w:val="6AAB73"/>
        </w:rPr>
        <w:t>处理</w:t>
      </w:r>
      <w:r>
        <w:rPr>
          <w:color w:val="6AAB73"/>
        </w:rPr>
        <w:t>---"</w:t>
      </w:r>
      <w:r>
        <w:t>)</w:t>
      </w:r>
      <w:r>
        <w:br/>
        <w:t xml:space="preserve">            push_to_session(state[</w:t>
      </w:r>
      <w:r>
        <w:rPr>
          <w:color w:val="6AAB73"/>
        </w:rPr>
        <w:t>"session_id"</w:t>
      </w:r>
      <w:r>
        <w:t>], SSEEvent.DELTA, {</w:t>
      </w:r>
      <w:r>
        <w:rPr>
          <w:color w:val="6AAB73"/>
        </w:rPr>
        <w:t>"delta"</w:t>
      </w:r>
      <w:r>
        <w:t>: answer})</w:t>
      </w:r>
      <w:r>
        <w:br/>
        <w:t xml:space="preserve">        </w:t>
      </w:r>
      <w:r>
        <w:rPr>
          <w:color w:val="CF8E6D"/>
        </w:rPr>
        <w:t>else</w:t>
      </w:r>
      <w:r>
        <w:t>:</w:t>
      </w:r>
      <w:r>
        <w:br/>
        <w:t xml:space="preserve">            set_task_result(state[</w:t>
      </w:r>
      <w:r>
        <w:rPr>
          <w:color w:val="6AAB73"/>
        </w:rPr>
        <w:t>"session_id"</w:t>
      </w:r>
      <w:r>
        <w:t xml:space="preserve">], </w:t>
      </w:r>
      <w:r>
        <w:rPr>
          <w:color w:val="6AAB73"/>
        </w:rPr>
        <w:t>"answer"</w:t>
      </w:r>
      <w:r>
        <w:t>, answer)</w:t>
      </w:r>
      <w:r>
        <w:br/>
        <w:t xml:space="preserve">        </w:t>
      </w:r>
      <w:r>
        <w:rPr>
          <w:color w:val="CF8E6D"/>
        </w:rPr>
        <w:t>return True</w:t>
      </w:r>
      <w:r>
        <w:rPr>
          <w:color w:val="CF8E6D"/>
        </w:rPr>
        <w:br/>
        <w:t xml:space="preserve">    else</w:t>
      </w:r>
      <w:r>
        <w:t>:</w:t>
      </w:r>
      <w:r>
        <w:br/>
        <w:t xml:space="preserve">        </w:t>
      </w:r>
      <w:r>
        <w:rPr>
          <w:color w:val="CF8E6D"/>
        </w:rPr>
        <w:t>return False</w:t>
      </w:r>
      <w:r>
        <w:rPr>
          <w:color w:val="CF8E6D"/>
        </w:rPr>
        <w:br/>
      </w:r>
      <w:r>
        <w:rPr>
          <w:color w:val="CF8E6D"/>
        </w:rPr>
        <w:br/>
        <w:t xml:space="preserve">def </w:t>
      </w:r>
      <w:r>
        <w:rPr>
          <w:color w:val="56A8F5"/>
        </w:rPr>
        <w:t>step_2_output_answer</w:t>
      </w:r>
      <w:r>
        <w:t>(state):</w:t>
      </w:r>
      <w:r>
        <w:br/>
        <w:t xml:space="preserve">    </w:t>
      </w:r>
      <w:r>
        <w:rPr>
          <w:i/>
          <w:iCs/>
          <w:color w:val="5F826B"/>
        </w:rPr>
        <w:t>"""</w:t>
      </w:r>
      <w:r>
        <w:rPr>
          <w:i/>
          <w:iCs/>
          <w:color w:val="5F826B"/>
        </w:rPr>
        <w:br/>
        <w:t xml:space="preserve">    </w:t>
      </w:r>
      <w:r>
        <w:rPr>
          <w:i/>
          <w:iCs/>
          <w:color w:val="5F826B"/>
        </w:rPr>
        <w:t>阶段二：输出答案</w:t>
      </w:r>
      <w:r>
        <w:rPr>
          <w:i/>
          <w:iCs/>
          <w:color w:val="5F826B"/>
        </w:rPr>
        <w:br/>
        <w:t xml:space="preserve">    """</w:t>
      </w:r>
      <w:r>
        <w:rPr>
          <w:i/>
          <w:iCs/>
          <w:color w:val="5F826B"/>
        </w:rPr>
        <w:br/>
        <w:t xml:space="preserve">    </w:t>
      </w:r>
      <w:r>
        <w:rPr>
          <w:color w:val="9F86EA"/>
        </w:rPr>
        <w:t xml:space="preserve">## </w:t>
      </w:r>
      <w:r>
        <w:rPr>
          <w:color w:val="9F86EA"/>
        </w:rPr>
        <w:t>大模型处理生成答案</w:t>
      </w:r>
      <w:r>
        <w:rPr>
          <w:color w:val="9F86EA"/>
        </w:rPr>
        <w:br/>
      </w:r>
      <w:r>
        <w:rPr>
          <w:color w:val="9F86EA"/>
        </w:rPr>
        <w:br/>
        <w:t xml:space="preserve">    </w:t>
      </w:r>
      <w:r>
        <w:t xml:space="preserve">is_stream = </w:t>
      </w:r>
      <w:r>
        <w:rPr>
          <w:color w:val="8888C6"/>
        </w:rPr>
        <w:t>bool</w:t>
      </w:r>
      <w:r>
        <w:t>(state.get(</w:t>
      </w:r>
      <w:r>
        <w:rPr>
          <w:color w:val="6AAB73"/>
        </w:rPr>
        <w:t>"is_stream"</w:t>
      </w:r>
      <w:r>
        <w:t>))</w:t>
      </w:r>
      <w:r>
        <w:br/>
      </w:r>
      <w:r>
        <w:br/>
        <w:t xml:space="preserve">    </w:t>
      </w:r>
      <w:r>
        <w:rPr>
          <w:color w:val="CF8E6D"/>
        </w:rPr>
        <w:t xml:space="preserve">if </w:t>
      </w:r>
      <w:r>
        <w:t>is_stream:</w:t>
      </w:r>
      <w:r>
        <w:br/>
        <w:t xml:space="preserve">        push_to_session(state[</w:t>
      </w:r>
      <w:r>
        <w:rPr>
          <w:color w:val="6AAB73"/>
        </w:rPr>
        <w:t>"session_id"</w:t>
      </w:r>
      <w:r>
        <w:t>], SSEEvent.FINAL, {</w:t>
      </w:r>
      <w:r>
        <w:rPr>
          <w:color w:val="6AAB73"/>
        </w:rPr>
        <w:t>"final"</w:t>
      </w:r>
      <w:r>
        <w:t xml:space="preserve">:  </w:t>
      </w:r>
      <w:r>
        <w:rPr>
          <w:color w:val="6AAB73"/>
        </w:rPr>
        <w:t>"</w:t>
      </w:r>
      <w:r>
        <w:rPr>
          <w:color w:val="6AAB73"/>
        </w:rPr>
        <w:t>目前还没有答案</w:t>
      </w:r>
      <w:r>
        <w:rPr>
          <w:color w:val="6AAB73"/>
        </w:rPr>
        <w:t>"</w:t>
      </w:r>
      <w:r>
        <w:t>})</w:t>
      </w:r>
      <w:r>
        <w:br/>
        <w:t xml:space="preserve">    </w:t>
      </w:r>
      <w:r>
        <w:rPr>
          <w:color w:val="CF8E6D"/>
        </w:rPr>
        <w:t>else</w:t>
      </w:r>
      <w:r>
        <w:t>:</w:t>
      </w:r>
      <w:r>
        <w:br/>
        <w:t xml:space="preserve">        set_task_result(state[</w:t>
      </w:r>
      <w:r>
        <w:rPr>
          <w:color w:val="6AAB73"/>
        </w:rPr>
        <w:t>"session_id"</w:t>
      </w:r>
      <w:r>
        <w:t xml:space="preserve">], </w:t>
      </w:r>
      <w:r>
        <w:rPr>
          <w:color w:val="6AAB73"/>
        </w:rPr>
        <w:t>"answer"</w:t>
      </w:r>
      <w:r>
        <w:t xml:space="preserve">, </w:t>
      </w:r>
      <w:r>
        <w:rPr>
          <w:color w:val="6AAB73"/>
        </w:rPr>
        <w:t>"</w:t>
      </w:r>
      <w:r>
        <w:rPr>
          <w:color w:val="6AAB73"/>
        </w:rPr>
        <w:t>目前还没有答案</w:t>
      </w:r>
      <w:r>
        <w:rPr>
          <w:color w:val="6AAB73"/>
        </w:rPr>
        <w:t>"</w:t>
      </w:r>
      <w:r>
        <w:t>)</w:t>
      </w:r>
      <w:r>
        <w:br/>
      </w:r>
      <w:r>
        <w:br/>
      </w:r>
      <w:r>
        <w:br/>
      </w:r>
      <w:r>
        <w:rPr>
          <w:color w:val="CF8E6D"/>
        </w:rPr>
        <w:t xml:space="preserve">def </w:t>
      </w:r>
      <w:r>
        <w:rPr>
          <w:color w:val="56A8F5"/>
        </w:rPr>
        <w:t>node_answer_output</w:t>
      </w:r>
      <w:r>
        <w:t>(state):</w:t>
      </w:r>
      <w:r>
        <w:br/>
        <w:t xml:space="preserve">    </w:t>
      </w:r>
      <w:r>
        <w:rPr>
          <w:color w:val="8888C6"/>
        </w:rPr>
        <w:t>print</w:t>
      </w:r>
      <w:r>
        <w:t>(</w:t>
      </w:r>
      <w:r>
        <w:rPr>
          <w:color w:val="6AAB73"/>
        </w:rPr>
        <w:t xml:space="preserve">"---node_answer_output  </w:t>
      </w:r>
      <w:r>
        <w:rPr>
          <w:color w:val="6AAB73"/>
        </w:rPr>
        <w:t>处理</w:t>
      </w:r>
      <w:r>
        <w:rPr>
          <w:color w:val="6AAB73"/>
        </w:rPr>
        <w:t>---"</w:t>
      </w:r>
      <w:r>
        <w:t>)</w:t>
      </w:r>
      <w:r>
        <w:br/>
        <w:t xml:space="preserve">    add_running_task(state[</w:t>
      </w:r>
      <w:r>
        <w:rPr>
          <w:color w:val="6AAB73"/>
        </w:rPr>
        <w:t>'session_id'</w:t>
      </w:r>
      <w:r>
        <w:t>], sys._getframe().f_code.co_name, state.get(</w:t>
      </w:r>
      <w:r>
        <w:rPr>
          <w:color w:val="6AAB73"/>
        </w:rPr>
        <w:t>"is_stream"</w:t>
      </w:r>
      <w:r>
        <w:t>))</w:t>
      </w:r>
      <w:r>
        <w:br/>
      </w:r>
      <w:r>
        <w:br/>
        <w:t xml:space="preserve">    </w:t>
      </w:r>
      <w:r>
        <w:rPr>
          <w:color w:val="9F86EA"/>
        </w:rPr>
        <w:t xml:space="preserve"># </w:t>
      </w:r>
      <w:r>
        <w:rPr>
          <w:color w:val="9F86EA"/>
        </w:rPr>
        <w:t>检查已有答案</w:t>
      </w:r>
      <w:r>
        <w:rPr>
          <w:color w:val="9F86EA"/>
        </w:rPr>
        <w:br/>
        <w:t xml:space="preserve">    </w:t>
      </w:r>
      <w:r>
        <w:t>has_answer = step_1_check_answer(state)</w:t>
      </w:r>
      <w:r>
        <w:br/>
        <w:t xml:space="preserve">    </w:t>
      </w:r>
      <w:r>
        <w:rPr>
          <w:color w:val="9F86EA"/>
        </w:rPr>
        <w:t xml:space="preserve"># </w:t>
      </w:r>
      <w:r>
        <w:rPr>
          <w:color w:val="9F86EA"/>
        </w:rPr>
        <w:t>没有答案则生成答案</w:t>
      </w:r>
      <w:r>
        <w:rPr>
          <w:color w:val="9F86EA"/>
        </w:rPr>
        <w:br/>
        <w:t xml:space="preserve">    </w:t>
      </w:r>
      <w:r>
        <w:rPr>
          <w:color w:val="CF8E6D"/>
        </w:rPr>
        <w:t xml:space="preserve">if not </w:t>
      </w:r>
      <w:r>
        <w:t>has_answer:</w:t>
      </w:r>
      <w:r>
        <w:br/>
        <w:t xml:space="preserve">        step_2_output_answer(state)</w:t>
      </w:r>
      <w:r>
        <w:br/>
        <w:t xml:space="preserve">    add_done_task(state[</w:t>
      </w:r>
      <w:r>
        <w:rPr>
          <w:color w:val="6AAB73"/>
        </w:rPr>
        <w:t>'session_id'</w:t>
      </w:r>
      <w:r>
        <w:t>], sys._getframe().f_code.co_name, state.get(</w:t>
      </w:r>
      <w:r>
        <w:rPr>
          <w:color w:val="6AAB73"/>
        </w:rPr>
        <w:t>"is_stream"</w:t>
      </w:r>
      <w:r>
        <w:t>))</w:t>
      </w:r>
      <w:r>
        <w:br/>
      </w:r>
      <w:r>
        <w:br/>
      </w:r>
      <w:r>
        <w:br/>
        <w:t xml:space="preserve">    </w:t>
      </w:r>
      <w:r>
        <w:rPr>
          <w:color w:val="CF8E6D"/>
        </w:rPr>
        <w:t xml:space="preserve">return </w:t>
      </w:r>
      <w:r>
        <w:t>state</w:t>
      </w:r>
    </w:p>
    <w:p w14:paraId="3DC95A49" w14:textId="77777777" w:rsidR="002B3FE5" w:rsidRDefault="00A028EA" w:rsidP="00A028EA">
      <w:pPr>
        <w:pStyle w:val="a3"/>
      </w:pPr>
      <w:r>
        <w:rPr>
          <w:rFonts w:hint="eastAsia"/>
        </w:rPr>
        <w:lastRenderedPageBreak/>
        <w:t xml:space="preserve">query_process.py </w:t>
      </w:r>
    </w:p>
    <w:p w14:paraId="276C0D8E" w14:textId="42D2D889" w:rsidR="00667971" w:rsidRDefault="00A028EA" w:rsidP="002B3FE5">
      <w:pPr>
        <w:pStyle w:val="a3"/>
        <w:numPr>
          <w:ilvl w:val="0"/>
          <w:numId w:val="0"/>
        </w:numPr>
        <w:ind w:left="425"/>
      </w:pPr>
      <w:r>
        <w:rPr>
          <w:rFonts w:hint="eastAsia"/>
        </w:rPr>
        <w:t>增加</w:t>
      </w:r>
      <w:r w:rsidR="002B3FE5">
        <w:rPr>
          <w:rFonts w:hint="eastAsia"/>
        </w:rPr>
        <w:t>对结果的处理</w:t>
      </w:r>
      <w:r>
        <w:rPr>
          <w:rFonts w:hint="eastAsia"/>
        </w:rPr>
        <w:t>代码</w:t>
      </w:r>
    </w:p>
    <w:p w14:paraId="6428BBCD" w14:textId="06A7D307" w:rsidR="00E45437" w:rsidRDefault="00E45437" w:rsidP="00E45437">
      <w:pPr>
        <w:pStyle w:val="afff0"/>
        <w:rPr>
          <w:kern w:val="0"/>
        </w:rPr>
      </w:pPr>
      <w:r>
        <w:rPr>
          <w:color w:val="B3AE60"/>
        </w:rPr>
        <w:t>@app.post</w:t>
      </w:r>
      <w:r>
        <w:t>(</w:t>
      </w:r>
      <w:r>
        <w:rPr>
          <w:color w:val="6AAB73"/>
        </w:rPr>
        <w:t xml:space="preserve">"/query" </w:t>
      </w:r>
      <w:r>
        <w:t>)</w:t>
      </w:r>
      <w:r>
        <w:br/>
      </w:r>
      <w:r>
        <w:rPr>
          <w:color w:val="CF8E6D"/>
        </w:rPr>
        <w:t xml:space="preserve">async def </w:t>
      </w:r>
      <w:r>
        <w:rPr>
          <w:color w:val="56A8F5"/>
        </w:rPr>
        <w:t>query</w:t>
      </w:r>
      <w:r>
        <w:t>(request: QueryRequest,background_tasks:BackgroundTasks):</w:t>
      </w:r>
      <w:r>
        <w:br/>
        <w:t xml:space="preserve">    </w:t>
      </w:r>
      <w:r>
        <w:rPr>
          <w:i/>
          <w:iCs/>
          <w:color w:val="5F826B"/>
        </w:rPr>
        <w:t>"""</w:t>
      </w:r>
      <w:r>
        <w:rPr>
          <w:i/>
          <w:iCs/>
          <w:color w:val="5F826B"/>
        </w:rPr>
        <w:br/>
        <w:t xml:space="preserve">    1 </w:t>
      </w:r>
      <w:r>
        <w:rPr>
          <w:i/>
          <w:iCs/>
          <w:color w:val="5F826B"/>
        </w:rPr>
        <w:t>解析参数</w:t>
      </w:r>
      <w:r>
        <w:rPr>
          <w:i/>
          <w:iCs/>
          <w:color w:val="5F826B"/>
        </w:rPr>
        <w:br/>
        <w:t xml:space="preserve">    2 </w:t>
      </w:r>
      <w:r>
        <w:rPr>
          <w:i/>
          <w:iCs/>
          <w:color w:val="5F826B"/>
        </w:rPr>
        <w:t>更新任务状态</w:t>
      </w:r>
      <w:r>
        <w:rPr>
          <w:i/>
          <w:iCs/>
          <w:color w:val="5F826B"/>
        </w:rPr>
        <w:br/>
        <w:t xml:space="preserve">    3 </w:t>
      </w:r>
      <w:r>
        <w:rPr>
          <w:i/>
          <w:iCs/>
          <w:color w:val="5F826B"/>
        </w:rPr>
        <w:t>调用处理流程图</w:t>
      </w:r>
      <w:r>
        <w:rPr>
          <w:i/>
          <w:iCs/>
          <w:color w:val="5F826B"/>
        </w:rPr>
        <w:br/>
        <w:t xml:space="preserve">    4 </w:t>
      </w:r>
      <w:r>
        <w:rPr>
          <w:i/>
          <w:iCs/>
          <w:color w:val="5F826B"/>
        </w:rPr>
        <w:t>返回结果</w:t>
      </w:r>
      <w:r>
        <w:rPr>
          <w:i/>
          <w:iCs/>
          <w:color w:val="5F826B"/>
        </w:rPr>
        <w:br/>
        <w:t xml:space="preserve">    """</w:t>
      </w:r>
      <w:r>
        <w:rPr>
          <w:i/>
          <w:iCs/>
          <w:color w:val="5F826B"/>
        </w:rPr>
        <w:br/>
        <w:t xml:space="preserve">    </w:t>
      </w:r>
      <w:r>
        <w:rPr>
          <w:color w:val="9F86EA"/>
        </w:rPr>
        <w:t xml:space="preserve">#1 </w:t>
      </w:r>
      <w:r>
        <w:rPr>
          <w:color w:val="9F86EA"/>
        </w:rPr>
        <w:t>解析参数</w:t>
      </w:r>
      <w:r>
        <w:rPr>
          <w:color w:val="9F86EA"/>
        </w:rPr>
        <w:br/>
        <w:t xml:space="preserve">    </w:t>
      </w:r>
      <w:r>
        <w:t>user_query=request.query</w:t>
      </w:r>
      <w:r>
        <w:br/>
        <w:t xml:space="preserve">    session_id=request.session_id </w:t>
      </w:r>
      <w:r>
        <w:rPr>
          <w:color w:val="CF8E6D"/>
        </w:rPr>
        <w:t xml:space="preserve">if </w:t>
      </w:r>
      <w:r>
        <w:t xml:space="preserve">request.session_id </w:t>
      </w:r>
      <w:r>
        <w:rPr>
          <w:color w:val="CF8E6D"/>
        </w:rPr>
        <w:t xml:space="preserve">else </w:t>
      </w:r>
      <w:r>
        <w:rPr>
          <w:color w:val="8888C6"/>
        </w:rPr>
        <w:t>str</w:t>
      </w:r>
      <w:r>
        <w:t>(uuid.uuid4())</w:t>
      </w:r>
      <w:r>
        <w:br/>
        <w:t xml:space="preserve">    is_stream=request.is_stream</w:t>
      </w:r>
      <w:r>
        <w:br/>
        <w:t xml:space="preserve">    </w:t>
      </w:r>
      <w:r>
        <w:rPr>
          <w:color w:val="9F86EA"/>
        </w:rPr>
        <w:t xml:space="preserve">#2 </w:t>
      </w:r>
      <w:r>
        <w:rPr>
          <w:color w:val="9F86EA"/>
        </w:rPr>
        <w:t>更新任务状态</w:t>
      </w:r>
      <w:r>
        <w:rPr>
          <w:color w:val="9F86EA"/>
        </w:rPr>
        <w:br/>
        <w:t xml:space="preserve">    </w:t>
      </w:r>
      <w:r>
        <w:t>update_task_status(session_id, TASK_STATUS_PROCESSING,is_stream)</w:t>
      </w:r>
      <w:r>
        <w:br/>
      </w:r>
      <w:r>
        <w:br/>
        <w:t xml:space="preserve">    </w:t>
      </w:r>
      <w:r>
        <w:rPr>
          <w:color w:val="9F86EA"/>
        </w:rPr>
        <w:t xml:space="preserve">#3 </w:t>
      </w:r>
      <w:r>
        <w:rPr>
          <w:color w:val="9F86EA"/>
        </w:rPr>
        <w:t>调用处理流程图</w:t>
      </w:r>
      <w:r>
        <w:rPr>
          <w:color w:val="9F86EA"/>
        </w:rPr>
        <w:br/>
        <w:t xml:space="preserve">    </w:t>
      </w:r>
      <w:r>
        <w:rPr>
          <w:color w:val="8888C6"/>
        </w:rPr>
        <w:t>print</w:t>
      </w:r>
      <w:r>
        <w:t>(</w:t>
      </w:r>
      <w:r>
        <w:rPr>
          <w:color w:val="6AAB73"/>
        </w:rPr>
        <w:t>"</w:t>
      </w:r>
      <w:r>
        <w:rPr>
          <w:color w:val="6AAB73"/>
        </w:rPr>
        <w:t>开始处理流程</w:t>
      </w:r>
      <w:r>
        <w:rPr>
          <w:color w:val="6AAB73"/>
        </w:rPr>
        <w:t>..."</w:t>
      </w:r>
      <w:r>
        <w:t>)</w:t>
      </w:r>
      <w:r>
        <w:br/>
        <w:t xml:space="preserve">    </w:t>
      </w:r>
      <w:r>
        <w:rPr>
          <w:color w:val="CF8E6D"/>
        </w:rPr>
        <w:t xml:space="preserve">if </w:t>
      </w:r>
      <w:r>
        <w:t>is_stream:</w:t>
      </w:r>
      <w:r>
        <w:br/>
        <w:t xml:space="preserve">        background_tasks.add_task(run_query_graph, session_id, user_query, is_stream)</w:t>
      </w:r>
      <w:r>
        <w:br/>
        <w:t xml:space="preserve">        </w:t>
      </w:r>
      <w:r>
        <w:rPr>
          <w:color w:val="CF8E6D"/>
        </w:rPr>
        <w:t xml:space="preserve">return </w:t>
      </w:r>
      <w:r>
        <w:t>{</w:t>
      </w:r>
      <w:r>
        <w:rPr>
          <w:color w:val="6AAB73"/>
        </w:rPr>
        <w:t>"message"</w:t>
      </w:r>
      <w:r>
        <w:t xml:space="preserve">: </w:t>
      </w:r>
      <w:r>
        <w:rPr>
          <w:color w:val="6AAB73"/>
        </w:rPr>
        <w:t>"</w:t>
      </w:r>
      <w:r>
        <w:rPr>
          <w:color w:val="6AAB73"/>
        </w:rPr>
        <w:t>正在处理</w:t>
      </w:r>
      <w:r>
        <w:rPr>
          <w:color w:val="6AAB73"/>
        </w:rPr>
        <w:t>..."</w:t>
      </w:r>
      <w:r>
        <w:t xml:space="preserve">, </w:t>
      </w:r>
      <w:r>
        <w:rPr>
          <w:color w:val="6AAB73"/>
        </w:rPr>
        <w:t>"session_id"</w:t>
      </w:r>
      <w:r>
        <w:t>: session_id}</w:t>
      </w:r>
      <w:r>
        <w:br/>
        <w:t xml:space="preserve">    </w:t>
      </w:r>
      <w:r>
        <w:rPr>
          <w:color w:val="CF8E6D"/>
        </w:rPr>
        <w:t xml:space="preserve">else </w:t>
      </w:r>
      <w:r>
        <w:t>:</w:t>
      </w:r>
      <w:r>
        <w:br/>
        <w:t xml:space="preserve">        </w:t>
      </w:r>
      <w:r>
        <w:rPr>
          <w:color w:val="CF8E6D"/>
        </w:rPr>
        <w:t xml:space="preserve">await </w:t>
      </w:r>
      <w:r>
        <w:t>run_query_graph(session_id, user_query, request.is_stream)</w:t>
      </w:r>
      <w:r>
        <w:br/>
        <w:t xml:space="preserve">        answer = get_task_result(session_id, </w:t>
      </w:r>
      <w:r>
        <w:rPr>
          <w:color w:val="6AAB73"/>
        </w:rPr>
        <w:t>"answer"</w:t>
      </w:r>
      <w:r>
        <w:t xml:space="preserve">, </w:t>
      </w:r>
      <w:r>
        <w:rPr>
          <w:color w:val="6AAB73"/>
        </w:rPr>
        <w:t>""</w:t>
      </w:r>
      <w:r>
        <w:t>)</w:t>
      </w:r>
      <w:r>
        <w:br/>
      </w:r>
      <w:r>
        <w:br/>
      </w:r>
      <w:r>
        <w:br/>
        <w:t xml:space="preserve">    </w:t>
      </w:r>
      <w:r>
        <w:rPr>
          <w:color w:val="CF8E6D"/>
        </w:rPr>
        <w:t xml:space="preserve">if </w:t>
      </w:r>
      <w:r>
        <w:t>request.is_stream:</w:t>
      </w:r>
      <w:r>
        <w:br/>
        <w:t xml:space="preserve">        </w:t>
      </w:r>
      <w:r>
        <w:rPr>
          <w:color w:val="CF8E6D"/>
        </w:rPr>
        <w:t xml:space="preserve">return  </w:t>
      </w:r>
      <w:r>
        <w:t xml:space="preserve">{ </w:t>
      </w:r>
      <w:r>
        <w:rPr>
          <w:color w:val="6AAB73"/>
        </w:rPr>
        <w:t>"message"</w:t>
      </w:r>
      <w:r>
        <w:t xml:space="preserve">: </w:t>
      </w:r>
      <w:r>
        <w:rPr>
          <w:color w:val="6AAB73"/>
        </w:rPr>
        <w:t>"</w:t>
      </w:r>
      <w:r>
        <w:rPr>
          <w:color w:val="6AAB73"/>
        </w:rPr>
        <w:t>正在处理</w:t>
      </w:r>
      <w:r>
        <w:rPr>
          <w:color w:val="6AAB73"/>
        </w:rPr>
        <w:t>..."</w:t>
      </w:r>
      <w:r>
        <w:t xml:space="preserve">, </w:t>
      </w:r>
      <w:r>
        <w:rPr>
          <w:color w:val="6AAB73"/>
        </w:rPr>
        <w:t>"session_id"</w:t>
      </w:r>
      <w:r>
        <w:t>: session_id}</w:t>
      </w:r>
      <w:r>
        <w:br/>
        <w:t xml:space="preserve">    </w:t>
      </w:r>
      <w:r>
        <w:rPr>
          <w:color w:val="CF8E6D"/>
        </w:rPr>
        <w:t>else</w:t>
      </w:r>
      <w:r>
        <w:t>:</w:t>
      </w:r>
      <w:r>
        <w:br/>
        <w:t xml:space="preserve">        </w:t>
      </w:r>
      <w:r>
        <w:rPr>
          <w:color w:val="CF8E6D"/>
        </w:rPr>
        <w:t xml:space="preserve">return   </w:t>
      </w:r>
      <w:r>
        <w:t>{</w:t>
      </w:r>
      <w:r>
        <w:br/>
        <w:t xml:space="preserve">                 </w:t>
      </w:r>
      <w:r>
        <w:rPr>
          <w:color w:val="6AAB73"/>
        </w:rPr>
        <w:t>"message"</w:t>
      </w:r>
      <w:r>
        <w:t xml:space="preserve">: </w:t>
      </w:r>
      <w:r>
        <w:rPr>
          <w:color w:val="6AAB73"/>
        </w:rPr>
        <w:t>"</w:t>
      </w:r>
      <w:r>
        <w:rPr>
          <w:color w:val="6AAB73"/>
        </w:rPr>
        <w:t>处理完成</w:t>
      </w:r>
      <w:r>
        <w:rPr>
          <w:color w:val="6AAB73"/>
        </w:rPr>
        <w:t>"</w:t>
      </w:r>
      <w:r>
        <w:t>,</w:t>
      </w:r>
      <w:r>
        <w:br/>
        <w:t xml:space="preserve">                 </w:t>
      </w:r>
      <w:r>
        <w:rPr>
          <w:color w:val="6AAB73"/>
        </w:rPr>
        <w:t>"session_id"</w:t>
      </w:r>
      <w:r>
        <w:t>: session_id,</w:t>
      </w:r>
      <w:r>
        <w:br/>
        <w:t xml:space="preserve">                 </w:t>
      </w:r>
      <w:r>
        <w:rPr>
          <w:color w:val="6AAB73"/>
        </w:rPr>
        <w:t>"answer"</w:t>
      </w:r>
      <w:r>
        <w:t>: answer,</w:t>
      </w:r>
      <w:r>
        <w:br/>
        <w:t xml:space="preserve">                 </w:t>
      </w:r>
      <w:r>
        <w:rPr>
          <w:color w:val="6AAB73"/>
        </w:rPr>
        <w:t>"done_list"</w:t>
      </w:r>
      <w:r>
        <w:t>: []</w:t>
      </w:r>
      <w:r>
        <w:br/>
        <w:t xml:space="preserve">             }</w:t>
      </w:r>
    </w:p>
    <w:p w14:paraId="71AD923A" w14:textId="60E65AE6" w:rsidR="00667971" w:rsidRDefault="002B3FE5" w:rsidP="002B3FE5">
      <w:pPr>
        <w:pStyle w:val="a3"/>
      </w:pPr>
      <w:r>
        <w:rPr>
          <w:rFonts w:hint="eastAsia"/>
        </w:rPr>
        <w:t>main_graph.py</w:t>
      </w:r>
    </w:p>
    <w:p w14:paraId="7E72445F" w14:textId="565A78A9" w:rsidR="00E363C2" w:rsidRDefault="00B1319D" w:rsidP="00E363C2">
      <w:pPr>
        <w:pStyle w:val="a3"/>
        <w:numPr>
          <w:ilvl w:val="0"/>
          <w:numId w:val="0"/>
        </w:numPr>
        <w:ind w:left="425"/>
      </w:pPr>
      <w:r>
        <w:rPr>
          <w:rFonts w:hint="eastAsia"/>
        </w:rPr>
        <w:t>增加判断如果已经生成答案则直接跳到答案数据部分不在进行查询</w:t>
      </w:r>
    </w:p>
    <w:p w14:paraId="358D005F" w14:textId="753F107E" w:rsidR="00B1319D" w:rsidRDefault="00B1319D" w:rsidP="00B1319D">
      <w:pPr>
        <w:pStyle w:val="afff0"/>
        <w:rPr>
          <w:kern w:val="0"/>
        </w:rPr>
      </w:pPr>
      <w:r>
        <w:br/>
      </w:r>
      <w:r>
        <w:rPr>
          <w:color w:val="CF8E6D"/>
        </w:rPr>
        <w:t xml:space="preserve">from </w:t>
      </w:r>
      <w:r>
        <w:t xml:space="preserve">langgraph.graph </w:t>
      </w:r>
      <w:r>
        <w:rPr>
          <w:color w:val="CF8E6D"/>
        </w:rPr>
        <w:t xml:space="preserve">import </w:t>
      </w:r>
      <w:r>
        <w:t>StateGraph, END</w:t>
      </w:r>
      <w:r>
        <w:br/>
      </w:r>
      <w:r>
        <w:rPr>
          <w:color w:val="CF8E6D"/>
        </w:rPr>
        <w:t xml:space="preserve">from </w:t>
      </w:r>
      <w:r>
        <w:t xml:space="preserve">kb.query_process.state </w:t>
      </w:r>
      <w:r>
        <w:rPr>
          <w:color w:val="CF8E6D"/>
        </w:rPr>
        <w:t xml:space="preserve">import </w:t>
      </w:r>
      <w:r>
        <w:t>QueryGraphState</w:t>
      </w:r>
      <w:r>
        <w:br/>
      </w:r>
      <w:r>
        <w:rPr>
          <w:color w:val="CF8E6D"/>
        </w:rPr>
        <w:t xml:space="preserve">from </w:t>
      </w:r>
      <w:r>
        <w:t xml:space="preserve">kb.query_process.node_item_name_confirm </w:t>
      </w:r>
      <w:r>
        <w:rPr>
          <w:color w:val="CF8E6D"/>
        </w:rPr>
        <w:t xml:space="preserve">import </w:t>
      </w:r>
      <w:r>
        <w:t>node_item_name_confirm</w:t>
      </w:r>
      <w:r>
        <w:br/>
      </w:r>
      <w:r>
        <w:rPr>
          <w:color w:val="CF8E6D"/>
        </w:rPr>
        <w:t xml:space="preserve">from </w:t>
      </w:r>
      <w:r>
        <w:t xml:space="preserve">kb.query_process.node_answer_output </w:t>
      </w:r>
      <w:r>
        <w:rPr>
          <w:color w:val="CF8E6D"/>
        </w:rPr>
        <w:t xml:space="preserve">import </w:t>
      </w:r>
      <w:r>
        <w:t>node_answer_output</w:t>
      </w:r>
      <w:r>
        <w:br/>
      </w:r>
      <w:r>
        <w:rPr>
          <w:color w:val="CF8E6D"/>
        </w:rPr>
        <w:t xml:space="preserve">from </w:t>
      </w:r>
      <w:r>
        <w:t xml:space="preserve">kb.query_process.node_search_embedding </w:t>
      </w:r>
      <w:r>
        <w:rPr>
          <w:color w:val="CF8E6D"/>
        </w:rPr>
        <w:t xml:space="preserve">import </w:t>
      </w:r>
      <w:r>
        <w:t>node_search_embedding</w:t>
      </w:r>
      <w:r>
        <w:br/>
      </w:r>
      <w:r>
        <w:rPr>
          <w:color w:val="CF8E6D"/>
        </w:rPr>
        <w:t xml:space="preserve">from </w:t>
      </w:r>
      <w:r>
        <w:t xml:space="preserve">kb.query_process.node_search_embedding_hyde </w:t>
      </w:r>
      <w:r>
        <w:rPr>
          <w:color w:val="CF8E6D"/>
        </w:rPr>
        <w:t xml:space="preserve">import </w:t>
      </w:r>
      <w:r>
        <w:t>node_search_embedding_hyde</w:t>
      </w:r>
      <w:r>
        <w:br/>
      </w:r>
      <w:r>
        <w:rPr>
          <w:color w:val="CF8E6D"/>
        </w:rPr>
        <w:t xml:space="preserve">from </w:t>
      </w:r>
      <w:r>
        <w:t xml:space="preserve">kb.query_process.node_rrf </w:t>
      </w:r>
      <w:r>
        <w:rPr>
          <w:color w:val="CF8E6D"/>
        </w:rPr>
        <w:t xml:space="preserve">import </w:t>
      </w:r>
      <w:r>
        <w:t>node_rrf</w:t>
      </w:r>
      <w:r>
        <w:br/>
      </w:r>
      <w:r>
        <w:rPr>
          <w:color w:val="CF8E6D"/>
        </w:rPr>
        <w:t xml:space="preserve">from </w:t>
      </w:r>
      <w:r>
        <w:t xml:space="preserve">kb.query_process.node_rerank </w:t>
      </w:r>
      <w:r>
        <w:rPr>
          <w:color w:val="CF8E6D"/>
        </w:rPr>
        <w:t xml:space="preserve">import </w:t>
      </w:r>
      <w:r>
        <w:t>node_rerank</w:t>
      </w:r>
      <w:r>
        <w:br/>
      </w:r>
      <w:r>
        <w:rPr>
          <w:color w:val="CF8E6D"/>
        </w:rPr>
        <w:t xml:space="preserve">from </w:t>
      </w:r>
      <w:r>
        <w:t xml:space="preserve">kb.query_process.node_web_search_mcp </w:t>
      </w:r>
      <w:r>
        <w:rPr>
          <w:color w:val="CF8E6D"/>
        </w:rPr>
        <w:t xml:space="preserve">import </w:t>
      </w:r>
      <w:r>
        <w:t>node_web_search_mcp</w:t>
      </w:r>
      <w:r>
        <w:br/>
      </w:r>
      <w:r>
        <w:rPr>
          <w:color w:val="CF8E6D"/>
        </w:rPr>
        <w:t xml:space="preserve">from </w:t>
      </w:r>
      <w:r>
        <w:t xml:space="preserve">kb.query_process.node_query_kg </w:t>
      </w:r>
      <w:r>
        <w:rPr>
          <w:color w:val="CF8E6D"/>
        </w:rPr>
        <w:t xml:space="preserve">import </w:t>
      </w:r>
      <w:r>
        <w:t>node_query_kg</w:t>
      </w:r>
      <w:r>
        <w:br/>
      </w:r>
      <w:r>
        <w:br/>
      </w:r>
      <w:r>
        <w:rPr>
          <w:color w:val="9F86EA"/>
        </w:rPr>
        <w:t xml:space="preserve"># </w:t>
      </w:r>
      <w:r>
        <w:rPr>
          <w:color w:val="9F86EA"/>
        </w:rPr>
        <w:t>初始化图</w:t>
      </w:r>
      <w:r>
        <w:rPr>
          <w:color w:val="9F86EA"/>
        </w:rPr>
        <w:br/>
      </w:r>
      <w:r>
        <w:t xml:space="preserve">builder = StateGraph(QueryGraphState) </w:t>
      </w:r>
      <w:r>
        <w:rPr>
          <w:color w:val="9F86EA"/>
        </w:rPr>
        <w:t># type: ignore[arg-type]</w:t>
      </w:r>
      <w:r>
        <w:rPr>
          <w:color w:val="9F86EA"/>
        </w:rPr>
        <w:br/>
      </w:r>
      <w:r>
        <w:rPr>
          <w:color w:val="9F86EA"/>
        </w:rPr>
        <w:br/>
        <w:t xml:space="preserve"># </w:t>
      </w:r>
      <w:r>
        <w:rPr>
          <w:color w:val="9F86EA"/>
        </w:rPr>
        <w:t>添加节点</w:t>
      </w:r>
      <w:r>
        <w:rPr>
          <w:color w:val="9F86EA"/>
        </w:rPr>
        <w:br/>
      </w:r>
      <w:r>
        <w:t>builder.add_node(</w:t>
      </w:r>
      <w:r>
        <w:rPr>
          <w:color w:val="6AAB73"/>
        </w:rPr>
        <w:t>"node_item_name_confirm"</w:t>
      </w:r>
      <w:r>
        <w:t xml:space="preserve">, node_item_name_confirm) </w:t>
      </w:r>
      <w:r>
        <w:rPr>
          <w:color w:val="9F86EA"/>
        </w:rPr>
        <w:t xml:space="preserve">#  </w:t>
      </w:r>
      <w:r>
        <w:rPr>
          <w:color w:val="9F86EA"/>
        </w:rPr>
        <w:t>确认商品名称</w:t>
      </w:r>
      <w:r>
        <w:rPr>
          <w:color w:val="9F86EA"/>
        </w:rPr>
        <w:br/>
      </w:r>
      <w:r>
        <w:t>builder.add_node(</w:t>
      </w:r>
      <w:r>
        <w:rPr>
          <w:color w:val="6AAB73"/>
        </w:rPr>
        <w:t>"node_multi_search"</w:t>
      </w:r>
      <w:r>
        <w:t xml:space="preserve">, </w:t>
      </w:r>
      <w:r>
        <w:rPr>
          <w:color w:val="CF8E6D"/>
        </w:rPr>
        <w:t xml:space="preserve">lambda </w:t>
      </w:r>
      <w:r>
        <w:t xml:space="preserve">x: x) </w:t>
      </w:r>
      <w:r>
        <w:rPr>
          <w:color w:val="9F86EA"/>
        </w:rPr>
        <w:t xml:space="preserve"># </w:t>
      </w:r>
      <w:r>
        <w:rPr>
          <w:color w:val="9F86EA"/>
        </w:rPr>
        <w:t>多路搜索（虚节点</w:t>
      </w:r>
      <w:r>
        <w:rPr>
          <w:color w:val="9F86EA"/>
        </w:rPr>
        <w:t>)</w:t>
      </w:r>
      <w:r>
        <w:rPr>
          <w:color w:val="9F86EA"/>
        </w:rPr>
        <w:br/>
      </w:r>
      <w:r>
        <w:t>builder.add_node(</w:t>
      </w:r>
      <w:r>
        <w:rPr>
          <w:color w:val="6AAB73"/>
        </w:rPr>
        <w:t>"node_search_embedding"</w:t>
      </w:r>
      <w:r>
        <w:t xml:space="preserve">, node_search_embedding)  </w:t>
      </w:r>
      <w:r>
        <w:rPr>
          <w:color w:val="9F86EA"/>
        </w:rPr>
        <w:t xml:space="preserve"># </w:t>
      </w:r>
      <w:r>
        <w:rPr>
          <w:color w:val="9F86EA"/>
        </w:rPr>
        <w:t>向量搜索</w:t>
      </w:r>
      <w:r>
        <w:rPr>
          <w:color w:val="9F86EA"/>
        </w:rPr>
        <w:br/>
      </w:r>
      <w:r>
        <w:t>builder.add_node(</w:t>
      </w:r>
      <w:r>
        <w:rPr>
          <w:color w:val="6AAB73"/>
        </w:rPr>
        <w:t>"node_search_embedding_hyde"</w:t>
      </w:r>
      <w:r>
        <w:t xml:space="preserve">, node_search_embedding_hyde) </w:t>
      </w:r>
      <w:r>
        <w:rPr>
          <w:color w:val="9F86EA"/>
        </w:rPr>
        <w:t xml:space="preserve"># </w:t>
      </w:r>
      <w:r>
        <w:rPr>
          <w:color w:val="9F86EA"/>
        </w:rPr>
        <w:t>假设性文档向量搜索</w:t>
      </w:r>
      <w:r>
        <w:rPr>
          <w:color w:val="9F86EA"/>
        </w:rPr>
        <w:br/>
      </w:r>
      <w:r>
        <w:lastRenderedPageBreak/>
        <w:t>builder.add_node(</w:t>
      </w:r>
      <w:r>
        <w:rPr>
          <w:color w:val="6AAB73"/>
        </w:rPr>
        <w:t>"node_query_kg"</w:t>
      </w:r>
      <w:r>
        <w:t xml:space="preserve">, node_query_kg)  </w:t>
      </w:r>
      <w:r>
        <w:rPr>
          <w:color w:val="9F86EA"/>
        </w:rPr>
        <w:t xml:space="preserve"># </w:t>
      </w:r>
      <w:r>
        <w:rPr>
          <w:color w:val="9F86EA"/>
        </w:rPr>
        <w:t>图谱搜索</w:t>
      </w:r>
      <w:r>
        <w:rPr>
          <w:color w:val="9F86EA"/>
        </w:rPr>
        <w:br/>
      </w:r>
      <w:r>
        <w:t>builder.add_node(</w:t>
      </w:r>
      <w:r>
        <w:rPr>
          <w:color w:val="6AAB73"/>
        </w:rPr>
        <w:t>"node_web_search_mcp"</w:t>
      </w:r>
      <w:r>
        <w:t xml:space="preserve">, node_web_search_mcp) </w:t>
      </w:r>
      <w:r>
        <w:rPr>
          <w:color w:val="9F86EA"/>
        </w:rPr>
        <w:t xml:space="preserve"># </w:t>
      </w:r>
      <w:r>
        <w:rPr>
          <w:color w:val="9F86EA"/>
        </w:rPr>
        <w:t>网络搜索</w:t>
      </w:r>
      <w:r>
        <w:rPr>
          <w:color w:val="9F86EA"/>
        </w:rPr>
        <w:br/>
      </w:r>
      <w:r>
        <w:t>builder.add_node(</w:t>
      </w:r>
      <w:r>
        <w:rPr>
          <w:color w:val="6AAB73"/>
        </w:rPr>
        <w:t>"node_join"</w:t>
      </w:r>
      <w:r>
        <w:t xml:space="preserve">, </w:t>
      </w:r>
      <w:r>
        <w:rPr>
          <w:color w:val="CF8E6D"/>
        </w:rPr>
        <w:t xml:space="preserve">lambda </w:t>
      </w:r>
      <w:r>
        <w:t xml:space="preserve">x: {}) </w:t>
      </w:r>
      <w:r>
        <w:rPr>
          <w:color w:val="9F86EA"/>
        </w:rPr>
        <w:t xml:space="preserve"># </w:t>
      </w:r>
      <w:r>
        <w:rPr>
          <w:color w:val="9F86EA"/>
        </w:rPr>
        <w:t>多路搜索合并（虚节点</w:t>
      </w:r>
      <w:r>
        <w:rPr>
          <w:color w:val="9F86EA"/>
        </w:rPr>
        <w:t>)</w:t>
      </w:r>
      <w:r>
        <w:rPr>
          <w:color w:val="9F86EA"/>
        </w:rPr>
        <w:br/>
      </w:r>
      <w:r>
        <w:t>builder.add_node(</w:t>
      </w:r>
      <w:r>
        <w:rPr>
          <w:color w:val="6AAB73"/>
        </w:rPr>
        <w:t>"node_rrf"</w:t>
      </w:r>
      <w:r>
        <w:t xml:space="preserve">, node_rrf) </w:t>
      </w:r>
      <w:r>
        <w:rPr>
          <w:color w:val="9F86EA"/>
        </w:rPr>
        <w:t># rrf</w:t>
      </w:r>
      <w:r>
        <w:rPr>
          <w:color w:val="9F86EA"/>
        </w:rPr>
        <w:t>排序</w:t>
      </w:r>
      <w:r>
        <w:rPr>
          <w:color w:val="9F86EA"/>
        </w:rPr>
        <w:br/>
      </w:r>
      <w:r>
        <w:t>builder.add_node(</w:t>
      </w:r>
      <w:r>
        <w:rPr>
          <w:color w:val="6AAB73"/>
        </w:rPr>
        <w:t>"node_rerank"</w:t>
      </w:r>
      <w:r>
        <w:t xml:space="preserve">, node_rerank) </w:t>
      </w:r>
      <w:r>
        <w:rPr>
          <w:color w:val="9F86EA"/>
        </w:rPr>
        <w:t>#rerank</w:t>
      </w:r>
      <w:r>
        <w:rPr>
          <w:color w:val="9F86EA"/>
        </w:rPr>
        <w:t>排序</w:t>
      </w:r>
      <w:r>
        <w:rPr>
          <w:color w:val="9F86EA"/>
        </w:rPr>
        <w:br/>
      </w:r>
      <w:r>
        <w:t>builder.add_node(</w:t>
      </w:r>
      <w:r>
        <w:rPr>
          <w:color w:val="6AAB73"/>
        </w:rPr>
        <w:t>"node_answer_output"</w:t>
      </w:r>
      <w:r>
        <w:t xml:space="preserve">, node_answer_output) </w:t>
      </w:r>
      <w:r>
        <w:rPr>
          <w:color w:val="9F86EA"/>
        </w:rPr>
        <w:t xml:space="preserve"># </w:t>
      </w:r>
      <w:r>
        <w:rPr>
          <w:color w:val="9F86EA"/>
        </w:rPr>
        <w:t>输出答案</w:t>
      </w:r>
      <w:r>
        <w:rPr>
          <w:color w:val="9F86EA"/>
        </w:rPr>
        <w:br/>
      </w:r>
      <w:r>
        <w:rPr>
          <w:color w:val="9F86EA"/>
        </w:rPr>
        <w:br/>
        <w:t xml:space="preserve"># </w:t>
      </w:r>
      <w:r>
        <w:rPr>
          <w:color w:val="9F86EA"/>
        </w:rPr>
        <w:t>设置入口点</w:t>
      </w:r>
      <w:r>
        <w:rPr>
          <w:color w:val="9F86EA"/>
        </w:rPr>
        <w:br/>
      </w:r>
      <w:r>
        <w:t>builder.set_entry_point(</w:t>
      </w:r>
      <w:r>
        <w:rPr>
          <w:color w:val="6AAB73"/>
        </w:rPr>
        <w:t>"node_item_name_confirm"</w:t>
      </w:r>
      <w:r>
        <w:t>)</w:t>
      </w:r>
      <w:r>
        <w:br/>
      </w:r>
      <w:r>
        <w:br/>
      </w:r>
      <w:r>
        <w:rPr>
          <w:color w:val="CF8E6D"/>
        </w:rPr>
        <w:t xml:space="preserve">def </w:t>
      </w:r>
      <w:r>
        <w:rPr>
          <w:color w:val="56A8F5"/>
        </w:rPr>
        <w:t>has_answer</w:t>
      </w:r>
      <w:r>
        <w:t>(state:QueryGraphState):</w:t>
      </w:r>
      <w:r>
        <w:br/>
        <w:t xml:space="preserve">    </w:t>
      </w:r>
      <w:r>
        <w:rPr>
          <w:color w:val="CF8E6D"/>
        </w:rPr>
        <w:t xml:space="preserve">if </w:t>
      </w:r>
      <w:r>
        <w:t>state.get(</w:t>
      </w:r>
      <w:r>
        <w:rPr>
          <w:color w:val="6AAB73"/>
        </w:rPr>
        <w:t>'answer'</w:t>
      </w:r>
      <w:r>
        <w:t>,</w:t>
      </w:r>
      <w:r>
        <w:rPr>
          <w:color w:val="CF8E6D"/>
        </w:rPr>
        <w:t>None</w:t>
      </w:r>
      <w:r>
        <w:t>) :</w:t>
      </w:r>
      <w:r>
        <w:br/>
        <w:t xml:space="preserve">        </w:t>
      </w:r>
      <w:r>
        <w:rPr>
          <w:color w:val="CF8E6D"/>
        </w:rPr>
        <w:t>return True</w:t>
      </w:r>
      <w:r>
        <w:rPr>
          <w:color w:val="CF8E6D"/>
        </w:rPr>
        <w:br/>
        <w:t xml:space="preserve">    return False</w:t>
      </w:r>
      <w:r>
        <w:rPr>
          <w:color w:val="CF8E6D"/>
        </w:rPr>
        <w:br/>
      </w:r>
      <w:r>
        <w:rPr>
          <w:color w:val="CF8E6D"/>
        </w:rPr>
        <w:br/>
      </w:r>
      <w:r>
        <w:t>builder.add_conditional_edges(</w:t>
      </w:r>
      <w:r>
        <w:rPr>
          <w:color w:val="6AAB73"/>
        </w:rPr>
        <w:t>"node_item_name_confirm"</w:t>
      </w:r>
      <w:r>
        <w:t>,has_answer,</w:t>
      </w:r>
      <w:r>
        <w:br/>
        <w:t xml:space="preserve">                              {</w:t>
      </w:r>
      <w:r>
        <w:rPr>
          <w:color w:val="CF8E6D"/>
        </w:rPr>
        <w:t>False</w:t>
      </w:r>
      <w:r>
        <w:t xml:space="preserve">: </w:t>
      </w:r>
      <w:r>
        <w:rPr>
          <w:color w:val="6AAB73"/>
        </w:rPr>
        <w:t>"node_multi_search"</w:t>
      </w:r>
      <w:r>
        <w:t xml:space="preserve">, </w:t>
      </w:r>
      <w:r>
        <w:rPr>
          <w:color w:val="CF8E6D"/>
        </w:rPr>
        <w:t>True</w:t>
      </w:r>
      <w:r>
        <w:t xml:space="preserve">: </w:t>
      </w:r>
      <w:r>
        <w:rPr>
          <w:color w:val="6AAB73"/>
        </w:rPr>
        <w:t>"node_answer_output"</w:t>
      </w:r>
      <w:r>
        <w:t>})</w:t>
      </w:r>
      <w:r>
        <w:br/>
      </w:r>
      <w:r>
        <w:br/>
      </w:r>
      <w:r>
        <w:rPr>
          <w:color w:val="9F86EA"/>
        </w:rPr>
        <w:t xml:space="preserve"># </w:t>
      </w:r>
      <w:r>
        <w:rPr>
          <w:color w:val="9F86EA"/>
        </w:rPr>
        <w:t>添加边</w:t>
      </w:r>
      <w:r>
        <w:rPr>
          <w:color w:val="9F86EA"/>
        </w:rPr>
        <w:br/>
        <w:t>#builder.add_edge("node_item_name_confirm", "node_multi_search") #</w:t>
      </w:r>
      <w:r>
        <w:rPr>
          <w:color w:val="9F86EA"/>
        </w:rPr>
        <w:t>改为条件边</w:t>
      </w:r>
      <w:r>
        <w:rPr>
          <w:color w:val="9F86EA"/>
        </w:rPr>
        <w:br/>
      </w:r>
      <w:r>
        <w:t>builder.add_edge(</w:t>
      </w:r>
      <w:r>
        <w:rPr>
          <w:color w:val="6AAB73"/>
        </w:rPr>
        <w:t>"node_multi_search"</w:t>
      </w:r>
      <w:r>
        <w:t xml:space="preserve">, </w:t>
      </w:r>
      <w:r>
        <w:rPr>
          <w:color w:val="6AAB73"/>
        </w:rPr>
        <w:t>"node_search_embedding"</w:t>
      </w:r>
      <w:r>
        <w:t>)</w:t>
      </w:r>
      <w:r>
        <w:br/>
        <w:t>builder.add_edge(</w:t>
      </w:r>
      <w:r>
        <w:rPr>
          <w:color w:val="6AAB73"/>
        </w:rPr>
        <w:t>"node_multi_search"</w:t>
      </w:r>
      <w:r>
        <w:t xml:space="preserve">, </w:t>
      </w:r>
      <w:r>
        <w:rPr>
          <w:color w:val="6AAB73"/>
        </w:rPr>
        <w:t>"node_search_embedding_hyde"</w:t>
      </w:r>
      <w:r>
        <w:t>)</w:t>
      </w:r>
      <w:r>
        <w:br/>
        <w:t>builder.add_edge(</w:t>
      </w:r>
      <w:r>
        <w:rPr>
          <w:color w:val="6AAB73"/>
        </w:rPr>
        <w:t>"node_multi_search"</w:t>
      </w:r>
      <w:r>
        <w:t xml:space="preserve">, </w:t>
      </w:r>
      <w:r>
        <w:rPr>
          <w:color w:val="6AAB73"/>
        </w:rPr>
        <w:t>"node_web_search_mcp"</w:t>
      </w:r>
      <w:r>
        <w:t>)</w:t>
      </w:r>
      <w:r>
        <w:br/>
        <w:t>builder.add_edge(</w:t>
      </w:r>
      <w:r>
        <w:rPr>
          <w:color w:val="6AAB73"/>
        </w:rPr>
        <w:t>"node_multi_search"</w:t>
      </w:r>
      <w:r>
        <w:t xml:space="preserve">, </w:t>
      </w:r>
      <w:r>
        <w:rPr>
          <w:color w:val="6AAB73"/>
        </w:rPr>
        <w:t>"node_query_kg"</w:t>
      </w:r>
      <w:r>
        <w:t>)</w:t>
      </w:r>
      <w:r>
        <w:br/>
        <w:t>builder.add_edge(</w:t>
      </w:r>
      <w:r>
        <w:rPr>
          <w:color w:val="6AAB73"/>
        </w:rPr>
        <w:t>"node_search_embedding"</w:t>
      </w:r>
      <w:r>
        <w:t xml:space="preserve">, </w:t>
      </w:r>
      <w:r>
        <w:rPr>
          <w:color w:val="6AAB73"/>
        </w:rPr>
        <w:t>"node_join"</w:t>
      </w:r>
      <w:r>
        <w:t>)</w:t>
      </w:r>
      <w:r>
        <w:br/>
        <w:t>builder.add_edge(</w:t>
      </w:r>
      <w:r>
        <w:rPr>
          <w:color w:val="6AAB73"/>
        </w:rPr>
        <w:t>"node_search_embedding_hyde"</w:t>
      </w:r>
      <w:r>
        <w:t xml:space="preserve">, </w:t>
      </w:r>
      <w:r>
        <w:rPr>
          <w:color w:val="6AAB73"/>
        </w:rPr>
        <w:t>"node_join"</w:t>
      </w:r>
      <w:r>
        <w:t>)</w:t>
      </w:r>
      <w:r>
        <w:br/>
        <w:t>builder.add_edge(</w:t>
      </w:r>
      <w:r>
        <w:rPr>
          <w:color w:val="6AAB73"/>
        </w:rPr>
        <w:t>"node_web_search_mcp"</w:t>
      </w:r>
      <w:r>
        <w:t xml:space="preserve">, </w:t>
      </w:r>
      <w:r>
        <w:rPr>
          <w:color w:val="6AAB73"/>
        </w:rPr>
        <w:t>"node_join"</w:t>
      </w:r>
      <w:r>
        <w:t>)</w:t>
      </w:r>
      <w:r>
        <w:br/>
        <w:t>builder.add_edge(</w:t>
      </w:r>
      <w:r>
        <w:rPr>
          <w:color w:val="6AAB73"/>
        </w:rPr>
        <w:t>"node_query_kg"</w:t>
      </w:r>
      <w:r>
        <w:t xml:space="preserve">, </w:t>
      </w:r>
      <w:r>
        <w:rPr>
          <w:color w:val="6AAB73"/>
        </w:rPr>
        <w:t>"node_join"</w:t>
      </w:r>
      <w:r>
        <w:t>)</w:t>
      </w:r>
      <w:r>
        <w:br/>
        <w:t>builder.add_edge(</w:t>
      </w:r>
      <w:r>
        <w:rPr>
          <w:color w:val="6AAB73"/>
        </w:rPr>
        <w:t>"node_join"</w:t>
      </w:r>
      <w:r>
        <w:t xml:space="preserve">, </w:t>
      </w:r>
      <w:r>
        <w:rPr>
          <w:color w:val="6AAB73"/>
        </w:rPr>
        <w:t>"node_rrf"</w:t>
      </w:r>
      <w:r>
        <w:t>)</w:t>
      </w:r>
      <w:r>
        <w:br/>
        <w:t>builder.add_edge(</w:t>
      </w:r>
      <w:r>
        <w:rPr>
          <w:color w:val="6AAB73"/>
        </w:rPr>
        <w:t>"node_rrf"</w:t>
      </w:r>
      <w:r>
        <w:t xml:space="preserve">, </w:t>
      </w:r>
      <w:r>
        <w:rPr>
          <w:color w:val="6AAB73"/>
        </w:rPr>
        <w:t>"node_rerank"</w:t>
      </w:r>
      <w:r>
        <w:t>)</w:t>
      </w:r>
      <w:r>
        <w:br/>
        <w:t>builder.add_edge(</w:t>
      </w:r>
      <w:r>
        <w:rPr>
          <w:color w:val="6AAB73"/>
        </w:rPr>
        <w:t>"node_rerank"</w:t>
      </w:r>
      <w:r>
        <w:t xml:space="preserve">, </w:t>
      </w:r>
      <w:r>
        <w:rPr>
          <w:color w:val="6AAB73"/>
        </w:rPr>
        <w:t>"node_answer_output"</w:t>
      </w:r>
      <w:r>
        <w:t>)</w:t>
      </w:r>
      <w:r>
        <w:br/>
        <w:t>builder.add_edge(</w:t>
      </w:r>
      <w:r>
        <w:rPr>
          <w:color w:val="6AAB73"/>
        </w:rPr>
        <w:t>"node_answer_output"</w:t>
      </w:r>
      <w:r>
        <w:t>, END)</w:t>
      </w:r>
      <w:r>
        <w:br/>
      </w:r>
      <w:r>
        <w:br/>
      </w:r>
      <w:r>
        <w:rPr>
          <w:color w:val="9F86EA"/>
        </w:rPr>
        <w:t xml:space="preserve"># </w:t>
      </w:r>
      <w:r>
        <w:rPr>
          <w:color w:val="9F86EA"/>
        </w:rPr>
        <w:t>编译图</w:t>
      </w:r>
      <w:r>
        <w:rPr>
          <w:color w:val="9F86EA"/>
        </w:rPr>
        <w:br/>
      </w:r>
      <w:r>
        <w:t>query_app = builder.compile()</w:t>
      </w:r>
    </w:p>
    <w:p w14:paraId="465E7123" w14:textId="77777777" w:rsidR="00B1319D" w:rsidRDefault="00B1319D" w:rsidP="00C43857">
      <w:pPr>
        <w:pStyle w:val="afb"/>
        <w:ind w:firstLine="0"/>
      </w:pPr>
    </w:p>
    <w:p w14:paraId="1923C52B" w14:textId="0904FD12" w:rsidR="009C4A49" w:rsidRDefault="009C4A49" w:rsidP="009C4A49">
      <w:pPr>
        <w:pStyle w:val="a0"/>
      </w:pPr>
      <w:r>
        <w:rPr>
          <w:rFonts w:hint="eastAsia"/>
        </w:rPr>
        <w:t>节点：搜索向量库</w:t>
      </w:r>
    </w:p>
    <w:p w14:paraId="6C81E6CA" w14:textId="698043E5" w:rsidR="009C4A49" w:rsidRDefault="007E4B15" w:rsidP="007E4B15">
      <w:pPr>
        <w:pStyle w:val="a1"/>
      </w:pPr>
      <w:r>
        <w:rPr>
          <w:rFonts w:hint="eastAsia"/>
        </w:rPr>
        <w:t>处理步骤</w:t>
      </w:r>
    </w:p>
    <w:p w14:paraId="3613A6A1" w14:textId="4BEB62F2" w:rsidR="00D07CA7" w:rsidRDefault="00D07CA7" w:rsidP="00A7470F">
      <w:pPr>
        <w:pStyle w:val="a3"/>
      </w:pPr>
      <w:r>
        <w:rPr>
          <w:rFonts w:hint="eastAsia"/>
        </w:rPr>
        <w:t xml:space="preserve">    </w:t>
      </w:r>
      <w:r>
        <w:rPr>
          <w:rFonts w:hint="eastAsia"/>
        </w:rPr>
        <w:t>用户问题</w:t>
      </w:r>
    </w:p>
    <w:p w14:paraId="2458EC63" w14:textId="49BF988D" w:rsidR="00D07CA7" w:rsidRDefault="00D07CA7" w:rsidP="00A7470F">
      <w:pPr>
        <w:pStyle w:val="a3"/>
      </w:pPr>
      <w:r>
        <w:rPr>
          <w:rFonts w:hint="eastAsia"/>
        </w:rPr>
        <w:t xml:space="preserve">    </w:t>
      </w:r>
      <w:r>
        <w:rPr>
          <w:rFonts w:hint="eastAsia"/>
        </w:rPr>
        <w:t>处理文本并获取嵌入值</w:t>
      </w:r>
    </w:p>
    <w:p w14:paraId="65194562" w14:textId="382A4F18" w:rsidR="00D07CA7" w:rsidRDefault="00D07CA7" w:rsidP="00A7470F">
      <w:pPr>
        <w:pStyle w:val="a3"/>
      </w:pPr>
      <w:r>
        <w:rPr>
          <w:rFonts w:hint="eastAsia"/>
        </w:rPr>
        <w:t xml:space="preserve">    </w:t>
      </w:r>
      <w:r>
        <w:rPr>
          <w:rFonts w:hint="eastAsia"/>
        </w:rPr>
        <w:t>从</w:t>
      </w:r>
      <w:r>
        <w:rPr>
          <w:rFonts w:hint="eastAsia"/>
        </w:rPr>
        <w:t>state</w:t>
      </w:r>
      <w:r>
        <w:rPr>
          <w:rFonts w:hint="eastAsia"/>
        </w:rPr>
        <w:t>和环境变量中获取配置</w:t>
      </w:r>
    </w:p>
    <w:p w14:paraId="5FDF21D9" w14:textId="6A84F1FD" w:rsidR="007E4B15" w:rsidRPr="00D07CA7" w:rsidRDefault="00D07CA7" w:rsidP="00A7470F">
      <w:pPr>
        <w:pStyle w:val="a3"/>
      </w:pPr>
      <w:r>
        <w:rPr>
          <w:rFonts w:hint="eastAsia"/>
        </w:rPr>
        <w:t xml:space="preserve">    </w:t>
      </w:r>
      <w:r>
        <w:rPr>
          <w:rFonts w:hint="eastAsia"/>
        </w:rPr>
        <w:t>连接</w:t>
      </w:r>
      <w:r>
        <w:rPr>
          <w:rFonts w:hint="eastAsia"/>
        </w:rPr>
        <w:t>Milvus</w:t>
      </w:r>
      <w:r>
        <w:rPr>
          <w:rFonts w:hint="eastAsia"/>
        </w:rPr>
        <w:t>并准备集合</w:t>
      </w:r>
    </w:p>
    <w:p w14:paraId="597C8321" w14:textId="57433776" w:rsidR="007E4B15" w:rsidRDefault="007E4B15" w:rsidP="007E4B15">
      <w:pPr>
        <w:pStyle w:val="a1"/>
      </w:pPr>
      <w:r>
        <w:rPr>
          <w:rFonts w:hint="eastAsia"/>
        </w:rPr>
        <w:t>代码实现</w:t>
      </w:r>
    </w:p>
    <w:p w14:paraId="3EC324AA" w14:textId="21E1CAE4" w:rsidR="007E4B15" w:rsidRPr="007E4B15" w:rsidRDefault="007E4B15" w:rsidP="007E4B15">
      <w:pPr>
        <w:pStyle w:val="afb"/>
      </w:pPr>
      <w:r>
        <w:rPr>
          <w:rFonts w:hint="eastAsia"/>
        </w:rPr>
        <w:t>node_search_embedding.py</w:t>
      </w:r>
    </w:p>
    <w:p w14:paraId="440F0101" w14:textId="783139F7" w:rsidR="00D07CA7" w:rsidRDefault="007E4B15" w:rsidP="007E4B15">
      <w:pPr>
        <w:pStyle w:val="afff0"/>
        <w:rPr>
          <w:color w:val="9F86EA"/>
        </w:rPr>
      </w:pPr>
      <w:r>
        <w:br/>
      </w:r>
      <w:r>
        <w:rPr>
          <w:color w:val="CF8E6D"/>
        </w:rPr>
        <w:t xml:space="preserve">import </w:t>
      </w:r>
      <w:r>
        <w:t>os</w:t>
      </w:r>
      <w:r>
        <w:br/>
      </w:r>
      <w:r>
        <w:rPr>
          <w:color w:val="CF8E6D"/>
        </w:rPr>
        <w:t xml:space="preserve">import </w:t>
      </w:r>
      <w:r>
        <w:t>sys</w:t>
      </w:r>
      <w:r>
        <w:br/>
      </w:r>
      <w:r>
        <w:br/>
      </w:r>
      <w:r>
        <w:rPr>
          <w:color w:val="CF8E6D"/>
        </w:rPr>
        <w:t xml:space="preserve">from </w:t>
      </w:r>
      <w:r>
        <w:t xml:space="preserve">kb.utils.task_utils </w:t>
      </w:r>
      <w:r>
        <w:rPr>
          <w:color w:val="CF8E6D"/>
        </w:rPr>
        <w:t xml:space="preserve">import </w:t>
      </w:r>
      <w:r>
        <w:t>add_running_task,add_done_task</w:t>
      </w:r>
      <w:r>
        <w:br/>
      </w:r>
      <w:r>
        <w:rPr>
          <w:color w:val="CF8E6D"/>
        </w:rPr>
        <w:t xml:space="preserve">from </w:t>
      </w:r>
      <w:r>
        <w:t xml:space="preserve">kb.utils.embedding_utils </w:t>
      </w:r>
      <w:r>
        <w:rPr>
          <w:color w:val="CF8E6D"/>
        </w:rPr>
        <w:t xml:space="preserve">import </w:t>
      </w:r>
      <w:r>
        <w:t>generate_embeddings</w:t>
      </w:r>
      <w:r>
        <w:br/>
      </w:r>
      <w:r>
        <w:rPr>
          <w:color w:val="CF8E6D"/>
        </w:rPr>
        <w:lastRenderedPageBreak/>
        <w:t xml:space="preserve">from </w:t>
      </w:r>
      <w:r>
        <w:t xml:space="preserve">kb.utils.milvus_utils </w:t>
      </w:r>
      <w:r>
        <w:rPr>
          <w:color w:val="CF8E6D"/>
        </w:rPr>
        <w:t xml:space="preserve">import </w:t>
      </w:r>
      <w:r>
        <w:t>create_hybrid_search_requests, hybrid_search</w:t>
      </w:r>
      <w:r>
        <w:br/>
      </w:r>
      <w:r>
        <w:br/>
      </w:r>
      <w:r>
        <w:rPr>
          <w:color w:val="CF8E6D"/>
        </w:rPr>
        <w:t xml:space="preserve">def </w:t>
      </w:r>
      <w:r>
        <w:rPr>
          <w:color w:val="56A8F5"/>
        </w:rPr>
        <w:t>_get_item_names_expr</w:t>
      </w:r>
      <w:r>
        <w:t xml:space="preserve">(item_names: </w:t>
      </w:r>
      <w:r>
        <w:rPr>
          <w:color w:val="8888C6"/>
        </w:rPr>
        <w:t>list</w:t>
      </w:r>
      <w:r>
        <w:t>[</w:t>
      </w:r>
      <w:r>
        <w:rPr>
          <w:color w:val="8888C6"/>
        </w:rPr>
        <w:t>str</w:t>
      </w:r>
      <w:r>
        <w:t>]) :</w:t>
      </w:r>
      <w:r>
        <w:br/>
        <w:t xml:space="preserve">    </w:t>
      </w:r>
      <w:r>
        <w:rPr>
          <w:i/>
          <w:iCs/>
          <w:color w:val="5F826B"/>
        </w:rPr>
        <w:t>"""</w:t>
      </w:r>
      <w:r>
        <w:rPr>
          <w:i/>
          <w:iCs/>
          <w:color w:val="5F826B"/>
        </w:rPr>
        <w:br/>
        <w:t xml:space="preserve">    </w:t>
      </w:r>
      <w:r>
        <w:rPr>
          <w:i/>
          <w:iCs/>
          <w:color w:val="5F826B"/>
        </w:rPr>
        <w:t>将</w:t>
      </w:r>
      <w:r>
        <w:rPr>
          <w:i/>
          <w:iCs/>
          <w:color w:val="5F826B"/>
        </w:rPr>
        <w:t xml:space="preserve"> item_names </w:t>
      </w:r>
      <w:r>
        <w:rPr>
          <w:i/>
          <w:iCs/>
          <w:color w:val="5F826B"/>
        </w:rPr>
        <w:t>规范化为</w:t>
      </w:r>
      <w:r>
        <w:rPr>
          <w:i/>
          <w:iCs/>
          <w:color w:val="5F826B"/>
        </w:rPr>
        <w:t xml:space="preserve"> Milvus filter expr</w:t>
      </w:r>
      <w:r>
        <w:rPr>
          <w:i/>
          <w:iCs/>
          <w:color w:val="5F826B"/>
        </w:rPr>
        <w:t>。</w:t>
      </w:r>
      <w:r>
        <w:rPr>
          <w:i/>
          <w:iCs/>
          <w:color w:val="5F826B"/>
        </w:rPr>
        <w:br/>
        <w:t xml:space="preserve">      item_name in ["a", "b"]</w:t>
      </w:r>
      <w:r>
        <w:rPr>
          <w:i/>
          <w:iCs/>
          <w:color w:val="5F826B"/>
        </w:rPr>
        <w:br/>
        <w:t xml:space="preserve">    """</w:t>
      </w:r>
      <w:r>
        <w:rPr>
          <w:i/>
          <w:iCs/>
          <w:color w:val="5F826B"/>
        </w:rPr>
        <w:br/>
        <w:t xml:space="preserve">    </w:t>
      </w:r>
      <w:r>
        <w:rPr>
          <w:color w:val="CF8E6D"/>
        </w:rPr>
        <w:t xml:space="preserve">if not </w:t>
      </w:r>
      <w:r>
        <w:t>item_names:</w:t>
      </w:r>
      <w:r>
        <w:br/>
        <w:t xml:space="preserve">        </w:t>
      </w:r>
      <w:r>
        <w:rPr>
          <w:color w:val="CF8E6D"/>
        </w:rPr>
        <w:t>return None</w:t>
      </w:r>
      <w:r>
        <w:rPr>
          <w:color w:val="CF8E6D"/>
        </w:rPr>
        <w:br/>
        <w:t xml:space="preserve">    </w:t>
      </w:r>
      <w:r>
        <w:t xml:space="preserve">quoted = </w:t>
      </w:r>
      <w:r>
        <w:rPr>
          <w:color w:val="6AAB73"/>
        </w:rPr>
        <w:t>", "</w:t>
      </w:r>
      <w:r>
        <w:t xml:space="preserve">.join( </w:t>
      </w:r>
      <w:r>
        <w:rPr>
          <w:color w:val="6AAB73"/>
        </w:rPr>
        <w:t>f'"</w:t>
      </w:r>
      <w:r>
        <w:rPr>
          <w:color w:val="CF8E6D"/>
        </w:rPr>
        <w:t>{</w:t>
      </w:r>
      <w:r>
        <w:t>v</w:t>
      </w:r>
      <w:r>
        <w:rPr>
          <w:color w:val="CF8E6D"/>
        </w:rPr>
        <w:t>}</w:t>
      </w:r>
      <w:r>
        <w:rPr>
          <w:color w:val="6AAB73"/>
        </w:rPr>
        <w:t xml:space="preserve">"' </w:t>
      </w:r>
      <w:r>
        <w:rPr>
          <w:color w:val="CF8E6D"/>
        </w:rPr>
        <w:t xml:space="preserve">for </w:t>
      </w:r>
      <w:r>
        <w:t xml:space="preserve">v </w:t>
      </w:r>
      <w:r>
        <w:rPr>
          <w:color w:val="CF8E6D"/>
        </w:rPr>
        <w:t xml:space="preserve">in </w:t>
      </w:r>
      <w:r>
        <w:t>item_names)</w:t>
      </w:r>
      <w:r>
        <w:br/>
        <w:t xml:space="preserve">    </w:t>
      </w:r>
      <w:r>
        <w:rPr>
          <w:color w:val="CF8E6D"/>
        </w:rPr>
        <w:t xml:space="preserve">return </w:t>
      </w:r>
      <w:r>
        <w:rPr>
          <w:color w:val="6AAB73"/>
        </w:rPr>
        <w:t>f"item_name in [</w:t>
      </w:r>
      <w:r>
        <w:rPr>
          <w:color w:val="CF8E6D"/>
        </w:rPr>
        <w:t>{</w:t>
      </w:r>
      <w:r>
        <w:t>quoted</w:t>
      </w:r>
      <w:r>
        <w:rPr>
          <w:color w:val="CF8E6D"/>
        </w:rPr>
        <w:t>}</w:t>
      </w:r>
      <w:r>
        <w:rPr>
          <w:color w:val="6AAB73"/>
        </w:rPr>
        <w:t>]"</w:t>
      </w:r>
      <w:r>
        <w:rPr>
          <w:color w:val="6AAB73"/>
        </w:rPr>
        <w:br/>
      </w:r>
      <w:r>
        <w:rPr>
          <w:color w:val="6AAB73"/>
        </w:rPr>
        <w:br/>
      </w:r>
      <w:r>
        <w:rPr>
          <w:color w:val="6AAB73"/>
        </w:rPr>
        <w:br/>
      </w:r>
      <w:r>
        <w:rPr>
          <w:color w:val="CF8E6D"/>
        </w:rPr>
        <w:t xml:space="preserve">def </w:t>
      </w:r>
      <w:r>
        <w:rPr>
          <w:color w:val="56A8F5"/>
        </w:rPr>
        <w:t>node_search_embedding</w:t>
      </w:r>
      <w:r>
        <w:t>(state):</w:t>
      </w:r>
      <w:r>
        <w:br/>
      </w:r>
      <w:r>
        <w:br/>
        <w:t xml:space="preserve">    </w:t>
      </w:r>
      <w:r>
        <w:rPr>
          <w:color w:val="8888C6"/>
        </w:rPr>
        <w:t>print</w:t>
      </w:r>
      <w:r>
        <w:t>(</w:t>
      </w:r>
      <w:r>
        <w:rPr>
          <w:color w:val="6AAB73"/>
        </w:rPr>
        <w:t>"---search_milvus</w:t>
      </w:r>
      <w:r>
        <w:rPr>
          <w:color w:val="6AAB73"/>
        </w:rPr>
        <w:t>处理</w:t>
      </w:r>
      <w:r>
        <w:rPr>
          <w:color w:val="6AAB73"/>
        </w:rPr>
        <w:t>---"</w:t>
      </w:r>
      <w:r>
        <w:t>)</w:t>
      </w:r>
      <w:r>
        <w:br/>
        <w:t xml:space="preserve">    add_running_task(state[</w:t>
      </w:r>
      <w:r>
        <w:rPr>
          <w:color w:val="6AAB73"/>
        </w:rPr>
        <w:t>"session_id"</w:t>
      </w:r>
      <w:r>
        <w:t>], sys._getframe().f_code.co_name, state.get(</w:t>
      </w:r>
      <w:r>
        <w:rPr>
          <w:color w:val="6AAB73"/>
        </w:rPr>
        <w:t>"is_stream"</w:t>
      </w:r>
      <w:r>
        <w:t>))</w:t>
      </w:r>
      <w:r>
        <w:br/>
      </w:r>
      <w:r>
        <w:br/>
        <w:t xml:space="preserve">    </w:t>
      </w:r>
      <w:r>
        <w:rPr>
          <w:color w:val="9F86EA"/>
        </w:rPr>
        <w:t xml:space="preserve"># 1. </w:t>
      </w:r>
      <w:r>
        <w:rPr>
          <w:color w:val="9F86EA"/>
        </w:rPr>
        <w:t>用户问题</w:t>
      </w:r>
      <w:r>
        <w:rPr>
          <w:color w:val="9F86EA"/>
        </w:rPr>
        <w:br/>
        <w:t xml:space="preserve">    </w:t>
      </w:r>
      <w:r>
        <w:t>query = state.get(</w:t>
      </w:r>
      <w:r>
        <w:rPr>
          <w:color w:val="6AAB73"/>
        </w:rPr>
        <w:t>"rewritten_query"</w:t>
      </w:r>
      <w:r>
        <w:t>)</w:t>
      </w:r>
      <w:r>
        <w:br/>
        <w:t xml:space="preserve">    item_names = state.get(</w:t>
      </w:r>
      <w:r>
        <w:rPr>
          <w:color w:val="6AAB73"/>
        </w:rPr>
        <w:t>"item_names"</w:t>
      </w:r>
      <w:r>
        <w:t>)</w:t>
      </w:r>
      <w:r>
        <w:br/>
        <w:t xml:space="preserve"> </w:t>
      </w:r>
      <w:r>
        <w:br/>
      </w:r>
      <w:r>
        <w:br/>
        <w:t xml:space="preserve">    </w:t>
      </w:r>
      <w:r>
        <w:rPr>
          <w:color w:val="9F86EA"/>
        </w:rPr>
        <w:t xml:space="preserve"># 2. </w:t>
      </w:r>
      <w:r>
        <w:rPr>
          <w:color w:val="9F86EA"/>
        </w:rPr>
        <w:t>处理文本并获取嵌入值</w:t>
      </w:r>
      <w:r>
        <w:rPr>
          <w:color w:val="9F86EA"/>
        </w:rPr>
        <w:br/>
        <w:t xml:space="preserve">    </w:t>
      </w:r>
      <w:r>
        <w:rPr>
          <w:color w:val="8888C6"/>
        </w:rPr>
        <w:t>print</w:t>
      </w:r>
      <w:r>
        <w:t>(</w:t>
      </w:r>
      <w:r>
        <w:rPr>
          <w:color w:val="6AAB73"/>
        </w:rPr>
        <w:t>f"</w:t>
      </w:r>
      <w:r>
        <w:rPr>
          <w:color w:val="6AAB73"/>
        </w:rPr>
        <w:t>开始为</w:t>
      </w:r>
      <w:r>
        <w:rPr>
          <w:color w:val="6AAB73"/>
        </w:rPr>
        <w:t>“</w:t>
      </w:r>
      <w:r>
        <w:rPr>
          <w:color w:val="CF8E6D"/>
        </w:rPr>
        <w:t>{</w:t>
      </w:r>
      <w:r>
        <w:t>query</w:t>
      </w:r>
      <w:r>
        <w:rPr>
          <w:color w:val="CF8E6D"/>
        </w:rPr>
        <w:t>}</w:t>
      </w:r>
      <w:r>
        <w:rPr>
          <w:color w:val="6AAB73"/>
        </w:rPr>
        <w:t>”</w:t>
      </w:r>
      <w:r>
        <w:rPr>
          <w:color w:val="6AAB73"/>
        </w:rPr>
        <w:t>文本获取嵌入值</w:t>
      </w:r>
      <w:r>
        <w:rPr>
          <w:color w:val="6AAB73"/>
        </w:rPr>
        <w:t>..."</w:t>
      </w:r>
      <w:r>
        <w:t>)</w:t>
      </w:r>
      <w:r>
        <w:br/>
        <w:t xml:space="preserve">    embeddings = generate_embeddings([query])</w:t>
      </w:r>
      <w:r>
        <w:br/>
        <w:t xml:space="preserve">    </w:t>
      </w:r>
      <w:r>
        <w:rPr>
          <w:color w:val="8888C6"/>
        </w:rPr>
        <w:t>print</w:t>
      </w:r>
      <w:r>
        <w:t>(</w:t>
      </w:r>
      <w:r>
        <w:rPr>
          <w:color w:val="6AAB73"/>
        </w:rPr>
        <w:t xml:space="preserve">f"embeddings.get('dense'): </w:t>
      </w:r>
      <w:r>
        <w:rPr>
          <w:color w:val="CF8E6D"/>
        </w:rPr>
        <w:t>{</w:t>
      </w:r>
      <w:r>
        <w:t>embeddings.get(</w:t>
      </w:r>
      <w:r>
        <w:rPr>
          <w:color w:val="6AAB73"/>
        </w:rPr>
        <w:t>'dense'</w:t>
      </w:r>
      <w:r>
        <w:t>)[</w:t>
      </w:r>
      <w:r>
        <w:rPr>
          <w:color w:val="2AACB8"/>
        </w:rPr>
        <w:t>0</w:t>
      </w:r>
      <w:r>
        <w:t>]</w:t>
      </w:r>
      <w:r>
        <w:rPr>
          <w:color w:val="CF8E6D"/>
        </w:rPr>
        <w:t>}</w:t>
      </w:r>
      <w:r>
        <w:rPr>
          <w:color w:val="6AAB73"/>
        </w:rPr>
        <w:t>"</w:t>
      </w:r>
      <w:r>
        <w:t>)</w:t>
      </w:r>
      <w:r>
        <w:br/>
        <w:t xml:space="preserve">    </w:t>
      </w:r>
      <w:r>
        <w:rPr>
          <w:color w:val="8888C6"/>
        </w:rPr>
        <w:t>print</w:t>
      </w:r>
      <w:r>
        <w:t>(</w:t>
      </w:r>
      <w:r>
        <w:rPr>
          <w:color w:val="6AAB73"/>
        </w:rPr>
        <w:t xml:space="preserve">f"embeddings.get('sparse'): </w:t>
      </w:r>
      <w:r>
        <w:rPr>
          <w:color w:val="CF8E6D"/>
        </w:rPr>
        <w:t>{</w:t>
      </w:r>
      <w:r>
        <w:t>embeddings.get(</w:t>
      </w:r>
      <w:r>
        <w:rPr>
          <w:color w:val="6AAB73"/>
        </w:rPr>
        <w:t>'sparse'</w:t>
      </w:r>
      <w:r>
        <w:t>)[</w:t>
      </w:r>
      <w:r>
        <w:rPr>
          <w:color w:val="2AACB8"/>
        </w:rPr>
        <w:t>0</w:t>
      </w:r>
      <w:r>
        <w:t>]</w:t>
      </w:r>
      <w:r>
        <w:rPr>
          <w:color w:val="CF8E6D"/>
        </w:rPr>
        <w:t>}</w:t>
      </w:r>
      <w:r>
        <w:rPr>
          <w:color w:val="6AAB73"/>
        </w:rPr>
        <w:t>"</w:t>
      </w:r>
      <w:r>
        <w:t>)</w:t>
      </w:r>
      <w:r>
        <w:br/>
      </w:r>
      <w:r>
        <w:br/>
      </w:r>
      <w:r>
        <w:br/>
        <w:t xml:space="preserve">    </w:t>
      </w:r>
      <w:r>
        <w:rPr>
          <w:color w:val="9F86EA"/>
        </w:rPr>
        <w:t xml:space="preserve"># </w:t>
      </w:r>
      <w:r w:rsidR="00D07CA7">
        <w:rPr>
          <w:rFonts w:hint="eastAsia"/>
          <w:color w:val="9F86EA"/>
        </w:rPr>
        <w:t>3</w:t>
      </w:r>
      <w:r>
        <w:rPr>
          <w:color w:val="9F86EA"/>
        </w:rPr>
        <w:t xml:space="preserve">. </w:t>
      </w:r>
      <w:r>
        <w:rPr>
          <w:color w:val="9F86EA"/>
        </w:rPr>
        <w:t>连接</w:t>
      </w:r>
      <w:r>
        <w:rPr>
          <w:color w:val="9F86EA"/>
        </w:rPr>
        <w:t>Milvus</w:t>
      </w:r>
      <w:r>
        <w:rPr>
          <w:color w:val="9F86EA"/>
        </w:rPr>
        <w:t>并准备集合</w:t>
      </w:r>
    </w:p>
    <w:p w14:paraId="031A5EAA" w14:textId="0EA66107" w:rsidR="007E4B15" w:rsidRDefault="00D07CA7" w:rsidP="007E4B15">
      <w:pPr>
        <w:pStyle w:val="afff0"/>
        <w:rPr>
          <w:kern w:val="0"/>
        </w:rPr>
      </w:pPr>
      <w:r>
        <w:rPr>
          <w:color w:val="9F86EA"/>
        </w:rPr>
        <w:t xml:space="preserve">    </w:t>
      </w:r>
      <w:r>
        <w:t>collection_name = os.environ.get(</w:t>
      </w:r>
      <w:r>
        <w:rPr>
          <w:color w:val="6AAB73"/>
        </w:rPr>
        <w:t>"CHUNKS_COLLECTION"</w:t>
      </w:r>
      <w:r>
        <w:t>)</w:t>
      </w:r>
      <w:r w:rsidR="007E4B15">
        <w:rPr>
          <w:color w:val="9F86EA"/>
        </w:rPr>
        <w:br/>
        <w:t xml:space="preserve">    </w:t>
      </w:r>
      <w:r w:rsidR="007E4B15">
        <w:rPr>
          <w:color w:val="8888C6"/>
        </w:rPr>
        <w:t>print</w:t>
      </w:r>
      <w:r w:rsidR="007E4B15">
        <w:t>(</w:t>
      </w:r>
      <w:r w:rsidR="007E4B15">
        <w:rPr>
          <w:color w:val="6AAB73"/>
        </w:rPr>
        <w:t>f"</w:t>
      </w:r>
      <w:r w:rsidR="007E4B15">
        <w:rPr>
          <w:color w:val="6AAB73"/>
        </w:rPr>
        <w:t>正在连接到</w:t>
      </w:r>
      <w:r w:rsidR="007E4B15">
        <w:rPr>
          <w:color w:val="6AAB73"/>
        </w:rPr>
        <w:t xml:space="preserve"> Milvus </w:t>
      </w:r>
      <w:r w:rsidR="007E4B15">
        <w:rPr>
          <w:color w:val="6AAB73"/>
        </w:rPr>
        <w:t>并准备集合</w:t>
      </w:r>
      <w:r w:rsidR="007E4B15">
        <w:rPr>
          <w:color w:val="6AAB73"/>
        </w:rPr>
        <w:t xml:space="preserve"> '</w:t>
      </w:r>
      <w:r w:rsidR="007E4B15">
        <w:rPr>
          <w:color w:val="CF8E6D"/>
        </w:rPr>
        <w:t>{</w:t>
      </w:r>
      <w:r w:rsidR="007E4B15">
        <w:t>collection_name</w:t>
      </w:r>
      <w:r w:rsidR="007E4B15">
        <w:rPr>
          <w:color w:val="CF8E6D"/>
        </w:rPr>
        <w:t>}</w:t>
      </w:r>
      <w:r w:rsidR="007E4B15">
        <w:rPr>
          <w:color w:val="6AAB73"/>
        </w:rPr>
        <w:t>'..."</w:t>
      </w:r>
      <w:r w:rsidR="007E4B15">
        <w:t>)</w:t>
      </w:r>
      <w:r w:rsidR="007E4B15">
        <w:br/>
      </w:r>
      <w:r w:rsidR="007E4B15">
        <w:br/>
        <w:t xml:space="preserve">    </w:t>
      </w:r>
      <w:r w:rsidR="007E4B15">
        <w:rPr>
          <w:color w:val="9F86EA"/>
        </w:rPr>
        <w:t xml:space="preserve"># </w:t>
      </w:r>
      <w:r w:rsidR="007E4B15">
        <w:rPr>
          <w:color w:val="9F86EA"/>
        </w:rPr>
        <w:t>创建搜索请求</w:t>
      </w:r>
      <w:r w:rsidR="007E4B15">
        <w:rPr>
          <w:color w:val="9F86EA"/>
        </w:rPr>
        <w:br/>
        <w:t xml:space="preserve">    </w:t>
      </w:r>
      <w:r w:rsidR="007E4B15">
        <w:t>expr = _get_item_names_expr(item_names)</w:t>
      </w:r>
      <w:r w:rsidR="007E4B15">
        <w:br/>
      </w:r>
      <w:r w:rsidR="007E4B15">
        <w:br/>
        <w:t xml:space="preserve">    </w:t>
      </w:r>
      <w:r w:rsidR="007E4B15">
        <w:rPr>
          <w:color w:val="8888C6"/>
        </w:rPr>
        <w:t>print</w:t>
      </w:r>
      <w:r w:rsidR="007E4B15">
        <w:t>(</w:t>
      </w:r>
      <w:r w:rsidR="007E4B15">
        <w:rPr>
          <w:color w:val="6AAB73"/>
        </w:rPr>
        <w:t>f"</w:t>
      </w:r>
      <w:r w:rsidR="007E4B15">
        <w:rPr>
          <w:color w:val="6AAB73"/>
        </w:rPr>
        <w:t>创建搜索请求</w:t>
      </w:r>
      <w:r w:rsidR="007E4B15">
        <w:rPr>
          <w:color w:val="6AAB73"/>
        </w:rPr>
        <w:t xml:space="preserve">: </w:t>
      </w:r>
      <w:r w:rsidR="007E4B15">
        <w:rPr>
          <w:color w:val="CF8E6D"/>
        </w:rPr>
        <w:t>{</w:t>
      </w:r>
      <w:r w:rsidR="007E4B15">
        <w:t>expr</w:t>
      </w:r>
      <w:r w:rsidR="007E4B15">
        <w:rPr>
          <w:color w:val="CF8E6D"/>
        </w:rPr>
        <w:t>}</w:t>
      </w:r>
      <w:r w:rsidR="007E4B15">
        <w:rPr>
          <w:color w:val="6AAB73"/>
        </w:rPr>
        <w:t>"</w:t>
      </w:r>
      <w:r w:rsidR="007E4B15">
        <w:t>)</w:t>
      </w:r>
      <w:r w:rsidR="007E4B15">
        <w:br/>
        <w:t xml:space="preserve">    reqs = create_hybrid_search_requests(</w:t>
      </w:r>
      <w:r w:rsidR="007E4B15">
        <w:br/>
        <w:t xml:space="preserve">        </w:t>
      </w:r>
      <w:r w:rsidR="007E4B15">
        <w:rPr>
          <w:color w:val="AA4926"/>
        </w:rPr>
        <w:t>dense_vector</w:t>
      </w:r>
      <w:r w:rsidR="007E4B15">
        <w:t>=embeddings.get(</w:t>
      </w:r>
      <w:r w:rsidR="007E4B15">
        <w:rPr>
          <w:color w:val="6AAB73"/>
        </w:rPr>
        <w:t>"dense"</w:t>
      </w:r>
      <w:r w:rsidR="007E4B15">
        <w:t>)[</w:t>
      </w:r>
      <w:r w:rsidR="007E4B15">
        <w:rPr>
          <w:color w:val="2AACB8"/>
        </w:rPr>
        <w:t>0</w:t>
      </w:r>
      <w:r w:rsidR="007E4B15">
        <w:t xml:space="preserve">],  </w:t>
      </w:r>
      <w:r w:rsidR="007E4B15">
        <w:rPr>
          <w:color w:val="9F86EA"/>
        </w:rPr>
        <w:t xml:space="preserve"># </w:t>
      </w:r>
      <w:r w:rsidR="007E4B15">
        <w:rPr>
          <w:color w:val="9F86EA"/>
        </w:rPr>
        <w:t>密集向量</w:t>
      </w:r>
      <w:r w:rsidR="007E4B15">
        <w:rPr>
          <w:color w:val="9F86EA"/>
        </w:rPr>
        <w:br/>
        <w:t xml:space="preserve">        </w:t>
      </w:r>
      <w:r w:rsidR="007E4B15">
        <w:rPr>
          <w:color w:val="AA4926"/>
        </w:rPr>
        <w:t>sparse_vector</w:t>
      </w:r>
      <w:r w:rsidR="007E4B15">
        <w:t>=embeddings.get(</w:t>
      </w:r>
      <w:r w:rsidR="007E4B15">
        <w:rPr>
          <w:color w:val="6AAB73"/>
        </w:rPr>
        <w:t>"sparse"</w:t>
      </w:r>
      <w:r w:rsidR="007E4B15">
        <w:t>)[</w:t>
      </w:r>
      <w:r w:rsidR="007E4B15">
        <w:rPr>
          <w:color w:val="2AACB8"/>
        </w:rPr>
        <w:t>0</w:t>
      </w:r>
      <w:r w:rsidR="007E4B15">
        <w:t xml:space="preserve">],  </w:t>
      </w:r>
      <w:r w:rsidR="007E4B15">
        <w:rPr>
          <w:color w:val="9F86EA"/>
        </w:rPr>
        <w:t xml:space="preserve"># </w:t>
      </w:r>
      <w:r w:rsidR="007E4B15">
        <w:rPr>
          <w:color w:val="9F86EA"/>
        </w:rPr>
        <w:t>稀疏向量</w:t>
      </w:r>
      <w:r w:rsidR="007E4B15">
        <w:rPr>
          <w:color w:val="9F86EA"/>
        </w:rPr>
        <w:br/>
        <w:t xml:space="preserve">        </w:t>
      </w:r>
      <w:r w:rsidR="007E4B15">
        <w:rPr>
          <w:color w:val="AA4926"/>
        </w:rPr>
        <w:t>dense_params</w:t>
      </w:r>
      <w:r w:rsidR="007E4B15">
        <w:t>={</w:t>
      </w:r>
      <w:r w:rsidR="007E4B15">
        <w:rPr>
          <w:color w:val="6AAB73"/>
        </w:rPr>
        <w:t>"metric_type"</w:t>
      </w:r>
      <w:r w:rsidR="007E4B15">
        <w:t xml:space="preserve">: </w:t>
      </w:r>
      <w:r w:rsidR="007E4B15">
        <w:rPr>
          <w:color w:val="6AAB73"/>
        </w:rPr>
        <w:t>"COSINE"</w:t>
      </w:r>
      <w:r w:rsidR="007E4B15">
        <w:t xml:space="preserve">},  </w:t>
      </w:r>
      <w:r w:rsidR="007E4B15">
        <w:rPr>
          <w:color w:val="9F86EA"/>
        </w:rPr>
        <w:t xml:space="preserve"># </w:t>
      </w:r>
      <w:r w:rsidR="007E4B15">
        <w:rPr>
          <w:color w:val="9F86EA"/>
        </w:rPr>
        <w:t>密集向量搜索参数</w:t>
      </w:r>
      <w:r w:rsidR="007E4B15">
        <w:rPr>
          <w:color w:val="9F86EA"/>
        </w:rPr>
        <w:br/>
        <w:t xml:space="preserve">        </w:t>
      </w:r>
      <w:r w:rsidR="007E4B15">
        <w:rPr>
          <w:color w:val="AA4926"/>
        </w:rPr>
        <w:t>sparse_params</w:t>
      </w:r>
      <w:r w:rsidR="007E4B15">
        <w:t>={</w:t>
      </w:r>
      <w:r w:rsidR="007E4B15">
        <w:rPr>
          <w:color w:val="6AAB73"/>
        </w:rPr>
        <w:t>"metric_type"</w:t>
      </w:r>
      <w:r w:rsidR="007E4B15">
        <w:t xml:space="preserve">: </w:t>
      </w:r>
      <w:r w:rsidR="007E4B15">
        <w:rPr>
          <w:color w:val="6AAB73"/>
        </w:rPr>
        <w:t>"IP"</w:t>
      </w:r>
      <w:r w:rsidR="007E4B15">
        <w:t xml:space="preserve">},  </w:t>
      </w:r>
      <w:r w:rsidR="007E4B15">
        <w:rPr>
          <w:color w:val="9F86EA"/>
        </w:rPr>
        <w:t xml:space="preserve"># </w:t>
      </w:r>
      <w:r w:rsidR="007E4B15">
        <w:rPr>
          <w:color w:val="9F86EA"/>
        </w:rPr>
        <w:t>稀疏向量搜索参数</w:t>
      </w:r>
      <w:r w:rsidR="007E4B15">
        <w:rPr>
          <w:color w:val="9F86EA"/>
        </w:rPr>
        <w:br/>
        <w:t xml:space="preserve">        </w:t>
      </w:r>
      <w:r w:rsidR="007E4B15">
        <w:rPr>
          <w:color w:val="AA4926"/>
        </w:rPr>
        <w:t>expr</w:t>
      </w:r>
      <w:r w:rsidR="007E4B15">
        <w:t xml:space="preserve">=expr,  </w:t>
      </w:r>
      <w:r w:rsidR="007E4B15">
        <w:rPr>
          <w:color w:val="9F86EA"/>
        </w:rPr>
        <w:t xml:space="preserve"># </w:t>
      </w:r>
      <w:r w:rsidR="007E4B15">
        <w:rPr>
          <w:color w:val="9F86EA"/>
        </w:rPr>
        <w:t>查询表达式</w:t>
      </w:r>
      <w:r w:rsidR="007E4B15">
        <w:rPr>
          <w:color w:val="9F86EA"/>
        </w:rPr>
        <w:br/>
        <w:t xml:space="preserve">        </w:t>
      </w:r>
      <w:r w:rsidR="007E4B15">
        <w:rPr>
          <w:color w:val="AA4926"/>
        </w:rPr>
        <w:t>limit</w:t>
      </w:r>
      <w:r w:rsidR="007E4B15">
        <w:t>=</w:t>
      </w:r>
      <w:r w:rsidR="007E4B15">
        <w:rPr>
          <w:color w:val="2AACB8"/>
        </w:rPr>
        <w:t xml:space="preserve">10  </w:t>
      </w:r>
      <w:r w:rsidR="007E4B15">
        <w:rPr>
          <w:color w:val="9F86EA"/>
        </w:rPr>
        <w:t xml:space="preserve"># </w:t>
      </w:r>
      <w:r w:rsidR="007E4B15">
        <w:rPr>
          <w:color w:val="9F86EA"/>
        </w:rPr>
        <w:t>返回结果数量</w:t>
      </w:r>
      <w:r w:rsidR="007E4B15">
        <w:rPr>
          <w:color w:val="9F86EA"/>
        </w:rPr>
        <w:br/>
        <w:t xml:space="preserve">    </w:t>
      </w:r>
      <w:r w:rsidR="007E4B15">
        <w:t>)</w:t>
      </w:r>
      <w:r w:rsidR="007E4B15">
        <w:br/>
      </w:r>
      <w:r w:rsidR="007E4B15">
        <w:br/>
        <w:t xml:space="preserve">    res = hybrid_search(</w:t>
      </w:r>
      <w:r w:rsidR="007E4B15">
        <w:br/>
        <w:t xml:space="preserve">        </w:t>
      </w:r>
      <w:r w:rsidR="007E4B15">
        <w:rPr>
          <w:color w:val="AA4926"/>
        </w:rPr>
        <w:t>collection_name</w:t>
      </w:r>
      <w:r w:rsidR="007E4B15">
        <w:t xml:space="preserve">=collection_name,  </w:t>
      </w:r>
      <w:r w:rsidR="007E4B15">
        <w:rPr>
          <w:color w:val="9F86EA"/>
        </w:rPr>
        <w:t xml:space="preserve"># </w:t>
      </w:r>
      <w:r w:rsidR="007E4B15">
        <w:rPr>
          <w:color w:val="9F86EA"/>
        </w:rPr>
        <w:t>集合名称</w:t>
      </w:r>
      <w:r w:rsidR="007E4B15">
        <w:rPr>
          <w:color w:val="9F86EA"/>
        </w:rPr>
        <w:br/>
        <w:t xml:space="preserve">        </w:t>
      </w:r>
      <w:r w:rsidR="007E4B15">
        <w:rPr>
          <w:color w:val="AA4926"/>
        </w:rPr>
        <w:t>reqs</w:t>
      </w:r>
      <w:r w:rsidR="007E4B15">
        <w:t xml:space="preserve">=reqs,  </w:t>
      </w:r>
      <w:r w:rsidR="007E4B15">
        <w:rPr>
          <w:color w:val="9F86EA"/>
        </w:rPr>
        <w:t xml:space="preserve"># </w:t>
      </w:r>
      <w:r w:rsidR="007E4B15">
        <w:rPr>
          <w:color w:val="9F86EA"/>
        </w:rPr>
        <w:t>搜索请求</w:t>
      </w:r>
      <w:r w:rsidR="007E4B15">
        <w:rPr>
          <w:color w:val="9F86EA"/>
        </w:rPr>
        <w:br/>
        <w:t xml:space="preserve">        </w:t>
      </w:r>
      <w:r w:rsidR="007E4B15">
        <w:rPr>
          <w:color w:val="AA4926"/>
        </w:rPr>
        <w:t>ranker_weights</w:t>
      </w:r>
      <w:r w:rsidR="007E4B15">
        <w:t>=(</w:t>
      </w:r>
      <w:r w:rsidR="007E4B15">
        <w:rPr>
          <w:color w:val="2AACB8"/>
        </w:rPr>
        <w:t>0.5</w:t>
      </w:r>
      <w:r w:rsidR="007E4B15">
        <w:t xml:space="preserve">, </w:t>
      </w:r>
      <w:r w:rsidR="007E4B15">
        <w:rPr>
          <w:color w:val="2AACB8"/>
        </w:rPr>
        <w:t>0.5</w:t>
      </w:r>
      <w:r w:rsidR="007E4B15">
        <w:t xml:space="preserve">),  </w:t>
      </w:r>
      <w:r w:rsidR="007E4B15">
        <w:rPr>
          <w:color w:val="9F86EA"/>
        </w:rPr>
        <w:t xml:space="preserve"># </w:t>
      </w:r>
      <w:r w:rsidR="007E4B15">
        <w:rPr>
          <w:color w:val="9F86EA"/>
        </w:rPr>
        <w:t>权重分配</w:t>
      </w:r>
      <w:r w:rsidR="007E4B15">
        <w:rPr>
          <w:color w:val="9F86EA"/>
        </w:rPr>
        <w:br/>
        <w:t xml:space="preserve">        </w:t>
      </w:r>
      <w:r w:rsidR="007E4B15">
        <w:rPr>
          <w:color w:val="AA4926"/>
        </w:rPr>
        <w:t>norm_score</w:t>
      </w:r>
      <w:r w:rsidR="007E4B15">
        <w:t>=</w:t>
      </w:r>
      <w:r w:rsidR="007E4B15">
        <w:rPr>
          <w:color w:val="CF8E6D"/>
        </w:rPr>
        <w:t>True</w:t>
      </w:r>
      <w:r w:rsidR="007E4B15">
        <w:t xml:space="preserve">,  </w:t>
      </w:r>
      <w:r w:rsidR="007E4B15">
        <w:rPr>
          <w:color w:val="9F86EA"/>
        </w:rPr>
        <w:t xml:space="preserve"># </w:t>
      </w:r>
      <w:r w:rsidR="007E4B15">
        <w:rPr>
          <w:color w:val="9F86EA"/>
        </w:rPr>
        <w:t>是否归一化分数</w:t>
      </w:r>
      <w:r w:rsidR="007E4B15">
        <w:rPr>
          <w:color w:val="9F86EA"/>
        </w:rPr>
        <w:br/>
        <w:t xml:space="preserve">        </w:t>
      </w:r>
      <w:r w:rsidR="007E4B15">
        <w:rPr>
          <w:color w:val="AA4926"/>
        </w:rPr>
        <w:t>limit</w:t>
      </w:r>
      <w:r w:rsidR="007E4B15">
        <w:t>=</w:t>
      </w:r>
      <w:r w:rsidR="007E4B15">
        <w:rPr>
          <w:color w:val="2AACB8"/>
        </w:rPr>
        <w:t>5</w:t>
      </w:r>
      <w:r w:rsidR="007E4B15">
        <w:t xml:space="preserve">,  </w:t>
      </w:r>
      <w:r w:rsidR="007E4B15">
        <w:rPr>
          <w:color w:val="9F86EA"/>
        </w:rPr>
        <w:t xml:space="preserve"># </w:t>
      </w:r>
      <w:r w:rsidR="007E4B15">
        <w:rPr>
          <w:color w:val="9F86EA"/>
        </w:rPr>
        <w:t>返回结果数量</w:t>
      </w:r>
      <w:r w:rsidR="007E4B15">
        <w:rPr>
          <w:color w:val="9F86EA"/>
        </w:rPr>
        <w:br/>
        <w:t xml:space="preserve">        </w:t>
      </w:r>
      <w:r w:rsidR="007E4B15">
        <w:rPr>
          <w:color w:val="AA4926"/>
        </w:rPr>
        <w:t>output_fields</w:t>
      </w:r>
      <w:r w:rsidR="007E4B15">
        <w:t>=[</w:t>
      </w:r>
      <w:r w:rsidR="007E4B15">
        <w:rPr>
          <w:color w:val="6AAB73"/>
        </w:rPr>
        <w:t>"chunk_id"</w:t>
      </w:r>
      <w:r w:rsidR="007E4B15">
        <w:t xml:space="preserve">, </w:t>
      </w:r>
      <w:r w:rsidR="007E4B15">
        <w:rPr>
          <w:color w:val="6AAB73"/>
        </w:rPr>
        <w:t>"content"</w:t>
      </w:r>
      <w:r w:rsidR="007E4B15">
        <w:t xml:space="preserve">, </w:t>
      </w:r>
      <w:r w:rsidR="007E4B15">
        <w:rPr>
          <w:color w:val="6AAB73"/>
        </w:rPr>
        <w:t>"item_name"</w:t>
      </w:r>
      <w:r w:rsidR="007E4B15">
        <w:t xml:space="preserve">],  </w:t>
      </w:r>
      <w:r w:rsidR="007E4B15">
        <w:rPr>
          <w:color w:val="9F86EA"/>
        </w:rPr>
        <w:t xml:space="preserve"># </w:t>
      </w:r>
      <w:r w:rsidR="007E4B15">
        <w:rPr>
          <w:color w:val="9F86EA"/>
        </w:rPr>
        <w:t>返回字段</w:t>
      </w:r>
      <w:r w:rsidR="007E4B15">
        <w:rPr>
          <w:color w:val="9F86EA"/>
        </w:rPr>
        <w:br/>
        <w:t xml:space="preserve">        # search_params={"ef": 2000, "topk": 5}  # </w:t>
      </w:r>
      <w:r w:rsidR="007E4B15">
        <w:rPr>
          <w:color w:val="9F86EA"/>
        </w:rPr>
        <w:t>搜索参数</w:t>
      </w:r>
      <w:r w:rsidR="007E4B15">
        <w:rPr>
          <w:color w:val="9F86EA"/>
        </w:rPr>
        <w:br/>
        <w:t xml:space="preserve">    </w:t>
      </w:r>
      <w:r w:rsidR="007E4B15">
        <w:t>)</w:t>
      </w:r>
      <w:r w:rsidR="007E4B15">
        <w:br/>
      </w:r>
      <w:r w:rsidR="007E4B15">
        <w:br/>
        <w:t xml:space="preserve">    </w:t>
      </w:r>
      <w:r w:rsidR="007E4B15">
        <w:rPr>
          <w:color w:val="8888C6"/>
        </w:rPr>
        <w:t>print</w:t>
      </w:r>
      <w:r w:rsidR="007E4B15">
        <w:t>(</w:t>
      </w:r>
      <w:r w:rsidR="007E4B15">
        <w:rPr>
          <w:color w:val="6AAB73"/>
        </w:rPr>
        <w:t>f"</w:t>
      </w:r>
      <w:r w:rsidR="007E4B15">
        <w:rPr>
          <w:color w:val="6AAB73"/>
        </w:rPr>
        <w:t>节点</w:t>
      </w:r>
      <w:r w:rsidR="007E4B15">
        <w:rPr>
          <w:color w:val="6AAB73"/>
        </w:rPr>
        <w:t>search_embedding</w:t>
      </w:r>
      <w:r w:rsidR="007E4B15">
        <w:rPr>
          <w:color w:val="6AAB73"/>
        </w:rPr>
        <w:t>处理成功</w:t>
      </w:r>
      <w:r w:rsidR="007E4B15">
        <w:rPr>
          <w:color w:val="6AAB73"/>
        </w:rPr>
        <w:t xml:space="preserve"> :</w:t>
      </w:r>
      <w:r w:rsidR="007E4B15">
        <w:rPr>
          <w:color w:val="CF8E6D"/>
        </w:rPr>
        <w:t>{</w:t>
      </w:r>
      <w:r w:rsidR="007E4B15">
        <w:t>res</w:t>
      </w:r>
      <w:r w:rsidR="007E4B15">
        <w:rPr>
          <w:color w:val="CF8E6D"/>
        </w:rPr>
        <w:t>}</w:t>
      </w:r>
      <w:r w:rsidR="007E4B15">
        <w:rPr>
          <w:color w:val="6AAB73"/>
        </w:rPr>
        <w:t>"</w:t>
      </w:r>
      <w:r w:rsidR="007E4B15">
        <w:t>)</w:t>
      </w:r>
      <w:r w:rsidR="007E4B15">
        <w:br/>
        <w:t xml:space="preserve">    add_done_task(state[</w:t>
      </w:r>
      <w:r w:rsidR="007E4B15">
        <w:rPr>
          <w:color w:val="6AAB73"/>
        </w:rPr>
        <w:t>"session_id"</w:t>
      </w:r>
      <w:r w:rsidR="007E4B15">
        <w:t>], sys._getframe().f_code.co_name, state.get(</w:t>
      </w:r>
      <w:r w:rsidR="007E4B15">
        <w:rPr>
          <w:color w:val="6AAB73"/>
        </w:rPr>
        <w:t>"is_stream"</w:t>
      </w:r>
      <w:r w:rsidR="007E4B15">
        <w:t>))</w:t>
      </w:r>
      <w:r w:rsidR="007E4B15">
        <w:br/>
        <w:t xml:space="preserve">    </w:t>
      </w:r>
      <w:r w:rsidR="007E4B15">
        <w:rPr>
          <w:color w:val="CF8E6D"/>
        </w:rPr>
        <w:t xml:space="preserve">return </w:t>
      </w:r>
      <w:r w:rsidR="007E4B15">
        <w:t>{</w:t>
      </w:r>
      <w:r w:rsidR="007E4B15">
        <w:rPr>
          <w:color w:val="6AAB73"/>
        </w:rPr>
        <w:t>"embedding_chunks"</w:t>
      </w:r>
      <w:r w:rsidR="007E4B15">
        <w:t>: res[</w:t>
      </w:r>
      <w:r w:rsidR="007E4B15">
        <w:rPr>
          <w:color w:val="2AACB8"/>
        </w:rPr>
        <w:t>0</w:t>
      </w:r>
      <w:r w:rsidR="007E4B15">
        <w:t xml:space="preserve">] </w:t>
      </w:r>
      <w:r w:rsidR="007E4B15">
        <w:rPr>
          <w:color w:val="CF8E6D"/>
        </w:rPr>
        <w:t xml:space="preserve">if </w:t>
      </w:r>
      <w:r w:rsidR="007E4B15">
        <w:t xml:space="preserve">res </w:t>
      </w:r>
      <w:r w:rsidR="007E4B15">
        <w:rPr>
          <w:color w:val="CF8E6D"/>
        </w:rPr>
        <w:t xml:space="preserve">else </w:t>
      </w:r>
      <w:r w:rsidR="007E4B15">
        <w:t>[]}</w:t>
      </w:r>
      <w:r w:rsidR="007E4B15">
        <w:br/>
      </w:r>
      <w:r w:rsidR="007E4B15">
        <w:br/>
      </w:r>
      <w:r w:rsidR="007E4B15">
        <w:br/>
      </w:r>
    </w:p>
    <w:p w14:paraId="051C7CDA" w14:textId="77777777" w:rsidR="009C4A49" w:rsidRPr="007E4B15" w:rsidRDefault="009C4A49" w:rsidP="00C43857">
      <w:pPr>
        <w:pStyle w:val="afb"/>
        <w:ind w:firstLine="0"/>
      </w:pPr>
    </w:p>
    <w:p w14:paraId="4476A60E" w14:textId="58CD9442" w:rsidR="009C4A49" w:rsidRDefault="00186637" w:rsidP="006F3444">
      <w:pPr>
        <w:pStyle w:val="a0"/>
      </w:pPr>
      <w:r>
        <w:rPr>
          <w:rFonts w:hint="eastAsia"/>
        </w:rPr>
        <w:t>节点：</w:t>
      </w:r>
      <w:r>
        <w:rPr>
          <w:rFonts w:hint="eastAsia"/>
        </w:rPr>
        <w:t xml:space="preserve"> </w:t>
      </w:r>
      <w:r>
        <w:rPr>
          <w:rFonts w:hint="eastAsia"/>
        </w:rPr>
        <w:t>假设性文档向量搜索</w:t>
      </w:r>
    </w:p>
    <w:p w14:paraId="1D994308" w14:textId="7009B2E8" w:rsidR="0031556A" w:rsidRDefault="0031556A" w:rsidP="0031556A">
      <w:pPr>
        <w:pStyle w:val="a1"/>
      </w:pPr>
      <w:r>
        <w:rPr>
          <w:rFonts w:hint="eastAsia"/>
        </w:rPr>
        <w:t>什么是</w:t>
      </w:r>
      <w:r>
        <w:rPr>
          <w:rFonts w:hint="eastAsia"/>
        </w:rPr>
        <w:t>HyDE</w:t>
      </w:r>
    </w:p>
    <w:p w14:paraId="003523A0" w14:textId="77777777" w:rsidR="006952CA" w:rsidRDefault="0031556A" w:rsidP="0031556A">
      <w:pPr>
        <w:pStyle w:val="afb"/>
      </w:pPr>
      <w:r w:rsidRPr="0031556A">
        <w:t>HyDE</w:t>
      </w:r>
      <w:r w:rsidRPr="0031556A">
        <w:t>（</w:t>
      </w:r>
      <w:r w:rsidRPr="0031556A">
        <w:t>Hypothetical Document Embeddings</w:t>
      </w:r>
      <w:r w:rsidRPr="0031556A">
        <w:t>，</w:t>
      </w:r>
      <w:r w:rsidR="00647747">
        <w:rPr>
          <w:rFonts w:hint="eastAsia"/>
        </w:rPr>
        <w:t xml:space="preserve"> </w:t>
      </w:r>
      <w:r w:rsidRPr="0031556A">
        <w:t>“</w:t>
      </w:r>
      <w:r w:rsidRPr="0031556A">
        <w:t>假设文档向量化</w:t>
      </w:r>
      <w:r w:rsidRPr="0031556A">
        <w:t>”</w:t>
      </w:r>
      <w:r w:rsidRPr="0031556A">
        <w:t>）是一种让检索更</w:t>
      </w:r>
      <w:r w:rsidRPr="0031556A">
        <w:t>“</w:t>
      </w:r>
      <w:r w:rsidRPr="0031556A">
        <w:t>聪明</w:t>
      </w:r>
      <w:r w:rsidRPr="0031556A">
        <w:t>”</w:t>
      </w:r>
      <w:r w:rsidRPr="0031556A">
        <w:t>的技巧</w:t>
      </w:r>
      <w:r w:rsidR="006952CA">
        <w:rPr>
          <w:rFonts w:hint="eastAsia"/>
        </w:rPr>
        <w:t>。</w:t>
      </w:r>
    </w:p>
    <w:p w14:paraId="24E1495A" w14:textId="1BE7F5C2" w:rsidR="00CD408C" w:rsidRDefault="0031556A" w:rsidP="0031556A">
      <w:pPr>
        <w:pStyle w:val="afb"/>
      </w:pPr>
      <w:r w:rsidRPr="0031556A">
        <w:t>当用户只给出一句短问题时，系统先不急着去</w:t>
      </w:r>
      <w:r w:rsidR="006D55CC">
        <w:rPr>
          <w:rFonts w:hint="eastAsia"/>
        </w:rPr>
        <w:t>向量</w:t>
      </w:r>
      <w:r w:rsidRPr="0031556A">
        <w:t>库里硬搜，而是先让大模型</w:t>
      </w:r>
      <w:r w:rsidRPr="0031556A">
        <w:t>“</w:t>
      </w:r>
      <w:r w:rsidRPr="0031556A">
        <w:t>脑补</w:t>
      </w:r>
      <w:r w:rsidRPr="0031556A">
        <w:t>”</w:t>
      </w:r>
      <w:r w:rsidRPr="0031556A">
        <w:t>出一段可能的答案或相关描述</w:t>
      </w:r>
      <w:r w:rsidRPr="0031556A">
        <w:t>——</w:t>
      </w:r>
      <w:r w:rsidRPr="0031556A">
        <w:t>就像先写一段</w:t>
      </w:r>
      <w:r w:rsidRPr="0031556A">
        <w:t>“</w:t>
      </w:r>
      <w:r w:rsidRPr="0031556A">
        <w:t>假想的说明书</w:t>
      </w:r>
      <w:r w:rsidRPr="0031556A">
        <w:t>”</w:t>
      </w:r>
      <w:r w:rsidRPr="0031556A">
        <w:t>。这段文字通常更具体、更像一篇小文档，包含更多关键词、背景和表达方式。接着，把这段</w:t>
      </w:r>
      <w:r w:rsidRPr="0031556A">
        <w:t>“</w:t>
      </w:r>
      <w:r w:rsidRPr="0031556A">
        <w:t>假想文档</w:t>
      </w:r>
      <w:r w:rsidRPr="0031556A">
        <w:t>”</w:t>
      </w:r>
      <w:r w:rsidRPr="0031556A">
        <w:t>做成向量，再拿它去向量库里找相似内容。结果往往比直接拿那一句短问题去做向量检索更准，因为检索时用的是更</w:t>
      </w:r>
      <w:r w:rsidRPr="0031556A">
        <w:t>“</w:t>
      </w:r>
      <w:r w:rsidRPr="0031556A">
        <w:t>饱满</w:t>
      </w:r>
      <w:r w:rsidRPr="0031556A">
        <w:t>”</w:t>
      </w:r>
      <w:r w:rsidRPr="0031556A">
        <w:t>的语义信号。</w:t>
      </w:r>
    </w:p>
    <w:p w14:paraId="0734A244" w14:textId="0F5B144A" w:rsidR="0031556A" w:rsidRPr="002803C1" w:rsidRDefault="0031556A" w:rsidP="002803C1">
      <w:pPr>
        <w:pStyle w:val="afb"/>
      </w:pPr>
      <w:r w:rsidRPr="0031556A">
        <w:t>它的</w:t>
      </w:r>
      <w:r w:rsidRPr="0059231F">
        <w:rPr>
          <w:b/>
          <w:bCs/>
        </w:rPr>
        <w:t>优点</w:t>
      </w:r>
      <w:r w:rsidRPr="0031556A">
        <w:t>是简单、通用、对很多场景都有效；</w:t>
      </w:r>
      <w:r w:rsidRPr="0059231F">
        <w:rPr>
          <w:b/>
          <w:bCs/>
        </w:rPr>
        <w:t>缺点</w:t>
      </w:r>
      <w:r w:rsidRPr="0031556A">
        <w:t>是也会</w:t>
      </w:r>
      <w:r w:rsidRPr="0031556A">
        <w:t>“</w:t>
      </w:r>
      <w:r w:rsidRPr="0031556A">
        <w:t>脑补过头</w:t>
      </w:r>
      <w:r w:rsidRPr="0031556A">
        <w:t>”</w:t>
      </w:r>
      <w:r w:rsidRPr="0031556A">
        <w:t>，生成的假设文本可能带偏方向，所以常见做法是配合过滤、重排或多路检索一起用。</w:t>
      </w:r>
    </w:p>
    <w:p w14:paraId="5A82DE4E" w14:textId="0A8764D9" w:rsidR="009C4A49" w:rsidRDefault="0031556A" w:rsidP="0031556A">
      <w:pPr>
        <w:pStyle w:val="a1"/>
      </w:pPr>
      <w:r>
        <w:rPr>
          <w:rFonts w:hint="eastAsia"/>
        </w:rPr>
        <w:t>处理步骤</w:t>
      </w:r>
    </w:p>
    <w:p w14:paraId="7140EE12" w14:textId="49B5D3AF" w:rsidR="00675134" w:rsidRDefault="00675134" w:rsidP="00675134">
      <w:pPr>
        <w:pStyle w:val="a3"/>
        <w:rPr>
          <w:color w:val="BCBEC4"/>
          <w:kern w:val="0"/>
        </w:rPr>
      </w:pPr>
      <w:r>
        <w:t>利用大模型根据用户查询生成假设性文档（</w:t>
      </w:r>
      <w:r>
        <w:t>Hypothetical Document</w:t>
      </w:r>
      <w:r>
        <w:t>）。</w:t>
      </w:r>
    </w:p>
    <w:p w14:paraId="3DC17D19" w14:textId="6C42FC9B" w:rsidR="0031556A" w:rsidRPr="009B560F" w:rsidRDefault="00675134" w:rsidP="009B560F">
      <w:pPr>
        <w:pStyle w:val="a3"/>
        <w:rPr>
          <w:color w:val="BCBEC4"/>
          <w:kern w:val="0"/>
        </w:rPr>
      </w:pPr>
      <w:r>
        <w:t>利用</w:t>
      </w:r>
      <w:r>
        <w:t>“</w:t>
      </w:r>
      <w:r>
        <w:t>重写问题</w:t>
      </w:r>
      <w:r>
        <w:t xml:space="preserve"> + </w:t>
      </w:r>
      <w:r>
        <w:t>假设性文档</w:t>
      </w:r>
      <w:r>
        <w:t>”</w:t>
      </w:r>
      <w:r>
        <w:t>生成</w:t>
      </w:r>
      <w:r>
        <w:t xml:space="preserve"> embedding</w:t>
      </w:r>
      <w:r>
        <w:t>，并到向量库检索切片。</w:t>
      </w:r>
    </w:p>
    <w:p w14:paraId="57DA400A" w14:textId="1C131394" w:rsidR="0031556A" w:rsidRDefault="0031556A" w:rsidP="0031556A">
      <w:pPr>
        <w:pStyle w:val="a1"/>
      </w:pPr>
      <w:r>
        <w:rPr>
          <w:rFonts w:hint="eastAsia"/>
        </w:rPr>
        <w:t>代码实现</w:t>
      </w:r>
    </w:p>
    <w:p w14:paraId="5FCF62BA" w14:textId="77777777" w:rsidR="00251EB8" w:rsidRPr="00251EB8" w:rsidRDefault="00251EB8" w:rsidP="00251EB8">
      <w:pPr>
        <w:pStyle w:val="afff0"/>
        <w:rPr>
          <w:color w:val="657B83"/>
        </w:rPr>
      </w:pPr>
      <w:r w:rsidRPr="00251EB8">
        <w:t># HyDE</w:t>
      </w:r>
      <w:r w:rsidRPr="00251EB8">
        <w:t>节点</w:t>
      </w:r>
    </w:p>
    <w:p w14:paraId="320B58A8" w14:textId="77777777" w:rsidR="00251EB8" w:rsidRPr="00251EB8" w:rsidRDefault="00251EB8" w:rsidP="00251EB8">
      <w:pPr>
        <w:pStyle w:val="afff0"/>
        <w:rPr>
          <w:color w:val="657B83"/>
        </w:rPr>
      </w:pPr>
      <w:r w:rsidRPr="00251EB8">
        <w:rPr>
          <w:color w:val="859900"/>
        </w:rPr>
        <w:t>import</w:t>
      </w:r>
      <w:r w:rsidRPr="00251EB8">
        <w:rPr>
          <w:color w:val="657B83"/>
        </w:rPr>
        <w:t xml:space="preserve"> </w:t>
      </w:r>
      <w:r w:rsidRPr="00251EB8">
        <w:rPr>
          <w:color w:val="CB4B16"/>
        </w:rPr>
        <w:t>sys</w:t>
      </w:r>
    </w:p>
    <w:p w14:paraId="7854EBC3" w14:textId="77777777" w:rsidR="00251EB8" w:rsidRPr="00251EB8" w:rsidRDefault="00251EB8" w:rsidP="00251EB8">
      <w:pPr>
        <w:pStyle w:val="afff0"/>
        <w:rPr>
          <w:color w:val="657B83"/>
        </w:rPr>
      </w:pPr>
      <w:r w:rsidRPr="00251EB8">
        <w:rPr>
          <w:color w:val="859900"/>
        </w:rPr>
        <w:t>import</w:t>
      </w:r>
      <w:r w:rsidRPr="00251EB8">
        <w:rPr>
          <w:color w:val="657B83"/>
        </w:rPr>
        <w:t xml:space="preserve"> </w:t>
      </w:r>
      <w:r w:rsidRPr="00251EB8">
        <w:rPr>
          <w:color w:val="CB4B16"/>
        </w:rPr>
        <w:t>logging</w:t>
      </w:r>
    </w:p>
    <w:p w14:paraId="6CE583A9" w14:textId="77777777" w:rsidR="00251EB8" w:rsidRPr="00251EB8" w:rsidRDefault="00251EB8" w:rsidP="00251EB8">
      <w:pPr>
        <w:pStyle w:val="afff0"/>
        <w:rPr>
          <w:color w:val="657B83"/>
        </w:rPr>
      </w:pPr>
      <w:r w:rsidRPr="00251EB8">
        <w:rPr>
          <w:color w:val="859900"/>
        </w:rPr>
        <w:t>from</w:t>
      </w:r>
      <w:r w:rsidRPr="00251EB8">
        <w:rPr>
          <w:color w:val="657B83"/>
        </w:rPr>
        <w:t xml:space="preserve"> </w:t>
      </w:r>
      <w:r w:rsidRPr="00251EB8">
        <w:rPr>
          <w:color w:val="CB4B16"/>
        </w:rPr>
        <w:t>kb</w:t>
      </w:r>
      <w:r w:rsidRPr="00251EB8">
        <w:rPr>
          <w:color w:val="657B83"/>
        </w:rPr>
        <w:t>.</w:t>
      </w:r>
      <w:r w:rsidRPr="00251EB8">
        <w:rPr>
          <w:color w:val="CB4B16"/>
        </w:rPr>
        <w:t>utils</w:t>
      </w:r>
      <w:r w:rsidRPr="00251EB8">
        <w:rPr>
          <w:color w:val="657B83"/>
        </w:rPr>
        <w:t>.</w:t>
      </w:r>
      <w:r w:rsidRPr="00251EB8">
        <w:rPr>
          <w:color w:val="CB4B16"/>
        </w:rPr>
        <w:t>task_utils</w:t>
      </w:r>
      <w:r w:rsidRPr="00251EB8">
        <w:rPr>
          <w:color w:val="657B83"/>
        </w:rPr>
        <w:t xml:space="preserve"> </w:t>
      </w:r>
      <w:r w:rsidRPr="00251EB8">
        <w:rPr>
          <w:color w:val="859900"/>
        </w:rPr>
        <w:t>import</w:t>
      </w:r>
      <w:r w:rsidRPr="00251EB8">
        <w:rPr>
          <w:color w:val="657B83"/>
        </w:rPr>
        <w:t xml:space="preserve"> </w:t>
      </w:r>
      <w:r w:rsidRPr="00251EB8">
        <w:rPr>
          <w:color w:val="268BD2"/>
        </w:rPr>
        <w:t>add_running_task</w:t>
      </w:r>
      <w:r w:rsidRPr="00251EB8">
        <w:rPr>
          <w:color w:val="657B83"/>
        </w:rPr>
        <w:t>,</w:t>
      </w:r>
      <w:r w:rsidRPr="00251EB8">
        <w:rPr>
          <w:color w:val="268BD2"/>
        </w:rPr>
        <w:t>add_done_task</w:t>
      </w:r>
    </w:p>
    <w:p w14:paraId="3BF8D2EC" w14:textId="77777777" w:rsidR="00251EB8" w:rsidRPr="00251EB8" w:rsidRDefault="00251EB8" w:rsidP="00251EB8">
      <w:pPr>
        <w:pStyle w:val="afff0"/>
        <w:rPr>
          <w:color w:val="657B83"/>
        </w:rPr>
      </w:pPr>
      <w:r w:rsidRPr="00251EB8">
        <w:rPr>
          <w:color w:val="859900"/>
        </w:rPr>
        <w:t>from</w:t>
      </w:r>
      <w:r w:rsidRPr="00251EB8">
        <w:rPr>
          <w:color w:val="657B83"/>
        </w:rPr>
        <w:t xml:space="preserve"> </w:t>
      </w:r>
      <w:r w:rsidRPr="00251EB8">
        <w:rPr>
          <w:color w:val="CB4B16"/>
        </w:rPr>
        <w:t>kb</w:t>
      </w:r>
      <w:r w:rsidRPr="00251EB8">
        <w:rPr>
          <w:color w:val="657B83"/>
        </w:rPr>
        <w:t>.</w:t>
      </w:r>
      <w:r w:rsidRPr="00251EB8">
        <w:rPr>
          <w:color w:val="CB4B16"/>
        </w:rPr>
        <w:t>utils</w:t>
      </w:r>
      <w:r w:rsidRPr="00251EB8">
        <w:rPr>
          <w:color w:val="657B83"/>
        </w:rPr>
        <w:t>.</w:t>
      </w:r>
      <w:r w:rsidRPr="00251EB8">
        <w:rPr>
          <w:color w:val="CB4B16"/>
        </w:rPr>
        <w:t>llm_utils</w:t>
      </w:r>
      <w:r w:rsidRPr="00251EB8">
        <w:rPr>
          <w:color w:val="657B83"/>
        </w:rPr>
        <w:t xml:space="preserve"> </w:t>
      </w:r>
      <w:r w:rsidRPr="00251EB8">
        <w:rPr>
          <w:color w:val="859900"/>
        </w:rPr>
        <w:t>import</w:t>
      </w:r>
      <w:r w:rsidRPr="00251EB8">
        <w:rPr>
          <w:color w:val="657B83"/>
        </w:rPr>
        <w:t xml:space="preserve"> </w:t>
      </w:r>
      <w:r w:rsidRPr="00251EB8">
        <w:rPr>
          <w:color w:val="859900"/>
        </w:rPr>
        <w:t>*</w:t>
      </w:r>
    </w:p>
    <w:p w14:paraId="53C06A32" w14:textId="77777777" w:rsidR="00251EB8" w:rsidRPr="00251EB8" w:rsidRDefault="00251EB8" w:rsidP="00251EB8">
      <w:pPr>
        <w:pStyle w:val="afff0"/>
        <w:rPr>
          <w:color w:val="657B83"/>
        </w:rPr>
      </w:pPr>
      <w:r w:rsidRPr="00251EB8">
        <w:rPr>
          <w:color w:val="859900"/>
        </w:rPr>
        <w:t>from</w:t>
      </w:r>
      <w:r w:rsidRPr="00251EB8">
        <w:rPr>
          <w:color w:val="657B83"/>
        </w:rPr>
        <w:t xml:space="preserve"> </w:t>
      </w:r>
      <w:r w:rsidRPr="00251EB8">
        <w:rPr>
          <w:color w:val="CB4B16"/>
        </w:rPr>
        <w:t>kb</w:t>
      </w:r>
      <w:r w:rsidRPr="00251EB8">
        <w:rPr>
          <w:color w:val="657B83"/>
        </w:rPr>
        <w:t>.</w:t>
      </w:r>
      <w:r w:rsidRPr="00251EB8">
        <w:rPr>
          <w:color w:val="CB4B16"/>
        </w:rPr>
        <w:t>utils</w:t>
      </w:r>
      <w:r w:rsidRPr="00251EB8">
        <w:rPr>
          <w:color w:val="657B83"/>
        </w:rPr>
        <w:t>.</w:t>
      </w:r>
      <w:r w:rsidRPr="00251EB8">
        <w:rPr>
          <w:color w:val="CB4B16"/>
        </w:rPr>
        <w:t>embedding_utils</w:t>
      </w:r>
      <w:r w:rsidRPr="00251EB8">
        <w:rPr>
          <w:color w:val="657B83"/>
        </w:rPr>
        <w:t xml:space="preserve"> </w:t>
      </w:r>
      <w:r w:rsidRPr="00251EB8">
        <w:rPr>
          <w:color w:val="859900"/>
        </w:rPr>
        <w:t>import</w:t>
      </w:r>
      <w:r w:rsidRPr="00251EB8">
        <w:rPr>
          <w:color w:val="657B83"/>
        </w:rPr>
        <w:t xml:space="preserve"> </w:t>
      </w:r>
      <w:r w:rsidRPr="00251EB8">
        <w:rPr>
          <w:color w:val="859900"/>
        </w:rPr>
        <w:t>*</w:t>
      </w:r>
    </w:p>
    <w:p w14:paraId="17B6DE6D" w14:textId="77777777" w:rsidR="00251EB8" w:rsidRPr="00251EB8" w:rsidRDefault="00251EB8" w:rsidP="00251EB8">
      <w:pPr>
        <w:pStyle w:val="afff0"/>
        <w:rPr>
          <w:color w:val="657B83"/>
        </w:rPr>
      </w:pPr>
      <w:r w:rsidRPr="00251EB8">
        <w:rPr>
          <w:color w:val="859900"/>
        </w:rPr>
        <w:t>from</w:t>
      </w:r>
      <w:r w:rsidRPr="00251EB8">
        <w:rPr>
          <w:color w:val="657B83"/>
        </w:rPr>
        <w:t xml:space="preserve"> </w:t>
      </w:r>
      <w:r w:rsidRPr="00251EB8">
        <w:rPr>
          <w:color w:val="CB4B16"/>
        </w:rPr>
        <w:t>kb</w:t>
      </w:r>
      <w:r w:rsidRPr="00251EB8">
        <w:rPr>
          <w:color w:val="657B83"/>
        </w:rPr>
        <w:t>.</w:t>
      </w:r>
      <w:r w:rsidRPr="00251EB8">
        <w:rPr>
          <w:color w:val="CB4B16"/>
        </w:rPr>
        <w:t>utils</w:t>
      </w:r>
      <w:r w:rsidRPr="00251EB8">
        <w:rPr>
          <w:color w:val="657B83"/>
        </w:rPr>
        <w:t>.</w:t>
      </w:r>
      <w:r w:rsidRPr="00251EB8">
        <w:rPr>
          <w:color w:val="CB4B16"/>
        </w:rPr>
        <w:t>milvus_utils</w:t>
      </w:r>
      <w:r w:rsidRPr="00251EB8">
        <w:rPr>
          <w:color w:val="657B83"/>
        </w:rPr>
        <w:t xml:space="preserve"> </w:t>
      </w:r>
      <w:r w:rsidRPr="00251EB8">
        <w:rPr>
          <w:color w:val="859900"/>
        </w:rPr>
        <w:t>import</w:t>
      </w:r>
      <w:r w:rsidRPr="00251EB8">
        <w:rPr>
          <w:color w:val="657B83"/>
        </w:rPr>
        <w:t xml:space="preserve"> </w:t>
      </w:r>
      <w:r w:rsidRPr="00251EB8">
        <w:rPr>
          <w:color w:val="859900"/>
        </w:rPr>
        <w:t>*</w:t>
      </w:r>
    </w:p>
    <w:p w14:paraId="5D7FC267" w14:textId="77777777" w:rsidR="00251EB8" w:rsidRPr="00251EB8" w:rsidRDefault="00251EB8" w:rsidP="00251EB8">
      <w:pPr>
        <w:pStyle w:val="afff0"/>
        <w:rPr>
          <w:color w:val="657B83"/>
        </w:rPr>
      </w:pPr>
    </w:p>
    <w:p w14:paraId="0951DC36" w14:textId="77777777" w:rsidR="00251EB8" w:rsidRPr="00251EB8" w:rsidRDefault="00251EB8" w:rsidP="00251EB8">
      <w:pPr>
        <w:pStyle w:val="afff0"/>
        <w:rPr>
          <w:color w:val="657B83"/>
        </w:rPr>
      </w:pPr>
      <w:r w:rsidRPr="00251EB8">
        <w:rPr>
          <w:b/>
          <w:bCs/>
          <w:color w:val="586E75"/>
        </w:rPr>
        <w:t>def</w:t>
      </w:r>
      <w:r w:rsidRPr="00251EB8">
        <w:rPr>
          <w:color w:val="657B83"/>
        </w:rPr>
        <w:t xml:space="preserve"> </w:t>
      </w:r>
      <w:r w:rsidRPr="00251EB8">
        <w:rPr>
          <w:color w:val="268BD2"/>
        </w:rPr>
        <w:t>_get_item_names_expr</w:t>
      </w:r>
      <w:r w:rsidRPr="00251EB8">
        <w:rPr>
          <w:color w:val="657B83"/>
        </w:rPr>
        <w:t xml:space="preserve">(item_names: </w:t>
      </w:r>
      <w:r w:rsidRPr="00251EB8">
        <w:rPr>
          <w:color w:val="859900"/>
        </w:rPr>
        <w:t>list</w:t>
      </w:r>
      <w:r w:rsidRPr="00251EB8">
        <w:rPr>
          <w:color w:val="657B83"/>
        </w:rPr>
        <w:t>[</w:t>
      </w:r>
      <w:r w:rsidRPr="00251EB8">
        <w:rPr>
          <w:color w:val="859900"/>
        </w:rPr>
        <w:t>str</w:t>
      </w:r>
      <w:r w:rsidRPr="00251EB8">
        <w:rPr>
          <w:color w:val="657B83"/>
        </w:rPr>
        <w:t>]) :</w:t>
      </w:r>
    </w:p>
    <w:p w14:paraId="2479C196" w14:textId="77777777" w:rsidR="00251EB8" w:rsidRPr="00251EB8" w:rsidRDefault="00251EB8" w:rsidP="00251EB8">
      <w:pPr>
        <w:pStyle w:val="afff0"/>
        <w:rPr>
          <w:color w:val="657B83"/>
        </w:rPr>
      </w:pPr>
      <w:r w:rsidRPr="00251EB8">
        <w:rPr>
          <w:color w:val="657B83"/>
        </w:rPr>
        <w:t xml:space="preserve">    </w:t>
      </w:r>
      <w:r w:rsidRPr="00251EB8">
        <w:rPr>
          <w:color w:val="2AA198"/>
        </w:rPr>
        <w:t>"""</w:t>
      </w:r>
    </w:p>
    <w:p w14:paraId="6E045348" w14:textId="77777777" w:rsidR="00251EB8" w:rsidRPr="00251EB8" w:rsidRDefault="00251EB8" w:rsidP="00251EB8">
      <w:pPr>
        <w:pStyle w:val="afff0"/>
        <w:rPr>
          <w:color w:val="657B83"/>
        </w:rPr>
      </w:pPr>
      <w:r w:rsidRPr="00251EB8">
        <w:rPr>
          <w:color w:val="2AA198"/>
        </w:rPr>
        <w:t xml:space="preserve">    </w:t>
      </w:r>
      <w:r w:rsidRPr="00251EB8">
        <w:rPr>
          <w:color w:val="2AA198"/>
        </w:rPr>
        <w:t>将</w:t>
      </w:r>
      <w:r w:rsidRPr="00251EB8">
        <w:rPr>
          <w:color w:val="2AA198"/>
        </w:rPr>
        <w:t xml:space="preserve"> item_names </w:t>
      </w:r>
      <w:r w:rsidRPr="00251EB8">
        <w:rPr>
          <w:color w:val="2AA198"/>
        </w:rPr>
        <w:t>规范化为</w:t>
      </w:r>
      <w:r w:rsidRPr="00251EB8">
        <w:rPr>
          <w:color w:val="2AA198"/>
        </w:rPr>
        <w:t xml:space="preserve"> Milvus filter expr</w:t>
      </w:r>
      <w:r w:rsidRPr="00251EB8">
        <w:rPr>
          <w:color w:val="2AA198"/>
        </w:rPr>
        <w:t>。</w:t>
      </w:r>
    </w:p>
    <w:p w14:paraId="36FBEF69" w14:textId="77777777" w:rsidR="00251EB8" w:rsidRPr="00251EB8" w:rsidRDefault="00251EB8" w:rsidP="00251EB8">
      <w:pPr>
        <w:pStyle w:val="afff0"/>
        <w:rPr>
          <w:color w:val="657B83"/>
        </w:rPr>
      </w:pPr>
      <w:r w:rsidRPr="00251EB8">
        <w:rPr>
          <w:color w:val="2AA198"/>
        </w:rPr>
        <w:t>      item_name in ["a", "b"]</w:t>
      </w:r>
    </w:p>
    <w:p w14:paraId="7A1C6B87" w14:textId="77777777" w:rsidR="00251EB8" w:rsidRPr="00251EB8" w:rsidRDefault="00251EB8" w:rsidP="00251EB8">
      <w:pPr>
        <w:pStyle w:val="afff0"/>
        <w:rPr>
          <w:color w:val="657B83"/>
        </w:rPr>
      </w:pPr>
      <w:r w:rsidRPr="00251EB8">
        <w:rPr>
          <w:color w:val="2AA198"/>
        </w:rPr>
        <w:t>    """</w:t>
      </w:r>
    </w:p>
    <w:p w14:paraId="2F5618D3" w14:textId="77777777" w:rsidR="00251EB8" w:rsidRPr="00251EB8" w:rsidRDefault="00251EB8" w:rsidP="00251EB8">
      <w:pPr>
        <w:pStyle w:val="afff0"/>
        <w:rPr>
          <w:color w:val="657B83"/>
        </w:rPr>
      </w:pPr>
      <w:r w:rsidRPr="00251EB8">
        <w:rPr>
          <w:color w:val="657B83"/>
        </w:rPr>
        <w:t xml:space="preserve">    </w:t>
      </w:r>
      <w:r w:rsidRPr="00251EB8">
        <w:rPr>
          <w:color w:val="859900"/>
        </w:rPr>
        <w:t>if</w:t>
      </w:r>
      <w:r w:rsidRPr="00251EB8">
        <w:rPr>
          <w:color w:val="657B83"/>
        </w:rPr>
        <w:t xml:space="preserve"> </w:t>
      </w:r>
      <w:r w:rsidRPr="00251EB8">
        <w:rPr>
          <w:color w:val="859900"/>
        </w:rPr>
        <w:t>not</w:t>
      </w:r>
      <w:r w:rsidRPr="00251EB8">
        <w:rPr>
          <w:color w:val="657B83"/>
        </w:rPr>
        <w:t xml:space="preserve"> item_names:</w:t>
      </w:r>
    </w:p>
    <w:p w14:paraId="15031705" w14:textId="77777777" w:rsidR="00251EB8" w:rsidRPr="00251EB8" w:rsidRDefault="00251EB8" w:rsidP="00251EB8">
      <w:pPr>
        <w:pStyle w:val="afff0"/>
        <w:rPr>
          <w:color w:val="657B83"/>
        </w:rPr>
      </w:pPr>
      <w:r w:rsidRPr="00251EB8">
        <w:rPr>
          <w:color w:val="657B83"/>
        </w:rPr>
        <w:t xml:space="preserve">        </w:t>
      </w:r>
      <w:r w:rsidRPr="00251EB8">
        <w:rPr>
          <w:color w:val="859900"/>
        </w:rPr>
        <w:t>return</w:t>
      </w:r>
      <w:r w:rsidRPr="00251EB8">
        <w:rPr>
          <w:color w:val="657B83"/>
        </w:rPr>
        <w:t xml:space="preserve"> </w:t>
      </w:r>
      <w:r w:rsidRPr="00251EB8">
        <w:rPr>
          <w:color w:val="B58900"/>
        </w:rPr>
        <w:t>None</w:t>
      </w:r>
    </w:p>
    <w:p w14:paraId="3296CF6B" w14:textId="77777777" w:rsidR="00251EB8" w:rsidRPr="00251EB8" w:rsidRDefault="00251EB8" w:rsidP="00251EB8">
      <w:pPr>
        <w:pStyle w:val="afff0"/>
        <w:rPr>
          <w:color w:val="657B83"/>
        </w:rPr>
      </w:pPr>
      <w:r w:rsidRPr="00251EB8">
        <w:rPr>
          <w:color w:val="657B83"/>
        </w:rPr>
        <w:t xml:space="preserve">    </w:t>
      </w:r>
      <w:r w:rsidRPr="00251EB8">
        <w:rPr>
          <w:color w:val="268BD2"/>
        </w:rPr>
        <w:t>quoted</w:t>
      </w:r>
      <w:r w:rsidRPr="00251EB8">
        <w:rPr>
          <w:color w:val="657B83"/>
        </w:rPr>
        <w:t xml:space="preserve"> </w:t>
      </w:r>
      <w:r w:rsidRPr="00251EB8">
        <w:rPr>
          <w:color w:val="859900"/>
        </w:rPr>
        <w:t>=</w:t>
      </w:r>
      <w:r w:rsidRPr="00251EB8">
        <w:rPr>
          <w:color w:val="657B83"/>
        </w:rPr>
        <w:t xml:space="preserve"> </w:t>
      </w:r>
      <w:r w:rsidRPr="00251EB8">
        <w:rPr>
          <w:color w:val="2AA198"/>
        </w:rPr>
        <w:t>", "</w:t>
      </w:r>
      <w:r w:rsidRPr="00251EB8">
        <w:rPr>
          <w:color w:val="657B83"/>
        </w:rPr>
        <w:t>.</w:t>
      </w:r>
      <w:r w:rsidRPr="00251EB8">
        <w:rPr>
          <w:color w:val="268BD2"/>
        </w:rPr>
        <w:t>join</w:t>
      </w:r>
      <w:r w:rsidRPr="00251EB8">
        <w:rPr>
          <w:color w:val="657B83"/>
        </w:rPr>
        <w:t xml:space="preserve">( </w:t>
      </w:r>
      <w:r w:rsidRPr="00251EB8">
        <w:rPr>
          <w:b/>
          <w:bCs/>
          <w:color w:val="586E75"/>
        </w:rPr>
        <w:t>f</w:t>
      </w:r>
      <w:r w:rsidRPr="00251EB8">
        <w:rPr>
          <w:color w:val="2AA198"/>
        </w:rPr>
        <w:t>'"</w:t>
      </w:r>
      <w:r w:rsidRPr="00251EB8">
        <w:rPr>
          <w:color w:val="CB4B16"/>
        </w:rPr>
        <w:t>{</w:t>
      </w:r>
      <w:r w:rsidRPr="00251EB8">
        <w:rPr>
          <w:color w:val="268BD2"/>
        </w:rPr>
        <w:t>v</w:t>
      </w:r>
      <w:r w:rsidRPr="00251EB8">
        <w:rPr>
          <w:color w:val="CB4B16"/>
        </w:rPr>
        <w:t>}</w:t>
      </w:r>
      <w:r w:rsidRPr="00251EB8">
        <w:rPr>
          <w:color w:val="2AA198"/>
        </w:rPr>
        <w:t>"'</w:t>
      </w:r>
      <w:r w:rsidRPr="00251EB8">
        <w:rPr>
          <w:color w:val="657B83"/>
        </w:rPr>
        <w:t xml:space="preserve"> </w:t>
      </w:r>
      <w:r w:rsidRPr="00251EB8">
        <w:rPr>
          <w:color w:val="859900"/>
        </w:rPr>
        <w:t>for</w:t>
      </w:r>
      <w:r w:rsidRPr="00251EB8">
        <w:rPr>
          <w:color w:val="657B83"/>
        </w:rPr>
        <w:t xml:space="preserve"> </w:t>
      </w:r>
      <w:r w:rsidRPr="00251EB8">
        <w:rPr>
          <w:color w:val="268BD2"/>
        </w:rPr>
        <w:t>v</w:t>
      </w:r>
      <w:r w:rsidRPr="00251EB8">
        <w:rPr>
          <w:color w:val="657B83"/>
        </w:rPr>
        <w:t xml:space="preserve"> </w:t>
      </w:r>
      <w:r w:rsidRPr="00251EB8">
        <w:rPr>
          <w:color w:val="859900"/>
        </w:rPr>
        <w:t>in</w:t>
      </w:r>
      <w:r w:rsidRPr="00251EB8">
        <w:rPr>
          <w:color w:val="657B83"/>
        </w:rPr>
        <w:t xml:space="preserve"> item_names)</w:t>
      </w:r>
    </w:p>
    <w:p w14:paraId="5EA002FA" w14:textId="77777777" w:rsidR="00251EB8" w:rsidRPr="00251EB8" w:rsidRDefault="00251EB8" w:rsidP="00251EB8">
      <w:pPr>
        <w:pStyle w:val="afff0"/>
        <w:rPr>
          <w:color w:val="657B83"/>
        </w:rPr>
      </w:pPr>
      <w:r w:rsidRPr="00251EB8">
        <w:rPr>
          <w:color w:val="657B83"/>
        </w:rPr>
        <w:t xml:space="preserve">    </w:t>
      </w:r>
      <w:r w:rsidRPr="00251EB8">
        <w:rPr>
          <w:color w:val="859900"/>
        </w:rPr>
        <w:t>return</w:t>
      </w:r>
      <w:r w:rsidRPr="00251EB8">
        <w:rPr>
          <w:color w:val="657B83"/>
        </w:rPr>
        <w:t xml:space="preserve"> </w:t>
      </w:r>
      <w:r w:rsidRPr="00251EB8">
        <w:rPr>
          <w:b/>
          <w:bCs/>
          <w:color w:val="586E75"/>
        </w:rPr>
        <w:t>f</w:t>
      </w:r>
      <w:r w:rsidRPr="00251EB8">
        <w:rPr>
          <w:color w:val="2AA198"/>
        </w:rPr>
        <w:t>"item_name in [</w:t>
      </w:r>
      <w:r w:rsidRPr="00251EB8">
        <w:rPr>
          <w:color w:val="CB4B16"/>
        </w:rPr>
        <w:t>{</w:t>
      </w:r>
      <w:r w:rsidRPr="00251EB8">
        <w:rPr>
          <w:color w:val="268BD2"/>
        </w:rPr>
        <w:t>quoted</w:t>
      </w:r>
      <w:r w:rsidRPr="00251EB8">
        <w:rPr>
          <w:color w:val="CB4B16"/>
        </w:rPr>
        <w:t>}</w:t>
      </w:r>
      <w:r w:rsidRPr="00251EB8">
        <w:rPr>
          <w:color w:val="2AA198"/>
        </w:rPr>
        <w:t>]"</w:t>
      </w:r>
    </w:p>
    <w:p w14:paraId="3B9F191F" w14:textId="77777777" w:rsidR="00251EB8" w:rsidRPr="00251EB8" w:rsidRDefault="00251EB8" w:rsidP="00251EB8">
      <w:pPr>
        <w:pStyle w:val="afff0"/>
        <w:rPr>
          <w:color w:val="657B83"/>
        </w:rPr>
      </w:pPr>
    </w:p>
    <w:p w14:paraId="61938E1B" w14:textId="77777777" w:rsidR="00251EB8" w:rsidRPr="00251EB8" w:rsidRDefault="00251EB8" w:rsidP="00251EB8">
      <w:pPr>
        <w:pStyle w:val="afff0"/>
        <w:rPr>
          <w:color w:val="657B83"/>
        </w:rPr>
      </w:pPr>
      <w:r w:rsidRPr="00251EB8">
        <w:rPr>
          <w:b/>
          <w:bCs/>
          <w:color w:val="586E75"/>
        </w:rPr>
        <w:t>def</w:t>
      </w:r>
      <w:r w:rsidRPr="00251EB8">
        <w:rPr>
          <w:color w:val="657B83"/>
        </w:rPr>
        <w:t xml:space="preserve"> </w:t>
      </w:r>
      <w:r w:rsidRPr="00251EB8">
        <w:rPr>
          <w:color w:val="268BD2"/>
        </w:rPr>
        <w:t>step_1_create_hyde_doc</w:t>
      </w:r>
      <w:r w:rsidRPr="00251EB8">
        <w:rPr>
          <w:color w:val="657B83"/>
        </w:rPr>
        <w:t xml:space="preserve">(rewritten_query: </w:t>
      </w:r>
      <w:r w:rsidRPr="00251EB8">
        <w:rPr>
          <w:color w:val="859900"/>
        </w:rPr>
        <w:t>str</w:t>
      </w:r>
      <w:r w:rsidRPr="00251EB8">
        <w:rPr>
          <w:color w:val="657B83"/>
        </w:rPr>
        <w:t xml:space="preserve">) -&gt; </w:t>
      </w:r>
      <w:r w:rsidRPr="00251EB8">
        <w:rPr>
          <w:color w:val="859900"/>
        </w:rPr>
        <w:t>str</w:t>
      </w:r>
      <w:r w:rsidRPr="00251EB8">
        <w:rPr>
          <w:color w:val="657B83"/>
        </w:rPr>
        <w:t>:</w:t>
      </w:r>
    </w:p>
    <w:p w14:paraId="74BF8576" w14:textId="77777777" w:rsidR="00251EB8" w:rsidRPr="00251EB8" w:rsidRDefault="00251EB8" w:rsidP="00251EB8">
      <w:pPr>
        <w:pStyle w:val="afff0"/>
        <w:rPr>
          <w:color w:val="657B83"/>
        </w:rPr>
      </w:pPr>
      <w:r w:rsidRPr="00251EB8">
        <w:rPr>
          <w:color w:val="657B83"/>
        </w:rPr>
        <w:t xml:space="preserve">    </w:t>
      </w:r>
      <w:r w:rsidRPr="00251EB8">
        <w:rPr>
          <w:color w:val="2AA198"/>
        </w:rPr>
        <w:t>"""</w:t>
      </w:r>
    </w:p>
    <w:p w14:paraId="726FF008" w14:textId="77777777" w:rsidR="00251EB8" w:rsidRPr="00251EB8" w:rsidRDefault="00251EB8" w:rsidP="00251EB8">
      <w:pPr>
        <w:pStyle w:val="afff0"/>
        <w:rPr>
          <w:color w:val="657B83"/>
        </w:rPr>
      </w:pPr>
      <w:r w:rsidRPr="00251EB8">
        <w:rPr>
          <w:color w:val="2AA198"/>
        </w:rPr>
        <w:t xml:space="preserve">    </w:t>
      </w:r>
      <w:r w:rsidRPr="00251EB8">
        <w:rPr>
          <w:color w:val="2AA198"/>
        </w:rPr>
        <w:t>阶段</w:t>
      </w:r>
      <w:r w:rsidRPr="00251EB8">
        <w:rPr>
          <w:color w:val="2AA198"/>
        </w:rPr>
        <w:t>1</w:t>
      </w:r>
      <w:r w:rsidRPr="00251EB8">
        <w:rPr>
          <w:color w:val="2AA198"/>
        </w:rPr>
        <w:t>：利用大模型根据用户查询生成假设性文档（</w:t>
      </w:r>
      <w:r w:rsidRPr="00251EB8">
        <w:rPr>
          <w:color w:val="2AA198"/>
        </w:rPr>
        <w:t>Hypothetical Document</w:t>
      </w:r>
      <w:r w:rsidRPr="00251EB8">
        <w:rPr>
          <w:color w:val="2AA198"/>
        </w:rPr>
        <w:t>）。</w:t>
      </w:r>
    </w:p>
    <w:p w14:paraId="4B585FF6" w14:textId="77777777" w:rsidR="00251EB8" w:rsidRPr="00251EB8" w:rsidRDefault="00251EB8" w:rsidP="00251EB8">
      <w:pPr>
        <w:pStyle w:val="afff0"/>
        <w:rPr>
          <w:color w:val="657B83"/>
        </w:rPr>
      </w:pPr>
      <w:r w:rsidRPr="00251EB8">
        <w:rPr>
          <w:color w:val="2AA198"/>
        </w:rPr>
        <w:t>    """</w:t>
      </w:r>
    </w:p>
    <w:p w14:paraId="1866405A" w14:textId="77777777" w:rsidR="00251EB8" w:rsidRPr="00251EB8" w:rsidRDefault="00251EB8" w:rsidP="00251EB8">
      <w:pPr>
        <w:pStyle w:val="afff0"/>
        <w:rPr>
          <w:color w:val="657B83"/>
        </w:rPr>
      </w:pPr>
      <w:r w:rsidRPr="00251EB8">
        <w:rPr>
          <w:color w:val="657B83"/>
        </w:rPr>
        <w:t xml:space="preserve">    </w:t>
      </w:r>
      <w:r w:rsidRPr="00251EB8">
        <w:rPr>
          <w:color w:val="859900"/>
        </w:rPr>
        <w:t>if</w:t>
      </w:r>
      <w:r w:rsidRPr="00251EB8">
        <w:rPr>
          <w:color w:val="657B83"/>
        </w:rPr>
        <w:t xml:space="preserve"> </w:t>
      </w:r>
      <w:r w:rsidRPr="00251EB8">
        <w:rPr>
          <w:color w:val="859900"/>
        </w:rPr>
        <w:t>not</w:t>
      </w:r>
      <w:r w:rsidRPr="00251EB8">
        <w:rPr>
          <w:color w:val="657B83"/>
        </w:rPr>
        <w:t xml:space="preserve"> rewritten_query:</w:t>
      </w:r>
    </w:p>
    <w:p w14:paraId="25BF8A53" w14:textId="77777777" w:rsidR="00251EB8" w:rsidRPr="00251EB8" w:rsidRDefault="00251EB8" w:rsidP="00251EB8">
      <w:pPr>
        <w:pStyle w:val="afff0"/>
        <w:rPr>
          <w:color w:val="657B83"/>
        </w:rPr>
      </w:pPr>
      <w:r w:rsidRPr="00251EB8">
        <w:rPr>
          <w:color w:val="657B83"/>
        </w:rPr>
        <w:t xml:space="preserve">        </w:t>
      </w:r>
      <w:r w:rsidRPr="00251EB8">
        <w:rPr>
          <w:color w:val="859900"/>
        </w:rPr>
        <w:t>raise</w:t>
      </w:r>
      <w:r w:rsidRPr="00251EB8">
        <w:rPr>
          <w:color w:val="657B83"/>
        </w:rPr>
        <w:t xml:space="preserve"> </w:t>
      </w:r>
      <w:r w:rsidRPr="00251EB8">
        <w:rPr>
          <w:color w:val="859900"/>
        </w:rPr>
        <w:t>ValueError</w:t>
      </w:r>
      <w:r w:rsidRPr="00251EB8">
        <w:rPr>
          <w:color w:val="657B83"/>
        </w:rPr>
        <w:t>(</w:t>
      </w:r>
      <w:r w:rsidRPr="00251EB8">
        <w:rPr>
          <w:color w:val="2AA198"/>
        </w:rPr>
        <w:t xml:space="preserve">"rewritten_query </w:t>
      </w:r>
      <w:r w:rsidRPr="00251EB8">
        <w:rPr>
          <w:color w:val="2AA198"/>
        </w:rPr>
        <w:t>不能为空</w:t>
      </w:r>
      <w:r w:rsidRPr="00251EB8">
        <w:rPr>
          <w:color w:val="2AA198"/>
        </w:rPr>
        <w:t>"</w:t>
      </w:r>
      <w:r w:rsidRPr="00251EB8">
        <w:rPr>
          <w:color w:val="657B83"/>
        </w:rPr>
        <w:t>)</w:t>
      </w:r>
    </w:p>
    <w:p w14:paraId="402A4C86" w14:textId="77777777" w:rsidR="00251EB8" w:rsidRPr="00251EB8" w:rsidRDefault="00251EB8" w:rsidP="00251EB8">
      <w:pPr>
        <w:pStyle w:val="afff0"/>
        <w:rPr>
          <w:color w:val="657B83"/>
        </w:rPr>
      </w:pPr>
    </w:p>
    <w:p w14:paraId="31C67743" w14:textId="77777777" w:rsidR="00251EB8" w:rsidRPr="00251EB8" w:rsidRDefault="00251EB8" w:rsidP="00251EB8">
      <w:pPr>
        <w:pStyle w:val="afff0"/>
        <w:rPr>
          <w:color w:val="657B83"/>
        </w:rPr>
      </w:pPr>
      <w:r w:rsidRPr="00251EB8">
        <w:rPr>
          <w:color w:val="657B83"/>
        </w:rPr>
        <w:t xml:space="preserve">    </w:t>
      </w:r>
      <w:r w:rsidRPr="00251EB8">
        <w:rPr>
          <w:color w:val="268BD2"/>
        </w:rPr>
        <w:t>llm</w:t>
      </w:r>
      <w:r w:rsidRPr="00251EB8">
        <w:rPr>
          <w:color w:val="657B83"/>
        </w:rPr>
        <w:t xml:space="preserve"> </w:t>
      </w:r>
      <w:r w:rsidRPr="00251EB8">
        <w:rPr>
          <w:color w:val="859900"/>
        </w:rPr>
        <w:t>=</w:t>
      </w:r>
      <w:r w:rsidRPr="00251EB8">
        <w:rPr>
          <w:color w:val="657B83"/>
        </w:rPr>
        <w:t xml:space="preserve"> </w:t>
      </w:r>
      <w:r w:rsidRPr="00251EB8">
        <w:rPr>
          <w:color w:val="268BD2"/>
        </w:rPr>
        <w:t>get_llm_client</w:t>
      </w:r>
      <w:r w:rsidRPr="00251EB8">
        <w:rPr>
          <w:color w:val="657B83"/>
        </w:rPr>
        <w:t>()</w:t>
      </w:r>
    </w:p>
    <w:p w14:paraId="25DA233A" w14:textId="77777777" w:rsidR="00251EB8" w:rsidRPr="00251EB8" w:rsidRDefault="00251EB8" w:rsidP="00251EB8">
      <w:pPr>
        <w:pStyle w:val="afff0"/>
        <w:rPr>
          <w:color w:val="657B83"/>
        </w:rPr>
      </w:pPr>
    </w:p>
    <w:p w14:paraId="3C863266" w14:textId="77777777" w:rsidR="00251EB8" w:rsidRPr="00251EB8" w:rsidRDefault="00251EB8" w:rsidP="00251EB8">
      <w:pPr>
        <w:pStyle w:val="afff0"/>
        <w:rPr>
          <w:color w:val="657B83"/>
        </w:rPr>
      </w:pPr>
      <w:r w:rsidRPr="00251EB8">
        <w:rPr>
          <w:color w:val="657B83"/>
        </w:rPr>
        <w:t xml:space="preserve">    </w:t>
      </w:r>
      <w:r w:rsidRPr="00251EB8">
        <w:rPr>
          <w:color w:val="268BD2"/>
        </w:rPr>
        <w:t>hyde_prompt</w:t>
      </w:r>
      <w:r w:rsidRPr="00251EB8">
        <w:rPr>
          <w:color w:val="657B83"/>
        </w:rPr>
        <w:t xml:space="preserve"> </w:t>
      </w:r>
      <w:r w:rsidRPr="00251EB8">
        <w:rPr>
          <w:color w:val="859900"/>
        </w:rPr>
        <w:t>=</w:t>
      </w:r>
      <w:r w:rsidRPr="00251EB8">
        <w:rPr>
          <w:color w:val="657B83"/>
        </w:rPr>
        <w:t xml:space="preserve"> </w:t>
      </w:r>
      <w:r w:rsidRPr="00251EB8">
        <w:rPr>
          <w:b/>
          <w:bCs/>
          <w:color w:val="586E75"/>
        </w:rPr>
        <w:t>f</w:t>
      </w:r>
      <w:r w:rsidRPr="00251EB8">
        <w:rPr>
          <w:color w:val="2AA198"/>
        </w:rPr>
        <w:t>"""</w:t>
      </w:r>
      <w:r w:rsidRPr="00251EB8">
        <w:rPr>
          <w:color w:val="2AA198"/>
        </w:rPr>
        <w:t>请基于以下用户查询生成一个简洁的回答范文。</w:t>
      </w:r>
    </w:p>
    <w:p w14:paraId="03485417" w14:textId="77777777" w:rsidR="00251EB8" w:rsidRPr="00251EB8" w:rsidRDefault="00251EB8" w:rsidP="00251EB8">
      <w:pPr>
        <w:pStyle w:val="afff0"/>
        <w:rPr>
          <w:color w:val="657B83"/>
        </w:rPr>
      </w:pPr>
      <w:r w:rsidRPr="00251EB8">
        <w:rPr>
          <w:color w:val="2AA198"/>
        </w:rPr>
        <w:t xml:space="preserve">    </w:t>
      </w:r>
      <w:r w:rsidRPr="00251EB8">
        <w:rPr>
          <w:color w:val="2AA198"/>
        </w:rPr>
        <w:t>用户查询</w:t>
      </w:r>
      <w:r w:rsidRPr="00251EB8">
        <w:rPr>
          <w:color w:val="2AA198"/>
        </w:rPr>
        <w:t xml:space="preserve">: </w:t>
      </w:r>
      <w:r w:rsidRPr="00251EB8">
        <w:rPr>
          <w:color w:val="CB4B16"/>
        </w:rPr>
        <w:t>{</w:t>
      </w:r>
      <w:r w:rsidRPr="00251EB8">
        <w:rPr>
          <w:color w:val="657B83"/>
        </w:rPr>
        <w:t>rewritten_query</w:t>
      </w:r>
      <w:r w:rsidRPr="00251EB8">
        <w:rPr>
          <w:color w:val="CB4B16"/>
        </w:rPr>
        <w:t>}</w:t>
      </w:r>
    </w:p>
    <w:p w14:paraId="08CEB274" w14:textId="77777777" w:rsidR="00251EB8" w:rsidRPr="00251EB8" w:rsidRDefault="00251EB8" w:rsidP="00251EB8">
      <w:pPr>
        <w:pStyle w:val="afff0"/>
        <w:rPr>
          <w:color w:val="657B83"/>
        </w:rPr>
      </w:pPr>
      <w:r w:rsidRPr="00251EB8">
        <w:rPr>
          <w:color w:val="2AA198"/>
        </w:rPr>
        <w:t xml:space="preserve">    </w:t>
      </w:r>
      <w:r w:rsidRPr="00251EB8">
        <w:rPr>
          <w:color w:val="2AA198"/>
        </w:rPr>
        <w:t>要求：</w:t>
      </w:r>
    </w:p>
    <w:p w14:paraId="7CA0B32D" w14:textId="77777777" w:rsidR="00251EB8" w:rsidRPr="00251EB8" w:rsidRDefault="00251EB8" w:rsidP="00251EB8">
      <w:pPr>
        <w:pStyle w:val="afff0"/>
        <w:rPr>
          <w:color w:val="657B83"/>
        </w:rPr>
      </w:pPr>
      <w:r w:rsidRPr="00251EB8">
        <w:rPr>
          <w:color w:val="2AA198"/>
        </w:rPr>
        <w:t xml:space="preserve">    1. </w:t>
      </w:r>
      <w:r w:rsidRPr="00251EB8">
        <w:rPr>
          <w:color w:val="2AA198"/>
        </w:rPr>
        <w:t>回答要简洁明了，包含核心信息即可</w:t>
      </w:r>
    </w:p>
    <w:p w14:paraId="3C06CE88" w14:textId="77777777" w:rsidR="00251EB8" w:rsidRPr="00251EB8" w:rsidRDefault="00251EB8" w:rsidP="00251EB8">
      <w:pPr>
        <w:pStyle w:val="afff0"/>
        <w:rPr>
          <w:color w:val="657B83"/>
        </w:rPr>
      </w:pPr>
      <w:r w:rsidRPr="00251EB8">
        <w:rPr>
          <w:color w:val="2AA198"/>
        </w:rPr>
        <w:t xml:space="preserve">    2. </w:t>
      </w:r>
      <w:r w:rsidRPr="00251EB8">
        <w:rPr>
          <w:color w:val="2AA198"/>
        </w:rPr>
        <w:t>假设你是该领域的专家，提供专业的解释</w:t>
      </w:r>
    </w:p>
    <w:p w14:paraId="6C2E1870" w14:textId="77777777" w:rsidR="00251EB8" w:rsidRPr="00251EB8" w:rsidRDefault="00251EB8" w:rsidP="00251EB8">
      <w:pPr>
        <w:pStyle w:val="afff0"/>
        <w:rPr>
          <w:color w:val="657B83"/>
        </w:rPr>
      </w:pPr>
      <w:r w:rsidRPr="00251EB8">
        <w:rPr>
          <w:color w:val="2AA198"/>
        </w:rPr>
        <w:t xml:space="preserve">    3. </w:t>
      </w:r>
      <w:r w:rsidRPr="00251EB8">
        <w:rPr>
          <w:color w:val="2AA198"/>
        </w:rPr>
        <w:t>不要使用</w:t>
      </w:r>
      <w:r w:rsidRPr="00251EB8">
        <w:rPr>
          <w:color w:val="2AA198"/>
        </w:rPr>
        <w:t>"</w:t>
      </w:r>
      <w:r w:rsidRPr="00251EB8">
        <w:rPr>
          <w:color w:val="2AA198"/>
        </w:rPr>
        <w:t>假设</w:t>
      </w:r>
      <w:r w:rsidRPr="00251EB8">
        <w:rPr>
          <w:color w:val="2AA198"/>
        </w:rPr>
        <w:t>"</w:t>
      </w:r>
      <w:r w:rsidRPr="00251EB8">
        <w:rPr>
          <w:color w:val="2AA198"/>
        </w:rPr>
        <w:t>、</w:t>
      </w:r>
      <w:r w:rsidRPr="00251EB8">
        <w:rPr>
          <w:color w:val="2AA198"/>
        </w:rPr>
        <w:t>"</w:t>
      </w:r>
      <w:r w:rsidRPr="00251EB8">
        <w:rPr>
          <w:color w:val="2AA198"/>
        </w:rPr>
        <w:t>可能</w:t>
      </w:r>
      <w:r w:rsidRPr="00251EB8">
        <w:rPr>
          <w:color w:val="2AA198"/>
        </w:rPr>
        <w:t>"</w:t>
      </w:r>
      <w:r w:rsidRPr="00251EB8">
        <w:rPr>
          <w:color w:val="2AA198"/>
        </w:rPr>
        <w:t>等不确定的词汇</w:t>
      </w:r>
    </w:p>
    <w:p w14:paraId="3F6C6325" w14:textId="77777777" w:rsidR="00251EB8" w:rsidRPr="00251EB8" w:rsidRDefault="00251EB8" w:rsidP="00251EB8">
      <w:pPr>
        <w:pStyle w:val="afff0"/>
        <w:rPr>
          <w:color w:val="657B83"/>
        </w:rPr>
      </w:pPr>
      <w:r w:rsidRPr="00251EB8">
        <w:rPr>
          <w:color w:val="2AA198"/>
        </w:rPr>
        <w:t xml:space="preserve">    4. </w:t>
      </w:r>
      <w:r w:rsidRPr="00251EB8">
        <w:rPr>
          <w:color w:val="2AA198"/>
        </w:rPr>
        <w:t>保持回答与查询主题高度相关</w:t>
      </w:r>
    </w:p>
    <w:p w14:paraId="3C244FFE" w14:textId="77777777" w:rsidR="00251EB8" w:rsidRPr="00251EB8" w:rsidRDefault="00251EB8" w:rsidP="00251EB8">
      <w:pPr>
        <w:pStyle w:val="afff0"/>
        <w:rPr>
          <w:color w:val="657B83"/>
        </w:rPr>
      </w:pPr>
      <w:r w:rsidRPr="00251EB8">
        <w:rPr>
          <w:color w:val="2AA198"/>
        </w:rPr>
        <w:t xml:space="preserve">    5. </w:t>
      </w:r>
      <w:r w:rsidRPr="00251EB8">
        <w:rPr>
          <w:color w:val="2AA198"/>
        </w:rPr>
        <w:t>使用中文回答且不超过</w:t>
      </w:r>
      <w:r w:rsidRPr="00251EB8">
        <w:rPr>
          <w:color w:val="2AA198"/>
        </w:rPr>
        <w:t>300</w:t>
      </w:r>
      <w:r w:rsidRPr="00251EB8">
        <w:rPr>
          <w:color w:val="2AA198"/>
        </w:rPr>
        <w:t>字</w:t>
      </w:r>
    </w:p>
    <w:p w14:paraId="581D9D09" w14:textId="77777777" w:rsidR="00251EB8" w:rsidRPr="00251EB8" w:rsidRDefault="00251EB8" w:rsidP="00251EB8">
      <w:pPr>
        <w:pStyle w:val="afff0"/>
        <w:rPr>
          <w:color w:val="657B83"/>
        </w:rPr>
      </w:pPr>
      <w:r w:rsidRPr="00251EB8">
        <w:rPr>
          <w:color w:val="2AA198"/>
        </w:rPr>
        <w:t>    """</w:t>
      </w:r>
    </w:p>
    <w:p w14:paraId="031E5357" w14:textId="77777777" w:rsidR="00251EB8" w:rsidRPr="00251EB8" w:rsidRDefault="00251EB8" w:rsidP="00251EB8">
      <w:pPr>
        <w:pStyle w:val="afff0"/>
        <w:rPr>
          <w:color w:val="657B83"/>
        </w:rPr>
      </w:pPr>
      <w:r w:rsidRPr="00251EB8">
        <w:rPr>
          <w:color w:val="657B83"/>
        </w:rPr>
        <w:t xml:space="preserve">    </w:t>
      </w:r>
      <w:r w:rsidRPr="00251EB8">
        <w:rPr>
          <w:color w:val="268BD2"/>
        </w:rPr>
        <w:t>hyde_doc</w:t>
      </w:r>
      <w:r w:rsidRPr="00251EB8">
        <w:rPr>
          <w:color w:val="657B83"/>
        </w:rPr>
        <w:t xml:space="preserve"> </w:t>
      </w:r>
      <w:r w:rsidRPr="00251EB8">
        <w:rPr>
          <w:color w:val="859900"/>
        </w:rPr>
        <w:t>=</w:t>
      </w:r>
      <w:r w:rsidRPr="00251EB8">
        <w:rPr>
          <w:color w:val="657B83"/>
        </w:rPr>
        <w:t xml:space="preserve"> </w:t>
      </w:r>
      <w:r w:rsidRPr="00251EB8">
        <w:rPr>
          <w:color w:val="268BD2"/>
        </w:rPr>
        <w:t>llm</w:t>
      </w:r>
      <w:r w:rsidRPr="00251EB8">
        <w:rPr>
          <w:color w:val="657B83"/>
        </w:rPr>
        <w:t>.</w:t>
      </w:r>
      <w:r w:rsidRPr="00251EB8">
        <w:rPr>
          <w:color w:val="268BD2"/>
        </w:rPr>
        <w:t>invoke</w:t>
      </w:r>
      <w:r w:rsidRPr="00251EB8">
        <w:rPr>
          <w:color w:val="657B83"/>
        </w:rPr>
        <w:t>(</w:t>
      </w:r>
      <w:r w:rsidRPr="00251EB8">
        <w:rPr>
          <w:color w:val="268BD2"/>
        </w:rPr>
        <w:t>hyde_prompt</w:t>
      </w:r>
      <w:r w:rsidRPr="00251EB8">
        <w:rPr>
          <w:color w:val="657B83"/>
        </w:rPr>
        <w:t>).</w:t>
      </w:r>
      <w:r w:rsidRPr="00251EB8">
        <w:rPr>
          <w:color w:val="268BD2"/>
        </w:rPr>
        <w:t>content</w:t>
      </w:r>
    </w:p>
    <w:p w14:paraId="3D6FE7C1" w14:textId="77777777" w:rsidR="00251EB8" w:rsidRPr="00251EB8" w:rsidRDefault="00251EB8" w:rsidP="00251EB8">
      <w:pPr>
        <w:pStyle w:val="afff0"/>
        <w:rPr>
          <w:color w:val="657B83"/>
        </w:rPr>
      </w:pPr>
    </w:p>
    <w:p w14:paraId="091AA4F8" w14:textId="77777777" w:rsidR="00251EB8" w:rsidRPr="00251EB8" w:rsidRDefault="00251EB8" w:rsidP="00251EB8">
      <w:pPr>
        <w:pStyle w:val="afff0"/>
        <w:rPr>
          <w:color w:val="657B83"/>
        </w:rPr>
      </w:pPr>
      <w:r w:rsidRPr="00251EB8">
        <w:rPr>
          <w:color w:val="657B83"/>
        </w:rPr>
        <w:t xml:space="preserve">    </w:t>
      </w:r>
      <w:r w:rsidRPr="00251EB8">
        <w:rPr>
          <w:color w:val="859900"/>
        </w:rPr>
        <w:t>return</w:t>
      </w:r>
      <w:r w:rsidRPr="00251EB8">
        <w:rPr>
          <w:color w:val="657B83"/>
        </w:rPr>
        <w:t xml:space="preserve"> </w:t>
      </w:r>
      <w:r w:rsidRPr="00251EB8">
        <w:rPr>
          <w:color w:val="268BD2"/>
        </w:rPr>
        <w:t>hyde_doc</w:t>
      </w:r>
    </w:p>
    <w:p w14:paraId="5E377E02" w14:textId="77777777" w:rsidR="00251EB8" w:rsidRPr="00251EB8" w:rsidRDefault="00251EB8" w:rsidP="00251EB8">
      <w:pPr>
        <w:pStyle w:val="afff0"/>
        <w:rPr>
          <w:color w:val="657B83"/>
        </w:rPr>
      </w:pPr>
    </w:p>
    <w:p w14:paraId="11E9EA3F" w14:textId="77777777" w:rsidR="00251EB8" w:rsidRPr="00251EB8" w:rsidRDefault="00251EB8" w:rsidP="00251EB8">
      <w:pPr>
        <w:pStyle w:val="afff0"/>
        <w:rPr>
          <w:color w:val="657B83"/>
        </w:rPr>
      </w:pPr>
      <w:r w:rsidRPr="00251EB8">
        <w:rPr>
          <w:b/>
          <w:bCs/>
          <w:color w:val="586E75"/>
        </w:rPr>
        <w:t>def</w:t>
      </w:r>
      <w:r w:rsidRPr="00251EB8">
        <w:rPr>
          <w:color w:val="657B83"/>
        </w:rPr>
        <w:t xml:space="preserve"> </w:t>
      </w:r>
      <w:r w:rsidRPr="00251EB8">
        <w:rPr>
          <w:color w:val="268BD2"/>
        </w:rPr>
        <w:t>step_2_search_embedding_hyde</w:t>
      </w:r>
      <w:r w:rsidRPr="00251EB8">
        <w:rPr>
          <w:color w:val="657B83"/>
        </w:rPr>
        <w:t>(</w:t>
      </w:r>
    </w:p>
    <w:p w14:paraId="55CC2C5B" w14:textId="77777777" w:rsidR="00251EB8" w:rsidRPr="00251EB8" w:rsidRDefault="00251EB8" w:rsidP="00251EB8">
      <w:pPr>
        <w:pStyle w:val="afff0"/>
        <w:rPr>
          <w:color w:val="657B83"/>
        </w:rPr>
      </w:pPr>
      <w:r w:rsidRPr="00251EB8">
        <w:rPr>
          <w:color w:val="657B83"/>
        </w:rPr>
        <w:t xml:space="preserve">    rewritten_query: </w:t>
      </w:r>
      <w:r w:rsidRPr="00251EB8">
        <w:rPr>
          <w:color w:val="859900"/>
        </w:rPr>
        <w:t>str</w:t>
      </w:r>
      <w:r w:rsidRPr="00251EB8">
        <w:rPr>
          <w:color w:val="657B83"/>
        </w:rPr>
        <w:t>,</w:t>
      </w:r>
    </w:p>
    <w:p w14:paraId="14CE851D" w14:textId="77777777" w:rsidR="00251EB8" w:rsidRPr="00251EB8" w:rsidRDefault="00251EB8" w:rsidP="00251EB8">
      <w:pPr>
        <w:pStyle w:val="afff0"/>
        <w:rPr>
          <w:color w:val="657B83"/>
        </w:rPr>
      </w:pPr>
      <w:r w:rsidRPr="00251EB8">
        <w:rPr>
          <w:color w:val="657B83"/>
        </w:rPr>
        <w:t xml:space="preserve">    hyde_doc: </w:t>
      </w:r>
      <w:r w:rsidRPr="00251EB8">
        <w:rPr>
          <w:color w:val="859900"/>
        </w:rPr>
        <w:t>str</w:t>
      </w:r>
      <w:r w:rsidRPr="00251EB8">
        <w:rPr>
          <w:color w:val="657B83"/>
        </w:rPr>
        <w:t>,</w:t>
      </w:r>
    </w:p>
    <w:p w14:paraId="51D56C25" w14:textId="77777777" w:rsidR="00251EB8" w:rsidRPr="00251EB8" w:rsidRDefault="00251EB8" w:rsidP="00251EB8">
      <w:pPr>
        <w:pStyle w:val="afff0"/>
        <w:rPr>
          <w:color w:val="657B83"/>
        </w:rPr>
      </w:pPr>
      <w:r w:rsidRPr="00251EB8">
        <w:rPr>
          <w:color w:val="657B83"/>
        </w:rPr>
        <w:t>    item_names</w:t>
      </w:r>
      <w:r w:rsidRPr="00251EB8">
        <w:rPr>
          <w:color w:val="859900"/>
        </w:rPr>
        <w:t>=</w:t>
      </w:r>
      <w:r w:rsidRPr="00251EB8">
        <w:rPr>
          <w:color w:val="B58900"/>
        </w:rPr>
        <w:t>None</w:t>
      </w:r>
      <w:r w:rsidRPr="00251EB8">
        <w:rPr>
          <w:color w:val="657B83"/>
        </w:rPr>
        <w:t>,</w:t>
      </w:r>
    </w:p>
    <w:p w14:paraId="03A2B3A4" w14:textId="77777777" w:rsidR="00251EB8" w:rsidRPr="00251EB8" w:rsidRDefault="00251EB8" w:rsidP="00251EB8">
      <w:pPr>
        <w:pStyle w:val="afff0"/>
        <w:rPr>
          <w:color w:val="657B83"/>
        </w:rPr>
      </w:pPr>
      <w:r w:rsidRPr="00251EB8">
        <w:rPr>
          <w:color w:val="657B83"/>
        </w:rPr>
        <w:t xml:space="preserve">    req_limit: </w:t>
      </w:r>
      <w:r w:rsidRPr="00251EB8">
        <w:rPr>
          <w:color w:val="859900"/>
        </w:rPr>
        <w:t>int</w:t>
      </w:r>
      <w:r w:rsidRPr="00251EB8">
        <w:rPr>
          <w:color w:val="657B83"/>
        </w:rPr>
        <w:t xml:space="preserve"> </w:t>
      </w:r>
      <w:r w:rsidRPr="00251EB8">
        <w:rPr>
          <w:color w:val="859900"/>
        </w:rPr>
        <w:t>=</w:t>
      </w:r>
      <w:r w:rsidRPr="00251EB8">
        <w:rPr>
          <w:color w:val="657B83"/>
        </w:rPr>
        <w:t xml:space="preserve"> </w:t>
      </w:r>
      <w:r w:rsidRPr="00251EB8">
        <w:rPr>
          <w:color w:val="D33682"/>
        </w:rPr>
        <w:t>10</w:t>
      </w:r>
      <w:r w:rsidRPr="00251EB8">
        <w:rPr>
          <w:color w:val="657B83"/>
        </w:rPr>
        <w:t>,</w:t>
      </w:r>
    </w:p>
    <w:p w14:paraId="13D25925" w14:textId="77777777" w:rsidR="00251EB8" w:rsidRPr="00251EB8" w:rsidRDefault="00251EB8" w:rsidP="00251EB8">
      <w:pPr>
        <w:pStyle w:val="afff0"/>
        <w:rPr>
          <w:color w:val="657B83"/>
        </w:rPr>
      </w:pPr>
      <w:r w:rsidRPr="00251EB8">
        <w:rPr>
          <w:color w:val="657B83"/>
        </w:rPr>
        <w:t xml:space="preserve">    top_k: </w:t>
      </w:r>
      <w:r w:rsidRPr="00251EB8">
        <w:rPr>
          <w:color w:val="859900"/>
        </w:rPr>
        <w:t>int</w:t>
      </w:r>
      <w:r w:rsidRPr="00251EB8">
        <w:rPr>
          <w:color w:val="657B83"/>
        </w:rPr>
        <w:t xml:space="preserve"> </w:t>
      </w:r>
      <w:r w:rsidRPr="00251EB8">
        <w:rPr>
          <w:color w:val="859900"/>
        </w:rPr>
        <w:t>=</w:t>
      </w:r>
      <w:r w:rsidRPr="00251EB8">
        <w:rPr>
          <w:color w:val="657B83"/>
        </w:rPr>
        <w:t xml:space="preserve"> </w:t>
      </w:r>
      <w:r w:rsidRPr="00251EB8">
        <w:rPr>
          <w:color w:val="D33682"/>
        </w:rPr>
        <w:t>5</w:t>
      </w:r>
      <w:r w:rsidRPr="00251EB8">
        <w:rPr>
          <w:color w:val="657B83"/>
        </w:rPr>
        <w:t>,</w:t>
      </w:r>
    </w:p>
    <w:p w14:paraId="07B2AD9F" w14:textId="77777777" w:rsidR="00251EB8" w:rsidRPr="00251EB8" w:rsidRDefault="00251EB8" w:rsidP="00251EB8">
      <w:pPr>
        <w:pStyle w:val="afff0"/>
        <w:rPr>
          <w:color w:val="657B83"/>
        </w:rPr>
      </w:pPr>
      <w:r w:rsidRPr="00251EB8">
        <w:rPr>
          <w:color w:val="657B83"/>
        </w:rPr>
        <w:t>    ranker_weights</w:t>
      </w:r>
      <w:r w:rsidRPr="00251EB8">
        <w:rPr>
          <w:color w:val="859900"/>
        </w:rPr>
        <w:t>=</w:t>
      </w:r>
      <w:r w:rsidRPr="00251EB8">
        <w:rPr>
          <w:color w:val="657B83"/>
        </w:rPr>
        <w:t>(</w:t>
      </w:r>
      <w:r w:rsidRPr="00251EB8">
        <w:rPr>
          <w:color w:val="D33682"/>
        </w:rPr>
        <w:t>0.5</w:t>
      </w:r>
      <w:r w:rsidRPr="00251EB8">
        <w:rPr>
          <w:color w:val="657B83"/>
        </w:rPr>
        <w:t xml:space="preserve">, </w:t>
      </w:r>
      <w:r w:rsidRPr="00251EB8">
        <w:rPr>
          <w:color w:val="D33682"/>
        </w:rPr>
        <w:t>0.5</w:t>
      </w:r>
      <w:r w:rsidRPr="00251EB8">
        <w:rPr>
          <w:color w:val="657B83"/>
        </w:rPr>
        <w:t>),</w:t>
      </w:r>
    </w:p>
    <w:p w14:paraId="6CBB63AF" w14:textId="77777777" w:rsidR="00251EB8" w:rsidRPr="00251EB8" w:rsidRDefault="00251EB8" w:rsidP="00251EB8">
      <w:pPr>
        <w:pStyle w:val="afff0"/>
        <w:rPr>
          <w:color w:val="657B83"/>
        </w:rPr>
      </w:pPr>
      <w:r w:rsidRPr="00251EB8">
        <w:rPr>
          <w:color w:val="657B83"/>
        </w:rPr>
        <w:t xml:space="preserve">    norm_score: </w:t>
      </w:r>
      <w:r w:rsidRPr="00251EB8">
        <w:rPr>
          <w:color w:val="859900"/>
        </w:rPr>
        <w:t>bool</w:t>
      </w:r>
      <w:r w:rsidRPr="00251EB8">
        <w:rPr>
          <w:color w:val="657B83"/>
        </w:rPr>
        <w:t xml:space="preserve"> </w:t>
      </w:r>
      <w:r w:rsidRPr="00251EB8">
        <w:rPr>
          <w:color w:val="859900"/>
        </w:rPr>
        <w:t>=</w:t>
      </w:r>
      <w:r w:rsidRPr="00251EB8">
        <w:rPr>
          <w:color w:val="657B83"/>
        </w:rPr>
        <w:t xml:space="preserve"> </w:t>
      </w:r>
      <w:r w:rsidRPr="00251EB8">
        <w:rPr>
          <w:color w:val="B58900"/>
        </w:rPr>
        <w:t>False</w:t>
      </w:r>
      <w:r w:rsidRPr="00251EB8">
        <w:rPr>
          <w:color w:val="657B83"/>
        </w:rPr>
        <w:t>,</w:t>
      </w:r>
    </w:p>
    <w:p w14:paraId="6BEC0FE1" w14:textId="77777777" w:rsidR="00251EB8" w:rsidRPr="00251EB8" w:rsidRDefault="00251EB8" w:rsidP="00251EB8">
      <w:pPr>
        <w:pStyle w:val="afff0"/>
        <w:rPr>
          <w:color w:val="657B83"/>
        </w:rPr>
      </w:pPr>
      <w:r w:rsidRPr="00251EB8">
        <w:rPr>
          <w:color w:val="657B83"/>
        </w:rPr>
        <w:t>    output_fields</w:t>
      </w:r>
      <w:r w:rsidRPr="00251EB8">
        <w:rPr>
          <w:color w:val="859900"/>
        </w:rPr>
        <w:t>=</w:t>
      </w:r>
      <w:r w:rsidRPr="00251EB8">
        <w:rPr>
          <w:color w:val="657B83"/>
        </w:rPr>
        <w:t>(</w:t>
      </w:r>
      <w:r w:rsidRPr="00251EB8">
        <w:rPr>
          <w:color w:val="2AA198"/>
        </w:rPr>
        <w:t>"chunk_id"</w:t>
      </w:r>
      <w:r w:rsidRPr="00251EB8">
        <w:rPr>
          <w:color w:val="657B83"/>
        </w:rPr>
        <w:t>,</w:t>
      </w:r>
      <w:r w:rsidRPr="00251EB8">
        <w:rPr>
          <w:color w:val="2AA198"/>
        </w:rPr>
        <w:t>"content"</w:t>
      </w:r>
      <w:r w:rsidRPr="00251EB8">
        <w:rPr>
          <w:color w:val="657B83"/>
        </w:rPr>
        <w:t xml:space="preserve">, </w:t>
      </w:r>
      <w:r w:rsidRPr="00251EB8">
        <w:rPr>
          <w:color w:val="2AA198"/>
        </w:rPr>
        <w:t>"item_name"</w:t>
      </w:r>
      <w:r w:rsidRPr="00251EB8">
        <w:rPr>
          <w:color w:val="657B83"/>
        </w:rPr>
        <w:t>),</w:t>
      </w:r>
    </w:p>
    <w:p w14:paraId="5A2A2CBD" w14:textId="77777777" w:rsidR="00251EB8" w:rsidRPr="00251EB8" w:rsidRDefault="00251EB8" w:rsidP="00251EB8">
      <w:pPr>
        <w:pStyle w:val="afff0"/>
        <w:rPr>
          <w:color w:val="657B83"/>
        </w:rPr>
      </w:pPr>
      <w:r w:rsidRPr="00251EB8">
        <w:rPr>
          <w:color w:val="657B83"/>
        </w:rPr>
        <w:t>):</w:t>
      </w:r>
    </w:p>
    <w:p w14:paraId="1F032E32" w14:textId="77777777" w:rsidR="00251EB8" w:rsidRPr="00251EB8" w:rsidRDefault="00251EB8" w:rsidP="00251EB8">
      <w:pPr>
        <w:pStyle w:val="afff0"/>
        <w:rPr>
          <w:color w:val="657B83"/>
        </w:rPr>
      </w:pPr>
      <w:r w:rsidRPr="00251EB8">
        <w:rPr>
          <w:color w:val="657B83"/>
        </w:rPr>
        <w:t xml:space="preserve">    </w:t>
      </w:r>
      <w:r w:rsidRPr="00251EB8">
        <w:rPr>
          <w:color w:val="2AA198"/>
        </w:rPr>
        <w:t>"""</w:t>
      </w:r>
    </w:p>
    <w:p w14:paraId="580FFE58" w14:textId="77777777" w:rsidR="00251EB8" w:rsidRPr="00251EB8" w:rsidRDefault="00251EB8" w:rsidP="00251EB8">
      <w:pPr>
        <w:pStyle w:val="afff0"/>
        <w:rPr>
          <w:color w:val="657B83"/>
        </w:rPr>
      </w:pPr>
      <w:r w:rsidRPr="00251EB8">
        <w:rPr>
          <w:color w:val="2AA198"/>
        </w:rPr>
        <w:t xml:space="preserve">    </w:t>
      </w:r>
      <w:r w:rsidRPr="00251EB8">
        <w:rPr>
          <w:color w:val="2AA198"/>
        </w:rPr>
        <w:t>阶段</w:t>
      </w:r>
      <w:r w:rsidRPr="00251EB8">
        <w:rPr>
          <w:color w:val="2AA198"/>
        </w:rPr>
        <w:t>2</w:t>
      </w:r>
      <w:r w:rsidRPr="00251EB8">
        <w:rPr>
          <w:color w:val="2AA198"/>
        </w:rPr>
        <w:t>：利用</w:t>
      </w:r>
      <w:r w:rsidRPr="00251EB8">
        <w:rPr>
          <w:color w:val="2AA198"/>
        </w:rPr>
        <w:t>“</w:t>
      </w:r>
      <w:r w:rsidRPr="00251EB8">
        <w:rPr>
          <w:color w:val="2AA198"/>
        </w:rPr>
        <w:t>重写问题</w:t>
      </w:r>
      <w:r w:rsidRPr="00251EB8">
        <w:rPr>
          <w:color w:val="2AA198"/>
        </w:rPr>
        <w:t xml:space="preserve"> + </w:t>
      </w:r>
      <w:r w:rsidRPr="00251EB8">
        <w:rPr>
          <w:color w:val="2AA198"/>
        </w:rPr>
        <w:t>假设性文档</w:t>
      </w:r>
      <w:r w:rsidRPr="00251EB8">
        <w:rPr>
          <w:color w:val="2AA198"/>
        </w:rPr>
        <w:t>”</w:t>
      </w:r>
      <w:r w:rsidRPr="00251EB8">
        <w:rPr>
          <w:color w:val="2AA198"/>
        </w:rPr>
        <w:t>生成</w:t>
      </w:r>
      <w:r w:rsidRPr="00251EB8">
        <w:rPr>
          <w:color w:val="2AA198"/>
        </w:rPr>
        <w:t xml:space="preserve"> embedding</w:t>
      </w:r>
      <w:r w:rsidRPr="00251EB8">
        <w:rPr>
          <w:color w:val="2AA198"/>
        </w:rPr>
        <w:t>，并到向量库检索切片。</w:t>
      </w:r>
    </w:p>
    <w:p w14:paraId="789D4910" w14:textId="77777777" w:rsidR="00251EB8" w:rsidRPr="00251EB8" w:rsidRDefault="00251EB8" w:rsidP="00251EB8">
      <w:pPr>
        <w:pStyle w:val="afff0"/>
        <w:rPr>
          <w:color w:val="657B83"/>
        </w:rPr>
      </w:pPr>
      <w:r w:rsidRPr="00251EB8">
        <w:rPr>
          <w:color w:val="2AA198"/>
        </w:rPr>
        <w:t>    """</w:t>
      </w:r>
    </w:p>
    <w:p w14:paraId="4508D583" w14:textId="77777777" w:rsidR="00251EB8" w:rsidRPr="00251EB8" w:rsidRDefault="00251EB8" w:rsidP="00251EB8">
      <w:pPr>
        <w:pStyle w:val="afff0"/>
        <w:rPr>
          <w:color w:val="657B83"/>
        </w:rPr>
      </w:pPr>
      <w:r w:rsidRPr="00251EB8">
        <w:rPr>
          <w:color w:val="657B83"/>
        </w:rPr>
        <w:t xml:space="preserve">    </w:t>
      </w:r>
      <w:r w:rsidRPr="00251EB8">
        <w:rPr>
          <w:color w:val="859900"/>
        </w:rPr>
        <w:t>if</w:t>
      </w:r>
      <w:r w:rsidRPr="00251EB8">
        <w:rPr>
          <w:color w:val="657B83"/>
        </w:rPr>
        <w:t xml:space="preserve"> </w:t>
      </w:r>
      <w:r w:rsidRPr="00251EB8">
        <w:rPr>
          <w:color w:val="859900"/>
        </w:rPr>
        <w:t>not</w:t>
      </w:r>
      <w:r w:rsidRPr="00251EB8">
        <w:rPr>
          <w:color w:val="657B83"/>
        </w:rPr>
        <w:t xml:space="preserve"> rewritten_query:</w:t>
      </w:r>
    </w:p>
    <w:p w14:paraId="7EF3CF3D" w14:textId="77777777" w:rsidR="00251EB8" w:rsidRPr="00251EB8" w:rsidRDefault="00251EB8" w:rsidP="00251EB8">
      <w:pPr>
        <w:pStyle w:val="afff0"/>
        <w:rPr>
          <w:color w:val="657B83"/>
        </w:rPr>
      </w:pPr>
      <w:r w:rsidRPr="00251EB8">
        <w:rPr>
          <w:color w:val="657B83"/>
        </w:rPr>
        <w:t xml:space="preserve">        </w:t>
      </w:r>
      <w:r w:rsidRPr="00251EB8">
        <w:rPr>
          <w:color w:val="859900"/>
        </w:rPr>
        <w:t>raise</w:t>
      </w:r>
      <w:r w:rsidRPr="00251EB8">
        <w:rPr>
          <w:color w:val="657B83"/>
        </w:rPr>
        <w:t xml:space="preserve"> </w:t>
      </w:r>
      <w:r w:rsidRPr="00251EB8">
        <w:rPr>
          <w:color w:val="859900"/>
        </w:rPr>
        <w:t>ValueError</w:t>
      </w:r>
      <w:r w:rsidRPr="00251EB8">
        <w:rPr>
          <w:color w:val="657B83"/>
        </w:rPr>
        <w:t>(</w:t>
      </w:r>
      <w:r w:rsidRPr="00251EB8">
        <w:rPr>
          <w:color w:val="2AA198"/>
        </w:rPr>
        <w:t xml:space="preserve">"rewritten_query </w:t>
      </w:r>
      <w:r w:rsidRPr="00251EB8">
        <w:rPr>
          <w:color w:val="2AA198"/>
        </w:rPr>
        <w:t>不能为空</w:t>
      </w:r>
      <w:r w:rsidRPr="00251EB8">
        <w:rPr>
          <w:color w:val="2AA198"/>
        </w:rPr>
        <w:t>"</w:t>
      </w:r>
      <w:r w:rsidRPr="00251EB8">
        <w:rPr>
          <w:color w:val="657B83"/>
        </w:rPr>
        <w:t>)</w:t>
      </w:r>
    </w:p>
    <w:p w14:paraId="6A625064" w14:textId="77777777" w:rsidR="00251EB8" w:rsidRPr="00251EB8" w:rsidRDefault="00251EB8" w:rsidP="00251EB8">
      <w:pPr>
        <w:pStyle w:val="afff0"/>
        <w:rPr>
          <w:color w:val="657B83"/>
        </w:rPr>
      </w:pPr>
      <w:r w:rsidRPr="00251EB8">
        <w:rPr>
          <w:color w:val="657B83"/>
        </w:rPr>
        <w:t xml:space="preserve">    </w:t>
      </w:r>
      <w:r w:rsidRPr="00251EB8">
        <w:rPr>
          <w:color w:val="859900"/>
        </w:rPr>
        <w:t>if</w:t>
      </w:r>
      <w:r w:rsidRPr="00251EB8">
        <w:rPr>
          <w:color w:val="657B83"/>
        </w:rPr>
        <w:t xml:space="preserve"> </w:t>
      </w:r>
      <w:r w:rsidRPr="00251EB8">
        <w:rPr>
          <w:color w:val="859900"/>
        </w:rPr>
        <w:t>not</w:t>
      </w:r>
      <w:r w:rsidRPr="00251EB8">
        <w:rPr>
          <w:color w:val="657B83"/>
        </w:rPr>
        <w:t xml:space="preserve"> hyde_doc:</w:t>
      </w:r>
    </w:p>
    <w:p w14:paraId="58B308A2" w14:textId="77777777" w:rsidR="00251EB8" w:rsidRPr="00251EB8" w:rsidRDefault="00251EB8" w:rsidP="00251EB8">
      <w:pPr>
        <w:pStyle w:val="afff0"/>
        <w:rPr>
          <w:color w:val="657B83"/>
        </w:rPr>
      </w:pPr>
      <w:r w:rsidRPr="00251EB8">
        <w:rPr>
          <w:color w:val="657B83"/>
        </w:rPr>
        <w:t xml:space="preserve">        </w:t>
      </w:r>
      <w:r w:rsidRPr="00251EB8">
        <w:rPr>
          <w:color w:val="859900"/>
        </w:rPr>
        <w:t>raise</w:t>
      </w:r>
      <w:r w:rsidRPr="00251EB8">
        <w:rPr>
          <w:color w:val="657B83"/>
        </w:rPr>
        <w:t xml:space="preserve"> </w:t>
      </w:r>
      <w:r w:rsidRPr="00251EB8">
        <w:rPr>
          <w:color w:val="859900"/>
        </w:rPr>
        <w:t>ValueError</w:t>
      </w:r>
      <w:r w:rsidRPr="00251EB8">
        <w:rPr>
          <w:color w:val="657B83"/>
        </w:rPr>
        <w:t>(</w:t>
      </w:r>
      <w:r w:rsidRPr="00251EB8">
        <w:rPr>
          <w:color w:val="2AA198"/>
        </w:rPr>
        <w:t xml:space="preserve">"hypothetical_doc </w:t>
      </w:r>
      <w:r w:rsidRPr="00251EB8">
        <w:rPr>
          <w:color w:val="2AA198"/>
        </w:rPr>
        <w:t>不能为空</w:t>
      </w:r>
      <w:r w:rsidRPr="00251EB8">
        <w:rPr>
          <w:color w:val="2AA198"/>
        </w:rPr>
        <w:t>"</w:t>
      </w:r>
      <w:r w:rsidRPr="00251EB8">
        <w:rPr>
          <w:color w:val="657B83"/>
        </w:rPr>
        <w:t>)</w:t>
      </w:r>
    </w:p>
    <w:p w14:paraId="675F15CD" w14:textId="77777777" w:rsidR="00251EB8" w:rsidRPr="00251EB8" w:rsidRDefault="00251EB8" w:rsidP="00251EB8">
      <w:pPr>
        <w:pStyle w:val="afff0"/>
        <w:rPr>
          <w:color w:val="657B83"/>
        </w:rPr>
      </w:pPr>
    </w:p>
    <w:p w14:paraId="45D44957" w14:textId="77777777" w:rsidR="00251EB8" w:rsidRPr="00251EB8" w:rsidRDefault="00251EB8" w:rsidP="00251EB8">
      <w:pPr>
        <w:pStyle w:val="afff0"/>
        <w:rPr>
          <w:color w:val="657B83"/>
        </w:rPr>
      </w:pPr>
      <w:r w:rsidRPr="00251EB8">
        <w:rPr>
          <w:color w:val="657B83"/>
        </w:rPr>
        <w:t xml:space="preserve">    </w:t>
      </w:r>
      <w:r w:rsidRPr="00251EB8">
        <w:rPr>
          <w:color w:val="268BD2"/>
        </w:rPr>
        <w:t>combined_text</w:t>
      </w:r>
      <w:r w:rsidRPr="00251EB8">
        <w:rPr>
          <w:color w:val="657B83"/>
        </w:rPr>
        <w:t xml:space="preserve"> </w:t>
      </w:r>
      <w:r w:rsidRPr="00251EB8">
        <w:rPr>
          <w:color w:val="859900"/>
        </w:rPr>
        <w:t>=</w:t>
      </w:r>
      <w:r w:rsidRPr="00251EB8">
        <w:rPr>
          <w:color w:val="657B83"/>
        </w:rPr>
        <w:t xml:space="preserve"> rewritten_query </w:t>
      </w:r>
      <w:r w:rsidRPr="00251EB8">
        <w:rPr>
          <w:color w:val="859900"/>
        </w:rPr>
        <w:t>+</w:t>
      </w:r>
      <w:r w:rsidRPr="00251EB8">
        <w:rPr>
          <w:color w:val="657B83"/>
        </w:rPr>
        <w:t xml:space="preserve"> </w:t>
      </w:r>
      <w:r w:rsidRPr="00251EB8">
        <w:rPr>
          <w:color w:val="2AA198"/>
        </w:rPr>
        <w:t>" "</w:t>
      </w:r>
      <w:r w:rsidRPr="00251EB8">
        <w:rPr>
          <w:color w:val="657B83"/>
        </w:rPr>
        <w:t xml:space="preserve"> </w:t>
      </w:r>
      <w:r w:rsidRPr="00251EB8">
        <w:rPr>
          <w:color w:val="859900"/>
        </w:rPr>
        <w:t>+</w:t>
      </w:r>
      <w:r w:rsidRPr="00251EB8">
        <w:rPr>
          <w:color w:val="657B83"/>
        </w:rPr>
        <w:t xml:space="preserve"> hyde_doc</w:t>
      </w:r>
    </w:p>
    <w:p w14:paraId="7C0E6FB6" w14:textId="77777777" w:rsidR="00251EB8" w:rsidRPr="00251EB8" w:rsidRDefault="00251EB8" w:rsidP="00251EB8">
      <w:pPr>
        <w:pStyle w:val="afff0"/>
        <w:rPr>
          <w:color w:val="657B83"/>
        </w:rPr>
      </w:pPr>
      <w:r w:rsidRPr="00251EB8">
        <w:rPr>
          <w:color w:val="657B83"/>
        </w:rPr>
        <w:t xml:space="preserve">    </w:t>
      </w:r>
      <w:r w:rsidRPr="00251EB8">
        <w:rPr>
          <w:color w:val="268BD2"/>
        </w:rPr>
        <w:t>embeddings</w:t>
      </w:r>
      <w:r w:rsidRPr="00251EB8">
        <w:rPr>
          <w:color w:val="657B83"/>
        </w:rPr>
        <w:t xml:space="preserve"> </w:t>
      </w:r>
      <w:r w:rsidRPr="00251EB8">
        <w:rPr>
          <w:color w:val="859900"/>
        </w:rPr>
        <w:t>=</w:t>
      </w:r>
      <w:r w:rsidRPr="00251EB8">
        <w:rPr>
          <w:color w:val="657B83"/>
        </w:rPr>
        <w:t xml:space="preserve"> </w:t>
      </w:r>
      <w:r w:rsidRPr="00251EB8">
        <w:rPr>
          <w:color w:val="268BD2"/>
        </w:rPr>
        <w:t>generate_embeddings</w:t>
      </w:r>
      <w:r w:rsidRPr="00251EB8">
        <w:rPr>
          <w:color w:val="657B83"/>
        </w:rPr>
        <w:t>(</w:t>
      </w:r>
    </w:p>
    <w:p w14:paraId="50E0828A" w14:textId="77777777" w:rsidR="00251EB8" w:rsidRPr="00251EB8" w:rsidRDefault="00251EB8" w:rsidP="00251EB8">
      <w:pPr>
        <w:pStyle w:val="afff0"/>
        <w:rPr>
          <w:color w:val="657B83"/>
        </w:rPr>
      </w:pPr>
      <w:r w:rsidRPr="00251EB8">
        <w:rPr>
          <w:color w:val="657B83"/>
        </w:rPr>
        <w:t>        [</w:t>
      </w:r>
      <w:r w:rsidRPr="00251EB8">
        <w:rPr>
          <w:color w:val="268BD2"/>
        </w:rPr>
        <w:t>combined_text</w:t>
      </w:r>
      <w:r w:rsidRPr="00251EB8">
        <w:rPr>
          <w:color w:val="657B83"/>
        </w:rPr>
        <w:t>]</w:t>
      </w:r>
    </w:p>
    <w:p w14:paraId="4FFCD7DA" w14:textId="77777777" w:rsidR="00251EB8" w:rsidRPr="00251EB8" w:rsidRDefault="00251EB8" w:rsidP="00251EB8">
      <w:pPr>
        <w:pStyle w:val="afff0"/>
        <w:rPr>
          <w:color w:val="657B83"/>
        </w:rPr>
      </w:pPr>
      <w:r w:rsidRPr="00251EB8">
        <w:rPr>
          <w:color w:val="657B83"/>
        </w:rPr>
        <w:t>    )</w:t>
      </w:r>
    </w:p>
    <w:p w14:paraId="31F1995E" w14:textId="77777777" w:rsidR="00251EB8" w:rsidRPr="00251EB8" w:rsidRDefault="00251EB8" w:rsidP="00251EB8">
      <w:pPr>
        <w:pStyle w:val="afff0"/>
        <w:rPr>
          <w:color w:val="657B83"/>
        </w:rPr>
      </w:pPr>
    </w:p>
    <w:p w14:paraId="1C957674" w14:textId="77777777" w:rsidR="00251EB8" w:rsidRPr="00251EB8" w:rsidRDefault="00251EB8" w:rsidP="00251EB8">
      <w:pPr>
        <w:pStyle w:val="afff0"/>
        <w:rPr>
          <w:color w:val="657B83"/>
        </w:rPr>
      </w:pPr>
      <w:r w:rsidRPr="00251EB8">
        <w:rPr>
          <w:color w:val="657B83"/>
        </w:rPr>
        <w:t xml:space="preserve">    </w:t>
      </w:r>
      <w:r w:rsidRPr="00251EB8">
        <w:rPr>
          <w:color w:val="268BD2"/>
        </w:rPr>
        <w:t>collection_name</w:t>
      </w:r>
      <w:r w:rsidRPr="00251EB8">
        <w:rPr>
          <w:color w:val="657B83"/>
        </w:rPr>
        <w:t xml:space="preserve"> </w:t>
      </w:r>
      <w:r w:rsidRPr="00251EB8">
        <w:rPr>
          <w:color w:val="859900"/>
        </w:rPr>
        <w:t>=</w:t>
      </w:r>
      <w:r w:rsidRPr="00251EB8">
        <w:rPr>
          <w:color w:val="657B83"/>
        </w:rPr>
        <w:t xml:space="preserve"> </w:t>
      </w:r>
      <w:r w:rsidRPr="00251EB8">
        <w:rPr>
          <w:color w:val="CB4B16"/>
        </w:rPr>
        <w:t>os</w:t>
      </w:r>
      <w:r w:rsidRPr="00251EB8">
        <w:rPr>
          <w:color w:val="657B83"/>
        </w:rPr>
        <w:t>.</w:t>
      </w:r>
      <w:r w:rsidRPr="00251EB8">
        <w:rPr>
          <w:color w:val="268BD2"/>
        </w:rPr>
        <w:t>environ</w:t>
      </w:r>
      <w:r w:rsidRPr="00251EB8">
        <w:rPr>
          <w:color w:val="657B83"/>
        </w:rPr>
        <w:t>.</w:t>
      </w:r>
      <w:r w:rsidRPr="00251EB8">
        <w:rPr>
          <w:color w:val="268BD2"/>
        </w:rPr>
        <w:t>get</w:t>
      </w:r>
      <w:r w:rsidRPr="00251EB8">
        <w:rPr>
          <w:color w:val="657B83"/>
        </w:rPr>
        <w:t>(</w:t>
      </w:r>
      <w:r w:rsidRPr="00251EB8">
        <w:rPr>
          <w:color w:val="2AA198"/>
        </w:rPr>
        <w:t>"CHUNKS_COLLECTION"</w:t>
      </w:r>
      <w:r w:rsidRPr="00251EB8">
        <w:rPr>
          <w:color w:val="657B83"/>
        </w:rPr>
        <w:t>)</w:t>
      </w:r>
    </w:p>
    <w:p w14:paraId="2CEE08AC" w14:textId="77777777" w:rsidR="00251EB8" w:rsidRPr="00251EB8" w:rsidRDefault="00251EB8" w:rsidP="00251EB8">
      <w:pPr>
        <w:pStyle w:val="afff0"/>
        <w:rPr>
          <w:color w:val="657B83"/>
        </w:rPr>
      </w:pPr>
      <w:r w:rsidRPr="00251EB8">
        <w:rPr>
          <w:color w:val="657B83"/>
        </w:rPr>
        <w:t xml:space="preserve">    </w:t>
      </w:r>
      <w:r w:rsidRPr="00251EB8">
        <w:rPr>
          <w:color w:val="268BD2"/>
        </w:rPr>
        <w:t>print</w:t>
      </w:r>
      <w:r w:rsidRPr="00251EB8">
        <w:rPr>
          <w:color w:val="657B83"/>
        </w:rPr>
        <w:t>(</w:t>
      </w:r>
      <w:r w:rsidRPr="00251EB8">
        <w:rPr>
          <w:b/>
          <w:bCs/>
          <w:color w:val="586E75"/>
        </w:rPr>
        <w:t>f</w:t>
      </w:r>
      <w:r w:rsidRPr="00251EB8">
        <w:rPr>
          <w:color w:val="2AA198"/>
        </w:rPr>
        <w:t>"</w:t>
      </w:r>
      <w:r w:rsidRPr="00251EB8">
        <w:rPr>
          <w:color w:val="2AA198"/>
        </w:rPr>
        <w:t>正在连接到</w:t>
      </w:r>
      <w:r w:rsidRPr="00251EB8">
        <w:rPr>
          <w:color w:val="2AA198"/>
        </w:rPr>
        <w:t xml:space="preserve"> Milvus </w:t>
      </w:r>
      <w:r w:rsidRPr="00251EB8">
        <w:rPr>
          <w:color w:val="2AA198"/>
        </w:rPr>
        <w:t>并准备集合</w:t>
      </w:r>
      <w:r w:rsidRPr="00251EB8">
        <w:rPr>
          <w:color w:val="2AA198"/>
        </w:rPr>
        <w:t xml:space="preserve"> '</w:t>
      </w:r>
      <w:r w:rsidRPr="00251EB8">
        <w:rPr>
          <w:color w:val="CB4B16"/>
        </w:rPr>
        <w:t>{</w:t>
      </w:r>
      <w:r w:rsidRPr="00251EB8">
        <w:rPr>
          <w:color w:val="268BD2"/>
        </w:rPr>
        <w:t>collection_name</w:t>
      </w:r>
      <w:r w:rsidRPr="00251EB8">
        <w:rPr>
          <w:color w:val="CB4B16"/>
        </w:rPr>
        <w:t>}</w:t>
      </w:r>
      <w:r w:rsidRPr="00251EB8">
        <w:rPr>
          <w:color w:val="2AA198"/>
        </w:rPr>
        <w:t>'..."</w:t>
      </w:r>
      <w:r w:rsidRPr="00251EB8">
        <w:rPr>
          <w:color w:val="657B83"/>
        </w:rPr>
        <w:t>)</w:t>
      </w:r>
    </w:p>
    <w:p w14:paraId="42CF81BB" w14:textId="77777777" w:rsidR="00251EB8" w:rsidRPr="00251EB8" w:rsidRDefault="00251EB8" w:rsidP="00251EB8">
      <w:pPr>
        <w:pStyle w:val="afff0"/>
        <w:rPr>
          <w:color w:val="657B83"/>
        </w:rPr>
      </w:pPr>
    </w:p>
    <w:p w14:paraId="2DB0B535" w14:textId="77777777" w:rsidR="00251EB8" w:rsidRPr="00251EB8" w:rsidRDefault="00251EB8" w:rsidP="00251EB8">
      <w:pPr>
        <w:pStyle w:val="afff0"/>
        <w:rPr>
          <w:color w:val="657B83"/>
        </w:rPr>
      </w:pPr>
      <w:r w:rsidRPr="00251EB8">
        <w:rPr>
          <w:color w:val="657B83"/>
        </w:rPr>
        <w:t xml:space="preserve">    </w:t>
      </w:r>
      <w:r w:rsidRPr="00251EB8">
        <w:rPr>
          <w:color w:val="268BD2"/>
        </w:rPr>
        <w:t>expr</w:t>
      </w:r>
      <w:r w:rsidRPr="00251EB8">
        <w:rPr>
          <w:color w:val="657B83"/>
        </w:rPr>
        <w:t xml:space="preserve"> </w:t>
      </w:r>
      <w:r w:rsidRPr="00251EB8">
        <w:rPr>
          <w:color w:val="859900"/>
        </w:rPr>
        <w:t>=</w:t>
      </w:r>
      <w:r w:rsidRPr="00251EB8">
        <w:rPr>
          <w:color w:val="657B83"/>
        </w:rPr>
        <w:t xml:space="preserve">  </w:t>
      </w:r>
      <w:r w:rsidRPr="00251EB8">
        <w:rPr>
          <w:color w:val="268BD2"/>
        </w:rPr>
        <w:t>_get_item_names_expr</w:t>
      </w:r>
      <w:r w:rsidRPr="00251EB8">
        <w:rPr>
          <w:color w:val="657B83"/>
        </w:rPr>
        <w:t>(item_names)</w:t>
      </w:r>
    </w:p>
    <w:p w14:paraId="6F2476A9" w14:textId="77777777" w:rsidR="00251EB8" w:rsidRPr="00251EB8" w:rsidRDefault="00251EB8" w:rsidP="00251EB8">
      <w:pPr>
        <w:pStyle w:val="afff0"/>
        <w:rPr>
          <w:color w:val="657B83"/>
        </w:rPr>
      </w:pPr>
      <w:r w:rsidRPr="00251EB8">
        <w:rPr>
          <w:color w:val="657B83"/>
        </w:rPr>
        <w:t xml:space="preserve">    </w:t>
      </w:r>
      <w:r w:rsidRPr="00251EB8">
        <w:rPr>
          <w:color w:val="268BD2"/>
        </w:rPr>
        <w:t>reqs</w:t>
      </w:r>
      <w:r w:rsidRPr="00251EB8">
        <w:rPr>
          <w:color w:val="657B83"/>
        </w:rPr>
        <w:t xml:space="preserve"> </w:t>
      </w:r>
      <w:r w:rsidRPr="00251EB8">
        <w:rPr>
          <w:color w:val="859900"/>
        </w:rPr>
        <w:t>=</w:t>
      </w:r>
      <w:r w:rsidRPr="00251EB8">
        <w:rPr>
          <w:color w:val="657B83"/>
        </w:rPr>
        <w:t xml:space="preserve"> </w:t>
      </w:r>
      <w:r w:rsidRPr="00251EB8">
        <w:rPr>
          <w:color w:val="268BD2"/>
        </w:rPr>
        <w:t>create_hybrid_search_requests</w:t>
      </w:r>
      <w:r w:rsidRPr="00251EB8">
        <w:rPr>
          <w:color w:val="657B83"/>
        </w:rPr>
        <w:t>(</w:t>
      </w:r>
    </w:p>
    <w:p w14:paraId="64E92B60" w14:textId="77777777" w:rsidR="00251EB8" w:rsidRPr="00251EB8" w:rsidRDefault="00251EB8" w:rsidP="00251EB8">
      <w:pPr>
        <w:pStyle w:val="afff0"/>
        <w:rPr>
          <w:color w:val="657B83"/>
        </w:rPr>
      </w:pPr>
      <w:r w:rsidRPr="00251EB8">
        <w:rPr>
          <w:color w:val="657B83"/>
        </w:rPr>
        <w:t>        dense_vector</w:t>
      </w:r>
      <w:r w:rsidRPr="00251EB8">
        <w:rPr>
          <w:color w:val="859900"/>
        </w:rPr>
        <w:t>=</w:t>
      </w:r>
      <w:r w:rsidRPr="00251EB8">
        <w:rPr>
          <w:color w:val="268BD2"/>
        </w:rPr>
        <w:t>embeddings</w:t>
      </w:r>
      <w:r w:rsidRPr="00251EB8">
        <w:rPr>
          <w:color w:val="657B83"/>
        </w:rPr>
        <w:t>.</w:t>
      </w:r>
      <w:r w:rsidRPr="00251EB8">
        <w:rPr>
          <w:color w:val="268BD2"/>
        </w:rPr>
        <w:t>get</w:t>
      </w:r>
      <w:r w:rsidRPr="00251EB8">
        <w:rPr>
          <w:color w:val="657B83"/>
        </w:rPr>
        <w:t>(</w:t>
      </w:r>
      <w:r w:rsidRPr="00251EB8">
        <w:rPr>
          <w:color w:val="2AA198"/>
        </w:rPr>
        <w:t>"dense"</w:t>
      </w:r>
      <w:r w:rsidRPr="00251EB8">
        <w:rPr>
          <w:color w:val="657B83"/>
        </w:rPr>
        <w:t>)[</w:t>
      </w:r>
      <w:r w:rsidRPr="00251EB8">
        <w:rPr>
          <w:color w:val="D33682"/>
        </w:rPr>
        <w:t>0</w:t>
      </w:r>
      <w:r w:rsidRPr="00251EB8">
        <w:rPr>
          <w:color w:val="657B83"/>
        </w:rPr>
        <w:t>],</w:t>
      </w:r>
    </w:p>
    <w:p w14:paraId="6031F6FC" w14:textId="77777777" w:rsidR="00251EB8" w:rsidRPr="00251EB8" w:rsidRDefault="00251EB8" w:rsidP="00251EB8">
      <w:pPr>
        <w:pStyle w:val="afff0"/>
        <w:rPr>
          <w:color w:val="657B83"/>
        </w:rPr>
      </w:pPr>
      <w:r w:rsidRPr="00251EB8">
        <w:rPr>
          <w:color w:val="657B83"/>
        </w:rPr>
        <w:t>        sparse_vector</w:t>
      </w:r>
      <w:r w:rsidRPr="00251EB8">
        <w:rPr>
          <w:color w:val="859900"/>
        </w:rPr>
        <w:t>=</w:t>
      </w:r>
      <w:r w:rsidRPr="00251EB8">
        <w:rPr>
          <w:color w:val="268BD2"/>
        </w:rPr>
        <w:t>embeddings</w:t>
      </w:r>
      <w:r w:rsidRPr="00251EB8">
        <w:rPr>
          <w:color w:val="657B83"/>
        </w:rPr>
        <w:t>.</w:t>
      </w:r>
      <w:r w:rsidRPr="00251EB8">
        <w:rPr>
          <w:color w:val="268BD2"/>
        </w:rPr>
        <w:t>get</w:t>
      </w:r>
      <w:r w:rsidRPr="00251EB8">
        <w:rPr>
          <w:color w:val="657B83"/>
        </w:rPr>
        <w:t>(</w:t>
      </w:r>
      <w:r w:rsidRPr="00251EB8">
        <w:rPr>
          <w:color w:val="2AA198"/>
        </w:rPr>
        <w:t>"sparse"</w:t>
      </w:r>
      <w:r w:rsidRPr="00251EB8">
        <w:rPr>
          <w:color w:val="657B83"/>
        </w:rPr>
        <w:t>)[</w:t>
      </w:r>
      <w:r w:rsidRPr="00251EB8">
        <w:rPr>
          <w:color w:val="D33682"/>
        </w:rPr>
        <w:t>0</w:t>
      </w:r>
      <w:r w:rsidRPr="00251EB8">
        <w:rPr>
          <w:color w:val="657B83"/>
        </w:rPr>
        <w:t>],</w:t>
      </w:r>
    </w:p>
    <w:p w14:paraId="77DD1E13" w14:textId="77777777" w:rsidR="00251EB8" w:rsidRPr="00251EB8" w:rsidRDefault="00251EB8" w:rsidP="00251EB8">
      <w:pPr>
        <w:pStyle w:val="afff0"/>
        <w:rPr>
          <w:color w:val="657B83"/>
        </w:rPr>
      </w:pPr>
      <w:r w:rsidRPr="00251EB8">
        <w:rPr>
          <w:color w:val="657B83"/>
        </w:rPr>
        <w:t>        expr</w:t>
      </w:r>
      <w:r w:rsidRPr="00251EB8">
        <w:rPr>
          <w:color w:val="859900"/>
        </w:rPr>
        <w:t>=</w:t>
      </w:r>
      <w:r w:rsidRPr="00251EB8">
        <w:rPr>
          <w:color w:val="268BD2"/>
        </w:rPr>
        <w:t>expr</w:t>
      </w:r>
      <w:r w:rsidRPr="00251EB8">
        <w:rPr>
          <w:color w:val="657B83"/>
        </w:rPr>
        <w:t>,</w:t>
      </w:r>
    </w:p>
    <w:p w14:paraId="78D7BAC1" w14:textId="77777777" w:rsidR="00251EB8" w:rsidRPr="00251EB8" w:rsidRDefault="00251EB8" w:rsidP="00251EB8">
      <w:pPr>
        <w:pStyle w:val="afff0"/>
        <w:rPr>
          <w:color w:val="657B83"/>
        </w:rPr>
      </w:pPr>
      <w:r w:rsidRPr="00251EB8">
        <w:rPr>
          <w:color w:val="657B83"/>
        </w:rPr>
        <w:t>        limit</w:t>
      </w:r>
      <w:r w:rsidRPr="00251EB8">
        <w:rPr>
          <w:color w:val="859900"/>
        </w:rPr>
        <w:t>=</w:t>
      </w:r>
      <w:r w:rsidRPr="00251EB8">
        <w:rPr>
          <w:color w:val="657B83"/>
        </w:rPr>
        <w:t>req_limit,</w:t>
      </w:r>
    </w:p>
    <w:p w14:paraId="0724880F" w14:textId="77777777" w:rsidR="00251EB8" w:rsidRPr="00251EB8" w:rsidRDefault="00251EB8" w:rsidP="00251EB8">
      <w:pPr>
        <w:pStyle w:val="afff0"/>
        <w:rPr>
          <w:color w:val="657B83"/>
        </w:rPr>
      </w:pPr>
      <w:r w:rsidRPr="00251EB8">
        <w:rPr>
          <w:color w:val="657B83"/>
        </w:rPr>
        <w:t>    )</w:t>
      </w:r>
    </w:p>
    <w:p w14:paraId="1F846A5D" w14:textId="77777777" w:rsidR="00251EB8" w:rsidRPr="00251EB8" w:rsidRDefault="00251EB8" w:rsidP="00251EB8">
      <w:pPr>
        <w:pStyle w:val="afff0"/>
        <w:rPr>
          <w:color w:val="657B83"/>
        </w:rPr>
      </w:pPr>
    </w:p>
    <w:p w14:paraId="35F12D21" w14:textId="77777777" w:rsidR="00251EB8" w:rsidRPr="00251EB8" w:rsidRDefault="00251EB8" w:rsidP="00251EB8">
      <w:pPr>
        <w:pStyle w:val="afff0"/>
        <w:rPr>
          <w:color w:val="657B83"/>
        </w:rPr>
      </w:pPr>
      <w:r w:rsidRPr="00251EB8">
        <w:rPr>
          <w:color w:val="657B83"/>
        </w:rPr>
        <w:t xml:space="preserve">    </w:t>
      </w:r>
      <w:r w:rsidRPr="00251EB8">
        <w:rPr>
          <w:color w:val="268BD2"/>
        </w:rPr>
        <w:t>res</w:t>
      </w:r>
      <w:r w:rsidRPr="00251EB8">
        <w:rPr>
          <w:color w:val="657B83"/>
        </w:rPr>
        <w:t xml:space="preserve"> </w:t>
      </w:r>
      <w:r w:rsidRPr="00251EB8">
        <w:rPr>
          <w:color w:val="859900"/>
        </w:rPr>
        <w:t>=</w:t>
      </w:r>
      <w:r w:rsidRPr="00251EB8">
        <w:rPr>
          <w:color w:val="657B83"/>
        </w:rPr>
        <w:t xml:space="preserve"> </w:t>
      </w:r>
      <w:r w:rsidRPr="00251EB8">
        <w:rPr>
          <w:color w:val="268BD2"/>
        </w:rPr>
        <w:t>hybrid_search</w:t>
      </w:r>
      <w:r w:rsidRPr="00251EB8">
        <w:rPr>
          <w:color w:val="657B83"/>
        </w:rPr>
        <w:t>(</w:t>
      </w:r>
    </w:p>
    <w:p w14:paraId="005D1F70" w14:textId="77777777" w:rsidR="00251EB8" w:rsidRPr="00251EB8" w:rsidRDefault="00251EB8" w:rsidP="00251EB8">
      <w:pPr>
        <w:pStyle w:val="afff0"/>
        <w:rPr>
          <w:color w:val="657B83"/>
        </w:rPr>
      </w:pPr>
      <w:r w:rsidRPr="00251EB8">
        <w:rPr>
          <w:color w:val="657B83"/>
        </w:rPr>
        <w:t>        collection_name</w:t>
      </w:r>
      <w:r w:rsidRPr="00251EB8">
        <w:rPr>
          <w:color w:val="859900"/>
        </w:rPr>
        <w:t>=</w:t>
      </w:r>
      <w:r w:rsidRPr="00251EB8">
        <w:rPr>
          <w:color w:val="268BD2"/>
        </w:rPr>
        <w:t>collection_name</w:t>
      </w:r>
      <w:r w:rsidRPr="00251EB8">
        <w:rPr>
          <w:color w:val="657B83"/>
        </w:rPr>
        <w:t>,</w:t>
      </w:r>
    </w:p>
    <w:p w14:paraId="0F8BB401" w14:textId="77777777" w:rsidR="00251EB8" w:rsidRPr="00251EB8" w:rsidRDefault="00251EB8" w:rsidP="00251EB8">
      <w:pPr>
        <w:pStyle w:val="afff0"/>
        <w:rPr>
          <w:color w:val="657B83"/>
        </w:rPr>
      </w:pPr>
      <w:r w:rsidRPr="00251EB8">
        <w:rPr>
          <w:color w:val="657B83"/>
        </w:rPr>
        <w:t>        reqs</w:t>
      </w:r>
      <w:r w:rsidRPr="00251EB8">
        <w:rPr>
          <w:color w:val="859900"/>
        </w:rPr>
        <w:t>=</w:t>
      </w:r>
      <w:r w:rsidRPr="00251EB8">
        <w:rPr>
          <w:color w:val="268BD2"/>
        </w:rPr>
        <w:t>reqs</w:t>
      </w:r>
      <w:r w:rsidRPr="00251EB8">
        <w:rPr>
          <w:color w:val="657B83"/>
        </w:rPr>
        <w:t>,</w:t>
      </w:r>
    </w:p>
    <w:p w14:paraId="7D853332" w14:textId="77777777" w:rsidR="00251EB8" w:rsidRPr="00251EB8" w:rsidRDefault="00251EB8" w:rsidP="00251EB8">
      <w:pPr>
        <w:pStyle w:val="afff0"/>
        <w:rPr>
          <w:color w:val="657B83"/>
        </w:rPr>
      </w:pPr>
      <w:r w:rsidRPr="00251EB8">
        <w:rPr>
          <w:color w:val="657B83"/>
        </w:rPr>
        <w:t>        ranker_weights</w:t>
      </w:r>
      <w:r w:rsidRPr="00251EB8">
        <w:rPr>
          <w:color w:val="859900"/>
        </w:rPr>
        <w:t>=</w:t>
      </w:r>
      <w:r w:rsidRPr="00251EB8">
        <w:rPr>
          <w:color w:val="657B83"/>
        </w:rPr>
        <w:t>ranker_weights,</w:t>
      </w:r>
    </w:p>
    <w:p w14:paraId="7A0A1382" w14:textId="77777777" w:rsidR="00251EB8" w:rsidRPr="00251EB8" w:rsidRDefault="00251EB8" w:rsidP="00251EB8">
      <w:pPr>
        <w:pStyle w:val="afff0"/>
        <w:rPr>
          <w:color w:val="657B83"/>
        </w:rPr>
      </w:pPr>
      <w:r w:rsidRPr="00251EB8">
        <w:rPr>
          <w:color w:val="657B83"/>
        </w:rPr>
        <w:t>        norm_score</w:t>
      </w:r>
      <w:r w:rsidRPr="00251EB8">
        <w:rPr>
          <w:color w:val="859900"/>
        </w:rPr>
        <w:t>=</w:t>
      </w:r>
      <w:r w:rsidRPr="00251EB8">
        <w:rPr>
          <w:color w:val="657B83"/>
        </w:rPr>
        <w:t>norm_score,</w:t>
      </w:r>
    </w:p>
    <w:p w14:paraId="6F9B4880" w14:textId="77777777" w:rsidR="00251EB8" w:rsidRPr="00251EB8" w:rsidRDefault="00251EB8" w:rsidP="00251EB8">
      <w:pPr>
        <w:pStyle w:val="afff0"/>
        <w:rPr>
          <w:color w:val="657B83"/>
        </w:rPr>
      </w:pPr>
      <w:r w:rsidRPr="00251EB8">
        <w:rPr>
          <w:color w:val="657B83"/>
        </w:rPr>
        <w:t>        limit</w:t>
      </w:r>
      <w:r w:rsidRPr="00251EB8">
        <w:rPr>
          <w:color w:val="859900"/>
        </w:rPr>
        <w:t>=</w:t>
      </w:r>
      <w:r w:rsidRPr="00251EB8">
        <w:rPr>
          <w:color w:val="657B83"/>
        </w:rPr>
        <w:t>top_k,</w:t>
      </w:r>
    </w:p>
    <w:p w14:paraId="33395475" w14:textId="77777777" w:rsidR="00251EB8" w:rsidRPr="00251EB8" w:rsidRDefault="00251EB8" w:rsidP="00251EB8">
      <w:pPr>
        <w:pStyle w:val="afff0"/>
        <w:rPr>
          <w:color w:val="657B83"/>
        </w:rPr>
      </w:pPr>
      <w:r w:rsidRPr="00251EB8">
        <w:rPr>
          <w:color w:val="657B83"/>
        </w:rPr>
        <w:t>        output_fields</w:t>
      </w:r>
      <w:r w:rsidRPr="00251EB8">
        <w:rPr>
          <w:color w:val="859900"/>
        </w:rPr>
        <w:t>=list</w:t>
      </w:r>
      <w:r w:rsidRPr="00251EB8">
        <w:rPr>
          <w:color w:val="657B83"/>
        </w:rPr>
        <w:t>(output_fields),</w:t>
      </w:r>
    </w:p>
    <w:p w14:paraId="3969CD05" w14:textId="77777777" w:rsidR="00251EB8" w:rsidRPr="00251EB8" w:rsidRDefault="00251EB8" w:rsidP="00251EB8">
      <w:pPr>
        <w:pStyle w:val="afff0"/>
        <w:rPr>
          <w:color w:val="657B83"/>
        </w:rPr>
      </w:pPr>
      <w:r w:rsidRPr="00251EB8">
        <w:rPr>
          <w:color w:val="657B83"/>
        </w:rPr>
        <w:t>    )</w:t>
      </w:r>
    </w:p>
    <w:p w14:paraId="2AEAFB5B" w14:textId="77777777" w:rsidR="00251EB8" w:rsidRPr="00251EB8" w:rsidRDefault="00251EB8" w:rsidP="00251EB8">
      <w:pPr>
        <w:pStyle w:val="afff0"/>
        <w:rPr>
          <w:color w:val="657B83"/>
        </w:rPr>
      </w:pPr>
      <w:r w:rsidRPr="00251EB8">
        <w:rPr>
          <w:color w:val="657B83"/>
        </w:rPr>
        <w:t xml:space="preserve">    </w:t>
      </w:r>
      <w:r w:rsidRPr="00251EB8">
        <w:rPr>
          <w:color w:val="859900"/>
        </w:rPr>
        <w:t>return</w:t>
      </w:r>
      <w:r w:rsidRPr="00251EB8">
        <w:rPr>
          <w:color w:val="657B83"/>
        </w:rPr>
        <w:t xml:space="preserve"> </w:t>
      </w:r>
      <w:r w:rsidRPr="00251EB8">
        <w:rPr>
          <w:color w:val="268BD2"/>
        </w:rPr>
        <w:t>res</w:t>
      </w:r>
    </w:p>
    <w:p w14:paraId="13B990ED" w14:textId="77777777" w:rsidR="00251EB8" w:rsidRPr="00251EB8" w:rsidRDefault="00251EB8" w:rsidP="00251EB8">
      <w:pPr>
        <w:pStyle w:val="afff0"/>
        <w:rPr>
          <w:color w:val="657B83"/>
        </w:rPr>
      </w:pPr>
      <w:r w:rsidRPr="00251EB8">
        <w:rPr>
          <w:color w:val="657B83"/>
        </w:rPr>
        <w:br/>
      </w:r>
    </w:p>
    <w:p w14:paraId="50F996C8" w14:textId="77777777" w:rsidR="00251EB8" w:rsidRPr="00251EB8" w:rsidRDefault="00251EB8" w:rsidP="00251EB8">
      <w:pPr>
        <w:pStyle w:val="afff0"/>
        <w:rPr>
          <w:color w:val="657B83"/>
        </w:rPr>
      </w:pPr>
      <w:r w:rsidRPr="00251EB8">
        <w:rPr>
          <w:b/>
          <w:bCs/>
          <w:color w:val="586E75"/>
        </w:rPr>
        <w:t>def</w:t>
      </w:r>
      <w:r w:rsidRPr="00251EB8">
        <w:rPr>
          <w:color w:val="657B83"/>
        </w:rPr>
        <w:t xml:space="preserve"> </w:t>
      </w:r>
      <w:r w:rsidRPr="00251EB8">
        <w:rPr>
          <w:color w:val="268BD2"/>
        </w:rPr>
        <w:t>node_search_embedding_hyde</w:t>
      </w:r>
      <w:r w:rsidRPr="00251EB8">
        <w:rPr>
          <w:color w:val="657B83"/>
        </w:rPr>
        <w:t>(state):</w:t>
      </w:r>
    </w:p>
    <w:p w14:paraId="121A69D3" w14:textId="77777777" w:rsidR="00251EB8" w:rsidRPr="00251EB8" w:rsidRDefault="00251EB8" w:rsidP="00251EB8">
      <w:pPr>
        <w:pStyle w:val="afff0"/>
        <w:rPr>
          <w:color w:val="657B83"/>
        </w:rPr>
      </w:pPr>
      <w:r w:rsidRPr="00251EB8">
        <w:rPr>
          <w:color w:val="657B83"/>
        </w:rPr>
        <w:t xml:space="preserve">    </w:t>
      </w:r>
      <w:r w:rsidRPr="00251EB8">
        <w:rPr>
          <w:color w:val="2AA198"/>
        </w:rPr>
        <w:t>"""</w:t>
      </w:r>
    </w:p>
    <w:p w14:paraId="1A5A7E19" w14:textId="77777777" w:rsidR="00251EB8" w:rsidRPr="00251EB8" w:rsidRDefault="00251EB8" w:rsidP="00251EB8">
      <w:pPr>
        <w:pStyle w:val="afff0"/>
        <w:rPr>
          <w:color w:val="657B83"/>
        </w:rPr>
      </w:pPr>
      <w:r w:rsidRPr="00251EB8">
        <w:rPr>
          <w:color w:val="2AA198"/>
        </w:rPr>
        <w:t>    HyDE</w:t>
      </w:r>
      <w:r w:rsidRPr="00251EB8">
        <w:rPr>
          <w:color w:val="2AA198"/>
        </w:rPr>
        <w:t>节点</w:t>
      </w:r>
    </w:p>
    <w:p w14:paraId="1CA452A3" w14:textId="77777777" w:rsidR="00251EB8" w:rsidRPr="00251EB8" w:rsidRDefault="00251EB8" w:rsidP="00251EB8">
      <w:pPr>
        <w:pStyle w:val="afff0"/>
        <w:rPr>
          <w:color w:val="657B83"/>
        </w:rPr>
      </w:pPr>
      <w:r w:rsidRPr="00251EB8">
        <w:rPr>
          <w:color w:val="2AA198"/>
        </w:rPr>
        <w:t xml:space="preserve">    </w:t>
      </w:r>
      <w:r w:rsidRPr="00251EB8">
        <w:rPr>
          <w:color w:val="2AA198"/>
        </w:rPr>
        <w:t>实现</w:t>
      </w:r>
      <w:r w:rsidRPr="00251EB8">
        <w:rPr>
          <w:color w:val="2AA198"/>
        </w:rPr>
        <w:t>Hypothetical Document Embedding</w:t>
      </w:r>
      <w:r w:rsidRPr="00251EB8">
        <w:rPr>
          <w:color w:val="2AA198"/>
        </w:rPr>
        <w:t>技术，通过生成假设文档来增强查询效果</w:t>
      </w:r>
    </w:p>
    <w:p w14:paraId="6702EA9D" w14:textId="77777777" w:rsidR="00251EB8" w:rsidRPr="00251EB8" w:rsidRDefault="00251EB8" w:rsidP="00251EB8">
      <w:pPr>
        <w:pStyle w:val="afff0"/>
        <w:rPr>
          <w:color w:val="657B83"/>
        </w:rPr>
      </w:pPr>
      <w:r w:rsidRPr="00251EB8">
        <w:rPr>
          <w:color w:val="2AA198"/>
        </w:rPr>
        <w:lastRenderedPageBreak/>
        <w:t>    """</w:t>
      </w:r>
    </w:p>
    <w:p w14:paraId="75EF7A19" w14:textId="77777777" w:rsidR="00251EB8" w:rsidRPr="00251EB8" w:rsidRDefault="00251EB8" w:rsidP="00251EB8">
      <w:pPr>
        <w:pStyle w:val="afff0"/>
        <w:rPr>
          <w:color w:val="657B83"/>
        </w:rPr>
      </w:pPr>
      <w:r w:rsidRPr="00251EB8">
        <w:rPr>
          <w:color w:val="657B83"/>
        </w:rPr>
        <w:t xml:space="preserve">    </w:t>
      </w:r>
      <w:r w:rsidRPr="00251EB8">
        <w:rPr>
          <w:color w:val="268BD2"/>
        </w:rPr>
        <w:t>print</w:t>
      </w:r>
      <w:r w:rsidRPr="00251EB8">
        <w:rPr>
          <w:color w:val="657B83"/>
        </w:rPr>
        <w:t>(</w:t>
      </w:r>
      <w:r w:rsidRPr="00251EB8">
        <w:rPr>
          <w:color w:val="2AA198"/>
        </w:rPr>
        <w:t>"---HyDE---"</w:t>
      </w:r>
      <w:r w:rsidRPr="00251EB8">
        <w:rPr>
          <w:color w:val="657B83"/>
        </w:rPr>
        <w:t>)</w:t>
      </w:r>
    </w:p>
    <w:p w14:paraId="7F2C14F4" w14:textId="77777777" w:rsidR="00251EB8" w:rsidRPr="00251EB8" w:rsidRDefault="00251EB8" w:rsidP="00251EB8">
      <w:pPr>
        <w:pStyle w:val="afff0"/>
        <w:rPr>
          <w:color w:val="657B83"/>
        </w:rPr>
      </w:pPr>
      <w:r w:rsidRPr="00251EB8">
        <w:rPr>
          <w:color w:val="657B83"/>
        </w:rPr>
        <w:t xml:space="preserve">    </w:t>
      </w:r>
      <w:r w:rsidRPr="00251EB8">
        <w:rPr>
          <w:color w:val="268BD2"/>
        </w:rPr>
        <w:t>add_running_task</w:t>
      </w:r>
      <w:r w:rsidRPr="00251EB8">
        <w:rPr>
          <w:color w:val="657B83"/>
        </w:rPr>
        <w:t>(state[</w:t>
      </w:r>
      <w:r w:rsidRPr="00251EB8">
        <w:rPr>
          <w:color w:val="2AA198"/>
        </w:rPr>
        <w:t>"session_id"</w:t>
      </w:r>
      <w:r w:rsidRPr="00251EB8">
        <w:rPr>
          <w:color w:val="657B83"/>
        </w:rPr>
        <w:t xml:space="preserve">], </w:t>
      </w:r>
      <w:r w:rsidRPr="00251EB8">
        <w:rPr>
          <w:color w:val="CB4B16"/>
        </w:rPr>
        <w:t>sys</w:t>
      </w:r>
      <w:r w:rsidRPr="00251EB8">
        <w:rPr>
          <w:color w:val="657B83"/>
        </w:rPr>
        <w:t>.</w:t>
      </w:r>
      <w:r w:rsidRPr="00251EB8">
        <w:rPr>
          <w:color w:val="268BD2"/>
        </w:rPr>
        <w:t>_getframe</w:t>
      </w:r>
      <w:r w:rsidRPr="00251EB8">
        <w:rPr>
          <w:color w:val="657B83"/>
        </w:rPr>
        <w:t>().</w:t>
      </w:r>
      <w:r w:rsidRPr="00251EB8">
        <w:rPr>
          <w:color w:val="268BD2"/>
        </w:rPr>
        <w:t>f_code</w:t>
      </w:r>
      <w:r w:rsidRPr="00251EB8">
        <w:rPr>
          <w:color w:val="657B83"/>
        </w:rPr>
        <w:t>.</w:t>
      </w:r>
      <w:r w:rsidRPr="00251EB8">
        <w:rPr>
          <w:color w:val="268BD2"/>
        </w:rPr>
        <w:t>co_name</w:t>
      </w:r>
      <w:r w:rsidRPr="00251EB8">
        <w:rPr>
          <w:color w:val="657B83"/>
        </w:rPr>
        <w:t>, state.get(</w:t>
      </w:r>
      <w:r w:rsidRPr="00251EB8">
        <w:rPr>
          <w:color w:val="2AA198"/>
        </w:rPr>
        <w:t>"is_stream"</w:t>
      </w:r>
      <w:r w:rsidRPr="00251EB8">
        <w:rPr>
          <w:color w:val="657B83"/>
        </w:rPr>
        <w:t>))</w:t>
      </w:r>
    </w:p>
    <w:p w14:paraId="592CC8DA" w14:textId="77777777" w:rsidR="00251EB8" w:rsidRPr="00251EB8" w:rsidRDefault="00251EB8" w:rsidP="00251EB8">
      <w:pPr>
        <w:pStyle w:val="afff0"/>
        <w:rPr>
          <w:color w:val="657B83"/>
        </w:rPr>
      </w:pPr>
    </w:p>
    <w:p w14:paraId="262248E9" w14:textId="77777777" w:rsidR="00251EB8" w:rsidRPr="00251EB8" w:rsidRDefault="00251EB8" w:rsidP="00251EB8">
      <w:pPr>
        <w:pStyle w:val="afff0"/>
        <w:rPr>
          <w:color w:val="657B83"/>
        </w:rPr>
      </w:pPr>
      <w:r w:rsidRPr="00251EB8">
        <w:rPr>
          <w:color w:val="657B83"/>
        </w:rPr>
        <w:t xml:space="preserve">    </w:t>
      </w:r>
      <w:r w:rsidRPr="00251EB8">
        <w:t xml:space="preserve"># 1. </w:t>
      </w:r>
      <w:r w:rsidRPr="00251EB8">
        <w:t>从</w:t>
      </w:r>
      <w:r w:rsidRPr="00251EB8">
        <w:t>state</w:t>
      </w:r>
      <w:r w:rsidRPr="00251EB8">
        <w:t>中获取用户查询</w:t>
      </w:r>
    </w:p>
    <w:p w14:paraId="0C53D3D6" w14:textId="77777777" w:rsidR="00251EB8" w:rsidRPr="00251EB8" w:rsidRDefault="00251EB8" w:rsidP="00251EB8">
      <w:pPr>
        <w:pStyle w:val="afff0"/>
        <w:rPr>
          <w:color w:val="657B83"/>
        </w:rPr>
      </w:pPr>
      <w:r w:rsidRPr="00251EB8">
        <w:rPr>
          <w:color w:val="657B83"/>
        </w:rPr>
        <w:t xml:space="preserve">    </w:t>
      </w:r>
      <w:r w:rsidRPr="00251EB8">
        <w:rPr>
          <w:color w:val="268BD2"/>
        </w:rPr>
        <w:t>rewritten_query</w:t>
      </w:r>
      <w:r w:rsidRPr="00251EB8">
        <w:rPr>
          <w:color w:val="657B83"/>
        </w:rPr>
        <w:t xml:space="preserve"> </w:t>
      </w:r>
      <w:r w:rsidRPr="00251EB8">
        <w:rPr>
          <w:color w:val="859900"/>
        </w:rPr>
        <w:t>=</w:t>
      </w:r>
      <w:r w:rsidRPr="00251EB8">
        <w:rPr>
          <w:color w:val="657B83"/>
        </w:rPr>
        <w:t xml:space="preserve"> state.get(</w:t>
      </w:r>
      <w:r w:rsidRPr="00251EB8">
        <w:rPr>
          <w:color w:val="2AA198"/>
        </w:rPr>
        <w:t>"rewritten_query"</w:t>
      </w:r>
      <w:r w:rsidRPr="00251EB8">
        <w:rPr>
          <w:color w:val="657B83"/>
        </w:rPr>
        <w:t>)</w:t>
      </w:r>
    </w:p>
    <w:p w14:paraId="06F26D45" w14:textId="77777777" w:rsidR="00251EB8" w:rsidRPr="00251EB8" w:rsidRDefault="00251EB8" w:rsidP="00251EB8">
      <w:pPr>
        <w:pStyle w:val="afff0"/>
        <w:rPr>
          <w:color w:val="657B83"/>
        </w:rPr>
      </w:pPr>
      <w:r w:rsidRPr="00251EB8">
        <w:rPr>
          <w:color w:val="657B83"/>
        </w:rPr>
        <w:t xml:space="preserve">    </w:t>
      </w:r>
      <w:r w:rsidRPr="00251EB8">
        <w:rPr>
          <w:color w:val="859900"/>
        </w:rPr>
        <w:t>if</w:t>
      </w:r>
      <w:r w:rsidRPr="00251EB8">
        <w:rPr>
          <w:color w:val="657B83"/>
        </w:rPr>
        <w:t xml:space="preserve"> </w:t>
      </w:r>
      <w:r w:rsidRPr="00251EB8">
        <w:rPr>
          <w:color w:val="859900"/>
        </w:rPr>
        <w:t>not</w:t>
      </w:r>
      <w:r w:rsidRPr="00251EB8">
        <w:rPr>
          <w:color w:val="657B83"/>
        </w:rPr>
        <w:t xml:space="preserve"> </w:t>
      </w:r>
      <w:r w:rsidRPr="00251EB8">
        <w:rPr>
          <w:color w:val="268BD2"/>
        </w:rPr>
        <w:t>rewritten_query</w:t>
      </w:r>
      <w:r w:rsidRPr="00251EB8">
        <w:rPr>
          <w:color w:val="657B83"/>
        </w:rPr>
        <w:t>:</w:t>
      </w:r>
    </w:p>
    <w:p w14:paraId="1D56B035" w14:textId="77777777" w:rsidR="00251EB8" w:rsidRPr="00251EB8" w:rsidRDefault="00251EB8" w:rsidP="00251EB8">
      <w:pPr>
        <w:pStyle w:val="afff0"/>
        <w:rPr>
          <w:color w:val="657B83"/>
        </w:rPr>
      </w:pPr>
      <w:r w:rsidRPr="00251EB8">
        <w:rPr>
          <w:color w:val="657B83"/>
        </w:rPr>
        <w:t xml:space="preserve">        </w:t>
      </w:r>
      <w:r w:rsidRPr="00251EB8">
        <w:rPr>
          <w:color w:val="268BD2"/>
        </w:rPr>
        <w:t>rewritten_query</w:t>
      </w:r>
      <w:r w:rsidRPr="00251EB8">
        <w:rPr>
          <w:color w:val="657B83"/>
        </w:rPr>
        <w:t xml:space="preserve"> </w:t>
      </w:r>
      <w:r w:rsidRPr="00251EB8">
        <w:rPr>
          <w:color w:val="859900"/>
        </w:rPr>
        <w:t>=</w:t>
      </w:r>
      <w:r w:rsidRPr="00251EB8">
        <w:rPr>
          <w:color w:val="657B83"/>
        </w:rPr>
        <w:t xml:space="preserve"> state.get(</w:t>
      </w:r>
      <w:r w:rsidRPr="00251EB8">
        <w:rPr>
          <w:color w:val="2AA198"/>
        </w:rPr>
        <w:t>"original_query"</w:t>
      </w:r>
      <w:r w:rsidRPr="00251EB8">
        <w:rPr>
          <w:color w:val="657B83"/>
        </w:rPr>
        <w:t>)</w:t>
      </w:r>
    </w:p>
    <w:p w14:paraId="21B2A750" w14:textId="77777777" w:rsidR="00251EB8" w:rsidRPr="00251EB8" w:rsidRDefault="00251EB8" w:rsidP="00251EB8">
      <w:pPr>
        <w:pStyle w:val="afff0"/>
        <w:rPr>
          <w:color w:val="657B83"/>
        </w:rPr>
      </w:pPr>
      <w:r w:rsidRPr="00251EB8">
        <w:rPr>
          <w:color w:val="657B83"/>
        </w:rPr>
        <w:t xml:space="preserve">    </w:t>
      </w:r>
      <w:r w:rsidRPr="00251EB8">
        <w:rPr>
          <w:color w:val="859900"/>
        </w:rPr>
        <w:t>if</w:t>
      </w:r>
      <w:r w:rsidRPr="00251EB8">
        <w:rPr>
          <w:color w:val="657B83"/>
        </w:rPr>
        <w:t xml:space="preserve"> </w:t>
      </w:r>
      <w:r w:rsidRPr="00251EB8">
        <w:rPr>
          <w:color w:val="859900"/>
        </w:rPr>
        <w:t>not</w:t>
      </w:r>
      <w:r w:rsidRPr="00251EB8">
        <w:rPr>
          <w:color w:val="657B83"/>
        </w:rPr>
        <w:t xml:space="preserve"> </w:t>
      </w:r>
      <w:r w:rsidRPr="00251EB8">
        <w:rPr>
          <w:color w:val="268BD2"/>
        </w:rPr>
        <w:t>rewritten_query</w:t>
      </w:r>
      <w:r w:rsidRPr="00251EB8">
        <w:rPr>
          <w:color w:val="657B83"/>
        </w:rPr>
        <w:t>:</w:t>
      </w:r>
    </w:p>
    <w:p w14:paraId="5DC97B88" w14:textId="77777777" w:rsidR="00251EB8" w:rsidRPr="00251EB8" w:rsidRDefault="00251EB8" w:rsidP="00251EB8">
      <w:pPr>
        <w:pStyle w:val="afff0"/>
        <w:rPr>
          <w:color w:val="657B83"/>
        </w:rPr>
      </w:pPr>
      <w:r w:rsidRPr="00251EB8">
        <w:rPr>
          <w:color w:val="657B83"/>
        </w:rPr>
        <w:t xml:space="preserve">        </w:t>
      </w:r>
      <w:r w:rsidRPr="00251EB8">
        <w:rPr>
          <w:color w:val="CB4B16"/>
        </w:rPr>
        <w:t>logging</w:t>
      </w:r>
      <w:r w:rsidRPr="00251EB8">
        <w:rPr>
          <w:color w:val="657B83"/>
        </w:rPr>
        <w:t>.</w:t>
      </w:r>
      <w:r w:rsidRPr="00251EB8">
        <w:rPr>
          <w:color w:val="268BD2"/>
        </w:rPr>
        <w:t>error</w:t>
      </w:r>
      <w:r w:rsidRPr="00251EB8">
        <w:rPr>
          <w:color w:val="657B83"/>
        </w:rPr>
        <w:t>(</w:t>
      </w:r>
      <w:r w:rsidRPr="00251EB8">
        <w:rPr>
          <w:color w:val="2AA198"/>
        </w:rPr>
        <w:t>"</w:t>
      </w:r>
      <w:r w:rsidRPr="00251EB8">
        <w:rPr>
          <w:color w:val="2AA198"/>
        </w:rPr>
        <w:t>错误</w:t>
      </w:r>
      <w:r w:rsidRPr="00251EB8">
        <w:rPr>
          <w:color w:val="2AA198"/>
        </w:rPr>
        <w:t xml:space="preserve">: </w:t>
      </w:r>
      <w:r w:rsidRPr="00251EB8">
        <w:rPr>
          <w:color w:val="2AA198"/>
        </w:rPr>
        <w:t>未找到用户查询</w:t>
      </w:r>
      <w:r w:rsidRPr="00251EB8">
        <w:rPr>
          <w:color w:val="2AA198"/>
        </w:rPr>
        <w:t>"</w:t>
      </w:r>
      <w:r w:rsidRPr="00251EB8">
        <w:rPr>
          <w:color w:val="657B83"/>
        </w:rPr>
        <w:t>)</w:t>
      </w:r>
    </w:p>
    <w:p w14:paraId="1594F796" w14:textId="77777777" w:rsidR="00251EB8" w:rsidRPr="00251EB8" w:rsidRDefault="00251EB8" w:rsidP="00251EB8">
      <w:pPr>
        <w:pStyle w:val="afff0"/>
        <w:rPr>
          <w:color w:val="657B83"/>
        </w:rPr>
      </w:pPr>
      <w:r w:rsidRPr="00251EB8">
        <w:rPr>
          <w:color w:val="657B83"/>
        </w:rPr>
        <w:t xml:space="preserve">        </w:t>
      </w:r>
      <w:r w:rsidRPr="00251EB8">
        <w:rPr>
          <w:color w:val="859900"/>
        </w:rPr>
        <w:t>return</w:t>
      </w:r>
      <w:r w:rsidRPr="00251EB8">
        <w:rPr>
          <w:color w:val="657B83"/>
        </w:rPr>
        <w:t xml:space="preserve"> {}</w:t>
      </w:r>
    </w:p>
    <w:p w14:paraId="0EEAED8B" w14:textId="77777777" w:rsidR="00251EB8" w:rsidRPr="00251EB8" w:rsidRDefault="00251EB8" w:rsidP="00251EB8">
      <w:pPr>
        <w:pStyle w:val="afff0"/>
        <w:rPr>
          <w:color w:val="657B83"/>
        </w:rPr>
      </w:pPr>
      <w:r w:rsidRPr="00251EB8">
        <w:rPr>
          <w:color w:val="657B83"/>
        </w:rPr>
        <w:t xml:space="preserve">    </w:t>
      </w:r>
      <w:r w:rsidRPr="00251EB8">
        <w:rPr>
          <w:color w:val="268BD2"/>
        </w:rPr>
        <w:t>item_names</w:t>
      </w:r>
      <w:r w:rsidRPr="00251EB8">
        <w:rPr>
          <w:color w:val="657B83"/>
        </w:rPr>
        <w:t xml:space="preserve"> </w:t>
      </w:r>
      <w:r w:rsidRPr="00251EB8">
        <w:rPr>
          <w:color w:val="859900"/>
        </w:rPr>
        <w:t>=</w:t>
      </w:r>
      <w:r w:rsidRPr="00251EB8">
        <w:rPr>
          <w:color w:val="657B83"/>
        </w:rPr>
        <w:t xml:space="preserve"> state.get(</w:t>
      </w:r>
      <w:r w:rsidRPr="00251EB8">
        <w:rPr>
          <w:color w:val="2AA198"/>
        </w:rPr>
        <w:t>"item_names"</w:t>
      </w:r>
      <w:r w:rsidRPr="00251EB8">
        <w:rPr>
          <w:color w:val="657B83"/>
        </w:rPr>
        <w:t>)</w:t>
      </w:r>
    </w:p>
    <w:p w14:paraId="65A79BE0" w14:textId="77777777" w:rsidR="00251EB8" w:rsidRPr="00251EB8" w:rsidRDefault="00251EB8" w:rsidP="00251EB8">
      <w:pPr>
        <w:pStyle w:val="afff0"/>
        <w:rPr>
          <w:color w:val="657B83"/>
        </w:rPr>
      </w:pPr>
      <w:r w:rsidRPr="00251EB8">
        <w:rPr>
          <w:color w:val="657B83"/>
        </w:rPr>
        <w:t xml:space="preserve">    </w:t>
      </w:r>
      <w:r w:rsidRPr="00251EB8">
        <w:rPr>
          <w:color w:val="268BD2"/>
        </w:rPr>
        <w:t>print</w:t>
      </w:r>
      <w:r w:rsidRPr="00251EB8">
        <w:rPr>
          <w:color w:val="657B83"/>
        </w:rPr>
        <w:t>(</w:t>
      </w:r>
      <w:r w:rsidRPr="00251EB8">
        <w:rPr>
          <w:b/>
          <w:bCs/>
          <w:color w:val="586E75"/>
        </w:rPr>
        <w:t>f</w:t>
      </w:r>
      <w:r w:rsidRPr="00251EB8">
        <w:rPr>
          <w:color w:val="2AA198"/>
        </w:rPr>
        <w:t>"</w:t>
      </w:r>
      <w:r w:rsidRPr="00251EB8">
        <w:rPr>
          <w:color w:val="2AA198"/>
        </w:rPr>
        <w:t>用户查询</w:t>
      </w:r>
      <w:r w:rsidRPr="00251EB8">
        <w:rPr>
          <w:color w:val="2AA198"/>
        </w:rPr>
        <w:t xml:space="preserve">: </w:t>
      </w:r>
      <w:r w:rsidRPr="00251EB8">
        <w:rPr>
          <w:color w:val="CB4B16"/>
        </w:rPr>
        <w:t>{</w:t>
      </w:r>
      <w:r w:rsidRPr="00251EB8">
        <w:rPr>
          <w:color w:val="268BD2"/>
        </w:rPr>
        <w:t>rewritten_query</w:t>
      </w:r>
      <w:r w:rsidRPr="00251EB8">
        <w:rPr>
          <w:color w:val="CB4B16"/>
        </w:rPr>
        <w:t>}</w:t>
      </w:r>
      <w:r w:rsidRPr="00251EB8">
        <w:rPr>
          <w:color w:val="2AA198"/>
        </w:rPr>
        <w:t>"</w:t>
      </w:r>
      <w:r w:rsidRPr="00251EB8">
        <w:rPr>
          <w:color w:val="657B83"/>
        </w:rPr>
        <w:t>)</w:t>
      </w:r>
    </w:p>
    <w:p w14:paraId="6A13CAEC" w14:textId="77777777" w:rsidR="00251EB8" w:rsidRPr="00251EB8" w:rsidRDefault="00251EB8" w:rsidP="00251EB8">
      <w:pPr>
        <w:pStyle w:val="afff0"/>
        <w:rPr>
          <w:color w:val="657B83"/>
        </w:rPr>
      </w:pPr>
    </w:p>
    <w:p w14:paraId="145CA4D1" w14:textId="77777777" w:rsidR="00251EB8" w:rsidRPr="00251EB8" w:rsidRDefault="00251EB8" w:rsidP="00251EB8">
      <w:pPr>
        <w:pStyle w:val="afff0"/>
        <w:rPr>
          <w:color w:val="657B83"/>
        </w:rPr>
      </w:pPr>
      <w:r w:rsidRPr="00251EB8">
        <w:rPr>
          <w:color w:val="657B83"/>
        </w:rPr>
        <w:t xml:space="preserve">    </w:t>
      </w:r>
      <w:r w:rsidRPr="00251EB8">
        <w:t xml:space="preserve"># </w:t>
      </w:r>
      <w:r w:rsidRPr="00251EB8">
        <w:t>阶段</w:t>
      </w:r>
      <w:r w:rsidRPr="00251EB8">
        <w:t>1</w:t>
      </w:r>
      <w:r w:rsidRPr="00251EB8">
        <w:t>：生成假设性文档</w:t>
      </w:r>
    </w:p>
    <w:p w14:paraId="412B9AAD" w14:textId="77777777" w:rsidR="00251EB8" w:rsidRPr="00251EB8" w:rsidRDefault="00251EB8" w:rsidP="00251EB8">
      <w:pPr>
        <w:pStyle w:val="afff0"/>
        <w:rPr>
          <w:color w:val="657B83"/>
        </w:rPr>
      </w:pPr>
      <w:r w:rsidRPr="00251EB8">
        <w:rPr>
          <w:color w:val="657B83"/>
        </w:rPr>
        <w:t xml:space="preserve">    </w:t>
      </w:r>
      <w:r w:rsidRPr="00251EB8">
        <w:rPr>
          <w:color w:val="859900"/>
        </w:rPr>
        <w:t>try</w:t>
      </w:r>
      <w:r w:rsidRPr="00251EB8">
        <w:rPr>
          <w:color w:val="657B83"/>
        </w:rPr>
        <w:t>:</w:t>
      </w:r>
    </w:p>
    <w:p w14:paraId="40D9B3E4" w14:textId="77777777" w:rsidR="00251EB8" w:rsidRPr="00251EB8" w:rsidRDefault="00251EB8" w:rsidP="00251EB8">
      <w:pPr>
        <w:pStyle w:val="afff0"/>
        <w:rPr>
          <w:color w:val="657B83"/>
        </w:rPr>
      </w:pPr>
      <w:r w:rsidRPr="00251EB8">
        <w:rPr>
          <w:color w:val="657B83"/>
        </w:rPr>
        <w:t xml:space="preserve">        </w:t>
      </w:r>
      <w:r w:rsidRPr="00251EB8">
        <w:rPr>
          <w:color w:val="268BD2"/>
        </w:rPr>
        <w:t>hyde_doc</w:t>
      </w:r>
      <w:r w:rsidRPr="00251EB8">
        <w:rPr>
          <w:color w:val="657B83"/>
        </w:rPr>
        <w:t xml:space="preserve"> </w:t>
      </w:r>
      <w:r w:rsidRPr="00251EB8">
        <w:rPr>
          <w:color w:val="859900"/>
        </w:rPr>
        <w:t>=</w:t>
      </w:r>
      <w:r w:rsidRPr="00251EB8">
        <w:rPr>
          <w:color w:val="657B83"/>
        </w:rPr>
        <w:t xml:space="preserve"> </w:t>
      </w:r>
      <w:r w:rsidRPr="00251EB8">
        <w:rPr>
          <w:color w:val="268BD2"/>
        </w:rPr>
        <w:t>step_1_create_hyde_doc</w:t>
      </w:r>
      <w:r w:rsidRPr="00251EB8">
        <w:rPr>
          <w:color w:val="657B83"/>
        </w:rPr>
        <w:t>(</w:t>
      </w:r>
      <w:r w:rsidRPr="00251EB8">
        <w:rPr>
          <w:color w:val="268BD2"/>
        </w:rPr>
        <w:t>rewritten_query</w:t>
      </w:r>
      <w:r w:rsidRPr="00251EB8">
        <w:rPr>
          <w:color w:val="657B83"/>
        </w:rPr>
        <w:t>)</w:t>
      </w:r>
    </w:p>
    <w:p w14:paraId="7AD711E2" w14:textId="77777777" w:rsidR="00251EB8" w:rsidRPr="00251EB8" w:rsidRDefault="00251EB8" w:rsidP="00251EB8">
      <w:pPr>
        <w:pStyle w:val="afff0"/>
        <w:rPr>
          <w:color w:val="657B83"/>
        </w:rPr>
      </w:pPr>
      <w:r w:rsidRPr="00251EB8">
        <w:rPr>
          <w:color w:val="657B83"/>
        </w:rPr>
        <w:t xml:space="preserve">    </w:t>
      </w:r>
      <w:r w:rsidRPr="00251EB8">
        <w:rPr>
          <w:color w:val="859900"/>
        </w:rPr>
        <w:t>except</w:t>
      </w:r>
      <w:r w:rsidRPr="00251EB8">
        <w:rPr>
          <w:color w:val="657B83"/>
        </w:rPr>
        <w:t xml:space="preserve"> </w:t>
      </w:r>
      <w:r w:rsidRPr="00251EB8">
        <w:rPr>
          <w:color w:val="859900"/>
        </w:rPr>
        <w:t>Exception</w:t>
      </w:r>
      <w:r w:rsidRPr="00251EB8">
        <w:rPr>
          <w:color w:val="657B83"/>
        </w:rPr>
        <w:t xml:space="preserve"> </w:t>
      </w:r>
      <w:r w:rsidRPr="00251EB8">
        <w:rPr>
          <w:color w:val="859900"/>
        </w:rPr>
        <w:t>as</w:t>
      </w:r>
      <w:r w:rsidRPr="00251EB8">
        <w:rPr>
          <w:color w:val="657B83"/>
        </w:rPr>
        <w:t xml:space="preserve"> </w:t>
      </w:r>
      <w:r w:rsidRPr="00251EB8">
        <w:rPr>
          <w:color w:val="268BD2"/>
        </w:rPr>
        <w:t>e</w:t>
      </w:r>
      <w:r w:rsidRPr="00251EB8">
        <w:rPr>
          <w:color w:val="657B83"/>
        </w:rPr>
        <w:t>:</w:t>
      </w:r>
    </w:p>
    <w:p w14:paraId="27D60610" w14:textId="77777777" w:rsidR="00251EB8" w:rsidRPr="00251EB8" w:rsidRDefault="00251EB8" w:rsidP="00251EB8">
      <w:pPr>
        <w:pStyle w:val="afff0"/>
        <w:rPr>
          <w:color w:val="657B83"/>
        </w:rPr>
      </w:pPr>
      <w:r w:rsidRPr="00251EB8">
        <w:rPr>
          <w:color w:val="657B83"/>
        </w:rPr>
        <w:t xml:space="preserve">        </w:t>
      </w:r>
      <w:r w:rsidRPr="00251EB8">
        <w:rPr>
          <w:color w:val="CB4B16"/>
        </w:rPr>
        <w:t>logging</w:t>
      </w:r>
      <w:r w:rsidRPr="00251EB8">
        <w:rPr>
          <w:color w:val="657B83"/>
        </w:rPr>
        <w:t>.</w:t>
      </w:r>
      <w:r w:rsidRPr="00251EB8">
        <w:rPr>
          <w:color w:val="268BD2"/>
        </w:rPr>
        <w:t>error</w:t>
      </w:r>
      <w:r w:rsidRPr="00251EB8">
        <w:rPr>
          <w:color w:val="657B83"/>
        </w:rPr>
        <w:t>(</w:t>
      </w:r>
      <w:r w:rsidRPr="00251EB8">
        <w:rPr>
          <w:b/>
          <w:bCs/>
          <w:color w:val="586E75"/>
        </w:rPr>
        <w:t>f</w:t>
      </w:r>
      <w:r w:rsidRPr="00251EB8">
        <w:rPr>
          <w:color w:val="2AA198"/>
        </w:rPr>
        <w:t>"</w:t>
      </w:r>
      <w:r w:rsidRPr="00251EB8">
        <w:rPr>
          <w:color w:val="2AA198"/>
        </w:rPr>
        <w:t>阶段</w:t>
      </w:r>
      <w:r w:rsidRPr="00251EB8">
        <w:rPr>
          <w:color w:val="2AA198"/>
        </w:rPr>
        <w:t>1(</w:t>
      </w:r>
      <w:r w:rsidRPr="00251EB8">
        <w:rPr>
          <w:color w:val="2AA198"/>
        </w:rPr>
        <w:t>生成假设文档</w:t>
      </w:r>
      <w:r w:rsidRPr="00251EB8">
        <w:rPr>
          <w:color w:val="2AA198"/>
        </w:rPr>
        <w:t>)</w:t>
      </w:r>
      <w:r w:rsidRPr="00251EB8">
        <w:rPr>
          <w:color w:val="2AA198"/>
        </w:rPr>
        <w:t>发生错误</w:t>
      </w:r>
      <w:r w:rsidRPr="00251EB8">
        <w:rPr>
          <w:color w:val="2AA198"/>
        </w:rPr>
        <w:t xml:space="preserve">: </w:t>
      </w:r>
      <w:r w:rsidRPr="00251EB8">
        <w:rPr>
          <w:color w:val="CB4B16"/>
        </w:rPr>
        <w:t>{</w:t>
      </w:r>
      <w:r w:rsidRPr="00251EB8">
        <w:rPr>
          <w:color w:val="268BD2"/>
        </w:rPr>
        <w:t>e</w:t>
      </w:r>
      <w:r w:rsidRPr="00251EB8">
        <w:rPr>
          <w:color w:val="CB4B16"/>
        </w:rPr>
        <w:t>}</w:t>
      </w:r>
      <w:r w:rsidRPr="00251EB8">
        <w:rPr>
          <w:color w:val="2AA198"/>
        </w:rPr>
        <w:t>"</w:t>
      </w:r>
      <w:r w:rsidRPr="00251EB8">
        <w:rPr>
          <w:color w:val="657B83"/>
        </w:rPr>
        <w:t>)</w:t>
      </w:r>
    </w:p>
    <w:p w14:paraId="58B34A22" w14:textId="77777777" w:rsidR="00251EB8" w:rsidRPr="00251EB8" w:rsidRDefault="00251EB8" w:rsidP="00251EB8">
      <w:pPr>
        <w:pStyle w:val="afff0"/>
        <w:rPr>
          <w:color w:val="657B83"/>
        </w:rPr>
      </w:pPr>
      <w:r w:rsidRPr="00251EB8">
        <w:rPr>
          <w:color w:val="657B83"/>
        </w:rPr>
        <w:t xml:space="preserve">        </w:t>
      </w:r>
      <w:r w:rsidRPr="00251EB8">
        <w:rPr>
          <w:color w:val="859900"/>
        </w:rPr>
        <w:t>return</w:t>
      </w:r>
      <w:r w:rsidRPr="00251EB8">
        <w:rPr>
          <w:color w:val="657B83"/>
        </w:rPr>
        <w:t xml:space="preserve"> {}</w:t>
      </w:r>
    </w:p>
    <w:p w14:paraId="712FEEA3" w14:textId="77777777" w:rsidR="00251EB8" w:rsidRPr="00251EB8" w:rsidRDefault="00251EB8" w:rsidP="00251EB8">
      <w:pPr>
        <w:pStyle w:val="afff0"/>
        <w:rPr>
          <w:color w:val="657B83"/>
        </w:rPr>
      </w:pPr>
    </w:p>
    <w:p w14:paraId="56E2DFD2" w14:textId="77777777" w:rsidR="00251EB8" w:rsidRPr="00251EB8" w:rsidRDefault="00251EB8" w:rsidP="00251EB8">
      <w:pPr>
        <w:pStyle w:val="afff0"/>
        <w:rPr>
          <w:color w:val="657B83"/>
        </w:rPr>
      </w:pPr>
      <w:r w:rsidRPr="00251EB8">
        <w:rPr>
          <w:color w:val="657B83"/>
        </w:rPr>
        <w:t xml:space="preserve">    </w:t>
      </w:r>
      <w:r w:rsidRPr="00251EB8">
        <w:t xml:space="preserve"># </w:t>
      </w:r>
      <w:r w:rsidRPr="00251EB8">
        <w:t>阶段</w:t>
      </w:r>
      <w:r w:rsidRPr="00251EB8">
        <w:t>2</w:t>
      </w:r>
      <w:r w:rsidRPr="00251EB8">
        <w:t>：用</w:t>
      </w:r>
      <w:r w:rsidRPr="00251EB8">
        <w:t>“</w:t>
      </w:r>
      <w:r w:rsidRPr="00251EB8">
        <w:t>重写问题</w:t>
      </w:r>
      <w:r w:rsidRPr="00251EB8">
        <w:t xml:space="preserve"> + </w:t>
      </w:r>
      <w:r w:rsidRPr="00251EB8">
        <w:t>假设文档</w:t>
      </w:r>
      <w:r w:rsidRPr="00251EB8">
        <w:t>”</w:t>
      </w:r>
      <w:r w:rsidRPr="00251EB8">
        <w:t>检索切片</w:t>
      </w:r>
    </w:p>
    <w:p w14:paraId="58B157D3" w14:textId="77777777" w:rsidR="00251EB8" w:rsidRPr="00251EB8" w:rsidRDefault="00251EB8" w:rsidP="00251EB8">
      <w:pPr>
        <w:pStyle w:val="afff0"/>
        <w:rPr>
          <w:color w:val="657B83"/>
        </w:rPr>
      </w:pPr>
      <w:r w:rsidRPr="00251EB8">
        <w:rPr>
          <w:color w:val="657B83"/>
        </w:rPr>
        <w:t xml:space="preserve">    </w:t>
      </w:r>
      <w:r w:rsidRPr="00251EB8">
        <w:rPr>
          <w:color w:val="859900"/>
        </w:rPr>
        <w:t>try</w:t>
      </w:r>
      <w:r w:rsidRPr="00251EB8">
        <w:rPr>
          <w:color w:val="657B83"/>
        </w:rPr>
        <w:t>:</w:t>
      </w:r>
    </w:p>
    <w:p w14:paraId="26832002" w14:textId="77777777" w:rsidR="00251EB8" w:rsidRPr="00251EB8" w:rsidRDefault="00251EB8" w:rsidP="00251EB8">
      <w:pPr>
        <w:pStyle w:val="afff0"/>
        <w:rPr>
          <w:color w:val="657B83"/>
        </w:rPr>
      </w:pPr>
      <w:r w:rsidRPr="00251EB8">
        <w:rPr>
          <w:color w:val="657B83"/>
        </w:rPr>
        <w:t xml:space="preserve">        </w:t>
      </w:r>
      <w:r w:rsidRPr="00251EB8">
        <w:rPr>
          <w:color w:val="268BD2"/>
        </w:rPr>
        <w:t>res</w:t>
      </w:r>
      <w:r w:rsidRPr="00251EB8">
        <w:rPr>
          <w:color w:val="657B83"/>
        </w:rPr>
        <w:t xml:space="preserve"> </w:t>
      </w:r>
      <w:r w:rsidRPr="00251EB8">
        <w:rPr>
          <w:color w:val="859900"/>
        </w:rPr>
        <w:t>=</w:t>
      </w:r>
      <w:r w:rsidRPr="00251EB8">
        <w:rPr>
          <w:color w:val="657B83"/>
        </w:rPr>
        <w:t xml:space="preserve"> </w:t>
      </w:r>
      <w:r w:rsidRPr="00251EB8">
        <w:rPr>
          <w:color w:val="268BD2"/>
        </w:rPr>
        <w:t>step_2_search_embedding_hyde</w:t>
      </w:r>
      <w:r w:rsidRPr="00251EB8">
        <w:rPr>
          <w:color w:val="657B83"/>
        </w:rPr>
        <w:t>(</w:t>
      </w:r>
    </w:p>
    <w:p w14:paraId="0F6FA4DA" w14:textId="77777777" w:rsidR="00251EB8" w:rsidRPr="00251EB8" w:rsidRDefault="00251EB8" w:rsidP="00251EB8">
      <w:pPr>
        <w:pStyle w:val="afff0"/>
        <w:rPr>
          <w:color w:val="657B83"/>
        </w:rPr>
      </w:pPr>
      <w:r w:rsidRPr="00251EB8">
        <w:rPr>
          <w:color w:val="657B83"/>
        </w:rPr>
        <w:t>            rewritten_query</w:t>
      </w:r>
      <w:r w:rsidRPr="00251EB8">
        <w:rPr>
          <w:color w:val="859900"/>
        </w:rPr>
        <w:t>=</w:t>
      </w:r>
      <w:r w:rsidRPr="00251EB8">
        <w:rPr>
          <w:color w:val="268BD2"/>
        </w:rPr>
        <w:t>rewritten_query</w:t>
      </w:r>
      <w:r w:rsidRPr="00251EB8">
        <w:rPr>
          <w:color w:val="657B83"/>
        </w:rPr>
        <w:t>,</w:t>
      </w:r>
    </w:p>
    <w:p w14:paraId="4913F48B" w14:textId="77777777" w:rsidR="00251EB8" w:rsidRPr="00251EB8" w:rsidRDefault="00251EB8" w:rsidP="00251EB8">
      <w:pPr>
        <w:pStyle w:val="afff0"/>
        <w:rPr>
          <w:color w:val="657B83"/>
        </w:rPr>
      </w:pPr>
      <w:r w:rsidRPr="00251EB8">
        <w:rPr>
          <w:color w:val="657B83"/>
        </w:rPr>
        <w:t>            hyde_doc</w:t>
      </w:r>
      <w:r w:rsidRPr="00251EB8">
        <w:rPr>
          <w:color w:val="859900"/>
        </w:rPr>
        <w:t>=</w:t>
      </w:r>
      <w:r w:rsidRPr="00251EB8">
        <w:rPr>
          <w:color w:val="268BD2"/>
        </w:rPr>
        <w:t>hyde_doc</w:t>
      </w:r>
      <w:r w:rsidRPr="00251EB8">
        <w:rPr>
          <w:color w:val="657B83"/>
        </w:rPr>
        <w:t>,</w:t>
      </w:r>
    </w:p>
    <w:p w14:paraId="1D995EED" w14:textId="77777777" w:rsidR="00251EB8" w:rsidRPr="00251EB8" w:rsidRDefault="00251EB8" w:rsidP="00251EB8">
      <w:pPr>
        <w:pStyle w:val="afff0"/>
        <w:rPr>
          <w:color w:val="657B83"/>
        </w:rPr>
      </w:pPr>
      <w:r w:rsidRPr="00251EB8">
        <w:rPr>
          <w:color w:val="657B83"/>
        </w:rPr>
        <w:t>            item_names</w:t>
      </w:r>
      <w:r w:rsidRPr="00251EB8">
        <w:rPr>
          <w:color w:val="859900"/>
        </w:rPr>
        <w:t>=</w:t>
      </w:r>
      <w:r w:rsidRPr="00251EB8">
        <w:rPr>
          <w:color w:val="268BD2"/>
        </w:rPr>
        <w:t>item_names</w:t>
      </w:r>
      <w:r w:rsidRPr="00251EB8">
        <w:rPr>
          <w:color w:val="657B83"/>
        </w:rPr>
        <w:t>,</w:t>
      </w:r>
    </w:p>
    <w:p w14:paraId="1FDB6931" w14:textId="77777777" w:rsidR="00251EB8" w:rsidRPr="00251EB8" w:rsidRDefault="00251EB8" w:rsidP="00251EB8">
      <w:pPr>
        <w:pStyle w:val="afff0"/>
        <w:rPr>
          <w:color w:val="657B83"/>
        </w:rPr>
      </w:pPr>
      <w:r w:rsidRPr="00251EB8">
        <w:rPr>
          <w:color w:val="657B83"/>
        </w:rPr>
        <w:t>            top_k</w:t>
      </w:r>
      <w:r w:rsidRPr="00251EB8">
        <w:rPr>
          <w:color w:val="859900"/>
        </w:rPr>
        <w:t>=</w:t>
      </w:r>
      <w:r w:rsidRPr="00251EB8">
        <w:rPr>
          <w:color w:val="D33682"/>
        </w:rPr>
        <w:t>5</w:t>
      </w:r>
      <w:r w:rsidRPr="00251EB8">
        <w:rPr>
          <w:color w:val="657B83"/>
        </w:rPr>
        <w:t>,</w:t>
      </w:r>
    </w:p>
    <w:p w14:paraId="3F5F2E07" w14:textId="77777777" w:rsidR="00251EB8" w:rsidRPr="00251EB8" w:rsidRDefault="00251EB8" w:rsidP="00251EB8">
      <w:pPr>
        <w:pStyle w:val="afff0"/>
        <w:rPr>
          <w:color w:val="657B83"/>
        </w:rPr>
      </w:pPr>
      <w:r w:rsidRPr="00251EB8">
        <w:rPr>
          <w:color w:val="657B83"/>
        </w:rPr>
        <w:t>        )</w:t>
      </w:r>
    </w:p>
    <w:p w14:paraId="4175A958" w14:textId="77777777" w:rsidR="00251EB8" w:rsidRPr="00251EB8" w:rsidRDefault="00251EB8" w:rsidP="00251EB8">
      <w:pPr>
        <w:pStyle w:val="afff0"/>
        <w:rPr>
          <w:color w:val="657B83"/>
        </w:rPr>
      </w:pPr>
      <w:r w:rsidRPr="00251EB8">
        <w:rPr>
          <w:color w:val="657B83"/>
        </w:rPr>
        <w:t xml:space="preserve">        </w:t>
      </w:r>
      <w:r w:rsidRPr="00251EB8">
        <w:rPr>
          <w:color w:val="268BD2"/>
        </w:rPr>
        <w:t>print</w:t>
      </w:r>
      <w:r w:rsidRPr="00251EB8">
        <w:rPr>
          <w:color w:val="657B83"/>
        </w:rPr>
        <w:t>(</w:t>
      </w:r>
      <w:r w:rsidRPr="00251EB8">
        <w:rPr>
          <w:b/>
          <w:bCs/>
          <w:color w:val="586E75"/>
        </w:rPr>
        <w:t>f</w:t>
      </w:r>
      <w:r w:rsidRPr="00251EB8">
        <w:rPr>
          <w:color w:val="2AA198"/>
        </w:rPr>
        <w:t>"</w:t>
      </w:r>
      <w:r w:rsidRPr="00251EB8">
        <w:rPr>
          <w:color w:val="2AA198"/>
        </w:rPr>
        <w:t>阶段</w:t>
      </w:r>
      <w:r w:rsidRPr="00251EB8">
        <w:rPr>
          <w:color w:val="2AA198"/>
        </w:rPr>
        <w:t>2(</w:t>
      </w:r>
      <w:r w:rsidRPr="00251EB8">
        <w:rPr>
          <w:color w:val="2AA198"/>
        </w:rPr>
        <w:t>生成嵌入并检索</w:t>
      </w:r>
      <w:r w:rsidRPr="00251EB8">
        <w:rPr>
          <w:color w:val="2AA198"/>
        </w:rPr>
        <w:t>)</w:t>
      </w:r>
      <w:r w:rsidRPr="00251EB8">
        <w:rPr>
          <w:color w:val="2AA198"/>
        </w:rPr>
        <w:t>成功</w:t>
      </w:r>
      <w:r w:rsidRPr="00251EB8">
        <w:rPr>
          <w:color w:val="2AA198"/>
        </w:rPr>
        <w:t xml:space="preserve"> :</w:t>
      </w:r>
      <w:r w:rsidRPr="00251EB8">
        <w:rPr>
          <w:color w:val="CB4B16"/>
        </w:rPr>
        <w:t>{</w:t>
      </w:r>
      <w:r w:rsidRPr="00251EB8">
        <w:rPr>
          <w:color w:val="268BD2"/>
        </w:rPr>
        <w:t>res</w:t>
      </w:r>
      <w:r w:rsidRPr="00251EB8">
        <w:rPr>
          <w:color w:val="CB4B16"/>
        </w:rPr>
        <w:t>}</w:t>
      </w:r>
      <w:r w:rsidRPr="00251EB8">
        <w:rPr>
          <w:color w:val="2AA198"/>
        </w:rPr>
        <w:t>"</w:t>
      </w:r>
      <w:r w:rsidRPr="00251EB8">
        <w:rPr>
          <w:color w:val="657B83"/>
        </w:rPr>
        <w:t>)</w:t>
      </w:r>
    </w:p>
    <w:p w14:paraId="59EE76E6" w14:textId="77777777" w:rsidR="00251EB8" w:rsidRPr="00251EB8" w:rsidRDefault="00251EB8" w:rsidP="00251EB8">
      <w:pPr>
        <w:pStyle w:val="afff0"/>
        <w:rPr>
          <w:color w:val="657B83"/>
        </w:rPr>
      </w:pPr>
    </w:p>
    <w:p w14:paraId="2C543EE8" w14:textId="77777777" w:rsidR="00251EB8" w:rsidRPr="00251EB8" w:rsidRDefault="00251EB8" w:rsidP="00251EB8">
      <w:pPr>
        <w:pStyle w:val="afff0"/>
        <w:rPr>
          <w:color w:val="657B83"/>
        </w:rPr>
      </w:pPr>
      <w:r w:rsidRPr="00251EB8">
        <w:rPr>
          <w:color w:val="657B83"/>
        </w:rPr>
        <w:t xml:space="preserve">        </w:t>
      </w:r>
      <w:r w:rsidRPr="00251EB8">
        <w:rPr>
          <w:color w:val="859900"/>
        </w:rPr>
        <w:t>return</w:t>
      </w:r>
      <w:r w:rsidRPr="00251EB8">
        <w:rPr>
          <w:color w:val="657B83"/>
        </w:rPr>
        <w:t xml:space="preserve"> {</w:t>
      </w:r>
    </w:p>
    <w:p w14:paraId="36FE0C98" w14:textId="77777777" w:rsidR="00251EB8" w:rsidRPr="00251EB8" w:rsidRDefault="00251EB8" w:rsidP="00251EB8">
      <w:pPr>
        <w:pStyle w:val="afff0"/>
        <w:rPr>
          <w:color w:val="657B83"/>
        </w:rPr>
      </w:pPr>
      <w:r w:rsidRPr="00251EB8">
        <w:rPr>
          <w:color w:val="657B83"/>
        </w:rPr>
        <w:t xml:space="preserve">            </w:t>
      </w:r>
      <w:r w:rsidRPr="00251EB8">
        <w:rPr>
          <w:color w:val="2AA198"/>
        </w:rPr>
        <w:t>"hyde_embedding_chunks"</w:t>
      </w:r>
      <w:r w:rsidRPr="00251EB8">
        <w:rPr>
          <w:color w:val="657B83"/>
        </w:rPr>
        <w:t xml:space="preserve">: </w:t>
      </w:r>
      <w:r w:rsidRPr="00251EB8">
        <w:rPr>
          <w:color w:val="268BD2"/>
        </w:rPr>
        <w:t>res</w:t>
      </w:r>
      <w:r w:rsidRPr="00251EB8">
        <w:rPr>
          <w:color w:val="657B83"/>
        </w:rPr>
        <w:t>[</w:t>
      </w:r>
      <w:r w:rsidRPr="00251EB8">
        <w:rPr>
          <w:color w:val="D33682"/>
        </w:rPr>
        <w:t>0</w:t>
      </w:r>
      <w:r w:rsidRPr="00251EB8">
        <w:rPr>
          <w:color w:val="657B83"/>
        </w:rPr>
        <w:t>] ,</w:t>
      </w:r>
    </w:p>
    <w:p w14:paraId="4B35F38B" w14:textId="77777777" w:rsidR="00251EB8" w:rsidRPr="00251EB8" w:rsidRDefault="00251EB8" w:rsidP="00251EB8">
      <w:pPr>
        <w:pStyle w:val="afff0"/>
        <w:rPr>
          <w:color w:val="657B83"/>
        </w:rPr>
      </w:pPr>
      <w:r w:rsidRPr="00251EB8">
        <w:rPr>
          <w:color w:val="657B83"/>
        </w:rPr>
        <w:t xml:space="preserve">            </w:t>
      </w:r>
      <w:r w:rsidRPr="00251EB8">
        <w:rPr>
          <w:color w:val="2AA198"/>
        </w:rPr>
        <w:t>"hyde_doc"</w:t>
      </w:r>
      <w:r w:rsidRPr="00251EB8">
        <w:rPr>
          <w:color w:val="657B83"/>
        </w:rPr>
        <w:t xml:space="preserve">: </w:t>
      </w:r>
      <w:r w:rsidRPr="00251EB8">
        <w:rPr>
          <w:color w:val="268BD2"/>
        </w:rPr>
        <w:t>hyde_doc</w:t>
      </w:r>
      <w:r w:rsidRPr="00251EB8">
        <w:rPr>
          <w:color w:val="657B83"/>
        </w:rPr>
        <w:t>,</w:t>
      </w:r>
    </w:p>
    <w:p w14:paraId="6FCCEA8B" w14:textId="77777777" w:rsidR="00251EB8" w:rsidRPr="00251EB8" w:rsidRDefault="00251EB8" w:rsidP="00251EB8">
      <w:pPr>
        <w:pStyle w:val="afff0"/>
        <w:rPr>
          <w:color w:val="657B83"/>
        </w:rPr>
      </w:pPr>
      <w:r w:rsidRPr="00251EB8">
        <w:rPr>
          <w:color w:val="657B83"/>
        </w:rPr>
        <w:t>        }</w:t>
      </w:r>
    </w:p>
    <w:p w14:paraId="234EC88A" w14:textId="77777777" w:rsidR="00251EB8" w:rsidRPr="00251EB8" w:rsidRDefault="00251EB8" w:rsidP="00251EB8">
      <w:pPr>
        <w:pStyle w:val="afff0"/>
        <w:rPr>
          <w:color w:val="657B83"/>
        </w:rPr>
      </w:pPr>
      <w:r w:rsidRPr="00251EB8">
        <w:rPr>
          <w:color w:val="657B83"/>
        </w:rPr>
        <w:t xml:space="preserve">    </w:t>
      </w:r>
      <w:r w:rsidRPr="00251EB8">
        <w:rPr>
          <w:color w:val="859900"/>
        </w:rPr>
        <w:t>except</w:t>
      </w:r>
      <w:r w:rsidRPr="00251EB8">
        <w:rPr>
          <w:color w:val="657B83"/>
        </w:rPr>
        <w:t xml:space="preserve"> </w:t>
      </w:r>
      <w:r w:rsidRPr="00251EB8">
        <w:rPr>
          <w:color w:val="859900"/>
        </w:rPr>
        <w:t>Exception</w:t>
      </w:r>
      <w:r w:rsidRPr="00251EB8">
        <w:rPr>
          <w:color w:val="657B83"/>
        </w:rPr>
        <w:t xml:space="preserve"> </w:t>
      </w:r>
      <w:r w:rsidRPr="00251EB8">
        <w:rPr>
          <w:color w:val="859900"/>
        </w:rPr>
        <w:t>as</w:t>
      </w:r>
      <w:r w:rsidRPr="00251EB8">
        <w:rPr>
          <w:color w:val="657B83"/>
        </w:rPr>
        <w:t xml:space="preserve"> </w:t>
      </w:r>
      <w:r w:rsidRPr="00251EB8">
        <w:rPr>
          <w:color w:val="268BD2"/>
        </w:rPr>
        <w:t>e</w:t>
      </w:r>
      <w:r w:rsidRPr="00251EB8">
        <w:rPr>
          <w:color w:val="657B83"/>
        </w:rPr>
        <w:t>:</w:t>
      </w:r>
    </w:p>
    <w:p w14:paraId="20701B4B" w14:textId="77777777" w:rsidR="00251EB8" w:rsidRPr="00251EB8" w:rsidRDefault="00251EB8" w:rsidP="00251EB8">
      <w:pPr>
        <w:pStyle w:val="afff0"/>
        <w:rPr>
          <w:color w:val="657B83"/>
        </w:rPr>
      </w:pPr>
      <w:r w:rsidRPr="00251EB8">
        <w:rPr>
          <w:color w:val="657B83"/>
        </w:rPr>
        <w:t xml:space="preserve">        </w:t>
      </w:r>
      <w:r w:rsidRPr="00251EB8">
        <w:rPr>
          <w:color w:val="CB4B16"/>
        </w:rPr>
        <w:t>logging</w:t>
      </w:r>
      <w:r w:rsidRPr="00251EB8">
        <w:rPr>
          <w:color w:val="657B83"/>
        </w:rPr>
        <w:t>.</w:t>
      </w:r>
      <w:r w:rsidRPr="00251EB8">
        <w:rPr>
          <w:color w:val="268BD2"/>
        </w:rPr>
        <w:t>error</w:t>
      </w:r>
      <w:r w:rsidRPr="00251EB8">
        <w:rPr>
          <w:color w:val="657B83"/>
        </w:rPr>
        <w:t>(</w:t>
      </w:r>
      <w:r w:rsidRPr="00251EB8">
        <w:rPr>
          <w:b/>
          <w:bCs/>
          <w:color w:val="586E75"/>
        </w:rPr>
        <w:t>f</w:t>
      </w:r>
      <w:r w:rsidRPr="00251EB8">
        <w:rPr>
          <w:color w:val="2AA198"/>
        </w:rPr>
        <w:t>"</w:t>
      </w:r>
      <w:r w:rsidRPr="00251EB8">
        <w:rPr>
          <w:color w:val="2AA198"/>
        </w:rPr>
        <w:t>阶段</w:t>
      </w:r>
      <w:r w:rsidRPr="00251EB8">
        <w:rPr>
          <w:color w:val="2AA198"/>
        </w:rPr>
        <w:t>2(</w:t>
      </w:r>
      <w:r w:rsidRPr="00251EB8">
        <w:rPr>
          <w:color w:val="2AA198"/>
        </w:rPr>
        <w:t>生成嵌入并检索</w:t>
      </w:r>
      <w:r w:rsidRPr="00251EB8">
        <w:rPr>
          <w:color w:val="2AA198"/>
        </w:rPr>
        <w:t>)</w:t>
      </w:r>
      <w:r w:rsidRPr="00251EB8">
        <w:rPr>
          <w:color w:val="2AA198"/>
        </w:rPr>
        <w:t>发生错误</w:t>
      </w:r>
      <w:r w:rsidRPr="00251EB8">
        <w:rPr>
          <w:color w:val="2AA198"/>
        </w:rPr>
        <w:t xml:space="preserve">: </w:t>
      </w:r>
      <w:r w:rsidRPr="00251EB8">
        <w:rPr>
          <w:color w:val="CB4B16"/>
        </w:rPr>
        <w:t>{</w:t>
      </w:r>
      <w:r w:rsidRPr="00251EB8">
        <w:rPr>
          <w:color w:val="268BD2"/>
        </w:rPr>
        <w:t>e</w:t>
      </w:r>
      <w:r w:rsidRPr="00251EB8">
        <w:rPr>
          <w:color w:val="CB4B16"/>
        </w:rPr>
        <w:t>}</w:t>
      </w:r>
      <w:r w:rsidRPr="00251EB8">
        <w:rPr>
          <w:color w:val="2AA198"/>
        </w:rPr>
        <w:t>"</w:t>
      </w:r>
      <w:r w:rsidRPr="00251EB8">
        <w:rPr>
          <w:color w:val="657B83"/>
        </w:rPr>
        <w:t>)</w:t>
      </w:r>
    </w:p>
    <w:p w14:paraId="07D3D8D4" w14:textId="77777777" w:rsidR="00251EB8" w:rsidRPr="00251EB8" w:rsidRDefault="00251EB8" w:rsidP="00251EB8">
      <w:pPr>
        <w:pStyle w:val="afff0"/>
        <w:rPr>
          <w:color w:val="657B83"/>
        </w:rPr>
      </w:pPr>
      <w:r w:rsidRPr="00251EB8">
        <w:rPr>
          <w:color w:val="657B83"/>
        </w:rPr>
        <w:t xml:space="preserve">        </w:t>
      </w:r>
      <w:r w:rsidRPr="00251EB8">
        <w:rPr>
          <w:color w:val="859900"/>
        </w:rPr>
        <w:t>return</w:t>
      </w:r>
      <w:r w:rsidRPr="00251EB8">
        <w:rPr>
          <w:color w:val="657B83"/>
        </w:rPr>
        <w:t xml:space="preserve"> {}</w:t>
      </w:r>
    </w:p>
    <w:p w14:paraId="6531E28E" w14:textId="77777777" w:rsidR="00251EB8" w:rsidRPr="00251EB8" w:rsidRDefault="00251EB8" w:rsidP="00251EB8">
      <w:pPr>
        <w:pStyle w:val="afff0"/>
        <w:rPr>
          <w:color w:val="657B83"/>
        </w:rPr>
      </w:pPr>
      <w:r w:rsidRPr="00251EB8">
        <w:rPr>
          <w:color w:val="657B83"/>
        </w:rPr>
        <w:t xml:space="preserve">    </w:t>
      </w:r>
      <w:r w:rsidRPr="00251EB8">
        <w:rPr>
          <w:color w:val="859900"/>
        </w:rPr>
        <w:t>finally</w:t>
      </w:r>
      <w:r w:rsidRPr="00251EB8">
        <w:rPr>
          <w:color w:val="657B83"/>
        </w:rPr>
        <w:t>:</w:t>
      </w:r>
    </w:p>
    <w:p w14:paraId="45CD3B80" w14:textId="77777777" w:rsidR="00251EB8" w:rsidRPr="00251EB8" w:rsidRDefault="00251EB8" w:rsidP="00251EB8">
      <w:pPr>
        <w:pStyle w:val="afff0"/>
        <w:rPr>
          <w:color w:val="657B83"/>
        </w:rPr>
      </w:pPr>
      <w:r w:rsidRPr="00251EB8">
        <w:rPr>
          <w:color w:val="657B83"/>
        </w:rPr>
        <w:t xml:space="preserve">        </w:t>
      </w:r>
      <w:r w:rsidRPr="00251EB8">
        <w:rPr>
          <w:color w:val="268BD2"/>
        </w:rPr>
        <w:t>add_done_task</w:t>
      </w:r>
      <w:r w:rsidRPr="00251EB8">
        <w:rPr>
          <w:color w:val="657B83"/>
        </w:rPr>
        <w:t>(state[</w:t>
      </w:r>
      <w:r w:rsidRPr="00251EB8">
        <w:rPr>
          <w:color w:val="2AA198"/>
        </w:rPr>
        <w:t>"session_id"</w:t>
      </w:r>
      <w:r w:rsidRPr="00251EB8">
        <w:rPr>
          <w:color w:val="657B83"/>
        </w:rPr>
        <w:t xml:space="preserve">], </w:t>
      </w:r>
      <w:r w:rsidRPr="00251EB8">
        <w:rPr>
          <w:color w:val="CB4B16"/>
        </w:rPr>
        <w:t>sys</w:t>
      </w:r>
      <w:r w:rsidRPr="00251EB8">
        <w:rPr>
          <w:color w:val="657B83"/>
        </w:rPr>
        <w:t>.</w:t>
      </w:r>
      <w:r w:rsidRPr="00251EB8">
        <w:rPr>
          <w:color w:val="268BD2"/>
        </w:rPr>
        <w:t>_getframe</w:t>
      </w:r>
      <w:r w:rsidRPr="00251EB8">
        <w:rPr>
          <w:color w:val="657B83"/>
        </w:rPr>
        <w:t>().</w:t>
      </w:r>
      <w:r w:rsidRPr="00251EB8">
        <w:rPr>
          <w:color w:val="268BD2"/>
        </w:rPr>
        <w:t>f_code</w:t>
      </w:r>
      <w:r w:rsidRPr="00251EB8">
        <w:rPr>
          <w:color w:val="657B83"/>
        </w:rPr>
        <w:t>.</w:t>
      </w:r>
      <w:r w:rsidRPr="00251EB8">
        <w:rPr>
          <w:color w:val="268BD2"/>
        </w:rPr>
        <w:t>co_name</w:t>
      </w:r>
      <w:r w:rsidRPr="00251EB8">
        <w:rPr>
          <w:color w:val="657B83"/>
        </w:rPr>
        <w:t>, state.get(</w:t>
      </w:r>
      <w:r w:rsidRPr="00251EB8">
        <w:rPr>
          <w:color w:val="2AA198"/>
        </w:rPr>
        <w:t>"is_stream"</w:t>
      </w:r>
      <w:r w:rsidRPr="00251EB8">
        <w:rPr>
          <w:color w:val="657B83"/>
        </w:rPr>
        <w:t>))</w:t>
      </w:r>
    </w:p>
    <w:p w14:paraId="71BE3D78" w14:textId="77777777" w:rsidR="0031556A" w:rsidRPr="00251EB8" w:rsidRDefault="0031556A" w:rsidP="00C43857">
      <w:pPr>
        <w:pStyle w:val="afb"/>
        <w:ind w:firstLine="0"/>
      </w:pPr>
    </w:p>
    <w:p w14:paraId="663EFC58" w14:textId="12A37535" w:rsidR="0031556A" w:rsidRDefault="00287C8D" w:rsidP="00287C8D">
      <w:pPr>
        <w:pStyle w:val="a0"/>
      </w:pPr>
      <w:r>
        <w:rPr>
          <w:rFonts w:hint="eastAsia"/>
        </w:rPr>
        <w:t>节点</w:t>
      </w:r>
      <w:r>
        <w:rPr>
          <w:rFonts w:hint="eastAsia"/>
        </w:rPr>
        <w:t xml:space="preserve">:  </w:t>
      </w:r>
      <w:r>
        <w:rPr>
          <w:rFonts w:hint="eastAsia"/>
        </w:rPr>
        <w:t>网络搜索</w:t>
      </w:r>
    </w:p>
    <w:p w14:paraId="2C1EDE8A" w14:textId="61E6FD38" w:rsidR="00D8383E" w:rsidRDefault="00D8383E" w:rsidP="00D8383E">
      <w:pPr>
        <w:pStyle w:val="a1"/>
      </w:pPr>
      <w:r>
        <w:rPr>
          <w:rFonts w:hint="eastAsia"/>
        </w:rPr>
        <w:t>mcp</w:t>
      </w:r>
      <w:r>
        <w:rPr>
          <w:rFonts w:hint="eastAsia"/>
        </w:rPr>
        <w:t>的调用的准备工作</w:t>
      </w:r>
    </w:p>
    <w:p w14:paraId="47CC821A" w14:textId="1E009FBF" w:rsidR="00D8383E" w:rsidRDefault="00D8383E" w:rsidP="00AC2158">
      <w:pPr>
        <w:pStyle w:val="a3"/>
      </w:pPr>
      <w:r>
        <w:rPr>
          <w:rFonts w:hint="eastAsia"/>
        </w:rPr>
        <w:t>要去</w:t>
      </w:r>
      <w:r>
        <w:rPr>
          <w:rFonts w:hint="eastAsia"/>
        </w:rPr>
        <w:t>mcp</w:t>
      </w:r>
      <w:r>
        <w:rPr>
          <w:rFonts w:hint="eastAsia"/>
        </w:rPr>
        <w:t>的提供服务商找到服务连接比如（</w:t>
      </w:r>
      <w:r>
        <w:rPr>
          <w:rFonts w:hint="eastAsia"/>
        </w:rPr>
        <w:t>modelscope</w:t>
      </w:r>
      <w:r>
        <w:rPr>
          <w:rFonts w:hint="eastAsia"/>
        </w:rPr>
        <w:t>，百炼）</w:t>
      </w:r>
      <w:r w:rsidR="00B47895">
        <w:t xml:space="preserve"> </w:t>
      </w:r>
    </w:p>
    <w:p w14:paraId="5C7B2534" w14:textId="0A8B5909" w:rsidR="00B47895" w:rsidRDefault="00B47895" w:rsidP="00B47895">
      <w:pPr>
        <w:pStyle w:val="afb"/>
      </w:pPr>
      <w:hyperlink r:id="rId17" w:anchor="/mcp-market" w:history="1">
        <w:r w:rsidRPr="00C81D89">
          <w:rPr>
            <w:rStyle w:val="af9"/>
          </w:rPr>
          <w:t>https://bailian.console.aliyun.com/cn-beijing/?spm=a2c4g.11186623.0.0.5f885389KrrOsZ&amp;tab=mcp#/mcp-market</w:t>
        </w:r>
      </w:hyperlink>
    </w:p>
    <w:p w14:paraId="42E01291" w14:textId="52339AAB" w:rsidR="00B47895" w:rsidRDefault="00E60820" w:rsidP="00B47895">
      <w:pPr>
        <w:pStyle w:val="afb"/>
      </w:pPr>
      <w:r>
        <w:rPr>
          <w:rFonts w:hint="eastAsia"/>
        </w:rPr>
        <w:t>查找</w:t>
      </w:r>
      <w:r>
        <w:rPr>
          <w:rFonts w:hint="eastAsia"/>
        </w:rPr>
        <w:t>mcp</w:t>
      </w:r>
      <w:r>
        <w:rPr>
          <w:rFonts w:hint="eastAsia"/>
        </w:rPr>
        <w:t>服务</w:t>
      </w:r>
    </w:p>
    <w:p w14:paraId="2E5BD018" w14:textId="4723C9B3" w:rsidR="00B47895" w:rsidRDefault="00B47895" w:rsidP="00B47895">
      <w:pPr>
        <w:pStyle w:val="affa"/>
      </w:pPr>
      <w:r>
        <w:rPr>
          <w:noProof/>
        </w:rPr>
        <w:lastRenderedPageBreak/>
        <w:drawing>
          <wp:inline distT="0" distB="0" distL="0" distR="0" wp14:anchorId="42FDC520" wp14:editId="1531C8F2">
            <wp:extent cx="5274310" cy="1906270"/>
            <wp:effectExtent l="19050" t="19050" r="21590" b="17780"/>
            <wp:docPr id="486359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59748" name=""/>
                    <pic:cNvPicPr/>
                  </pic:nvPicPr>
                  <pic:blipFill>
                    <a:blip r:embed="rId18"/>
                    <a:stretch>
                      <a:fillRect/>
                    </a:stretch>
                  </pic:blipFill>
                  <pic:spPr>
                    <a:xfrm>
                      <a:off x="0" y="0"/>
                      <a:ext cx="5274310" cy="1906270"/>
                    </a:xfrm>
                    <a:prstGeom prst="rect">
                      <a:avLst/>
                    </a:prstGeom>
                    <a:ln w="6350">
                      <a:solidFill>
                        <a:schemeClr val="tx1"/>
                      </a:solidFill>
                    </a:ln>
                  </pic:spPr>
                </pic:pic>
              </a:graphicData>
            </a:graphic>
          </wp:inline>
        </w:drawing>
      </w:r>
    </w:p>
    <w:p w14:paraId="20C183F0" w14:textId="66A86DDA" w:rsidR="00E60820" w:rsidRDefault="00E60820" w:rsidP="00E60820">
      <w:pPr>
        <w:pStyle w:val="afb"/>
      </w:pPr>
      <w:r>
        <w:rPr>
          <w:rFonts w:hint="eastAsia"/>
        </w:rPr>
        <w:t>获取</w:t>
      </w:r>
      <w:r>
        <w:rPr>
          <w:rFonts w:hint="eastAsia"/>
        </w:rPr>
        <w:t>mcp</w:t>
      </w:r>
      <w:r>
        <w:rPr>
          <w:rFonts w:hint="eastAsia"/>
        </w:rPr>
        <w:t>地址</w:t>
      </w:r>
      <w:r w:rsidR="0023648D">
        <w:rPr>
          <w:rFonts w:hint="eastAsia"/>
        </w:rPr>
        <w:t>（</w:t>
      </w:r>
      <w:r w:rsidR="0023648D">
        <w:rPr>
          <w:rFonts w:hint="eastAsia"/>
        </w:rPr>
        <w:t>ssh</w:t>
      </w:r>
      <w:r w:rsidR="0023648D">
        <w:rPr>
          <w:rFonts w:hint="eastAsia"/>
        </w:rPr>
        <w:t>）</w:t>
      </w:r>
    </w:p>
    <w:p w14:paraId="207FCD65" w14:textId="016C7972" w:rsidR="00B47895" w:rsidRPr="00B47895" w:rsidRDefault="00E60820" w:rsidP="006A1FD7">
      <w:pPr>
        <w:pStyle w:val="affa"/>
      </w:pPr>
      <w:r>
        <w:rPr>
          <w:noProof/>
        </w:rPr>
        <w:drawing>
          <wp:inline distT="0" distB="0" distL="0" distR="0" wp14:anchorId="397BB400" wp14:editId="67A43B2D">
            <wp:extent cx="5274310" cy="1795780"/>
            <wp:effectExtent l="19050" t="19050" r="21590" b="13970"/>
            <wp:docPr id="18782805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80528" name=""/>
                    <pic:cNvPicPr/>
                  </pic:nvPicPr>
                  <pic:blipFill>
                    <a:blip r:embed="rId19"/>
                    <a:stretch>
                      <a:fillRect/>
                    </a:stretch>
                  </pic:blipFill>
                  <pic:spPr>
                    <a:xfrm>
                      <a:off x="0" y="0"/>
                      <a:ext cx="5274310" cy="1795780"/>
                    </a:xfrm>
                    <a:prstGeom prst="rect">
                      <a:avLst/>
                    </a:prstGeom>
                    <a:ln w="6350">
                      <a:solidFill>
                        <a:schemeClr val="tx1"/>
                      </a:solidFill>
                    </a:ln>
                  </pic:spPr>
                </pic:pic>
              </a:graphicData>
            </a:graphic>
          </wp:inline>
        </w:drawing>
      </w:r>
    </w:p>
    <w:p w14:paraId="53A11652" w14:textId="6818A7EF" w:rsidR="00AC2158" w:rsidRDefault="00AC2158" w:rsidP="00AC2158">
      <w:pPr>
        <w:pStyle w:val="a3"/>
      </w:pPr>
      <w:r>
        <w:rPr>
          <w:rFonts w:hint="eastAsia"/>
        </w:rPr>
        <w:t>本地安装</w:t>
      </w:r>
      <w:r>
        <w:rPr>
          <w:rFonts w:hint="eastAsia"/>
        </w:rPr>
        <w:t>openai</w:t>
      </w:r>
      <w:r>
        <w:rPr>
          <w:rFonts w:hint="eastAsia"/>
        </w:rPr>
        <w:t>的</w:t>
      </w:r>
      <w:r>
        <w:rPr>
          <w:rFonts w:hint="eastAsia"/>
        </w:rPr>
        <w:t>agents</w:t>
      </w:r>
      <w:r>
        <w:rPr>
          <w:rFonts w:hint="eastAsia"/>
        </w:rPr>
        <w:t>工具包</w:t>
      </w:r>
    </w:p>
    <w:p w14:paraId="063A47B3" w14:textId="59CD715B" w:rsidR="00AC2158" w:rsidRPr="003355DD" w:rsidRDefault="00AC2158" w:rsidP="003355DD">
      <w:pPr>
        <w:pStyle w:val="afff0"/>
        <w:ind w:firstLineChars="100" w:firstLine="150"/>
        <w:rPr>
          <w:color w:val="657B83"/>
        </w:rPr>
      </w:pPr>
      <w:r>
        <w:rPr>
          <w:rFonts w:hint="eastAsia"/>
        </w:rPr>
        <w:t>uv</w:t>
      </w:r>
      <w:r w:rsidRPr="00AC2158">
        <w:t> pip install openai-agents</w:t>
      </w:r>
    </w:p>
    <w:p w14:paraId="20A09B9A" w14:textId="711BC402" w:rsidR="00287C8D" w:rsidRDefault="00287C8D" w:rsidP="00F251EB">
      <w:pPr>
        <w:pStyle w:val="a1"/>
      </w:pPr>
      <w:r>
        <w:rPr>
          <w:rFonts w:hint="eastAsia"/>
        </w:rPr>
        <w:t>处理策略</w:t>
      </w:r>
    </w:p>
    <w:p w14:paraId="0D30CEF8" w14:textId="77777777" w:rsidR="00F251EB" w:rsidRPr="00F251EB" w:rsidRDefault="00F251EB" w:rsidP="001255B4">
      <w:pPr>
        <w:pStyle w:val="afb"/>
        <w:numPr>
          <w:ilvl w:val="0"/>
          <w:numId w:val="22"/>
        </w:numPr>
      </w:pPr>
      <w:r w:rsidRPr="00F251EB">
        <w:rPr>
          <w:b/>
          <w:bCs/>
        </w:rPr>
        <w:t>获取查询词</w:t>
      </w:r>
      <w:r w:rsidRPr="00F251EB">
        <w:t>：从输入的</w:t>
      </w:r>
      <w:r w:rsidRPr="00F251EB">
        <w:t> state </w:t>
      </w:r>
      <w:r w:rsidRPr="00F251EB">
        <w:t>中提取重写后的查询语句</w:t>
      </w:r>
      <w:r w:rsidRPr="00F251EB">
        <w:t xml:space="preserve"> (rewritten_query)</w:t>
      </w:r>
      <w:r w:rsidRPr="00F251EB">
        <w:t>，如果为空则不执行。</w:t>
      </w:r>
    </w:p>
    <w:p w14:paraId="2480BE96" w14:textId="77777777" w:rsidR="00F251EB" w:rsidRPr="00F251EB" w:rsidRDefault="00F251EB" w:rsidP="001255B4">
      <w:pPr>
        <w:pStyle w:val="afb"/>
        <w:numPr>
          <w:ilvl w:val="0"/>
          <w:numId w:val="22"/>
        </w:numPr>
      </w:pPr>
      <w:r w:rsidRPr="00F251EB">
        <w:rPr>
          <w:b/>
          <w:bCs/>
        </w:rPr>
        <w:t>初始化</w:t>
      </w:r>
      <w:r w:rsidRPr="00F251EB">
        <w:rPr>
          <w:b/>
          <w:bCs/>
        </w:rPr>
        <w:t xml:space="preserve"> MCP </w:t>
      </w:r>
      <w:r w:rsidRPr="00F251EB">
        <w:rPr>
          <w:b/>
          <w:bCs/>
        </w:rPr>
        <w:t>连接</w:t>
      </w:r>
      <w:r w:rsidRPr="00F251EB">
        <w:t>：创建</w:t>
      </w:r>
      <w:r w:rsidRPr="00F251EB">
        <w:t> MCPServerSse </w:t>
      </w:r>
      <w:r w:rsidRPr="00F251EB">
        <w:t>实例，配置百炼（</w:t>
      </w:r>
      <w:r w:rsidRPr="00F251EB">
        <w:t>DashScope</w:t>
      </w:r>
      <w:r w:rsidRPr="00F251EB">
        <w:t>）的</w:t>
      </w:r>
      <w:r w:rsidRPr="00F251EB">
        <w:t xml:space="preserve"> Base URL </w:t>
      </w:r>
      <w:r w:rsidRPr="00F251EB">
        <w:t>和</w:t>
      </w:r>
      <w:r w:rsidRPr="00F251EB">
        <w:t xml:space="preserve"> API Key</w:t>
      </w:r>
      <w:r w:rsidRPr="00F251EB">
        <w:t>，并建立连接。</w:t>
      </w:r>
    </w:p>
    <w:p w14:paraId="7A1C46B2" w14:textId="77777777" w:rsidR="00F251EB" w:rsidRPr="00F251EB" w:rsidRDefault="00F251EB" w:rsidP="001255B4">
      <w:pPr>
        <w:pStyle w:val="afb"/>
        <w:numPr>
          <w:ilvl w:val="0"/>
          <w:numId w:val="22"/>
        </w:numPr>
      </w:pPr>
      <w:r w:rsidRPr="00F251EB">
        <w:rPr>
          <w:b/>
          <w:bCs/>
        </w:rPr>
        <w:t>调用搜索工具</w:t>
      </w:r>
      <w:r w:rsidRPr="00F251EB">
        <w:t>：通过</w:t>
      </w:r>
      <w:r w:rsidRPr="00F251EB">
        <w:t xml:space="preserve"> MCP </w:t>
      </w:r>
      <w:r w:rsidRPr="00F251EB">
        <w:t>协议调用远程工具</w:t>
      </w:r>
      <w:r w:rsidRPr="00F251EB">
        <w:t> bailian_web_search</w:t>
      </w:r>
      <w:r w:rsidRPr="00F251EB">
        <w:t>，传入查询词和返回数量限制（默认</w:t>
      </w:r>
      <w:r w:rsidRPr="00F251EB">
        <w:t xml:space="preserve"> 5 </w:t>
      </w:r>
      <w:r w:rsidRPr="00F251EB">
        <w:t>条）。</w:t>
      </w:r>
    </w:p>
    <w:p w14:paraId="29D12270" w14:textId="77777777" w:rsidR="00F251EB" w:rsidRPr="00F251EB" w:rsidRDefault="00F251EB" w:rsidP="001255B4">
      <w:pPr>
        <w:pStyle w:val="afb"/>
        <w:numPr>
          <w:ilvl w:val="0"/>
          <w:numId w:val="22"/>
        </w:numPr>
      </w:pPr>
      <w:r w:rsidRPr="00F251EB">
        <w:rPr>
          <w:b/>
          <w:bCs/>
        </w:rPr>
        <w:t>解析与格式化</w:t>
      </w:r>
      <w:r w:rsidRPr="00F251EB">
        <w:t>：解析返回的</w:t>
      </w:r>
      <w:r w:rsidRPr="00F251EB">
        <w:t xml:space="preserve"> JSON </w:t>
      </w:r>
      <w:r w:rsidRPr="00F251EB">
        <w:t>数据，提取</w:t>
      </w:r>
      <w:r w:rsidRPr="00F251EB">
        <w:t> pages </w:t>
      </w:r>
      <w:r w:rsidRPr="00F251EB">
        <w:t>中的</w:t>
      </w:r>
      <w:r w:rsidRPr="00F251EB">
        <w:t> title</w:t>
      </w:r>
      <w:r w:rsidRPr="00F251EB">
        <w:t>、</w:t>
      </w:r>
      <w:r w:rsidRPr="00F251EB">
        <w:t>url </w:t>
      </w:r>
      <w:r w:rsidRPr="00F251EB">
        <w:t>和</w:t>
      </w:r>
      <w:r w:rsidRPr="00F251EB">
        <w:t> snippet</w:t>
      </w:r>
      <w:r w:rsidRPr="00F251EB">
        <w:t>，构建统一格式的文档列表。</w:t>
      </w:r>
    </w:p>
    <w:p w14:paraId="010A9D0A" w14:textId="32BB12DD" w:rsidR="00D8383E" w:rsidRPr="00F251EB" w:rsidRDefault="00F251EB" w:rsidP="00D8383E">
      <w:pPr>
        <w:pStyle w:val="afb"/>
        <w:numPr>
          <w:ilvl w:val="0"/>
          <w:numId w:val="22"/>
        </w:numPr>
      </w:pPr>
      <w:r w:rsidRPr="00F251EB">
        <w:rPr>
          <w:b/>
          <w:bCs/>
        </w:rPr>
        <w:t>更新状态</w:t>
      </w:r>
      <w:r w:rsidRPr="00F251EB">
        <w:t>：清理资源并断开连接，最后将处理好的文档列表以</w:t>
      </w:r>
      <w:r w:rsidRPr="00F251EB">
        <w:t> web_search_docs </w:t>
      </w:r>
      <w:r w:rsidRPr="00F251EB">
        <w:t>字段更新到状态中返回。</w:t>
      </w:r>
    </w:p>
    <w:p w14:paraId="3BAFC2AA" w14:textId="7978E93D" w:rsidR="00D8383E" w:rsidRPr="00D8383E" w:rsidRDefault="00E40FE3" w:rsidP="00D8383E">
      <w:pPr>
        <w:pStyle w:val="a1"/>
      </w:pPr>
      <w:r>
        <w:rPr>
          <w:rFonts w:hint="eastAsia"/>
        </w:rPr>
        <w:t>处理关键点</w:t>
      </w:r>
    </w:p>
    <w:p w14:paraId="17B720E5" w14:textId="16D54EE9" w:rsidR="009C4A49" w:rsidRDefault="00E40FE3" w:rsidP="00E40FE3">
      <w:pPr>
        <w:pStyle w:val="a2"/>
        <w:ind w:right="210"/>
      </w:pPr>
      <w:r>
        <w:rPr>
          <w:rFonts w:hint="eastAsia"/>
        </w:rPr>
        <w:lastRenderedPageBreak/>
        <w:t>为什么使用</w:t>
      </w:r>
      <w:r>
        <w:rPr>
          <w:rFonts w:hint="eastAsia"/>
        </w:rPr>
        <w:t>mcp</w:t>
      </w:r>
    </w:p>
    <w:p w14:paraId="27499648" w14:textId="5AA92BAB" w:rsidR="00E40FE3" w:rsidRDefault="00E40FE3" w:rsidP="00E40FE3">
      <w:pPr>
        <w:pStyle w:val="afb"/>
      </w:pPr>
      <w:r>
        <w:rPr>
          <w:rFonts w:hint="eastAsia"/>
        </w:rPr>
        <w:t>其实</w:t>
      </w:r>
      <w:r>
        <w:rPr>
          <w:rFonts w:hint="eastAsia"/>
        </w:rPr>
        <w:t>MCP</w:t>
      </w:r>
      <w:r>
        <w:rPr>
          <w:rFonts w:hint="eastAsia"/>
        </w:rPr>
        <w:t>的本质是把一个操作功能封装成工具交给大模型，让大模型来自主使用工具进行处理。</w:t>
      </w:r>
    </w:p>
    <w:p w14:paraId="5A0C0080" w14:textId="5449CE30" w:rsidR="00E40FE3" w:rsidRDefault="00E40FE3" w:rsidP="00E40FE3">
      <w:pPr>
        <w:pStyle w:val="afb"/>
      </w:pPr>
      <w:r>
        <w:rPr>
          <w:rFonts w:hint="eastAsia"/>
        </w:rPr>
        <w:t>这里并没有把网络搜索能力交给大模型，而是使用代码进行直接调用搜索的。</w:t>
      </w:r>
    </w:p>
    <w:p w14:paraId="4BB9080C" w14:textId="1D8F2285" w:rsidR="00E40FE3" w:rsidRDefault="00E40FE3" w:rsidP="00E40FE3">
      <w:pPr>
        <w:pStyle w:val="afb"/>
      </w:pPr>
      <w:r>
        <w:rPr>
          <w:rFonts w:hint="eastAsia"/>
        </w:rPr>
        <w:t>那为什么还要使用</w:t>
      </w:r>
      <w:r>
        <w:rPr>
          <w:rFonts w:hint="eastAsia"/>
        </w:rPr>
        <w:t>mcp</w:t>
      </w:r>
      <w:r>
        <w:rPr>
          <w:rFonts w:hint="eastAsia"/>
        </w:rPr>
        <w:t>工具，直接用</w:t>
      </w:r>
      <w:r>
        <w:rPr>
          <w:rFonts w:hint="eastAsia"/>
        </w:rPr>
        <w:t>request</w:t>
      </w:r>
      <w:r>
        <w:rPr>
          <w:rFonts w:hint="eastAsia"/>
        </w:rPr>
        <w:t>工具调用网络搜索接口不行吗？不是不行只不过综合考虑随着</w:t>
      </w:r>
      <w:r>
        <w:rPr>
          <w:rFonts w:hint="eastAsia"/>
        </w:rPr>
        <w:t>mcp</w:t>
      </w:r>
      <w:r>
        <w:rPr>
          <w:rFonts w:hint="eastAsia"/>
        </w:rPr>
        <w:t>的兴起，各大平台都在搭建</w:t>
      </w:r>
      <w:r>
        <w:rPr>
          <w:rFonts w:hint="eastAsia"/>
        </w:rPr>
        <w:t>mcp</w:t>
      </w:r>
      <w:r>
        <w:rPr>
          <w:rFonts w:hint="eastAsia"/>
        </w:rPr>
        <w:t>广场，而这些</w:t>
      </w:r>
      <w:r>
        <w:rPr>
          <w:rFonts w:hint="eastAsia"/>
        </w:rPr>
        <w:t>mcp</w:t>
      </w:r>
      <w:r>
        <w:rPr>
          <w:rFonts w:hint="eastAsia"/>
        </w:rPr>
        <w:t>提供的搜索服务，搜索的质量要远好于直接通过</w:t>
      </w:r>
      <w:r>
        <w:rPr>
          <w:rFonts w:hint="eastAsia"/>
        </w:rPr>
        <w:t>request</w:t>
      </w:r>
      <w:r>
        <w:rPr>
          <w:rFonts w:hint="eastAsia"/>
        </w:rPr>
        <w:t>工具调用搜索引擎的结果。</w:t>
      </w:r>
    </w:p>
    <w:p w14:paraId="0DB2290F" w14:textId="1B3ABF43" w:rsidR="00E40FE3" w:rsidRDefault="00E40FE3" w:rsidP="00E40FE3">
      <w:pPr>
        <w:pStyle w:val="afb"/>
      </w:pPr>
      <w:r>
        <w:rPr>
          <w:rFonts w:hint="eastAsia"/>
        </w:rPr>
        <w:t>但是代价也是有的，就是根据不同平台提供的服务可能会根据不同的标准有一定的费用问题。</w:t>
      </w:r>
    </w:p>
    <w:p w14:paraId="3ECCDD0F" w14:textId="32DDCD48" w:rsidR="00BE739B" w:rsidRDefault="00BE739B" w:rsidP="00BE739B">
      <w:pPr>
        <w:pStyle w:val="a2"/>
        <w:ind w:right="210"/>
      </w:pPr>
      <w:r>
        <w:rPr>
          <w:rFonts w:hint="eastAsia"/>
        </w:rPr>
        <w:t>调用</w:t>
      </w:r>
      <w:r>
        <w:rPr>
          <w:rFonts w:hint="eastAsia"/>
        </w:rPr>
        <w:t>mcp</w:t>
      </w:r>
      <w:r>
        <w:rPr>
          <w:rFonts w:hint="eastAsia"/>
        </w:rPr>
        <w:t>要注意异步的问题</w:t>
      </w:r>
    </w:p>
    <w:p w14:paraId="1FC368AC" w14:textId="30D22C7C" w:rsidR="00E627B0" w:rsidRDefault="00E627B0" w:rsidP="00D7730F">
      <w:pPr>
        <w:pStyle w:val="afb"/>
        <w:ind w:firstLineChars="200"/>
      </w:pPr>
      <w:r w:rsidRPr="00E627B0">
        <w:rPr>
          <w:rFonts w:hint="eastAsia"/>
        </w:rPr>
        <w:t>由于</w:t>
      </w:r>
      <w:r w:rsidRPr="00E627B0">
        <w:rPr>
          <w:rFonts w:hint="eastAsia"/>
        </w:rPr>
        <w:t xml:space="preserve"> mcp</w:t>
      </w:r>
      <w:r w:rsidR="00180A52">
        <w:rPr>
          <w:rFonts w:hint="eastAsia"/>
        </w:rPr>
        <w:t>的调用都是</w:t>
      </w:r>
      <w:r w:rsidRPr="00E627B0">
        <w:rPr>
          <w:rFonts w:hint="eastAsia"/>
        </w:rPr>
        <w:t>异步函数（</w:t>
      </w:r>
      <w:r w:rsidRPr="00E627B0">
        <w:rPr>
          <w:rFonts w:hint="eastAsia"/>
        </w:rPr>
        <w:t>async def</w:t>
      </w:r>
      <w:r w:rsidRPr="00E627B0">
        <w:rPr>
          <w:rFonts w:hint="eastAsia"/>
        </w:rPr>
        <w:t>）</w:t>
      </w:r>
      <w:r w:rsidR="00320243">
        <w:rPr>
          <w:rFonts w:hint="eastAsia"/>
        </w:rPr>
        <w:t>，比如</w:t>
      </w:r>
      <w:r w:rsidR="00320243" w:rsidRPr="00320243">
        <w:t>search_mcp.connect()</w:t>
      </w:r>
      <w:r w:rsidR="00320243">
        <w:rPr>
          <w:rFonts w:hint="eastAsia"/>
        </w:rPr>
        <w:t>、</w:t>
      </w:r>
      <w:r w:rsidR="00320243" w:rsidRPr="00320243">
        <w:t>call_tool</w:t>
      </w:r>
      <w:r w:rsidR="00320243">
        <w:rPr>
          <w:rFonts w:hint="eastAsia"/>
        </w:rPr>
        <w:t xml:space="preserve">() </w:t>
      </w:r>
      <w:r w:rsidR="00320243">
        <w:rPr>
          <w:rFonts w:hint="eastAsia"/>
        </w:rPr>
        <w:t>等。但是由于咱们的</w:t>
      </w:r>
      <w:r w:rsidR="00320243">
        <w:rPr>
          <w:rFonts w:hint="eastAsia"/>
        </w:rPr>
        <w:t>langgraph</w:t>
      </w:r>
      <w:r w:rsidR="00320243">
        <w:rPr>
          <w:rFonts w:hint="eastAsia"/>
        </w:rPr>
        <w:t>采取的是同步调用</w:t>
      </w:r>
      <w:r w:rsidR="00320243">
        <w:rPr>
          <w:rFonts w:hint="eastAsia"/>
        </w:rPr>
        <w:t xml:space="preserve">invoke, </w:t>
      </w:r>
      <w:r w:rsidR="00320243">
        <w:rPr>
          <w:rFonts w:hint="eastAsia"/>
        </w:rPr>
        <w:t>所以</w:t>
      </w:r>
      <w:r w:rsidRPr="00E627B0">
        <w:rPr>
          <w:rFonts w:hint="eastAsia"/>
        </w:rPr>
        <w:t>要</w:t>
      </w:r>
      <w:r w:rsidR="00320243">
        <w:rPr>
          <w:rFonts w:hint="eastAsia"/>
        </w:rPr>
        <w:t xml:space="preserve"> </w:t>
      </w:r>
      <w:r w:rsidR="00320243">
        <w:rPr>
          <w:rFonts w:hint="eastAsia"/>
        </w:rPr>
        <w:t>让</w:t>
      </w:r>
      <w:r w:rsidRPr="00E627B0">
        <w:rPr>
          <w:rFonts w:hint="eastAsia"/>
        </w:rPr>
        <w:t>node_web_search_mcp</w:t>
      </w:r>
      <w:r w:rsidR="00320243">
        <w:rPr>
          <w:rFonts w:hint="eastAsia"/>
        </w:rPr>
        <w:t>作为同步函数去用同步的方式运行</w:t>
      </w:r>
      <w:r w:rsidR="00320243">
        <w:rPr>
          <w:rFonts w:hint="eastAsia"/>
        </w:rPr>
        <w:t>mcp</w:t>
      </w:r>
      <w:r w:rsidR="00320243">
        <w:rPr>
          <w:rFonts w:hint="eastAsia"/>
        </w:rPr>
        <w:t>的异步</w:t>
      </w:r>
      <w:r w:rsidR="00320243">
        <w:rPr>
          <w:rFonts w:hint="eastAsia"/>
        </w:rPr>
        <w:t>api</w:t>
      </w:r>
      <w:r w:rsidRPr="00E627B0">
        <w:rPr>
          <w:rFonts w:hint="eastAsia"/>
        </w:rPr>
        <w:t>，</w:t>
      </w:r>
      <w:r w:rsidR="00320243">
        <w:rPr>
          <w:rFonts w:hint="eastAsia"/>
        </w:rPr>
        <w:t>这样就</w:t>
      </w:r>
      <w:r w:rsidRPr="00E627B0">
        <w:rPr>
          <w:rFonts w:hint="eastAsia"/>
        </w:rPr>
        <w:t>必须使用</w:t>
      </w:r>
      <w:r w:rsidRPr="00E627B0">
        <w:rPr>
          <w:rFonts w:hint="eastAsia"/>
        </w:rPr>
        <w:t xml:space="preserve"> asyncio.run() </w:t>
      </w:r>
      <w:r w:rsidRPr="00E627B0">
        <w:rPr>
          <w:rFonts w:hint="eastAsia"/>
        </w:rPr>
        <w:t>这样的桥接方法来启动一个临时的事件循环去执行异步代码。</w:t>
      </w:r>
      <w:r>
        <w:rPr>
          <w:rFonts w:hint="eastAsia"/>
        </w:rPr>
        <w:t xml:space="preserve"> </w:t>
      </w:r>
    </w:p>
    <w:p w14:paraId="40F50091" w14:textId="1D8611DC" w:rsidR="00D8383E" w:rsidRDefault="001C25DE" w:rsidP="001C25DE">
      <w:pPr>
        <w:pStyle w:val="a1"/>
      </w:pPr>
      <w:r>
        <w:rPr>
          <w:rFonts w:hint="eastAsia"/>
        </w:rPr>
        <w:t>代码实现</w:t>
      </w:r>
    </w:p>
    <w:p w14:paraId="33FF1EC4" w14:textId="4AAACF78" w:rsidR="001C25DE" w:rsidRDefault="001C25DE" w:rsidP="001C25DE">
      <w:pPr>
        <w:pStyle w:val="afff0"/>
        <w:rPr>
          <w:kern w:val="0"/>
        </w:rPr>
      </w:pPr>
      <w:r>
        <w:rPr>
          <w:color w:val="CF8E6D"/>
        </w:rPr>
        <w:t xml:space="preserve">import </w:t>
      </w:r>
      <w:r>
        <w:t>asyncio</w:t>
      </w:r>
      <w:r>
        <w:br/>
      </w:r>
      <w:r>
        <w:rPr>
          <w:color w:val="CF8E6D"/>
        </w:rPr>
        <w:t xml:space="preserve">import </w:t>
      </w:r>
      <w:r>
        <w:t>os</w:t>
      </w:r>
      <w:r>
        <w:br/>
      </w:r>
      <w:r>
        <w:rPr>
          <w:color w:val="CF8E6D"/>
        </w:rPr>
        <w:t xml:space="preserve">import </w:t>
      </w:r>
      <w:r>
        <w:t>json</w:t>
      </w:r>
      <w:r>
        <w:br/>
      </w:r>
      <w:r>
        <w:rPr>
          <w:color w:val="CF8E6D"/>
        </w:rPr>
        <w:t xml:space="preserve">import </w:t>
      </w:r>
      <w:r>
        <w:t>sys</w:t>
      </w:r>
      <w:r>
        <w:br/>
      </w:r>
      <w:r>
        <w:rPr>
          <w:color w:val="CF8E6D"/>
        </w:rPr>
        <w:t xml:space="preserve">from </w:t>
      </w:r>
      <w:r>
        <w:t xml:space="preserve">agents.mcp </w:t>
      </w:r>
      <w:r>
        <w:rPr>
          <w:color w:val="CF8E6D"/>
        </w:rPr>
        <w:t xml:space="preserve">import </w:t>
      </w:r>
      <w:r>
        <w:t xml:space="preserve">MCPServerSse </w:t>
      </w:r>
      <w:r>
        <w:rPr>
          <w:color w:val="9F86EA"/>
        </w:rPr>
        <w:t># pip install openai-agents</w:t>
      </w:r>
      <w:r>
        <w:rPr>
          <w:color w:val="9F86EA"/>
        </w:rPr>
        <w:br/>
      </w:r>
      <w:r>
        <w:rPr>
          <w:color w:val="9F86EA"/>
        </w:rPr>
        <w:br/>
      </w:r>
      <w:r>
        <w:rPr>
          <w:color w:val="CF8E6D"/>
        </w:rPr>
        <w:t xml:space="preserve">from </w:t>
      </w:r>
      <w:r>
        <w:t xml:space="preserve">kb.utils.task_utils </w:t>
      </w:r>
      <w:r>
        <w:rPr>
          <w:color w:val="CF8E6D"/>
        </w:rPr>
        <w:t xml:space="preserve">import </w:t>
      </w:r>
      <w:r>
        <w:t>add_running_task,add_done_task</w:t>
      </w:r>
      <w:r>
        <w:br/>
      </w:r>
      <w:r>
        <w:br/>
        <w:t>DASHSCOPE_BASE_URL = os.environ.get(</w:t>
      </w:r>
      <w:r>
        <w:rPr>
          <w:color w:val="6AAB73"/>
        </w:rPr>
        <w:t>"MCP_DASHSCOPE_BASE_URL"</w:t>
      </w:r>
      <w:r>
        <w:t>)</w:t>
      </w:r>
      <w:r>
        <w:br/>
        <w:t>DASHSCOPE_API_KEY = os.environ.get(</w:t>
      </w:r>
      <w:r>
        <w:rPr>
          <w:color w:val="6AAB73"/>
        </w:rPr>
        <w:t>"OPENAI_API_KEY"</w:t>
      </w:r>
      <w:r>
        <w:t>)</w:t>
      </w:r>
      <w:r>
        <w:br/>
      </w:r>
      <w:r>
        <w:br/>
      </w:r>
      <w:r>
        <w:br/>
      </w:r>
      <w:r>
        <w:rPr>
          <w:color w:val="CF8E6D"/>
        </w:rPr>
        <w:t xml:space="preserve">async def </w:t>
      </w:r>
      <w:r>
        <w:rPr>
          <w:color w:val="56A8F5"/>
        </w:rPr>
        <w:t>mcp_call</w:t>
      </w:r>
      <w:r>
        <w:t>(query):</w:t>
      </w:r>
      <w:r>
        <w:br/>
        <w:t xml:space="preserve">    </w:t>
      </w:r>
      <w:r>
        <w:rPr>
          <w:color w:val="9F86EA"/>
        </w:rPr>
        <w:t xml:space="preserve"># </w:t>
      </w:r>
      <w:r>
        <w:rPr>
          <w:color w:val="9F86EA"/>
        </w:rPr>
        <w:t>初始化</w:t>
      </w:r>
      <w:r>
        <w:rPr>
          <w:color w:val="9F86EA"/>
        </w:rPr>
        <w:t xml:space="preserve"> MCP</w:t>
      </w:r>
      <w:r>
        <w:rPr>
          <w:color w:val="9F86EA"/>
        </w:rPr>
        <w:br/>
        <w:t xml:space="preserve">    </w:t>
      </w:r>
      <w:r>
        <w:t>search_mcp = MCPServerSse(</w:t>
      </w:r>
      <w:r>
        <w:br/>
        <w:t xml:space="preserve">        </w:t>
      </w:r>
      <w:r>
        <w:rPr>
          <w:color w:val="AA4926"/>
        </w:rPr>
        <w:t>name</w:t>
      </w:r>
      <w:r>
        <w:t>=</w:t>
      </w:r>
      <w:r>
        <w:rPr>
          <w:color w:val="6AAB73"/>
        </w:rPr>
        <w:t>"search_mcp"</w:t>
      </w:r>
      <w:r>
        <w:t>,</w:t>
      </w:r>
      <w:r>
        <w:br/>
        <w:t xml:space="preserve">        </w:t>
      </w:r>
      <w:r>
        <w:rPr>
          <w:color w:val="AA4926"/>
        </w:rPr>
        <w:t>params</w:t>
      </w:r>
      <w:r>
        <w:t>={</w:t>
      </w:r>
      <w:r>
        <w:br/>
        <w:t xml:space="preserve">            </w:t>
      </w:r>
      <w:r>
        <w:rPr>
          <w:color w:val="6AAB73"/>
        </w:rPr>
        <w:t>"url"</w:t>
      </w:r>
      <w:r>
        <w:t>: DASHSCOPE_BASE_URL,</w:t>
      </w:r>
      <w:r>
        <w:br/>
        <w:t xml:space="preserve">            </w:t>
      </w:r>
      <w:r>
        <w:rPr>
          <w:color w:val="6AAB73"/>
        </w:rPr>
        <w:t>"headers"</w:t>
      </w:r>
      <w:r>
        <w:t>: {</w:t>
      </w:r>
      <w:r>
        <w:rPr>
          <w:color w:val="6AAB73"/>
        </w:rPr>
        <w:t>"Authorization"</w:t>
      </w:r>
      <w:r>
        <w:t>: DASHSCOPE_API_KEY},</w:t>
      </w:r>
      <w:r>
        <w:br/>
        <w:t xml:space="preserve">            </w:t>
      </w:r>
      <w:r>
        <w:rPr>
          <w:color w:val="6AAB73"/>
        </w:rPr>
        <w:t>"timeout"</w:t>
      </w:r>
      <w:r>
        <w:t xml:space="preserve">: </w:t>
      </w:r>
      <w:r>
        <w:rPr>
          <w:color w:val="2AACB8"/>
        </w:rPr>
        <w:t>300</w:t>
      </w:r>
      <w:r>
        <w:t>,</w:t>
      </w:r>
      <w:r>
        <w:br/>
        <w:t xml:space="preserve">            </w:t>
      </w:r>
      <w:r>
        <w:rPr>
          <w:color w:val="6AAB73"/>
        </w:rPr>
        <w:t>"sse_read_timeout"</w:t>
      </w:r>
      <w:r>
        <w:t xml:space="preserve">: </w:t>
      </w:r>
      <w:r>
        <w:rPr>
          <w:color w:val="2AACB8"/>
        </w:rPr>
        <w:t>300</w:t>
      </w:r>
      <w:r>
        <w:rPr>
          <w:color w:val="2AACB8"/>
        </w:rPr>
        <w:br/>
        <w:t xml:space="preserve">        </w:t>
      </w:r>
      <w:r>
        <w:t>}</w:t>
      </w:r>
      <w:r>
        <w:br/>
        <w:t xml:space="preserve">    )</w:t>
      </w:r>
      <w:r>
        <w:br/>
      </w:r>
      <w:r>
        <w:br/>
        <w:t xml:space="preserve">    </w:t>
      </w:r>
      <w:r>
        <w:rPr>
          <w:color w:val="CF8E6D"/>
        </w:rPr>
        <w:t>try</w:t>
      </w:r>
      <w:r>
        <w:t>:</w:t>
      </w:r>
      <w:r>
        <w:br/>
        <w:t xml:space="preserve">        </w:t>
      </w:r>
      <w:r>
        <w:rPr>
          <w:color w:val="CF8E6D"/>
        </w:rPr>
        <w:t xml:space="preserve">await </w:t>
      </w:r>
      <w:r>
        <w:t>search_mcp.connect()</w:t>
      </w:r>
      <w:r>
        <w:br/>
        <w:t xml:space="preserve">        </w:t>
      </w:r>
      <w:r>
        <w:rPr>
          <w:color w:val="9F86EA"/>
        </w:rPr>
        <w:t xml:space="preserve"># </w:t>
      </w:r>
      <w:r>
        <w:rPr>
          <w:color w:val="9F86EA"/>
        </w:rPr>
        <w:t>直接调用工具</w:t>
      </w:r>
      <w:r>
        <w:rPr>
          <w:color w:val="9F86EA"/>
        </w:rPr>
        <w:br/>
        <w:t xml:space="preserve">        </w:t>
      </w:r>
      <w:r>
        <w:t xml:space="preserve">result = </w:t>
      </w:r>
      <w:r>
        <w:rPr>
          <w:color w:val="CF8E6D"/>
        </w:rPr>
        <w:t xml:space="preserve">await </w:t>
      </w:r>
      <w:r>
        <w:t>search_mcp.call_tool(</w:t>
      </w:r>
      <w:r>
        <w:br/>
        <w:t xml:space="preserve">            </w:t>
      </w:r>
      <w:r>
        <w:rPr>
          <w:color w:val="AA4926"/>
        </w:rPr>
        <w:t>tool_name</w:t>
      </w:r>
      <w:r>
        <w:t>=</w:t>
      </w:r>
      <w:r>
        <w:rPr>
          <w:color w:val="6AAB73"/>
        </w:rPr>
        <w:t>"bailian_web_search"</w:t>
      </w:r>
      <w:r>
        <w:t>,</w:t>
      </w:r>
      <w:r>
        <w:br/>
        <w:t xml:space="preserve">            </w:t>
      </w:r>
      <w:r>
        <w:rPr>
          <w:color w:val="AA4926"/>
        </w:rPr>
        <w:t>arguments</w:t>
      </w:r>
      <w:r>
        <w:t>={</w:t>
      </w:r>
      <w:r>
        <w:rPr>
          <w:color w:val="6AAB73"/>
        </w:rPr>
        <w:t>"query"</w:t>
      </w:r>
      <w:r>
        <w:t xml:space="preserve">: query, </w:t>
      </w:r>
      <w:r>
        <w:rPr>
          <w:color w:val="6AAB73"/>
        </w:rPr>
        <w:t>"count"</w:t>
      </w:r>
      <w:r>
        <w:t xml:space="preserve">: </w:t>
      </w:r>
      <w:r>
        <w:rPr>
          <w:color w:val="2AACB8"/>
        </w:rPr>
        <w:t>5</w:t>
      </w:r>
      <w:r>
        <w:t>}</w:t>
      </w:r>
      <w:r>
        <w:br/>
      </w:r>
      <w:r>
        <w:lastRenderedPageBreak/>
        <w:t xml:space="preserve">            </w:t>
      </w:r>
      <w:r>
        <w:rPr>
          <w:color w:val="9F86EA"/>
        </w:rPr>
        <w:t># arguments={"query": "</w:t>
      </w:r>
      <w:r>
        <w:rPr>
          <w:color w:val="9F86EA"/>
        </w:rPr>
        <w:t>今天北京的天气情况</w:t>
      </w:r>
      <w:r>
        <w:rPr>
          <w:color w:val="9F86EA"/>
        </w:rPr>
        <w:t>", "count": 5}</w:t>
      </w:r>
      <w:r>
        <w:rPr>
          <w:color w:val="9F86EA"/>
        </w:rPr>
        <w:br/>
        <w:t xml:space="preserve">        </w:t>
      </w:r>
      <w:r>
        <w:t>)</w:t>
      </w:r>
      <w:r>
        <w:br/>
        <w:t xml:space="preserve">        </w:t>
      </w:r>
      <w:r>
        <w:rPr>
          <w:color w:val="CF8E6D"/>
        </w:rPr>
        <w:t xml:space="preserve">return </w:t>
      </w:r>
      <w:r>
        <w:t>result</w:t>
      </w:r>
      <w:r>
        <w:br/>
        <w:t xml:space="preserve">    </w:t>
      </w:r>
      <w:r>
        <w:rPr>
          <w:color w:val="CF8E6D"/>
        </w:rPr>
        <w:t>finally</w:t>
      </w:r>
      <w:r>
        <w:t>:</w:t>
      </w:r>
      <w:r>
        <w:br/>
        <w:t xml:space="preserve">        </w:t>
      </w:r>
      <w:r>
        <w:rPr>
          <w:color w:val="CF8E6D"/>
        </w:rPr>
        <w:t xml:space="preserve">await </w:t>
      </w:r>
      <w:r>
        <w:t>search_mcp.cleanup()</w:t>
      </w:r>
      <w:r>
        <w:br/>
      </w:r>
      <w:r>
        <w:br/>
      </w:r>
      <w:r>
        <w:rPr>
          <w:color w:val="CF8E6D"/>
        </w:rPr>
        <w:t xml:space="preserve">def </w:t>
      </w:r>
      <w:r>
        <w:rPr>
          <w:color w:val="56A8F5"/>
        </w:rPr>
        <w:t>node_web_search_mcp</w:t>
      </w:r>
      <w:r>
        <w:t>(state):</w:t>
      </w:r>
      <w:r>
        <w:br/>
        <w:t xml:space="preserve">    </w:t>
      </w:r>
      <w:r>
        <w:rPr>
          <w:color w:val="8888C6"/>
        </w:rPr>
        <w:t>print</w:t>
      </w:r>
      <w:r>
        <w:t>(</w:t>
      </w:r>
      <w:r>
        <w:rPr>
          <w:color w:val="6AAB73"/>
        </w:rPr>
        <w:t>"---node_web_search_mcp</w:t>
      </w:r>
      <w:r>
        <w:rPr>
          <w:color w:val="6AAB73"/>
        </w:rPr>
        <w:t>处理</w:t>
      </w:r>
      <w:r>
        <w:rPr>
          <w:color w:val="6AAB73"/>
        </w:rPr>
        <w:t>---"</w:t>
      </w:r>
      <w:r>
        <w:t>)</w:t>
      </w:r>
      <w:r>
        <w:br/>
        <w:t xml:space="preserve">    add_running_task(state[</w:t>
      </w:r>
      <w:r>
        <w:rPr>
          <w:color w:val="6AAB73"/>
        </w:rPr>
        <w:t>"session_id"</w:t>
      </w:r>
      <w:r>
        <w:t>], sys._getframe().f_code.co_name, state.get(</w:t>
      </w:r>
      <w:r>
        <w:rPr>
          <w:color w:val="6AAB73"/>
        </w:rPr>
        <w:t>"is_stream"</w:t>
      </w:r>
      <w:r>
        <w:t>))</w:t>
      </w:r>
      <w:r>
        <w:br/>
      </w:r>
      <w:r>
        <w:br/>
        <w:t xml:space="preserve">    query = state.get(</w:t>
      </w:r>
      <w:r>
        <w:rPr>
          <w:color w:val="6AAB73"/>
        </w:rPr>
        <w:t>"rewritten_query"</w:t>
      </w:r>
      <w:r>
        <w:t xml:space="preserve">, </w:t>
      </w:r>
      <w:r>
        <w:rPr>
          <w:color w:val="6AAB73"/>
        </w:rPr>
        <w:t>""</w:t>
      </w:r>
      <w:r>
        <w:t>)</w:t>
      </w:r>
      <w:r>
        <w:br/>
        <w:t xml:space="preserve">    docs = []</w:t>
      </w:r>
      <w:r>
        <w:br/>
        <w:t xml:space="preserve">    </w:t>
      </w:r>
      <w:r>
        <w:rPr>
          <w:color w:val="9F86EA"/>
        </w:rPr>
        <w:t xml:space="preserve"># </w:t>
      </w:r>
      <w:r>
        <w:rPr>
          <w:color w:val="9F86EA"/>
        </w:rPr>
        <w:t>如果没有查询内容，直接返回</w:t>
      </w:r>
      <w:r>
        <w:rPr>
          <w:color w:val="9F86EA"/>
        </w:rPr>
        <w:br/>
        <w:t xml:space="preserve">    </w:t>
      </w:r>
      <w:r>
        <w:rPr>
          <w:color w:val="CF8E6D"/>
        </w:rPr>
        <w:t xml:space="preserve">if </w:t>
      </w:r>
      <w:r>
        <w:t>query:</w:t>
      </w:r>
      <w:r>
        <w:br/>
        <w:t xml:space="preserve">        result = asyncio.run(mcp_call(query))</w:t>
      </w:r>
      <w:r>
        <w:br/>
        <w:t xml:space="preserve">        </w:t>
      </w:r>
      <w:r>
        <w:rPr>
          <w:color w:val="CF8E6D"/>
        </w:rPr>
        <w:t xml:space="preserve">if </w:t>
      </w:r>
      <w:r>
        <w:t>result:</w:t>
      </w:r>
      <w:r>
        <w:br/>
        <w:t xml:space="preserve">            pages = json.loads(result.content[</w:t>
      </w:r>
      <w:r>
        <w:rPr>
          <w:color w:val="2AACB8"/>
        </w:rPr>
        <w:t>0</w:t>
      </w:r>
      <w:r>
        <w:t>].text).get(</w:t>
      </w:r>
      <w:r>
        <w:rPr>
          <w:color w:val="6AAB73"/>
        </w:rPr>
        <w:t>"pages"</w:t>
      </w:r>
      <w:r>
        <w:t xml:space="preserve">) </w:t>
      </w:r>
      <w:r>
        <w:rPr>
          <w:color w:val="CF8E6D"/>
        </w:rPr>
        <w:t xml:space="preserve">or </w:t>
      </w:r>
      <w:r>
        <w:t>[]</w:t>
      </w:r>
      <w:r>
        <w:br/>
        <w:t xml:space="preserve">            </w:t>
      </w:r>
      <w:r>
        <w:rPr>
          <w:color w:val="9F86EA"/>
        </w:rPr>
        <w:t xml:space="preserve"># </w:t>
      </w:r>
      <w:r>
        <w:rPr>
          <w:color w:val="9F86EA"/>
        </w:rPr>
        <w:t>统一输出结构化结果，供后续</w:t>
      </w:r>
      <w:r>
        <w:rPr>
          <w:color w:val="9F86EA"/>
        </w:rPr>
        <w:t xml:space="preserve"> rerank/</w:t>
      </w:r>
      <w:r>
        <w:rPr>
          <w:color w:val="9F86EA"/>
        </w:rPr>
        <w:t>引用使用</w:t>
      </w:r>
      <w:r>
        <w:rPr>
          <w:color w:val="9F86EA"/>
        </w:rPr>
        <w:br/>
        <w:t xml:space="preserve">            # </w:t>
      </w:r>
      <w:r>
        <w:rPr>
          <w:color w:val="9F86EA"/>
        </w:rPr>
        <w:t>每条：</w:t>
      </w:r>
      <w:r>
        <w:rPr>
          <w:color w:val="9F86EA"/>
        </w:rPr>
        <w:t>{title, url, snippet}</w:t>
      </w:r>
      <w:r>
        <w:rPr>
          <w:color w:val="9F86EA"/>
        </w:rPr>
        <w:br/>
      </w:r>
      <w:r>
        <w:rPr>
          <w:color w:val="9F86EA"/>
        </w:rPr>
        <w:br/>
        <w:t xml:space="preserve">            </w:t>
      </w:r>
      <w:r>
        <w:rPr>
          <w:color w:val="CF8E6D"/>
        </w:rPr>
        <w:t xml:space="preserve">for </w:t>
      </w:r>
      <w:r>
        <w:t xml:space="preserve">item </w:t>
      </w:r>
      <w:r>
        <w:rPr>
          <w:color w:val="CF8E6D"/>
        </w:rPr>
        <w:t xml:space="preserve">in </w:t>
      </w:r>
      <w:r>
        <w:t>pages:</w:t>
      </w:r>
      <w:r>
        <w:br/>
        <w:t xml:space="preserve">                snippet = (item.get(</w:t>
      </w:r>
      <w:r>
        <w:rPr>
          <w:color w:val="6AAB73"/>
        </w:rPr>
        <w:t>"snippet"</w:t>
      </w:r>
      <w:r>
        <w:t xml:space="preserve">) </w:t>
      </w:r>
      <w:r>
        <w:rPr>
          <w:color w:val="CF8E6D"/>
        </w:rPr>
        <w:t xml:space="preserve">or </w:t>
      </w:r>
      <w:r>
        <w:rPr>
          <w:color w:val="6AAB73"/>
        </w:rPr>
        <w:t>""</w:t>
      </w:r>
      <w:r>
        <w:t>).strip()</w:t>
      </w:r>
      <w:r>
        <w:br/>
        <w:t xml:space="preserve">                url = (item.get(</w:t>
      </w:r>
      <w:r>
        <w:rPr>
          <w:color w:val="6AAB73"/>
        </w:rPr>
        <w:t>"url"</w:t>
      </w:r>
      <w:r>
        <w:t xml:space="preserve">) </w:t>
      </w:r>
      <w:r>
        <w:rPr>
          <w:color w:val="CF8E6D"/>
        </w:rPr>
        <w:t xml:space="preserve">or </w:t>
      </w:r>
      <w:r>
        <w:rPr>
          <w:color w:val="6AAB73"/>
        </w:rPr>
        <w:t>""</w:t>
      </w:r>
      <w:r>
        <w:t>).strip()</w:t>
      </w:r>
      <w:r>
        <w:br/>
        <w:t xml:space="preserve">                title = (item.get(</w:t>
      </w:r>
      <w:r>
        <w:rPr>
          <w:color w:val="6AAB73"/>
        </w:rPr>
        <w:t>"title"</w:t>
      </w:r>
      <w:r>
        <w:t xml:space="preserve">) </w:t>
      </w:r>
      <w:r>
        <w:rPr>
          <w:color w:val="CF8E6D"/>
        </w:rPr>
        <w:t xml:space="preserve">or </w:t>
      </w:r>
      <w:r>
        <w:rPr>
          <w:color w:val="6AAB73"/>
        </w:rPr>
        <w:t>""</w:t>
      </w:r>
      <w:r>
        <w:t>).strip()</w:t>
      </w:r>
      <w:r>
        <w:br/>
        <w:t xml:space="preserve">                </w:t>
      </w:r>
      <w:r>
        <w:rPr>
          <w:color w:val="CF8E6D"/>
        </w:rPr>
        <w:t xml:space="preserve">if not </w:t>
      </w:r>
      <w:r>
        <w:t>snippet:</w:t>
      </w:r>
      <w:r>
        <w:br/>
        <w:t xml:space="preserve">                    </w:t>
      </w:r>
      <w:r>
        <w:rPr>
          <w:color w:val="CF8E6D"/>
        </w:rPr>
        <w:t>continue</w:t>
      </w:r>
      <w:r>
        <w:rPr>
          <w:color w:val="CF8E6D"/>
        </w:rPr>
        <w:br/>
        <w:t xml:space="preserve">                </w:t>
      </w:r>
      <w:r>
        <w:t>docs.append({</w:t>
      </w:r>
      <w:r>
        <w:rPr>
          <w:color w:val="6AAB73"/>
        </w:rPr>
        <w:t>"title"</w:t>
      </w:r>
      <w:r>
        <w:t xml:space="preserve">: title, </w:t>
      </w:r>
      <w:r>
        <w:rPr>
          <w:color w:val="6AAB73"/>
        </w:rPr>
        <w:t>"url"</w:t>
      </w:r>
      <w:r>
        <w:t xml:space="preserve">: url, </w:t>
      </w:r>
      <w:r>
        <w:rPr>
          <w:color w:val="6AAB73"/>
        </w:rPr>
        <w:t>"snippet"</w:t>
      </w:r>
      <w:r>
        <w:t>: snippet})</w:t>
      </w:r>
      <w:r>
        <w:br/>
      </w:r>
      <w:r>
        <w:br/>
        <w:t xml:space="preserve">            </w:t>
      </w:r>
      <w:r>
        <w:rPr>
          <w:color w:val="8888C6"/>
        </w:rPr>
        <w:t>print</w:t>
      </w:r>
      <w:r>
        <w:t>(</w:t>
      </w:r>
      <w:r>
        <w:rPr>
          <w:color w:val="6AAB73"/>
        </w:rPr>
        <w:t xml:space="preserve">"MCP </w:t>
      </w:r>
      <w:r>
        <w:rPr>
          <w:color w:val="6AAB73"/>
        </w:rPr>
        <w:t>搜索结果</w:t>
      </w:r>
      <w:r>
        <w:rPr>
          <w:color w:val="6AAB73"/>
        </w:rPr>
        <w:t>:"</w:t>
      </w:r>
      <w:r>
        <w:t xml:space="preserve">, </w:t>
      </w:r>
      <w:r>
        <w:rPr>
          <w:color w:val="8888C6"/>
        </w:rPr>
        <w:t>len</w:t>
      </w:r>
      <w:r>
        <w:t>(docs))</w:t>
      </w:r>
      <w:r>
        <w:br/>
      </w:r>
      <w:r>
        <w:br/>
      </w:r>
      <w:r>
        <w:br/>
        <w:t xml:space="preserve">    add_done_task(state[</w:t>
      </w:r>
      <w:r>
        <w:rPr>
          <w:color w:val="6AAB73"/>
        </w:rPr>
        <w:t>"session_id"</w:t>
      </w:r>
      <w:r>
        <w:t>], sys._getframe().f_code.co_name, state.get(</w:t>
      </w:r>
      <w:r>
        <w:rPr>
          <w:color w:val="6AAB73"/>
        </w:rPr>
        <w:t>"is_stream"</w:t>
      </w:r>
      <w:r>
        <w:t>))</w:t>
      </w:r>
      <w:r>
        <w:br/>
        <w:t xml:space="preserve">    </w:t>
      </w:r>
      <w:r>
        <w:rPr>
          <w:color w:val="CF8E6D"/>
        </w:rPr>
        <w:t xml:space="preserve">if </w:t>
      </w:r>
      <w:r>
        <w:t>docs:</w:t>
      </w:r>
      <w:r>
        <w:br/>
        <w:t xml:space="preserve">        </w:t>
      </w:r>
      <w:r>
        <w:rPr>
          <w:color w:val="CF8E6D"/>
        </w:rPr>
        <w:t xml:space="preserve">return </w:t>
      </w:r>
      <w:r>
        <w:t>{</w:t>
      </w:r>
      <w:r>
        <w:rPr>
          <w:color w:val="6AAB73"/>
        </w:rPr>
        <w:t>"web_search_docs"</w:t>
      </w:r>
      <w:r>
        <w:t>: docs}</w:t>
      </w:r>
      <w:r>
        <w:br/>
        <w:t xml:space="preserve">    </w:t>
      </w:r>
      <w:r>
        <w:rPr>
          <w:color w:val="CF8E6D"/>
        </w:rPr>
        <w:t xml:space="preserve">return </w:t>
      </w:r>
      <w:r>
        <w:t>{}</w:t>
      </w:r>
      <w:r>
        <w:br/>
      </w:r>
      <w:r>
        <w:br/>
        <w:t xml:space="preserve"> </w:t>
      </w:r>
      <w:r>
        <w:br/>
      </w:r>
      <w:r>
        <w:br/>
      </w:r>
      <w:r>
        <w:rPr>
          <w:color w:val="CF8E6D"/>
        </w:rPr>
        <w:t xml:space="preserve">if </w:t>
      </w:r>
      <w:r>
        <w:t xml:space="preserve">__name__ == </w:t>
      </w:r>
      <w:r>
        <w:rPr>
          <w:color w:val="6AAB73"/>
        </w:rPr>
        <w:t>'__main__'</w:t>
      </w:r>
      <w:r>
        <w:t>:</w:t>
      </w:r>
      <w:r>
        <w:br/>
      </w:r>
      <w:r>
        <w:br/>
        <w:t xml:space="preserve">    test_state = {</w:t>
      </w:r>
      <w:r>
        <w:br/>
        <w:t xml:space="preserve">        </w:t>
      </w:r>
      <w:r>
        <w:rPr>
          <w:color w:val="6AAB73"/>
        </w:rPr>
        <w:t>"rewritten_query"</w:t>
      </w:r>
      <w:r>
        <w:t xml:space="preserve">: </w:t>
      </w:r>
      <w:r>
        <w:rPr>
          <w:color w:val="6AAB73"/>
        </w:rPr>
        <w:t xml:space="preserve">"HAK 180 </w:t>
      </w:r>
      <w:r>
        <w:rPr>
          <w:color w:val="6AAB73"/>
        </w:rPr>
        <w:t>在出厂默认状态下，若想在纸张上只把烫金膜转印到顶部</w:t>
      </w:r>
      <w:r>
        <w:rPr>
          <w:color w:val="6AAB73"/>
        </w:rPr>
        <w:t xml:space="preserve"> 50 mm–170 mm </w:t>
      </w:r>
      <w:r>
        <w:rPr>
          <w:color w:val="6AAB73"/>
        </w:rPr>
        <w:t>的局部区域，应在操作面板上如何设置</w:t>
      </w:r>
      <w:r>
        <w:rPr>
          <w:color w:val="6AAB73"/>
        </w:rPr>
        <w:t>"</w:t>
      </w:r>
      <w:r>
        <w:rPr>
          <w:color w:val="6AAB73"/>
        </w:rPr>
        <w:br/>
        <w:t xml:space="preserve">    </w:t>
      </w:r>
      <w:r>
        <w:t>}</w:t>
      </w:r>
      <w:r>
        <w:br/>
      </w:r>
      <w:r>
        <w:br/>
        <w:t xml:space="preserve">    </w:t>
      </w:r>
      <w:r>
        <w:rPr>
          <w:color w:val="9F86EA"/>
        </w:rPr>
        <w:t xml:space="preserve"># </w:t>
      </w:r>
      <w:r>
        <w:rPr>
          <w:color w:val="9F86EA"/>
        </w:rPr>
        <w:t>调用</w:t>
      </w:r>
      <w:r>
        <w:rPr>
          <w:color w:val="9F86EA"/>
        </w:rPr>
        <w:t xml:space="preserve"> websearch_node </w:t>
      </w:r>
      <w:r>
        <w:rPr>
          <w:color w:val="9F86EA"/>
        </w:rPr>
        <w:t>函数</w:t>
      </w:r>
      <w:r>
        <w:rPr>
          <w:color w:val="9F86EA"/>
        </w:rPr>
        <w:br/>
        <w:t xml:space="preserve">    </w:t>
      </w:r>
      <w:r>
        <w:t>result_state = node_web_search_mcp(test_state)</w:t>
      </w:r>
      <w:r>
        <w:br/>
      </w:r>
      <w:r>
        <w:br/>
        <w:t xml:space="preserve">    </w:t>
      </w:r>
      <w:r>
        <w:rPr>
          <w:color w:val="9F86EA"/>
        </w:rPr>
        <w:t xml:space="preserve"># </w:t>
      </w:r>
      <w:r>
        <w:rPr>
          <w:color w:val="9F86EA"/>
        </w:rPr>
        <w:t>验证结果</w:t>
      </w:r>
      <w:r>
        <w:rPr>
          <w:color w:val="9F86EA"/>
        </w:rPr>
        <w:br/>
        <w:t xml:space="preserve">    </w:t>
      </w:r>
      <w:r>
        <w:rPr>
          <w:color w:val="8888C6"/>
        </w:rPr>
        <w:t>print</w:t>
      </w:r>
      <w:r>
        <w:t>(</w:t>
      </w:r>
      <w:r>
        <w:rPr>
          <w:color w:val="6AAB73"/>
        </w:rPr>
        <w:t>"</w:t>
      </w:r>
      <w:r>
        <w:rPr>
          <w:color w:val="6AAB73"/>
        </w:rPr>
        <w:t>测试结果</w:t>
      </w:r>
      <w:r>
        <w:rPr>
          <w:color w:val="6AAB73"/>
        </w:rPr>
        <w:t>:"</w:t>
      </w:r>
      <w:r>
        <w:t>)</w:t>
      </w:r>
      <w:r>
        <w:br/>
        <w:t xml:space="preserve">    </w:t>
      </w:r>
      <w:r>
        <w:rPr>
          <w:color w:val="8888C6"/>
        </w:rPr>
        <w:t>print</w:t>
      </w:r>
      <w:r>
        <w:t>(</w:t>
      </w:r>
      <w:r>
        <w:rPr>
          <w:color w:val="6AAB73"/>
        </w:rPr>
        <w:t>f"</w:t>
      </w:r>
      <w:r>
        <w:rPr>
          <w:color w:val="6AAB73"/>
        </w:rPr>
        <w:t>查询内容</w:t>
      </w:r>
      <w:r>
        <w:rPr>
          <w:color w:val="6AAB73"/>
        </w:rPr>
        <w:t xml:space="preserve">: </w:t>
      </w:r>
      <w:r>
        <w:rPr>
          <w:color w:val="CF8E6D"/>
        </w:rPr>
        <w:t>{</w:t>
      </w:r>
      <w:r>
        <w:t>test_state.get(</w:t>
      </w:r>
      <w:r>
        <w:rPr>
          <w:color w:val="6AAB73"/>
        </w:rPr>
        <w:t>'rewritten_query'</w:t>
      </w:r>
      <w:r>
        <w:t>)</w:t>
      </w:r>
      <w:r>
        <w:rPr>
          <w:color w:val="CF8E6D"/>
        </w:rPr>
        <w:t>}</w:t>
      </w:r>
      <w:r>
        <w:rPr>
          <w:color w:val="6AAB73"/>
        </w:rPr>
        <w:t>"</w:t>
      </w:r>
      <w:r>
        <w:t>)</w:t>
      </w:r>
      <w:r>
        <w:br/>
      </w:r>
      <w:r>
        <w:br/>
        <w:t xml:space="preserve">    </w:t>
      </w:r>
      <w:r>
        <w:rPr>
          <w:color w:val="9F86EA"/>
        </w:rPr>
        <w:t xml:space="preserve"># </w:t>
      </w:r>
      <w:r>
        <w:rPr>
          <w:color w:val="9F86EA"/>
        </w:rPr>
        <w:t>输出搜索结果</w:t>
      </w:r>
      <w:r>
        <w:rPr>
          <w:color w:val="9F86EA"/>
        </w:rPr>
        <w:br/>
        <w:t xml:space="preserve">    </w:t>
      </w:r>
      <w:r>
        <w:t>search_results = result_state.get(</w:t>
      </w:r>
      <w:r>
        <w:rPr>
          <w:color w:val="6AAB73"/>
        </w:rPr>
        <w:t>'web_search_docs'</w:t>
      </w:r>
      <w:r>
        <w:t>, [])</w:t>
      </w:r>
      <w:r>
        <w:br/>
        <w:t xml:space="preserve">    </w:t>
      </w:r>
      <w:r>
        <w:rPr>
          <w:color w:val="8888C6"/>
        </w:rPr>
        <w:t>print</w:t>
      </w:r>
      <w:r>
        <w:t>(</w:t>
      </w:r>
      <w:r>
        <w:rPr>
          <w:color w:val="6AAB73"/>
        </w:rPr>
        <w:t>f"</w:t>
      </w:r>
      <w:r>
        <w:rPr>
          <w:color w:val="6AAB73"/>
        </w:rPr>
        <w:t>搜索结果数量</w:t>
      </w:r>
      <w:r>
        <w:rPr>
          <w:color w:val="6AAB73"/>
        </w:rPr>
        <w:t xml:space="preserve">: </w:t>
      </w:r>
      <w:r>
        <w:rPr>
          <w:color w:val="CF8E6D"/>
        </w:rPr>
        <w:t>{</w:t>
      </w:r>
      <w:r>
        <w:rPr>
          <w:color w:val="8888C6"/>
        </w:rPr>
        <w:t>len</w:t>
      </w:r>
      <w:r>
        <w:t>(search_results)</w:t>
      </w:r>
      <w:r>
        <w:rPr>
          <w:color w:val="CF8E6D"/>
        </w:rPr>
        <w:t>}</w:t>
      </w:r>
      <w:r>
        <w:rPr>
          <w:color w:val="6AAB73"/>
        </w:rPr>
        <w:t>"</w:t>
      </w:r>
      <w:r>
        <w:t>)</w:t>
      </w:r>
      <w:r>
        <w:br/>
        <w:t xml:space="preserve">    </w:t>
      </w:r>
      <w:r>
        <w:rPr>
          <w:color w:val="8888C6"/>
        </w:rPr>
        <w:t>print</w:t>
      </w:r>
      <w:r>
        <w:t>(</w:t>
      </w:r>
      <w:r>
        <w:rPr>
          <w:color w:val="6AAB73"/>
        </w:rPr>
        <w:t>"search_results"</w:t>
      </w:r>
      <w:r>
        <w:t>, search_results)</w:t>
      </w:r>
    </w:p>
    <w:p w14:paraId="460C85F1" w14:textId="77777777" w:rsidR="003F3765" w:rsidRDefault="003F3765" w:rsidP="001C25DE">
      <w:pPr>
        <w:pStyle w:val="afb"/>
      </w:pPr>
    </w:p>
    <w:p w14:paraId="483D7184" w14:textId="2304F35A" w:rsidR="003F3765" w:rsidRDefault="003F3765" w:rsidP="003F3765">
      <w:pPr>
        <w:pStyle w:val="afff0"/>
      </w:pPr>
      <w:r>
        <w:rPr>
          <w:rFonts w:hint="eastAsia"/>
        </w:rPr>
        <w:t>.env</w:t>
      </w:r>
      <w:r>
        <w:rPr>
          <w:rFonts w:hint="eastAsia"/>
        </w:rPr>
        <w:t>中加入</w:t>
      </w:r>
    </w:p>
    <w:p w14:paraId="4E35F40E" w14:textId="77777777" w:rsidR="003F3765" w:rsidRPr="003F3765" w:rsidRDefault="003F3765" w:rsidP="003F3765">
      <w:pPr>
        <w:pStyle w:val="afff0"/>
        <w:rPr>
          <w:rFonts w:cs="宋体"/>
          <w:color w:val="657B83"/>
          <w:kern w:val="0"/>
        </w:rPr>
      </w:pPr>
      <w:r w:rsidRPr="003F3765">
        <w:rPr>
          <w:rFonts w:cs="宋体"/>
          <w:color w:val="859900"/>
          <w:kern w:val="0"/>
        </w:rPr>
        <w:t>MCP_DASHSCOPE_BASE_URL</w:t>
      </w:r>
      <w:r w:rsidRPr="003F3765">
        <w:rPr>
          <w:rFonts w:cs="宋体"/>
          <w:color w:val="657B83"/>
          <w:kern w:val="0"/>
        </w:rPr>
        <w:t>=https://dashscope.aliyuncs.com/api/v1/mcps/WebSearch/sse</w:t>
      </w:r>
    </w:p>
    <w:p w14:paraId="4B84B332" w14:textId="77777777" w:rsidR="003F3765" w:rsidRPr="003F3765" w:rsidRDefault="003F3765" w:rsidP="001C25DE">
      <w:pPr>
        <w:pStyle w:val="afb"/>
      </w:pPr>
    </w:p>
    <w:p w14:paraId="39F6B19B" w14:textId="34D779B7" w:rsidR="003F3765" w:rsidRDefault="003F3765" w:rsidP="003F3765">
      <w:pPr>
        <w:pStyle w:val="afb"/>
        <w:ind w:firstLine="0"/>
      </w:pPr>
      <w:r>
        <w:lastRenderedPageBreak/>
        <w:tab/>
      </w:r>
    </w:p>
    <w:p w14:paraId="00B26C74" w14:textId="6340B48B" w:rsidR="003F3765" w:rsidRDefault="00AE42D7" w:rsidP="00AE42D7">
      <w:pPr>
        <w:pStyle w:val="a0"/>
      </w:pPr>
      <w:r>
        <w:rPr>
          <w:rFonts w:hint="eastAsia"/>
        </w:rPr>
        <w:t>节点</w:t>
      </w:r>
      <w:r>
        <w:rPr>
          <w:rFonts w:hint="eastAsia"/>
        </w:rPr>
        <w:t xml:space="preserve">: </w:t>
      </w:r>
      <w:r w:rsidR="00A5641F">
        <w:rPr>
          <w:rFonts w:hint="eastAsia"/>
        </w:rPr>
        <w:t xml:space="preserve"> </w:t>
      </w:r>
      <w:r w:rsidR="00A5641F">
        <w:rPr>
          <w:rFonts w:hint="eastAsia"/>
        </w:rPr>
        <w:t>融合重排（</w:t>
      </w:r>
      <w:r>
        <w:rPr>
          <w:rFonts w:hint="eastAsia"/>
        </w:rPr>
        <w:t>RRF</w:t>
      </w:r>
      <w:r w:rsidR="00A5641F">
        <w:rPr>
          <w:rFonts w:hint="eastAsia"/>
        </w:rPr>
        <w:t>）</w:t>
      </w:r>
    </w:p>
    <w:p w14:paraId="063EB612" w14:textId="5082CE80" w:rsidR="00AE42D7" w:rsidRDefault="00AE42D7" w:rsidP="00AE42D7">
      <w:pPr>
        <w:pStyle w:val="a1"/>
      </w:pPr>
      <w:r>
        <w:rPr>
          <w:rFonts w:hint="eastAsia"/>
        </w:rPr>
        <w:t>RRF</w:t>
      </w:r>
      <w:r>
        <w:rPr>
          <w:rFonts w:hint="eastAsia"/>
        </w:rPr>
        <w:t>介绍</w:t>
      </w:r>
    </w:p>
    <w:p w14:paraId="41EB85A3" w14:textId="1E90ABFA" w:rsidR="00A5641F" w:rsidRPr="00A5641F" w:rsidRDefault="00A5641F" w:rsidP="00C828F8">
      <w:pPr>
        <w:pStyle w:val="afb"/>
        <w:ind w:firstLineChars="200"/>
        <w:jc w:val="left"/>
      </w:pPr>
      <w:r>
        <w:rPr>
          <w:rFonts w:hint="eastAsia"/>
        </w:rPr>
        <w:t>融合重排</w:t>
      </w:r>
      <w:r w:rsidR="00704F2B">
        <w:rPr>
          <w:rFonts w:hint="eastAsia"/>
        </w:rPr>
        <w:t>(</w:t>
      </w:r>
      <w:r w:rsidRPr="00A5641F">
        <w:t>Reciprocal Rank Fusion</w:t>
      </w:r>
      <w:r w:rsidR="00704F2B">
        <w:rPr>
          <w:rFonts w:hint="eastAsia"/>
        </w:rPr>
        <w:t>)</w:t>
      </w:r>
      <w:r w:rsidR="00C828F8" w:rsidRPr="00C828F8">
        <w:t>做</w:t>
      </w:r>
      <w:r w:rsidR="00C828F8" w:rsidRPr="00C828F8">
        <w:rPr>
          <w:b/>
          <w:bCs/>
        </w:rPr>
        <w:t>去重</w:t>
      </w:r>
      <w:r w:rsidR="00C828F8" w:rsidRPr="00C828F8">
        <w:rPr>
          <w:b/>
          <w:bCs/>
        </w:rPr>
        <w:t>+</w:t>
      </w:r>
      <w:r w:rsidR="00C828F8" w:rsidRPr="00C828F8">
        <w:rPr>
          <w:b/>
          <w:bCs/>
        </w:rPr>
        <w:t>融合打分</w:t>
      </w:r>
      <w:r w:rsidR="00C828F8" w:rsidRPr="00C828F8">
        <w:t>，输出一个统一的</w:t>
      </w:r>
      <w:r w:rsidR="00C828F8" w:rsidRPr="00C828F8">
        <w:t xml:space="preserve"> TopN </w:t>
      </w:r>
      <w:r w:rsidR="00C828F8" w:rsidRPr="00C828F8">
        <w:t>列表</w:t>
      </w:r>
      <w:r w:rsidR="00C828F8" w:rsidRPr="00C828F8">
        <w:t> rrf_chunks </w:t>
      </w:r>
      <w:r w:rsidR="00C828F8" w:rsidRPr="00C828F8">
        <w:t>供后续回答</w:t>
      </w:r>
      <w:r w:rsidR="00C828F8" w:rsidRPr="00C828F8">
        <w:t>/</w:t>
      </w:r>
      <w:r w:rsidR="00C828F8" w:rsidRPr="00C828F8">
        <w:t>重排使用。</w:t>
      </w:r>
    </w:p>
    <w:p w14:paraId="43344C67" w14:textId="700C87EB" w:rsidR="003F3765" w:rsidRDefault="00AE42D7" w:rsidP="001C25DE">
      <w:pPr>
        <w:pStyle w:val="afb"/>
      </w:pPr>
      <w:r w:rsidRPr="00BB7E32">
        <w:rPr>
          <w:rFonts w:hint="eastAsia"/>
          <w:b/>
          <w:bCs/>
        </w:rPr>
        <w:t>目标</w:t>
      </w:r>
      <w:r>
        <w:rPr>
          <w:rFonts w:hint="eastAsia"/>
        </w:rPr>
        <w:t>：为多路召回的同一数据源的切片进行排序筛选。</w:t>
      </w:r>
    </w:p>
    <w:p w14:paraId="132A1791" w14:textId="4D0D265E" w:rsidR="00AE42D7" w:rsidRDefault="00AE42D7" w:rsidP="001C25DE">
      <w:pPr>
        <w:pStyle w:val="afb"/>
      </w:pPr>
      <w:r w:rsidRPr="00BB7E32">
        <w:rPr>
          <w:rFonts w:hint="eastAsia"/>
          <w:b/>
          <w:bCs/>
        </w:rPr>
        <w:t>核心策略</w:t>
      </w:r>
      <w:r>
        <w:rPr>
          <w:rFonts w:hint="eastAsia"/>
        </w:rPr>
        <w:t>：</w:t>
      </w:r>
      <w:r>
        <w:rPr>
          <w:rFonts w:hint="eastAsia"/>
        </w:rPr>
        <w:t xml:space="preserve"> </w:t>
      </w:r>
      <w:r>
        <w:rPr>
          <w:rFonts w:hint="eastAsia"/>
        </w:rPr>
        <w:t>就是把</w:t>
      </w:r>
      <w:r w:rsidR="00FC0BA4">
        <w:rPr>
          <w:rFonts w:hint="eastAsia"/>
        </w:rPr>
        <w:t>统一切片每一路</w:t>
      </w:r>
      <w:r>
        <w:rPr>
          <w:rFonts w:hint="eastAsia"/>
        </w:rPr>
        <w:t>排名的倒数</w:t>
      </w:r>
      <w:r>
        <w:rPr>
          <w:rFonts w:hint="eastAsia"/>
        </w:rPr>
        <w:t xml:space="preserve"> </w:t>
      </w:r>
      <w:r>
        <w:rPr>
          <w:rFonts w:hint="eastAsia"/>
        </w:rPr>
        <w:t>和</w:t>
      </w:r>
      <w:r>
        <w:rPr>
          <w:rFonts w:hint="eastAsia"/>
        </w:rPr>
        <w:t xml:space="preserve"> </w:t>
      </w:r>
      <w:r>
        <w:rPr>
          <w:rFonts w:hint="eastAsia"/>
        </w:rPr>
        <w:t>该路权重相乘作为</w:t>
      </w:r>
      <w:r w:rsidR="007218EC">
        <w:rPr>
          <w:rFonts w:hint="eastAsia"/>
        </w:rPr>
        <w:t>累加起来</w:t>
      </w:r>
      <w:r>
        <w:rPr>
          <w:rFonts w:hint="eastAsia"/>
        </w:rPr>
        <w:t>，然后把多路的切片汇总排序截取前</w:t>
      </w:r>
      <w:r>
        <w:rPr>
          <w:rFonts w:hint="eastAsia"/>
        </w:rPr>
        <w:t>n</w:t>
      </w:r>
      <w:r>
        <w:rPr>
          <w:rFonts w:hint="eastAsia"/>
        </w:rPr>
        <w:t>名。</w:t>
      </w:r>
    </w:p>
    <w:p w14:paraId="3C30BD35" w14:textId="05917CA2" w:rsidR="003F3765" w:rsidRDefault="001110E3" w:rsidP="001C25DE">
      <w:pPr>
        <w:pStyle w:val="afb"/>
      </w:pPr>
      <w:r>
        <w:rPr>
          <w:rFonts w:hint="eastAsia"/>
        </w:rPr>
        <w:t>也就是说出现次数越多分越高，排名越高分越多，该路权重越大分越高。</w:t>
      </w:r>
    </w:p>
    <w:p w14:paraId="124B6F80" w14:textId="48EC9BB7" w:rsidR="00BB7E32" w:rsidRDefault="00BB7E32" w:rsidP="001C25DE">
      <w:pPr>
        <w:pStyle w:val="afb"/>
        <w:rPr>
          <w:b/>
          <w:bCs/>
        </w:rPr>
      </w:pPr>
      <w:r w:rsidRPr="00BB7E32">
        <w:rPr>
          <w:rFonts w:hint="eastAsia"/>
          <w:b/>
          <w:bCs/>
        </w:rPr>
        <w:t>核心代码：</w:t>
      </w:r>
    </w:p>
    <w:p w14:paraId="5C348F13" w14:textId="01F20E25" w:rsidR="00BB7E32" w:rsidRPr="009D34DE" w:rsidRDefault="00BB7E32" w:rsidP="009D34DE">
      <w:pPr>
        <w:pStyle w:val="a5"/>
        <w:ind w:firstLine="420"/>
      </w:pPr>
      <w:r w:rsidRPr="00BB7E32">
        <w:t xml:space="preserve"> </w:t>
      </w:r>
      <w:r w:rsidRPr="009D34DE">
        <w:t>score_map.get(chunk_id, 0.0) + 1.0 / (k + pos) * weight</w:t>
      </w:r>
    </w:p>
    <w:p w14:paraId="2AEA0A9D" w14:textId="0190F9CE" w:rsidR="00BB7E32" w:rsidRDefault="009D34DE" w:rsidP="001C25DE">
      <w:pPr>
        <w:pStyle w:val="afb"/>
      </w:pPr>
      <w:r>
        <w:rPr>
          <w:rFonts w:hint="eastAsia"/>
          <w:b/>
          <w:bCs/>
        </w:rPr>
        <w:t>其中</w:t>
      </w:r>
      <w:r w:rsidRPr="009D34DE">
        <w:t>score_map</w:t>
      </w:r>
      <w:r>
        <w:rPr>
          <w:rFonts w:hint="eastAsia"/>
        </w:rPr>
        <w:t>保存每个切片的累计分数。</w:t>
      </w:r>
      <w:r>
        <w:rPr>
          <w:rFonts w:hint="eastAsia"/>
        </w:rPr>
        <w:t xml:space="preserve"> </w:t>
      </w:r>
    </w:p>
    <w:p w14:paraId="7B1EDB49" w14:textId="7A228D49" w:rsidR="009D34DE" w:rsidRDefault="009D34DE" w:rsidP="001C25DE">
      <w:pPr>
        <w:pStyle w:val="afb"/>
      </w:pPr>
      <w:r>
        <w:tab/>
      </w:r>
      <w:r>
        <w:rPr>
          <w:rFonts w:hint="eastAsia"/>
        </w:rPr>
        <w:t xml:space="preserve">pos </w:t>
      </w:r>
      <w:r>
        <w:rPr>
          <w:rFonts w:hint="eastAsia"/>
        </w:rPr>
        <w:t>就是该路的当前排名</w:t>
      </w:r>
    </w:p>
    <w:p w14:paraId="1B4FA8F9" w14:textId="4E527168" w:rsidR="009D34DE" w:rsidRDefault="009D34DE" w:rsidP="001C25DE">
      <w:pPr>
        <w:pStyle w:val="afb"/>
      </w:pPr>
      <w:r>
        <w:rPr>
          <w:rFonts w:hint="eastAsia"/>
        </w:rPr>
        <w:t xml:space="preserve">        weight </w:t>
      </w:r>
      <w:r>
        <w:rPr>
          <w:rFonts w:hint="eastAsia"/>
        </w:rPr>
        <w:t>是该路的权重</w:t>
      </w:r>
    </w:p>
    <w:p w14:paraId="590666D4" w14:textId="4DA1280C" w:rsidR="009D34DE" w:rsidRDefault="009D34DE" w:rsidP="001C25DE">
      <w:pPr>
        <w:pStyle w:val="afb"/>
      </w:pPr>
      <w:r>
        <w:rPr>
          <w:rFonts w:hint="eastAsia"/>
        </w:rPr>
        <w:t xml:space="preserve">        k </w:t>
      </w:r>
      <w:r>
        <w:rPr>
          <w:rFonts w:hint="eastAsia"/>
        </w:rPr>
        <w:t>是一个衰减系数，越小则排名越重要，越大则出现次数越重要</w:t>
      </w:r>
      <w:r w:rsidR="002C4222">
        <w:rPr>
          <w:rFonts w:hint="eastAsia"/>
        </w:rPr>
        <w:t>，这里默认值为</w:t>
      </w:r>
      <w:r w:rsidR="002C4222">
        <w:rPr>
          <w:rFonts w:hint="eastAsia"/>
        </w:rPr>
        <w:t>60</w:t>
      </w:r>
      <w:r w:rsidR="002C4222">
        <w:rPr>
          <w:rFonts w:hint="eastAsia"/>
        </w:rPr>
        <w:t>，则偏大认为多次出现更加重要。</w:t>
      </w:r>
    </w:p>
    <w:p w14:paraId="069E04E3" w14:textId="742A6AB3" w:rsidR="00055E00" w:rsidRDefault="00055E00" w:rsidP="00055E00">
      <w:pPr>
        <w:pStyle w:val="a1"/>
      </w:pPr>
      <w:r>
        <w:rPr>
          <w:rFonts w:hint="eastAsia"/>
        </w:rPr>
        <w:t>处理流程</w:t>
      </w:r>
    </w:p>
    <w:p w14:paraId="243580BF" w14:textId="77777777" w:rsidR="00055E00" w:rsidRPr="00055E00" w:rsidRDefault="00055E00" w:rsidP="00055E00">
      <w:pPr>
        <w:pStyle w:val="a3"/>
        <w:rPr>
          <w:color w:val="657B83"/>
        </w:rPr>
      </w:pPr>
      <w:r w:rsidRPr="00055E00">
        <w:t>获取上游检索节点返回的文档</w:t>
      </w:r>
      <w:r w:rsidRPr="00055E00">
        <w:t xml:space="preserve"> </w:t>
      </w:r>
    </w:p>
    <w:p w14:paraId="7D4DC0DE" w14:textId="77777777" w:rsidR="00055E00" w:rsidRDefault="00055E00" w:rsidP="00055E00">
      <w:pPr>
        <w:pStyle w:val="a3"/>
      </w:pPr>
      <w:r w:rsidRPr="00055E00">
        <w:t>为不同来源设置权重</w:t>
      </w:r>
    </w:p>
    <w:p w14:paraId="589E51D9" w14:textId="7DC1A1DB" w:rsidR="00055E00" w:rsidRPr="00055E00" w:rsidRDefault="00055E00" w:rsidP="00055E00">
      <w:pPr>
        <w:pStyle w:val="a1"/>
      </w:pPr>
      <w:r>
        <w:rPr>
          <w:rFonts w:hint="eastAsia"/>
        </w:rPr>
        <w:t>代码实现</w:t>
      </w:r>
    </w:p>
    <w:p w14:paraId="26D92222" w14:textId="77777777" w:rsidR="00055E00" w:rsidRPr="00055E00" w:rsidRDefault="00055E00" w:rsidP="00055E00">
      <w:pPr>
        <w:pStyle w:val="afff0"/>
        <w:rPr>
          <w:color w:val="657B83"/>
        </w:rPr>
      </w:pPr>
      <w:r w:rsidRPr="00055E00">
        <w:rPr>
          <w:color w:val="859900"/>
        </w:rPr>
        <w:t>from</w:t>
      </w:r>
      <w:r w:rsidRPr="00055E00">
        <w:rPr>
          <w:color w:val="657B83"/>
        </w:rPr>
        <w:t xml:space="preserve"> </w:t>
      </w:r>
      <w:r w:rsidRPr="00055E00">
        <w:rPr>
          <w:color w:val="CB4B16"/>
        </w:rPr>
        <w:t>kb</w:t>
      </w:r>
      <w:r w:rsidRPr="00055E00">
        <w:rPr>
          <w:color w:val="657B83"/>
        </w:rPr>
        <w:t>.</w:t>
      </w:r>
      <w:r w:rsidRPr="00055E00">
        <w:rPr>
          <w:color w:val="CB4B16"/>
        </w:rPr>
        <w:t>utils</w:t>
      </w:r>
      <w:r w:rsidRPr="00055E00">
        <w:rPr>
          <w:color w:val="657B83"/>
        </w:rPr>
        <w:t>.</w:t>
      </w:r>
      <w:r w:rsidRPr="00055E00">
        <w:rPr>
          <w:color w:val="CB4B16"/>
        </w:rPr>
        <w:t>task_utils</w:t>
      </w:r>
      <w:r w:rsidRPr="00055E00">
        <w:rPr>
          <w:color w:val="657B83"/>
        </w:rPr>
        <w:t xml:space="preserve"> </w:t>
      </w:r>
      <w:r w:rsidRPr="00055E00">
        <w:rPr>
          <w:color w:val="859900"/>
        </w:rPr>
        <w:t>import</w:t>
      </w:r>
      <w:r w:rsidRPr="00055E00">
        <w:rPr>
          <w:color w:val="657B83"/>
        </w:rPr>
        <w:t xml:space="preserve"> </w:t>
      </w:r>
      <w:r w:rsidRPr="00055E00">
        <w:t>add_running_task</w:t>
      </w:r>
      <w:r w:rsidRPr="00055E00">
        <w:rPr>
          <w:color w:val="657B83"/>
        </w:rPr>
        <w:t>,</w:t>
      </w:r>
      <w:r w:rsidRPr="00055E00">
        <w:t>add_done_task</w:t>
      </w:r>
    </w:p>
    <w:p w14:paraId="72FF3D34" w14:textId="77777777" w:rsidR="00055E00" w:rsidRPr="00055E00" w:rsidRDefault="00055E00" w:rsidP="00055E00">
      <w:pPr>
        <w:pStyle w:val="afff0"/>
        <w:rPr>
          <w:color w:val="657B83"/>
        </w:rPr>
      </w:pPr>
      <w:r w:rsidRPr="00055E00">
        <w:rPr>
          <w:color w:val="859900"/>
        </w:rPr>
        <w:t>from</w:t>
      </w:r>
      <w:r w:rsidRPr="00055E00">
        <w:rPr>
          <w:color w:val="657B83"/>
        </w:rPr>
        <w:t xml:space="preserve"> </w:t>
      </w:r>
      <w:r w:rsidRPr="00055E00">
        <w:rPr>
          <w:color w:val="CB4B16"/>
        </w:rPr>
        <w:t>typing</w:t>
      </w:r>
      <w:r w:rsidRPr="00055E00">
        <w:rPr>
          <w:color w:val="657B83"/>
        </w:rPr>
        <w:t xml:space="preserve"> </w:t>
      </w:r>
      <w:r w:rsidRPr="00055E00">
        <w:rPr>
          <w:color w:val="859900"/>
        </w:rPr>
        <w:t>import</w:t>
      </w:r>
      <w:r w:rsidRPr="00055E00">
        <w:rPr>
          <w:color w:val="657B83"/>
        </w:rPr>
        <w:t xml:space="preserve"> </w:t>
      </w:r>
      <w:r w:rsidRPr="00055E00">
        <w:rPr>
          <w:color w:val="CB4B16"/>
        </w:rPr>
        <w:t>List</w:t>
      </w:r>
      <w:r w:rsidRPr="00055E00">
        <w:rPr>
          <w:color w:val="657B83"/>
        </w:rPr>
        <w:t xml:space="preserve">, </w:t>
      </w:r>
      <w:r w:rsidRPr="00055E00">
        <w:rPr>
          <w:color w:val="CB4B16"/>
        </w:rPr>
        <w:t>Dict</w:t>
      </w:r>
      <w:r w:rsidRPr="00055E00">
        <w:rPr>
          <w:color w:val="657B83"/>
        </w:rPr>
        <w:t xml:space="preserve">, </w:t>
      </w:r>
      <w:r w:rsidRPr="00055E00">
        <w:rPr>
          <w:color w:val="CB4B16"/>
        </w:rPr>
        <w:t>Any</w:t>
      </w:r>
    </w:p>
    <w:p w14:paraId="44DBDF56" w14:textId="77777777" w:rsidR="00055E00" w:rsidRPr="00055E00" w:rsidRDefault="00055E00" w:rsidP="00055E00">
      <w:pPr>
        <w:pStyle w:val="afff0"/>
        <w:rPr>
          <w:color w:val="657B83"/>
        </w:rPr>
      </w:pPr>
      <w:r w:rsidRPr="00055E00">
        <w:rPr>
          <w:color w:val="859900"/>
        </w:rPr>
        <w:t>import</w:t>
      </w:r>
      <w:r w:rsidRPr="00055E00">
        <w:rPr>
          <w:color w:val="657B83"/>
        </w:rPr>
        <w:t xml:space="preserve"> </w:t>
      </w:r>
      <w:r w:rsidRPr="00055E00">
        <w:rPr>
          <w:color w:val="CB4B16"/>
        </w:rPr>
        <w:t>sys</w:t>
      </w:r>
    </w:p>
    <w:p w14:paraId="4213D25D" w14:textId="77777777" w:rsidR="00055E00" w:rsidRPr="00055E00" w:rsidRDefault="00055E00" w:rsidP="00055E00">
      <w:pPr>
        <w:pStyle w:val="afff0"/>
        <w:rPr>
          <w:color w:val="657B83"/>
        </w:rPr>
      </w:pPr>
    </w:p>
    <w:p w14:paraId="0D7A17C0" w14:textId="77777777" w:rsidR="00055E00" w:rsidRPr="00055E00" w:rsidRDefault="00055E00" w:rsidP="00055E00">
      <w:pPr>
        <w:pStyle w:val="afff0"/>
        <w:rPr>
          <w:color w:val="657B83"/>
        </w:rPr>
      </w:pPr>
      <w:r w:rsidRPr="00055E00">
        <w:rPr>
          <w:color w:val="657B83"/>
        </w:rPr>
        <w:t> </w:t>
      </w:r>
    </w:p>
    <w:p w14:paraId="1FEDCBB0" w14:textId="77777777" w:rsidR="00055E00" w:rsidRPr="00055E00" w:rsidRDefault="00055E00" w:rsidP="00055E00">
      <w:pPr>
        <w:pStyle w:val="afff0"/>
        <w:rPr>
          <w:color w:val="657B83"/>
        </w:rPr>
      </w:pPr>
    </w:p>
    <w:p w14:paraId="00ABD57D" w14:textId="77777777" w:rsidR="00055E00" w:rsidRPr="00055E00" w:rsidRDefault="00055E00" w:rsidP="00055E00">
      <w:pPr>
        <w:pStyle w:val="afff0"/>
        <w:rPr>
          <w:color w:val="657B83"/>
        </w:rPr>
      </w:pPr>
      <w:r w:rsidRPr="00055E00">
        <w:rPr>
          <w:b/>
          <w:bCs/>
          <w:color w:val="586E75"/>
        </w:rPr>
        <w:t>def</w:t>
      </w:r>
      <w:r w:rsidRPr="00055E00">
        <w:rPr>
          <w:color w:val="657B83"/>
        </w:rPr>
        <w:t xml:space="preserve"> </w:t>
      </w:r>
      <w:r w:rsidRPr="00055E00">
        <w:t>_as_entity_list</w:t>
      </w:r>
      <w:r w:rsidRPr="00055E00">
        <w:rPr>
          <w:color w:val="657B83"/>
        </w:rPr>
        <w:t xml:space="preserve">(state_list) -&gt; </w:t>
      </w:r>
      <w:r w:rsidRPr="00055E00">
        <w:rPr>
          <w:color w:val="CB4B16"/>
        </w:rPr>
        <w:t>List</w:t>
      </w:r>
      <w:r w:rsidRPr="00055E00">
        <w:rPr>
          <w:color w:val="657B83"/>
        </w:rPr>
        <w:t>[</w:t>
      </w:r>
      <w:r w:rsidRPr="00055E00">
        <w:rPr>
          <w:color w:val="CB4B16"/>
        </w:rPr>
        <w:t>Dict</w:t>
      </w:r>
      <w:r w:rsidRPr="00055E00">
        <w:rPr>
          <w:color w:val="657B83"/>
        </w:rPr>
        <w:t>[</w:t>
      </w:r>
      <w:r w:rsidRPr="00055E00">
        <w:rPr>
          <w:color w:val="859900"/>
        </w:rPr>
        <w:t>str</w:t>
      </w:r>
      <w:r w:rsidRPr="00055E00">
        <w:rPr>
          <w:color w:val="657B83"/>
        </w:rPr>
        <w:t xml:space="preserve">, </w:t>
      </w:r>
      <w:r w:rsidRPr="00055E00">
        <w:rPr>
          <w:color w:val="CB4B16"/>
        </w:rPr>
        <w:t>Any</w:t>
      </w:r>
      <w:r w:rsidRPr="00055E00">
        <w:rPr>
          <w:color w:val="657B83"/>
        </w:rPr>
        <w:t>]]:</w:t>
      </w:r>
    </w:p>
    <w:p w14:paraId="5B29D8E0" w14:textId="77777777" w:rsidR="00055E00" w:rsidRPr="00055E00" w:rsidRDefault="00055E00" w:rsidP="00055E00">
      <w:pPr>
        <w:pStyle w:val="afff0"/>
        <w:rPr>
          <w:color w:val="657B83"/>
        </w:rPr>
      </w:pPr>
      <w:r w:rsidRPr="00055E00">
        <w:rPr>
          <w:color w:val="657B83"/>
        </w:rPr>
        <w:t xml:space="preserve">    </w:t>
      </w:r>
      <w:r w:rsidRPr="00055E00">
        <w:rPr>
          <w:color w:val="2AA198"/>
        </w:rPr>
        <w:t>"""</w:t>
      </w:r>
    </w:p>
    <w:p w14:paraId="6F71F99E" w14:textId="77777777" w:rsidR="00055E00" w:rsidRPr="00055E00" w:rsidRDefault="00055E00" w:rsidP="00055E00">
      <w:pPr>
        <w:pStyle w:val="afff0"/>
        <w:rPr>
          <w:color w:val="657B83"/>
        </w:rPr>
      </w:pPr>
      <w:r w:rsidRPr="00055E00">
        <w:rPr>
          <w:color w:val="2AA198"/>
        </w:rPr>
        <w:t xml:space="preserve">    </w:t>
      </w:r>
      <w:r w:rsidRPr="00055E00">
        <w:rPr>
          <w:color w:val="2AA198"/>
        </w:rPr>
        <w:t>将上游节点输出统一规整为</w:t>
      </w:r>
      <w:r w:rsidRPr="00055E00">
        <w:rPr>
          <w:color w:val="2AA198"/>
        </w:rPr>
        <w:t xml:space="preserve"> entity dict </w:t>
      </w:r>
      <w:r w:rsidRPr="00055E00">
        <w:rPr>
          <w:color w:val="2AA198"/>
        </w:rPr>
        <w:t>列表。</w:t>
      </w:r>
    </w:p>
    <w:p w14:paraId="02820B74" w14:textId="77777777" w:rsidR="00055E00" w:rsidRPr="00055E00" w:rsidRDefault="00055E00" w:rsidP="00055E00">
      <w:pPr>
        <w:pStyle w:val="afff0"/>
        <w:rPr>
          <w:color w:val="657B83"/>
        </w:rPr>
      </w:pPr>
      <w:r w:rsidRPr="00055E00">
        <w:rPr>
          <w:color w:val="2AA198"/>
        </w:rPr>
        <w:t xml:space="preserve">    </w:t>
      </w:r>
      <w:r w:rsidRPr="00055E00">
        <w:rPr>
          <w:color w:val="2AA198"/>
        </w:rPr>
        <w:t>兼容：</w:t>
      </w:r>
    </w:p>
    <w:p w14:paraId="51FE07BA" w14:textId="77777777" w:rsidR="00055E00" w:rsidRPr="00055E00" w:rsidRDefault="00055E00" w:rsidP="00055E00">
      <w:pPr>
        <w:pStyle w:val="afff0"/>
        <w:rPr>
          <w:color w:val="657B83"/>
        </w:rPr>
      </w:pPr>
      <w:r w:rsidRPr="00055E00">
        <w:rPr>
          <w:color w:val="2AA198"/>
        </w:rPr>
        <w:t xml:space="preserve">    - dict: {"entity": {...}, "distance": ...} </w:t>
      </w:r>
      <w:r w:rsidRPr="00055E00">
        <w:rPr>
          <w:color w:val="2AA198"/>
        </w:rPr>
        <w:t>或直接就是</w:t>
      </w:r>
      <w:r w:rsidRPr="00055E00">
        <w:rPr>
          <w:color w:val="2AA198"/>
        </w:rPr>
        <w:t xml:space="preserve"> {...}</w:t>
      </w:r>
    </w:p>
    <w:p w14:paraId="197B5952" w14:textId="77777777" w:rsidR="00055E00" w:rsidRPr="00055E00" w:rsidRDefault="00055E00" w:rsidP="00055E00">
      <w:pPr>
        <w:pStyle w:val="afff0"/>
        <w:rPr>
          <w:color w:val="657B83"/>
        </w:rPr>
      </w:pPr>
      <w:r w:rsidRPr="00055E00">
        <w:rPr>
          <w:color w:val="2AA198"/>
        </w:rPr>
        <w:t xml:space="preserve">    - pymilvus Hit: </w:t>
      </w:r>
      <w:r w:rsidRPr="00055E00">
        <w:rPr>
          <w:color w:val="2AA198"/>
        </w:rPr>
        <w:t>不是</w:t>
      </w:r>
      <w:r w:rsidRPr="00055E00">
        <w:rPr>
          <w:color w:val="2AA198"/>
        </w:rPr>
        <w:t xml:space="preserve"> dict</w:t>
      </w:r>
      <w:r w:rsidRPr="00055E00">
        <w:rPr>
          <w:color w:val="2AA198"/>
        </w:rPr>
        <w:t>，但通常支持</w:t>
      </w:r>
      <w:r w:rsidRPr="00055E00">
        <w:rPr>
          <w:color w:val="2AA198"/>
        </w:rPr>
        <w:t xml:space="preserve"> hit.get("entity") </w:t>
      </w:r>
      <w:r w:rsidRPr="00055E00">
        <w:rPr>
          <w:color w:val="2AA198"/>
        </w:rPr>
        <w:t>或</w:t>
      </w:r>
      <w:r w:rsidRPr="00055E00">
        <w:rPr>
          <w:color w:val="2AA198"/>
        </w:rPr>
        <w:t xml:space="preserve"> hit.entity</w:t>
      </w:r>
    </w:p>
    <w:p w14:paraId="2C1E54BD" w14:textId="77777777" w:rsidR="00055E00" w:rsidRPr="00055E00" w:rsidRDefault="00055E00" w:rsidP="00055E00">
      <w:pPr>
        <w:pStyle w:val="afff0"/>
        <w:rPr>
          <w:color w:val="657B83"/>
        </w:rPr>
      </w:pPr>
      <w:r w:rsidRPr="00055E00">
        <w:rPr>
          <w:color w:val="2AA198"/>
        </w:rPr>
        <w:t xml:space="preserve">    - </w:t>
      </w:r>
      <w:r w:rsidRPr="00055E00">
        <w:rPr>
          <w:color w:val="2AA198"/>
        </w:rPr>
        <w:t>其他：当作</w:t>
      </w:r>
      <w:r w:rsidRPr="00055E00">
        <w:rPr>
          <w:color w:val="2AA198"/>
        </w:rPr>
        <w:t xml:space="preserve"> chunk_id</w:t>
      </w:r>
    </w:p>
    <w:p w14:paraId="22A5A81C" w14:textId="77777777" w:rsidR="00055E00" w:rsidRPr="00055E00" w:rsidRDefault="00055E00" w:rsidP="00055E00">
      <w:pPr>
        <w:pStyle w:val="afff0"/>
        <w:rPr>
          <w:color w:val="657B83"/>
        </w:rPr>
      </w:pPr>
      <w:r w:rsidRPr="00055E00">
        <w:rPr>
          <w:color w:val="2AA198"/>
        </w:rPr>
        <w:t>    """</w:t>
      </w:r>
    </w:p>
    <w:p w14:paraId="482EFEA8" w14:textId="77777777" w:rsidR="00055E00" w:rsidRPr="00055E00" w:rsidRDefault="00055E00" w:rsidP="00055E00">
      <w:pPr>
        <w:pStyle w:val="afff0"/>
        <w:rPr>
          <w:color w:val="657B83"/>
        </w:rPr>
      </w:pPr>
      <w:r w:rsidRPr="00055E00">
        <w:rPr>
          <w:color w:val="657B83"/>
        </w:rPr>
        <w:t xml:space="preserve">    </w:t>
      </w:r>
      <w:r w:rsidRPr="00055E00">
        <w:t>out</w:t>
      </w:r>
      <w:r w:rsidRPr="00055E00">
        <w:rPr>
          <w:color w:val="657B83"/>
        </w:rPr>
        <w:t xml:space="preserve">: </w:t>
      </w:r>
      <w:r w:rsidRPr="00055E00">
        <w:rPr>
          <w:color w:val="CB4B16"/>
        </w:rPr>
        <w:t>List</w:t>
      </w:r>
      <w:r w:rsidRPr="00055E00">
        <w:rPr>
          <w:color w:val="657B83"/>
        </w:rPr>
        <w:t>[</w:t>
      </w:r>
      <w:r w:rsidRPr="00055E00">
        <w:rPr>
          <w:color w:val="CB4B16"/>
        </w:rPr>
        <w:t>Dict</w:t>
      </w:r>
      <w:r w:rsidRPr="00055E00">
        <w:rPr>
          <w:color w:val="657B83"/>
        </w:rPr>
        <w:t>[</w:t>
      </w:r>
      <w:r w:rsidRPr="00055E00">
        <w:rPr>
          <w:color w:val="859900"/>
        </w:rPr>
        <w:t>str</w:t>
      </w:r>
      <w:r w:rsidRPr="00055E00">
        <w:rPr>
          <w:color w:val="657B83"/>
        </w:rPr>
        <w:t xml:space="preserve">, </w:t>
      </w:r>
      <w:r w:rsidRPr="00055E00">
        <w:rPr>
          <w:color w:val="CB4B16"/>
        </w:rPr>
        <w:t>Any</w:t>
      </w:r>
      <w:r w:rsidRPr="00055E00">
        <w:rPr>
          <w:color w:val="657B83"/>
        </w:rPr>
        <w:t xml:space="preserve">]] </w:t>
      </w:r>
      <w:r w:rsidRPr="00055E00">
        <w:rPr>
          <w:color w:val="859900"/>
        </w:rPr>
        <w:t>=</w:t>
      </w:r>
      <w:r w:rsidRPr="00055E00">
        <w:rPr>
          <w:color w:val="657B83"/>
        </w:rPr>
        <w:t xml:space="preserve"> []</w:t>
      </w:r>
    </w:p>
    <w:p w14:paraId="4DEC4D9E" w14:textId="77777777" w:rsidR="00055E00" w:rsidRPr="00055E00" w:rsidRDefault="00055E00" w:rsidP="00055E00">
      <w:pPr>
        <w:pStyle w:val="afff0"/>
        <w:rPr>
          <w:color w:val="657B83"/>
        </w:rPr>
      </w:pPr>
    </w:p>
    <w:p w14:paraId="7D6A9763" w14:textId="77777777" w:rsidR="00055E00" w:rsidRPr="00055E00" w:rsidRDefault="00055E00" w:rsidP="00055E00">
      <w:pPr>
        <w:pStyle w:val="afff0"/>
        <w:rPr>
          <w:color w:val="657B83"/>
        </w:rPr>
      </w:pPr>
      <w:r w:rsidRPr="00055E00">
        <w:rPr>
          <w:color w:val="657B83"/>
        </w:rPr>
        <w:t xml:space="preserve">    </w:t>
      </w:r>
      <w:r w:rsidRPr="00055E00">
        <w:rPr>
          <w:color w:val="859900"/>
        </w:rPr>
        <w:t>for</w:t>
      </w:r>
      <w:r w:rsidRPr="00055E00">
        <w:rPr>
          <w:color w:val="657B83"/>
        </w:rPr>
        <w:t xml:space="preserve"> </w:t>
      </w:r>
      <w:r w:rsidRPr="00055E00">
        <w:t>doc</w:t>
      </w:r>
      <w:r w:rsidRPr="00055E00">
        <w:rPr>
          <w:color w:val="657B83"/>
        </w:rPr>
        <w:t xml:space="preserve"> </w:t>
      </w:r>
      <w:r w:rsidRPr="00055E00">
        <w:rPr>
          <w:color w:val="859900"/>
        </w:rPr>
        <w:t>in</w:t>
      </w:r>
      <w:r w:rsidRPr="00055E00">
        <w:rPr>
          <w:color w:val="657B83"/>
        </w:rPr>
        <w:t xml:space="preserve"> (state_list </w:t>
      </w:r>
      <w:r w:rsidRPr="00055E00">
        <w:rPr>
          <w:color w:val="859900"/>
        </w:rPr>
        <w:t>or</w:t>
      </w:r>
      <w:r w:rsidRPr="00055E00">
        <w:rPr>
          <w:color w:val="657B83"/>
        </w:rPr>
        <w:t xml:space="preserve"> []):</w:t>
      </w:r>
    </w:p>
    <w:p w14:paraId="7D3EADDE" w14:textId="77777777" w:rsidR="00055E00" w:rsidRPr="00055E00" w:rsidRDefault="00055E00" w:rsidP="00055E00">
      <w:pPr>
        <w:pStyle w:val="afff0"/>
        <w:rPr>
          <w:color w:val="657B83"/>
        </w:rPr>
      </w:pPr>
      <w:r w:rsidRPr="00055E00">
        <w:rPr>
          <w:color w:val="657B83"/>
        </w:rPr>
        <w:lastRenderedPageBreak/>
        <w:t xml:space="preserve">        </w:t>
      </w:r>
      <w:r w:rsidRPr="00055E00">
        <w:rPr>
          <w:color w:val="859900"/>
        </w:rPr>
        <w:t>if</w:t>
      </w:r>
      <w:r w:rsidRPr="00055E00">
        <w:rPr>
          <w:color w:val="657B83"/>
        </w:rPr>
        <w:t xml:space="preserve"> </w:t>
      </w:r>
      <w:r w:rsidRPr="00055E00">
        <w:rPr>
          <w:color w:val="859900"/>
        </w:rPr>
        <w:t>not</w:t>
      </w:r>
      <w:r w:rsidRPr="00055E00">
        <w:rPr>
          <w:color w:val="657B83"/>
        </w:rPr>
        <w:t xml:space="preserve"> </w:t>
      </w:r>
      <w:r w:rsidRPr="00055E00">
        <w:t>doc</w:t>
      </w:r>
      <w:r w:rsidRPr="00055E00">
        <w:rPr>
          <w:color w:val="657B83"/>
        </w:rPr>
        <w:t>:</w:t>
      </w:r>
    </w:p>
    <w:p w14:paraId="68A1160E" w14:textId="77777777" w:rsidR="00055E00" w:rsidRPr="00055E00" w:rsidRDefault="00055E00" w:rsidP="00055E00">
      <w:pPr>
        <w:pStyle w:val="afff0"/>
        <w:rPr>
          <w:color w:val="657B83"/>
        </w:rPr>
      </w:pPr>
      <w:r w:rsidRPr="00055E00">
        <w:rPr>
          <w:color w:val="657B83"/>
        </w:rPr>
        <w:t xml:space="preserve">            </w:t>
      </w:r>
      <w:r w:rsidRPr="00055E00">
        <w:rPr>
          <w:color w:val="859900"/>
        </w:rPr>
        <w:t>continue</w:t>
      </w:r>
    </w:p>
    <w:p w14:paraId="06D81365" w14:textId="77777777" w:rsidR="00055E00" w:rsidRPr="00055E00" w:rsidRDefault="00055E00" w:rsidP="00055E00">
      <w:pPr>
        <w:pStyle w:val="afff0"/>
        <w:rPr>
          <w:color w:val="657B83"/>
        </w:rPr>
      </w:pPr>
      <w:r w:rsidRPr="00055E00">
        <w:rPr>
          <w:color w:val="657B83"/>
        </w:rPr>
        <w:t xml:space="preserve">        </w:t>
      </w:r>
      <w:r w:rsidRPr="00055E00">
        <w:rPr>
          <w:color w:val="859900"/>
        </w:rPr>
        <w:t>if</w:t>
      </w:r>
      <w:r w:rsidRPr="00055E00">
        <w:rPr>
          <w:color w:val="657B83"/>
        </w:rPr>
        <w:t xml:space="preserve"> </w:t>
      </w:r>
      <w:r w:rsidRPr="00055E00">
        <w:t>hasattr</w:t>
      </w:r>
      <w:r w:rsidRPr="00055E00">
        <w:rPr>
          <w:color w:val="657B83"/>
        </w:rPr>
        <w:t>(</w:t>
      </w:r>
      <w:r w:rsidRPr="00055E00">
        <w:t>doc</w:t>
      </w:r>
      <w:r w:rsidRPr="00055E00">
        <w:rPr>
          <w:color w:val="657B83"/>
        </w:rPr>
        <w:t xml:space="preserve">, </w:t>
      </w:r>
      <w:r w:rsidRPr="00055E00">
        <w:rPr>
          <w:color w:val="2AA198"/>
        </w:rPr>
        <w:t>"get"</w:t>
      </w:r>
      <w:r w:rsidRPr="00055E00">
        <w:rPr>
          <w:color w:val="657B83"/>
        </w:rPr>
        <w:t>):</w:t>
      </w:r>
    </w:p>
    <w:p w14:paraId="2A6CCA48" w14:textId="77777777" w:rsidR="00055E00" w:rsidRPr="00055E00" w:rsidRDefault="00055E00" w:rsidP="00055E00">
      <w:pPr>
        <w:pStyle w:val="afff0"/>
        <w:rPr>
          <w:color w:val="657B83"/>
        </w:rPr>
      </w:pPr>
      <w:r w:rsidRPr="00055E00">
        <w:rPr>
          <w:color w:val="657B83"/>
        </w:rPr>
        <w:t xml:space="preserve">            </w:t>
      </w:r>
      <w:r w:rsidRPr="00055E00">
        <w:t>ent</w:t>
      </w:r>
      <w:r w:rsidRPr="00055E00">
        <w:rPr>
          <w:color w:val="657B83"/>
        </w:rPr>
        <w:t xml:space="preserve"> </w:t>
      </w:r>
      <w:r w:rsidRPr="00055E00">
        <w:rPr>
          <w:color w:val="859900"/>
        </w:rPr>
        <w:t>=</w:t>
      </w:r>
      <w:r w:rsidRPr="00055E00">
        <w:rPr>
          <w:color w:val="657B83"/>
        </w:rPr>
        <w:t xml:space="preserve"> </w:t>
      </w:r>
      <w:r w:rsidRPr="00055E00">
        <w:t>doc</w:t>
      </w:r>
      <w:r w:rsidRPr="00055E00">
        <w:rPr>
          <w:color w:val="657B83"/>
        </w:rPr>
        <w:t>.get(</w:t>
      </w:r>
      <w:r w:rsidRPr="00055E00">
        <w:rPr>
          <w:color w:val="2AA198"/>
        </w:rPr>
        <w:t>"entity"</w:t>
      </w:r>
      <w:r w:rsidRPr="00055E00">
        <w:rPr>
          <w:color w:val="657B83"/>
        </w:rPr>
        <w:t xml:space="preserve">) </w:t>
      </w:r>
      <w:r w:rsidRPr="00055E00">
        <w:rPr>
          <w:color w:val="859900"/>
        </w:rPr>
        <w:t>or</w:t>
      </w:r>
      <w:r w:rsidRPr="00055E00">
        <w:rPr>
          <w:color w:val="657B83"/>
        </w:rPr>
        <w:t xml:space="preserve"> </w:t>
      </w:r>
      <w:r w:rsidRPr="00055E00">
        <w:t>doc</w:t>
      </w:r>
    </w:p>
    <w:p w14:paraId="2A98F5AA" w14:textId="77777777" w:rsidR="00055E00" w:rsidRPr="00055E00" w:rsidRDefault="00055E00" w:rsidP="00055E00">
      <w:pPr>
        <w:pStyle w:val="afff0"/>
        <w:rPr>
          <w:color w:val="657B83"/>
        </w:rPr>
      </w:pPr>
      <w:r w:rsidRPr="00055E00">
        <w:rPr>
          <w:color w:val="657B83"/>
        </w:rPr>
        <w:t xml:space="preserve">            </w:t>
      </w:r>
      <w:r w:rsidRPr="00055E00">
        <w:t>out</w:t>
      </w:r>
      <w:r w:rsidRPr="00055E00">
        <w:rPr>
          <w:color w:val="657B83"/>
        </w:rPr>
        <w:t>.</w:t>
      </w:r>
      <w:r w:rsidRPr="00055E00">
        <w:t>append</w:t>
      </w:r>
      <w:r w:rsidRPr="00055E00">
        <w:rPr>
          <w:color w:val="657B83"/>
        </w:rPr>
        <w:t>(</w:t>
      </w:r>
      <w:r w:rsidRPr="00055E00">
        <w:t>ent</w:t>
      </w:r>
      <w:r w:rsidRPr="00055E00">
        <w:rPr>
          <w:color w:val="657B83"/>
        </w:rPr>
        <w:t>)</w:t>
      </w:r>
    </w:p>
    <w:p w14:paraId="49153580" w14:textId="77777777" w:rsidR="00055E00" w:rsidRPr="00055E00" w:rsidRDefault="00055E00" w:rsidP="00055E00">
      <w:pPr>
        <w:pStyle w:val="afff0"/>
        <w:rPr>
          <w:color w:val="657B83"/>
        </w:rPr>
      </w:pPr>
      <w:r w:rsidRPr="00055E00">
        <w:rPr>
          <w:color w:val="657B83"/>
        </w:rPr>
        <w:t xml:space="preserve">    </w:t>
      </w:r>
      <w:r w:rsidRPr="00055E00">
        <w:rPr>
          <w:color w:val="859900"/>
        </w:rPr>
        <w:t>return</w:t>
      </w:r>
      <w:r w:rsidRPr="00055E00">
        <w:rPr>
          <w:color w:val="657B83"/>
        </w:rPr>
        <w:t xml:space="preserve"> </w:t>
      </w:r>
      <w:r w:rsidRPr="00055E00">
        <w:t>out</w:t>
      </w:r>
    </w:p>
    <w:p w14:paraId="4DB258EC" w14:textId="77777777" w:rsidR="00055E00" w:rsidRPr="00055E00" w:rsidRDefault="00055E00" w:rsidP="00055E00">
      <w:pPr>
        <w:pStyle w:val="afff0"/>
        <w:rPr>
          <w:color w:val="657B83"/>
        </w:rPr>
      </w:pPr>
      <w:r w:rsidRPr="00055E00">
        <w:rPr>
          <w:color w:val="657B83"/>
        </w:rPr>
        <w:br/>
      </w:r>
      <w:r w:rsidRPr="00055E00">
        <w:rPr>
          <w:color w:val="657B83"/>
        </w:rPr>
        <w:br/>
      </w:r>
    </w:p>
    <w:p w14:paraId="4E0A4561" w14:textId="77777777" w:rsidR="00055E00" w:rsidRPr="00055E00" w:rsidRDefault="00055E00" w:rsidP="00055E00">
      <w:pPr>
        <w:pStyle w:val="afff0"/>
        <w:rPr>
          <w:color w:val="657B83"/>
        </w:rPr>
      </w:pPr>
      <w:r w:rsidRPr="00055E00">
        <w:rPr>
          <w:b/>
          <w:bCs/>
          <w:color w:val="586E75"/>
        </w:rPr>
        <w:t>def</w:t>
      </w:r>
      <w:r w:rsidRPr="00055E00">
        <w:rPr>
          <w:color w:val="657B83"/>
        </w:rPr>
        <w:t xml:space="preserve"> </w:t>
      </w:r>
      <w:r w:rsidRPr="00055E00">
        <w:t>reciprocal_rank_fusion</w:t>
      </w:r>
      <w:r w:rsidRPr="00055E00">
        <w:rPr>
          <w:color w:val="657B83"/>
        </w:rPr>
        <w:t>(</w:t>
      </w:r>
    </w:p>
    <w:p w14:paraId="7B146670" w14:textId="77777777" w:rsidR="00055E00" w:rsidRPr="00055E00" w:rsidRDefault="00055E00" w:rsidP="00055E00">
      <w:pPr>
        <w:pStyle w:val="afff0"/>
        <w:rPr>
          <w:color w:val="657B83"/>
        </w:rPr>
      </w:pPr>
      <w:r w:rsidRPr="00055E00">
        <w:rPr>
          <w:color w:val="657B83"/>
        </w:rPr>
        <w:t xml:space="preserve">        source_weights: </w:t>
      </w:r>
      <w:r w:rsidRPr="00055E00">
        <w:rPr>
          <w:color w:val="859900"/>
        </w:rPr>
        <w:t>list</w:t>
      </w:r>
      <w:r w:rsidRPr="00055E00">
        <w:rPr>
          <w:color w:val="657B83"/>
        </w:rPr>
        <w:t>,</w:t>
      </w:r>
    </w:p>
    <w:p w14:paraId="58AACC79" w14:textId="77777777" w:rsidR="00055E00" w:rsidRPr="00055E00" w:rsidRDefault="00055E00" w:rsidP="00055E00">
      <w:pPr>
        <w:pStyle w:val="afff0"/>
        <w:rPr>
          <w:color w:val="657B83"/>
        </w:rPr>
      </w:pPr>
      <w:r w:rsidRPr="00055E00">
        <w:rPr>
          <w:color w:val="657B83"/>
        </w:rPr>
        <w:t xml:space="preserve">        k: </w:t>
      </w:r>
      <w:r w:rsidRPr="00055E00">
        <w:rPr>
          <w:color w:val="859900"/>
        </w:rPr>
        <w:t>int</w:t>
      </w:r>
      <w:r w:rsidRPr="00055E00">
        <w:rPr>
          <w:color w:val="657B83"/>
        </w:rPr>
        <w:t xml:space="preserve"> </w:t>
      </w:r>
      <w:r w:rsidRPr="00055E00">
        <w:rPr>
          <w:color w:val="859900"/>
        </w:rPr>
        <w:t>=</w:t>
      </w:r>
      <w:r w:rsidRPr="00055E00">
        <w:rPr>
          <w:color w:val="657B83"/>
        </w:rPr>
        <w:t xml:space="preserve"> </w:t>
      </w:r>
      <w:r w:rsidRPr="00055E00">
        <w:rPr>
          <w:color w:val="D33682"/>
        </w:rPr>
        <w:t>60</w:t>
      </w:r>
      <w:r w:rsidRPr="00055E00">
        <w:rPr>
          <w:color w:val="657B83"/>
        </w:rPr>
        <w:t>,</w:t>
      </w:r>
    </w:p>
    <w:p w14:paraId="2B732C7A" w14:textId="77777777" w:rsidR="00055E00" w:rsidRPr="00055E00" w:rsidRDefault="00055E00" w:rsidP="00055E00">
      <w:pPr>
        <w:pStyle w:val="afff0"/>
        <w:rPr>
          <w:color w:val="657B83"/>
        </w:rPr>
      </w:pPr>
      <w:r w:rsidRPr="00055E00">
        <w:rPr>
          <w:color w:val="657B83"/>
        </w:rPr>
        <w:t xml:space="preserve">        max_results: </w:t>
      </w:r>
      <w:r w:rsidRPr="00055E00">
        <w:rPr>
          <w:color w:val="859900"/>
        </w:rPr>
        <w:t>int</w:t>
      </w:r>
      <w:r w:rsidRPr="00055E00">
        <w:rPr>
          <w:color w:val="657B83"/>
        </w:rPr>
        <w:t xml:space="preserve"> </w:t>
      </w:r>
      <w:r w:rsidRPr="00055E00">
        <w:rPr>
          <w:color w:val="859900"/>
        </w:rPr>
        <w:t>=</w:t>
      </w:r>
      <w:r w:rsidRPr="00055E00">
        <w:rPr>
          <w:color w:val="657B83"/>
        </w:rPr>
        <w:t xml:space="preserve"> </w:t>
      </w:r>
      <w:r w:rsidRPr="00055E00">
        <w:rPr>
          <w:color w:val="B58900"/>
        </w:rPr>
        <w:t>None</w:t>
      </w:r>
      <w:r w:rsidRPr="00055E00">
        <w:rPr>
          <w:color w:val="657B83"/>
        </w:rPr>
        <w:t>,</w:t>
      </w:r>
    </w:p>
    <w:p w14:paraId="7C7E1B15" w14:textId="77777777" w:rsidR="00055E00" w:rsidRPr="00055E00" w:rsidRDefault="00055E00" w:rsidP="00055E00">
      <w:pPr>
        <w:pStyle w:val="afff0"/>
        <w:rPr>
          <w:color w:val="657B83"/>
        </w:rPr>
      </w:pPr>
      <w:r w:rsidRPr="00055E00">
        <w:rPr>
          <w:color w:val="657B83"/>
        </w:rPr>
        <w:t xml:space="preserve">) -&gt; </w:t>
      </w:r>
      <w:r w:rsidRPr="00055E00">
        <w:rPr>
          <w:color w:val="CB4B16"/>
        </w:rPr>
        <w:t>List</w:t>
      </w:r>
      <w:r w:rsidRPr="00055E00">
        <w:rPr>
          <w:color w:val="657B83"/>
        </w:rPr>
        <w:t>[</w:t>
      </w:r>
      <w:r w:rsidRPr="00055E00">
        <w:rPr>
          <w:color w:val="859900"/>
        </w:rPr>
        <w:t>tuple</w:t>
      </w:r>
      <w:r w:rsidRPr="00055E00">
        <w:rPr>
          <w:color w:val="657B83"/>
        </w:rPr>
        <w:t>]:</w:t>
      </w:r>
    </w:p>
    <w:p w14:paraId="0CE201DF" w14:textId="77777777" w:rsidR="00055E00" w:rsidRPr="00055E00" w:rsidRDefault="00055E00" w:rsidP="00055E00">
      <w:pPr>
        <w:pStyle w:val="afff0"/>
        <w:rPr>
          <w:color w:val="657B83"/>
        </w:rPr>
      </w:pPr>
      <w:r w:rsidRPr="00055E00">
        <w:rPr>
          <w:color w:val="657B83"/>
        </w:rPr>
        <w:t xml:space="preserve">    </w:t>
      </w:r>
      <w:r w:rsidRPr="00055E00">
        <w:rPr>
          <w:color w:val="2AA198"/>
        </w:rPr>
        <w:t>"""</w:t>
      </w:r>
    </w:p>
    <w:p w14:paraId="556E8A9F" w14:textId="77777777" w:rsidR="00055E00" w:rsidRPr="00055E00" w:rsidRDefault="00055E00" w:rsidP="00055E00">
      <w:pPr>
        <w:pStyle w:val="afff0"/>
        <w:rPr>
          <w:color w:val="657B83"/>
        </w:rPr>
      </w:pPr>
      <w:r w:rsidRPr="00055E00">
        <w:rPr>
          <w:color w:val="2AA198"/>
        </w:rPr>
        <w:t xml:space="preserve">    </w:t>
      </w:r>
      <w:r w:rsidRPr="00055E00">
        <w:rPr>
          <w:color w:val="2AA198"/>
        </w:rPr>
        <w:t>通带权重的</w:t>
      </w:r>
      <w:r w:rsidRPr="00055E00">
        <w:rPr>
          <w:color w:val="2AA198"/>
        </w:rPr>
        <w:t>RRF</w:t>
      </w:r>
      <w:r w:rsidRPr="00055E00">
        <w:rPr>
          <w:color w:val="2AA198"/>
        </w:rPr>
        <w:t>算法实现</w:t>
      </w:r>
    </w:p>
    <w:p w14:paraId="0CC8E1F6" w14:textId="77777777" w:rsidR="00055E00" w:rsidRPr="00055E00" w:rsidRDefault="00055E00" w:rsidP="00055E00">
      <w:pPr>
        <w:pStyle w:val="afff0"/>
        <w:rPr>
          <w:color w:val="657B83"/>
        </w:rPr>
      </w:pPr>
      <w:r w:rsidRPr="00055E00">
        <w:rPr>
          <w:color w:val="2AA198"/>
        </w:rPr>
        <w:t>    :param source_weights:  </w:t>
      </w:r>
      <w:r w:rsidRPr="00055E00">
        <w:rPr>
          <w:color w:val="2AA198"/>
        </w:rPr>
        <w:t>列表，每个元素是</w:t>
      </w:r>
      <w:r w:rsidRPr="00055E00">
        <w:rPr>
          <w:color w:val="2AA198"/>
        </w:rPr>
        <w:t>(</w:t>
      </w:r>
      <w:r w:rsidRPr="00055E00">
        <w:rPr>
          <w:color w:val="2AA198"/>
        </w:rPr>
        <w:t>来源文档列表</w:t>
      </w:r>
      <w:r w:rsidRPr="00055E00">
        <w:rPr>
          <w:color w:val="2AA198"/>
        </w:rPr>
        <w:t xml:space="preserve">, </w:t>
      </w:r>
      <w:r w:rsidRPr="00055E00">
        <w:rPr>
          <w:color w:val="2AA198"/>
        </w:rPr>
        <w:t>权重</w:t>
      </w:r>
      <w:r w:rsidRPr="00055E00">
        <w:rPr>
          <w:color w:val="2AA198"/>
        </w:rPr>
        <w:t>)</w:t>
      </w:r>
      <w:r w:rsidRPr="00055E00">
        <w:rPr>
          <w:color w:val="2AA198"/>
        </w:rPr>
        <w:t>的元组</w:t>
      </w:r>
    </w:p>
    <w:p w14:paraId="119158EF" w14:textId="77777777" w:rsidR="00055E00" w:rsidRPr="00055E00" w:rsidRDefault="00055E00" w:rsidP="00055E00">
      <w:pPr>
        <w:pStyle w:val="afff0"/>
        <w:rPr>
          <w:color w:val="657B83"/>
        </w:rPr>
      </w:pPr>
      <w:r w:rsidRPr="00055E00">
        <w:rPr>
          <w:color w:val="2AA198"/>
        </w:rPr>
        <w:t xml:space="preserve">    :param k:         RRF </w:t>
      </w:r>
      <w:r w:rsidRPr="00055E00">
        <w:rPr>
          <w:color w:val="2AA198"/>
        </w:rPr>
        <w:t>常数，默认</w:t>
      </w:r>
      <w:r w:rsidRPr="00055E00">
        <w:rPr>
          <w:color w:val="2AA198"/>
        </w:rPr>
        <w:t xml:space="preserve"> 60</w:t>
      </w:r>
    </w:p>
    <w:p w14:paraId="100D9601" w14:textId="77777777" w:rsidR="00055E00" w:rsidRPr="00055E00" w:rsidRDefault="00055E00" w:rsidP="00055E00">
      <w:pPr>
        <w:pStyle w:val="afff0"/>
        <w:rPr>
          <w:color w:val="657B83"/>
        </w:rPr>
      </w:pPr>
      <w:r w:rsidRPr="00055E00">
        <w:rPr>
          <w:color w:val="2AA198"/>
        </w:rPr>
        <w:t xml:space="preserve">    :param max_results: </w:t>
      </w:r>
      <w:r w:rsidRPr="00055E00">
        <w:rPr>
          <w:color w:val="2AA198"/>
        </w:rPr>
        <w:t>只返回前</w:t>
      </w:r>
      <w:r w:rsidRPr="00055E00">
        <w:rPr>
          <w:color w:val="2AA198"/>
        </w:rPr>
        <w:t xml:space="preserve"> N </w:t>
      </w:r>
      <w:r w:rsidRPr="00055E00">
        <w:rPr>
          <w:color w:val="2AA198"/>
        </w:rPr>
        <w:t>个，</w:t>
      </w:r>
      <w:r w:rsidRPr="00055E00">
        <w:rPr>
          <w:color w:val="2AA198"/>
        </w:rPr>
        <w:t xml:space="preserve">None </w:t>
      </w:r>
      <w:r w:rsidRPr="00055E00">
        <w:rPr>
          <w:color w:val="2AA198"/>
        </w:rPr>
        <w:t>表示全部</w:t>
      </w:r>
    </w:p>
    <w:p w14:paraId="74405B48" w14:textId="77777777" w:rsidR="00055E00" w:rsidRPr="00055E00" w:rsidRDefault="00055E00" w:rsidP="00055E00">
      <w:pPr>
        <w:pStyle w:val="afff0"/>
        <w:rPr>
          <w:color w:val="657B83"/>
        </w:rPr>
      </w:pPr>
      <w:r w:rsidRPr="00055E00">
        <w:rPr>
          <w:color w:val="2AA198"/>
        </w:rPr>
        <w:t>    :return:          [(</w:t>
      </w:r>
      <w:r w:rsidRPr="00055E00">
        <w:rPr>
          <w:color w:val="2AA198"/>
        </w:rPr>
        <w:t>元素</w:t>
      </w:r>
      <w:r w:rsidRPr="00055E00">
        <w:rPr>
          <w:color w:val="2AA198"/>
        </w:rPr>
        <w:t xml:space="preserve">, RRF </w:t>
      </w:r>
      <w:r w:rsidRPr="00055E00">
        <w:rPr>
          <w:color w:val="2AA198"/>
        </w:rPr>
        <w:t>得分</w:t>
      </w:r>
      <w:r w:rsidRPr="00055E00">
        <w:rPr>
          <w:color w:val="2AA198"/>
        </w:rPr>
        <w:t xml:space="preserve">), ...] </w:t>
      </w:r>
      <w:r w:rsidRPr="00055E00">
        <w:rPr>
          <w:color w:val="2AA198"/>
        </w:rPr>
        <w:t>按得分降序</w:t>
      </w:r>
    </w:p>
    <w:p w14:paraId="63FADED4" w14:textId="77777777" w:rsidR="00055E00" w:rsidRPr="00055E00" w:rsidRDefault="00055E00" w:rsidP="00055E00">
      <w:pPr>
        <w:pStyle w:val="afff0"/>
        <w:rPr>
          <w:color w:val="657B83"/>
        </w:rPr>
      </w:pPr>
      <w:r w:rsidRPr="00055E00">
        <w:rPr>
          <w:color w:val="2AA198"/>
        </w:rPr>
        <w:t>    """</w:t>
      </w:r>
    </w:p>
    <w:p w14:paraId="2A4346A8" w14:textId="77777777" w:rsidR="00055E00" w:rsidRPr="00055E00" w:rsidRDefault="00055E00" w:rsidP="00055E00">
      <w:pPr>
        <w:pStyle w:val="afff0"/>
        <w:rPr>
          <w:color w:val="657B83"/>
        </w:rPr>
      </w:pPr>
      <w:r w:rsidRPr="00055E00">
        <w:rPr>
          <w:color w:val="657B83"/>
        </w:rPr>
        <w:t xml:space="preserve">    </w:t>
      </w:r>
      <w:r w:rsidRPr="00055E00">
        <w:t>score_map</w:t>
      </w:r>
      <w:r w:rsidRPr="00055E00">
        <w:rPr>
          <w:color w:val="657B83"/>
        </w:rPr>
        <w:t xml:space="preserve"> </w:t>
      </w:r>
      <w:r w:rsidRPr="00055E00">
        <w:rPr>
          <w:color w:val="859900"/>
        </w:rPr>
        <w:t>=</w:t>
      </w:r>
      <w:r w:rsidRPr="00055E00">
        <w:rPr>
          <w:color w:val="657B83"/>
        </w:rPr>
        <w:t xml:space="preserve"> {}</w:t>
      </w:r>
    </w:p>
    <w:p w14:paraId="71FA5420" w14:textId="77777777" w:rsidR="00055E00" w:rsidRPr="00055E00" w:rsidRDefault="00055E00" w:rsidP="00055E00">
      <w:pPr>
        <w:pStyle w:val="afff0"/>
        <w:rPr>
          <w:color w:val="657B83"/>
        </w:rPr>
      </w:pPr>
      <w:r w:rsidRPr="00055E00">
        <w:rPr>
          <w:color w:val="657B83"/>
        </w:rPr>
        <w:t xml:space="preserve">    </w:t>
      </w:r>
      <w:r w:rsidRPr="00055E00">
        <w:rPr>
          <w:i/>
          <w:iCs/>
          <w:color w:val="93A1A1"/>
        </w:rPr>
        <w:t xml:space="preserve"># </w:t>
      </w:r>
      <w:r w:rsidRPr="00055E00">
        <w:rPr>
          <w:i/>
          <w:iCs/>
          <w:color w:val="93A1A1"/>
        </w:rPr>
        <w:t>保留第一次出现的元素本体</w:t>
      </w:r>
    </w:p>
    <w:p w14:paraId="2B7A3933" w14:textId="77777777" w:rsidR="00055E00" w:rsidRPr="00055E00" w:rsidRDefault="00055E00" w:rsidP="00055E00">
      <w:pPr>
        <w:pStyle w:val="afff0"/>
        <w:rPr>
          <w:color w:val="657B83"/>
        </w:rPr>
      </w:pPr>
      <w:r w:rsidRPr="00055E00">
        <w:rPr>
          <w:color w:val="657B83"/>
        </w:rPr>
        <w:t xml:space="preserve">    </w:t>
      </w:r>
      <w:r w:rsidRPr="00055E00">
        <w:t>chunk_map</w:t>
      </w:r>
      <w:r w:rsidRPr="00055E00">
        <w:rPr>
          <w:color w:val="657B83"/>
        </w:rPr>
        <w:t xml:space="preserve"> </w:t>
      </w:r>
      <w:r w:rsidRPr="00055E00">
        <w:rPr>
          <w:color w:val="859900"/>
        </w:rPr>
        <w:t>=</w:t>
      </w:r>
      <w:r w:rsidRPr="00055E00">
        <w:rPr>
          <w:color w:val="657B83"/>
        </w:rPr>
        <w:t xml:space="preserve"> {}</w:t>
      </w:r>
    </w:p>
    <w:p w14:paraId="0AF130D3" w14:textId="77777777" w:rsidR="00055E00" w:rsidRPr="00055E00" w:rsidRDefault="00055E00" w:rsidP="00055E00">
      <w:pPr>
        <w:pStyle w:val="afff0"/>
        <w:rPr>
          <w:color w:val="657B83"/>
        </w:rPr>
      </w:pPr>
    </w:p>
    <w:p w14:paraId="61EAB337" w14:textId="77777777" w:rsidR="00055E00" w:rsidRPr="00055E00" w:rsidRDefault="00055E00" w:rsidP="00055E00">
      <w:pPr>
        <w:pStyle w:val="afff0"/>
        <w:rPr>
          <w:color w:val="657B83"/>
        </w:rPr>
      </w:pPr>
      <w:r w:rsidRPr="00055E00">
        <w:rPr>
          <w:color w:val="657B83"/>
        </w:rPr>
        <w:t xml:space="preserve">    </w:t>
      </w:r>
      <w:r w:rsidRPr="00055E00">
        <w:rPr>
          <w:i/>
          <w:iCs/>
          <w:color w:val="93A1A1"/>
        </w:rPr>
        <w:t xml:space="preserve"># 1. </w:t>
      </w:r>
      <w:r w:rsidRPr="00055E00">
        <w:rPr>
          <w:i/>
          <w:iCs/>
          <w:color w:val="93A1A1"/>
        </w:rPr>
        <w:t>把得分和元素都收齐</w:t>
      </w:r>
    </w:p>
    <w:p w14:paraId="03EA3766" w14:textId="77777777" w:rsidR="00055E00" w:rsidRPr="00055E00" w:rsidRDefault="00055E00" w:rsidP="00055E00">
      <w:pPr>
        <w:pStyle w:val="afff0"/>
        <w:rPr>
          <w:color w:val="657B83"/>
        </w:rPr>
      </w:pPr>
      <w:r w:rsidRPr="00055E00">
        <w:rPr>
          <w:color w:val="657B83"/>
        </w:rPr>
        <w:t xml:space="preserve">    </w:t>
      </w:r>
      <w:r w:rsidRPr="00055E00">
        <w:rPr>
          <w:i/>
          <w:iCs/>
          <w:color w:val="93A1A1"/>
        </w:rPr>
        <w:t># print(source_weights)</w:t>
      </w:r>
    </w:p>
    <w:p w14:paraId="4B5C058B" w14:textId="77777777" w:rsidR="00055E00" w:rsidRPr="00055E00" w:rsidRDefault="00055E00" w:rsidP="00055E00">
      <w:pPr>
        <w:pStyle w:val="afff0"/>
        <w:rPr>
          <w:color w:val="657B83"/>
        </w:rPr>
      </w:pPr>
      <w:r w:rsidRPr="00055E00">
        <w:rPr>
          <w:color w:val="657B83"/>
        </w:rPr>
        <w:t xml:space="preserve">    </w:t>
      </w:r>
      <w:r w:rsidRPr="00055E00">
        <w:rPr>
          <w:color w:val="859900"/>
        </w:rPr>
        <w:t>for</w:t>
      </w:r>
      <w:r w:rsidRPr="00055E00">
        <w:rPr>
          <w:color w:val="657B83"/>
        </w:rPr>
        <w:t xml:space="preserve"> </w:t>
      </w:r>
      <w:r w:rsidRPr="00055E00">
        <w:t>rank</w:t>
      </w:r>
      <w:r w:rsidRPr="00055E00">
        <w:rPr>
          <w:color w:val="657B83"/>
        </w:rPr>
        <w:t xml:space="preserve">, </w:t>
      </w:r>
      <w:r w:rsidRPr="00055E00">
        <w:t>weight</w:t>
      </w:r>
      <w:r w:rsidRPr="00055E00">
        <w:rPr>
          <w:color w:val="657B83"/>
        </w:rPr>
        <w:t xml:space="preserve"> </w:t>
      </w:r>
      <w:r w:rsidRPr="00055E00">
        <w:rPr>
          <w:color w:val="859900"/>
        </w:rPr>
        <w:t>in</w:t>
      </w:r>
      <w:r w:rsidRPr="00055E00">
        <w:rPr>
          <w:color w:val="657B83"/>
        </w:rPr>
        <w:t xml:space="preserve"> source_weights:</w:t>
      </w:r>
    </w:p>
    <w:p w14:paraId="244D75E5" w14:textId="77777777" w:rsidR="00055E00" w:rsidRPr="00055E00" w:rsidRDefault="00055E00" w:rsidP="00055E00">
      <w:pPr>
        <w:pStyle w:val="afff0"/>
        <w:rPr>
          <w:color w:val="657B83"/>
        </w:rPr>
      </w:pPr>
      <w:r w:rsidRPr="00055E00">
        <w:rPr>
          <w:color w:val="657B83"/>
        </w:rPr>
        <w:t xml:space="preserve">        </w:t>
      </w:r>
      <w:r w:rsidRPr="00055E00">
        <w:rPr>
          <w:color w:val="859900"/>
        </w:rPr>
        <w:t>for</w:t>
      </w:r>
      <w:r w:rsidRPr="00055E00">
        <w:rPr>
          <w:color w:val="657B83"/>
        </w:rPr>
        <w:t xml:space="preserve"> </w:t>
      </w:r>
      <w:r w:rsidRPr="00055E00">
        <w:t>pos</w:t>
      </w:r>
      <w:r w:rsidRPr="00055E00">
        <w:rPr>
          <w:color w:val="657B83"/>
        </w:rPr>
        <w:t xml:space="preserve">, </w:t>
      </w:r>
      <w:r w:rsidRPr="00055E00">
        <w:t>item</w:t>
      </w:r>
      <w:r w:rsidRPr="00055E00">
        <w:rPr>
          <w:color w:val="657B83"/>
        </w:rPr>
        <w:t xml:space="preserve"> </w:t>
      </w:r>
      <w:r w:rsidRPr="00055E00">
        <w:rPr>
          <w:color w:val="859900"/>
        </w:rPr>
        <w:t>in</w:t>
      </w:r>
      <w:r w:rsidRPr="00055E00">
        <w:rPr>
          <w:color w:val="657B83"/>
        </w:rPr>
        <w:t xml:space="preserve"> </w:t>
      </w:r>
      <w:r w:rsidRPr="00055E00">
        <w:rPr>
          <w:color w:val="859900"/>
        </w:rPr>
        <w:t>enumerate</w:t>
      </w:r>
      <w:r w:rsidRPr="00055E00">
        <w:rPr>
          <w:color w:val="657B83"/>
        </w:rPr>
        <w:t>(</w:t>
      </w:r>
      <w:r w:rsidRPr="00055E00">
        <w:t>rank</w:t>
      </w:r>
      <w:r w:rsidRPr="00055E00">
        <w:rPr>
          <w:color w:val="657B83"/>
        </w:rPr>
        <w:t xml:space="preserve">, </w:t>
      </w:r>
      <w:r w:rsidRPr="00055E00">
        <w:t>start</w:t>
      </w:r>
      <w:r w:rsidRPr="00055E00">
        <w:rPr>
          <w:color w:val="859900"/>
        </w:rPr>
        <w:t>=</w:t>
      </w:r>
      <w:r w:rsidRPr="00055E00">
        <w:rPr>
          <w:color w:val="D33682"/>
        </w:rPr>
        <w:t>1</w:t>
      </w:r>
      <w:r w:rsidRPr="00055E00">
        <w:rPr>
          <w:color w:val="657B83"/>
        </w:rPr>
        <w:t>):</w:t>
      </w:r>
    </w:p>
    <w:p w14:paraId="4AB0A835" w14:textId="77777777" w:rsidR="00055E00" w:rsidRPr="00055E00" w:rsidRDefault="00055E00" w:rsidP="00055E00">
      <w:pPr>
        <w:pStyle w:val="afff0"/>
        <w:rPr>
          <w:color w:val="657B83"/>
        </w:rPr>
      </w:pPr>
      <w:r w:rsidRPr="00055E00">
        <w:rPr>
          <w:color w:val="657B83"/>
        </w:rPr>
        <w:t xml:space="preserve">            </w:t>
      </w:r>
      <w:r w:rsidRPr="00055E00">
        <w:t>chunk_id</w:t>
      </w:r>
      <w:r w:rsidRPr="00055E00">
        <w:rPr>
          <w:color w:val="657B83"/>
        </w:rPr>
        <w:t xml:space="preserve"> </w:t>
      </w:r>
      <w:r w:rsidRPr="00055E00">
        <w:rPr>
          <w:color w:val="859900"/>
        </w:rPr>
        <w:t>=</w:t>
      </w:r>
      <w:r w:rsidRPr="00055E00">
        <w:rPr>
          <w:color w:val="657B83"/>
        </w:rPr>
        <w:t xml:space="preserve"> </w:t>
      </w:r>
      <w:r w:rsidRPr="00055E00">
        <w:t>item</w:t>
      </w:r>
      <w:r w:rsidRPr="00055E00">
        <w:rPr>
          <w:color w:val="657B83"/>
        </w:rPr>
        <w:t>[</w:t>
      </w:r>
      <w:r w:rsidRPr="00055E00">
        <w:rPr>
          <w:color w:val="2AA198"/>
        </w:rPr>
        <w:t>"chunk_id"</w:t>
      </w:r>
      <w:r w:rsidRPr="00055E00">
        <w:rPr>
          <w:color w:val="657B83"/>
        </w:rPr>
        <w:t>]</w:t>
      </w:r>
    </w:p>
    <w:p w14:paraId="7631E72C" w14:textId="77777777" w:rsidR="00055E00" w:rsidRPr="00055E00" w:rsidRDefault="00055E00" w:rsidP="00055E00">
      <w:pPr>
        <w:pStyle w:val="afff0"/>
        <w:rPr>
          <w:color w:val="657B83"/>
        </w:rPr>
      </w:pPr>
      <w:r w:rsidRPr="00055E00">
        <w:rPr>
          <w:color w:val="657B83"/>
        </w:rPr>
        <w:t xml:space="preserve">            </w:t>
      </w:r>
      <w:r w:rsidRPr="00055E00">
        <w:t>score_map</w:t>
      </w:r>
      <w:r w:rsidRPr="00055E00">
        <w:rPr>
          <w:color w:val="657B83"/>
        </w:rPr>
        <w:t>[</w:t>
      </w:r>
      <w:r w:rsidRPr="00055E00">
        <w:t>chunk_id</w:t>
      </w:r>
      <w:r w:rsidRPr="00055E00">
        <w:rPr>
          <w:color w:val="657B83"/>
        </w:rPr>
        <w:t xml:space="preserve">] </w:t>
      </w:r>
      <w:r w:rsidRPr="00055E00">
        <w:rPr>
          <w:color w:val="859900"/>
        </w:rPr>
        <w:t>=</w:t>
      </w:r>
      <w:r w:rsidRPr="00055E00">
        <w:rPr>
          <w:color w:val="657B83"/>
        </w:rPr>
        <w:t xml:space="preserve"> </w:t>
      </w:r>
      <w:r w:rsidRPr="00055E00">
        <w:t>score_map</w:t>
      </w:r>
      <w:r w:rsidRPr="00055E00">
        <w:rPr>
          <w:color w:val="657B83"/>
        </w:rPr>
        <w:t>.</w:t>
      </w:r>
      <w:r w:rsidRPr="00055E00">
        <w:t>get</w:t>
      </w:r>
      <w:r w:rsidRPr="00055E00">
        <w:rPr>
          <w:color w:val="657B83"/>
        </w:rPr>
        <w:t>(</w:t>
      </w:r>
      <w:r w:rsidRPr="00055E00">
        <w:t>chunk_id</w:t>
      </w:r>
      <w:r w:rsidRPr="00055E00">
        <w:rPr>
          <w:color w:val="657B83"/>
        </w:rPr>
        <w:t xml:space="preserve">, </w:t>
      </w:r>
      <w:r w:rsidRPr="00055E00">
        <w:rPr>
          <w:color w:val="D33682"/>
        </w:rPr>
        <w:t>0.0</w:t>
      </w:r>
      <w:r w:rsidRPr="00055E00">
        <w:rPr>
          <w:color w:val="657B83"/>
        </w:rPr>
        <w:t xml:space="preserve">) </w:t>
      </w:r>
      <w:r w:rsidRPr="00055E00">
        <w:rPr>
          <w:color w:val="859900"/>
        </w:rPr>
        <w:t>+</w:t>
      </w:r>
      <w:r w:rsidRPr="00055E00">
        <w:rPr>
          <w:color w:val="657B83"/>
        </w:rPr>
        <w:t xml:space="preserve"> </w:t>
      </w:r>
      <w:r w:rsidRPr="00055E00">
        <w:rPr>
          <w:color w:val="D33682"/>
        </w:rPr>
        <w:t>1.0</w:t>
      </w:r>
      <w:r w:rsidRPr="00055E00">
        <w:rPr>
          <w:color w:val="657B83"/>
        </w:rPr>
        <w:t xml:space="preserve"> </w:t>
      </w:r>
      <w:r w:rsidRPr="00055E00">
        <w:rPr>
          <w:color w:val="859900"/>
        </w:rPr>
        <w:t>/</w:t>
      </w:r>
      <w:r w:rsidRPr="00055E00">
        <w:rPr>
          <w:color w:val="657B83"/>
        </w:rPr>
        <w:t xml:space="preserve"> (k </w:t>
      </w:r>
      <w:r w:rsidRPr="00055E00">
        <w:rPr>
          <w:color w:val="859900"/>
        </w:rPr>
        <w:t>+</w:t>
      </w:r>
      <w:r w:rsidRPr="00055E00">
        <w:rPr>
          <w:color w:val="657B83"/>
        </w:rPr>
        <w:t xml:space="preserve"> </w:t>
      </w:r>
      <w:r w:rsidRPr="00055E00">
        <w:t>pos</w:t>
      </w:r>
      <w:r w:rsidRPr="00055E00">
        <w:rPr>
          <w:color w:val="657B83"/>
        </w:rPr>
        <w:t xml:space="preserve">) </w:t>
      </w:r>
      <w:r w:rsidRPr="00055E00">
        <w:rPr>
          <w:color w:val="859900"/>
        </w:rPr>
        <w:t>*</w:t>
      </w:r>
      <w:r w:rsidRPr="00055E00">
        <w:rPr>
          <w:color w:val="657B83"/>
        </w:rPr>
        <w:t xml:space="preserve"> </w:t>
      </w:r>
      <w:r w:rsidRPr="00055E00">
        <w:t>weight</w:t>
      </w:r>
    </w:p>
    <w:p w14:paraId="737E6EBA" w14:textId="77777777" w:rsidR="00055E00" w:rsidRPr="00055E00" w:rsidRDefault="00055E00" w:rsidP="00055E00">
      <w:pPr>
        <w:pStyle w:val="afff0"/>
        <w:rPr>
          <w:color w:val="657B83"/>
        </w:rPr>
      </w:pPr>
      <w:r w:rsidRPr="00055E00">
        <w:rPr>
          <w:color w:val="657B83"/>
        </w:rPr>
        <w:t xml:space="preserve">            </w:t>
      </w:r>
      <w:r w:rsidRPr="00055E00">
        <w:t>chunk_map</w:t>
      </w:r>
      <w:r w:rsidRPr="00055E00">
        <w:rPr>
          <w:color w:val="657B83"/>
        </w:rPr>
        <w:t>.</w:t>
      </w:r>
      <w:r w:rsidRPr="00055E00">
        <w:t>setdefault</w:t>
      </w:r>
      <w:r w:rsidRPr="00055E00">
        <w:rPr>
          <w:color w:val="657B83"/>
        </w:rPr>
        <w:t>(</w:t>
      </w:r>
      <w:r w:rsidRPr="00055E00">
        <w:t>chunk_id</w:t>
      </w:r>
      <w:r w:rsidRPr="00055E00">
        <w:rPr>
          <w:color w:val="657B83"/>
        </w:rPr>
        <w:t xml:space="preserve">, </w:t>
      </w:r>
      <w:r w:rsidRPr="00055E00">
        <w:t>item</w:t>
      </w:r>
      <w:r w:rsidRPr="00055E00">
        <w:rPr>
          <w:color w:val="657B83"/>
        </w:rPr>
        <w:t>)  </w:t>
      </w:r>
      <w:r w:rsidRPr="00055E00">
        <w:rPr>
          <w:i/>
          <w:iCs/>
          <w:color w:val="93A1A1"/>
        </w:rPr>
        <w:t xml:space="preserve"># </w:t>
      </w:r>
      <w:r w:rsidRPr="00055E00">
        <w:rPr>
          <w:i/>
          <w:iCs/>
          <w:color w:val="93A1A1"/>
        </w:rPr>
        <w:t>只记录第一次</w:t>
      </w:r>
    </w:p>
    <w:p w14:paraId="546ADD90" w14:textId="77777777" w:rsidR="00055E00" w:rsidRPr="00055E00" w:rsidRDefault="00055E00" w:rsidP="00055E00">
      <w:pPr>
        <w:pStyle w:val="afff0"/>
        <w:rPr>
          <w:color w:val="657B83"/>
        </w:rPr>
      </w:pPr>
    </w:p>
    <w:p w14:paraId="22C2D13B" w14:textId="77777777" w:rsidR="00055E00" w:rsidRPr="00055E00" w:rsidRDefault="00055E00" w:rsidP="00055E00">
      <w:pPr>
        <w:pStyle w:val="afff0"/>
        <w:rPr>
          <w:color w:val="657B83"/>
        </w:rPr>
      </w:pPr>
      <w:r w:rsidRPr="00055E00">
        <w:rPr>
          <w:color w:val="657B83"/>
        </w:rPr>
        <w:t xml:space="preserve">    </w:t>
      </w:r>
      <w:r w:rsidRPr="00055E00">
        <w:rPr>
          <w:i/>
          <w:iCs/>
          <w:color w:val="93A1A1"/>
        </w:rPr>
        <w:t xml:space="preserve"># 2. </w:t>
      </w:r>
      <w:r w:rsidRPr="00055E00">
        <w:rPr>
          <w:i/>
          <w:iCs/>
          <w:color w:val="93A1A1"/>
        </w:rPr>
        <w:t>按得分降序输出</w:t>
      </w:r>
    </w:p>
    <w:p w14:paraId="26E177D6" w14:textId="77777777" w:rsidR="00055E00" w:rsidRPr="00055E00" w:rsidRDefault="00055E00" w:rsidP="00055E00">
      <w:pPr>
        <w:pStyle w:val="afff0"/>
        <w:rPr>
          <w:color w:val="657B83"/>
        </w:rPr>
      </w:pPr>
      <w:r w:rsidRPr="00055E00">
        <w:rPr>
          <w:color w:val="657B83"/>
        </w:rPr>
        <w:t xml:space="preserve">    </w:t>
      </w:r>
      <w:r w:rsidRPr="00055E00">
        <w:t>merged</w:t>
      </w:r>
      <w:r w:rsidRPr="00055E00">
        <w:rPr>
          <w:color w:val="657B83"/>
        </w:rPr>
        <w:t xml:space="preserve"> </w:t>
      </w:r>
      <w:r w:rsidRPr="00055E00">
        <w:rPr>
          <w:color w:val="859900"/>
        </w:rPr>
        <w:t>=</w:t>
      </w:r>
      <w:r w:rsidRPr="00055E00">
        <w:rPr>
          <w:color w:val="657B83"/>
        </w:rPr>
        <w:t xml:space="preserve"> [(</w:t>
      </w:r>
      <w:r w:rsidRPr="00055E00">
        <w:t>chunk_map</w:t>
      </w:r>
      <w:r w:rsidRPr="00055E00">
        <w:rPr>
          <w:color w:val="657B83"/>
        </w:rPr>
        <w:t>[</w:t>
      </w:r>
      <w:r w:rsidRPr="00055E00">
        <w:t>chunk_id</w:t>
      </w:r>
      <w:r w:rsidRPr="00055E00">
        <w:rPr>
          <w:color w:val="657B83"/>
        </w:rPr>
        <w:t xml:space="preserve">], </w:t>
      </w:r>
      <w:r w:rsidRPr="00055E00">
        <w:t>score</w:t>
      </w:r>
      <w:r w:rsidRPr="00055E00">
        <w:rPr>
          <w:color w:val="657B83"/>
        </w:rPr>
        <w:t xml:space="preserve">) </w:t>
      </w:r>
      <w:r w:rsidRPr="00055E00">
        <w:rPr>
          <w:color w:val="859900"/>
        </w:rPr>
        <w:t>for</w:t>
      </w:r>
      <w:r w:rsidRPr="00055E00">
        <w:rPr>
          <w:color w:val="657B83"/>
        </w:rPr>
        <w:t xml:space="preserve"> </w:t>
      </w:r>
      <w:r w:rsidRPr="00055E00">
        <w:t>chunk_id</w:t>
      </w:r>
      <w:r w:rsidRPr="00055E00">
        <w:rPr>
          <w:color w:val="657B83"/>
        </w:rPr>
        <w:t xml:space="preserve">, </w:t>
      </w:r>
      <w:r w:rsidRPr="00055E00">
        <w:t>score</w:t>
      </w:r>
      <w:r w:rsidRPr="00055E00">
        <w:rPr>
          <w:color w:val="657B83"/>
        </w:rPr>
        <w:t xml:space="preserve"> </w:t>
      </w:r>
      <w:r w:rsidRPr="00055E00">
        <w:rPr>
          <w:color w:val="859900"/>
        </w:rPr>
        <w:t>in</w:t>
      </w:r>
      <w:r w:rsidRPr="00055E00">
        <w:rPr>
          <w:color w:val="657B83"/>
        </w:rPr>
        <w:t xml:space="preserve"> </w:t>
      </w:r>
      <w:r w:rsidRPr="00055E00">
        <w:t>score_map</w:t>
      </w:r>
      <w:r w:rsidRPr="00055E00">
        <w:rPr>
          <w:color w:val="657B83"/>
        </w:rPr>
        <w:t>.</w:t>
      </w:r>
      <w:r w:rsidRPr="00055E00">
        <w:t>items</w:t>
      </w:r>
      <w:r w:rsidRPr="00055E00">
        <w:rPr>
          <w:color w:val="657B83"/>
        </w:rPr>
        <w:t>()]</w:t>
      </w:r>
    </w:p>
    <w:p w14:paraId="32BF1772" w14:textId="77777777" w:rsidR="00055E00" w:rsidRPr="00055E00" w:rsidRDefault="00055E00" w:rsidP="00055E00">
      <w:pPr>
        <w:pStyle w:val="afff0"/>
        <w:rPr>
          <w:color w:val="657B83"/>
        </w:rPr>
      </w:pPr>
      <w:r w:rsidRPr="00055E00">
        <w:rPr>
          <w:color w:val="657B83"/>
        </w:rPr>
        <w:t xml:space="preserve">    </w:t>
      </w:r>
      <w:r w:rsidRPr="00055E00">
        <w:t>merged</w:t>
      </w:r>
      <w:r w:rsidRPr="00055E00">
        <w:rPr>
          <w:color w:val="657B83"/>
        </w:rPr>
        <w:t>.</w:t>
      </w:r>
      <w:r w:rsidRPr="00055E00">
        <w:t>sort</w:t>
      </w:r>
      <w:r w:rsidRPr="00055E00">
        <w:rPr>
          <w:color w:val="657B83"/>
        </w:rPr>
        <w:t>(</w:t>
      </w:r>
      <w:r w:rsidRPr="00055E00">
        <w:t>key</w:t>
      </w:r>
      <w:r w:rsidRPr="00055E00">
        <w:rPr>
          <w:color w:val="859900"/>
        </w:rPr>
        <w:t>=</w:t>
      </w:r>
      <w:r w:rsidRPr="00055E00">
        <w:rPr>
          <w:b/>
          <w:bCs/>
          <w:color w:val="586E75"/>
        </w:rPr>
        <w:t>lambda</w:t>
      </w:r>
      <w:r w:rsidRPr="00055E00">
        <w:rPr>
          <w:color w:val="657B83"/>
        </w:rPr>
        <w:t xml:space="preserve"> x: x[</w:t>
      </w:r>
      <w:r w:rsidRPr="00055E00">
        <w:rPr>
          <w:color w:val="D33682"/>
        </w:rPr>
        <w:t>1</w:t>
      </w:r>
      <w:r w:rsidRPr="00055E00">
        <w:rPr>
          <w:color w:val="657B83"/>
        </w:rPr>
        <w:t>], reverse</w:t>
      </w:r>
      <w:r w:rsidRPr="00055E00">
        <w:rPr>
          <w:color w:val="859900"/>
        </w:rPr>
        <w:t>=</w:t>
      </w:r>
      <w:r w:rsidRPr="00055E00">
        <w:rPr>
          <w:color w:val="B58900"/>
        </w:rPr>
        <w:t>True</w:t>
      </w:r>
      <w:r w:rsidRPr="00055E00">
        <w:rPr>
          <w:color w:val="657B83"/>
        </w:rPr>
        <w:t>)</w:t>
      </w:r>
    </w:p>
    <w:p w14:paraId="67F34DEC" w14:textId="77777777" w:rsidR="00055E00" w:rsidRPr="00055E00" w:rsidRDefault="00055E00" w:rsidP="00055E00">
      <w:pPr>
        <w:pStyle w:val="afff0"/>
        <w:rPr>
          <w:color w:val="657B83"/>
        </w:rPr>
      </w:pPr>
      <w:r w:rsidRPr="00055E00">
        <w:rPr>
          <w:color w:val="657B83"/>
        </w:rPr>
        <w:t xml:space="preserve">    </w:t>
      </w:r>
      <w:r w:rsidRPr="00055E00">
        <w:rPr>
          <w:color w:val="859900"/>
        </w:rPr>
        <w:t>if</w:t>
      </w:r>
      <w:r w:rsidRPr="00055E00">
        <w:rPr>
          <w:color w:val="657B83"/>
        </w:rPr>
        <w:t xml:space="preserve"> max_results </w:t>
      </w:r>
      <w:r w:rsidRPr="00055E00">
        <w:rPr>
          <w:color w:val="859900"/>
        </w:rPr>
        <w:t>is</w:t>
      </w:r>
      <w:r w:rsidRPr="00055E00">
        <w:rPr>
          <w:color w:val="657B83"/>
        </w:rPr>
        <w:t xml:space="preserve"> </w:t>
      </w:r>
      <w:r w:rsidRPr="00055E00">
        <w:rPr>
          <w:color w:val="859900"/>
        </w:rPr>
        <w:t>not</w:t>
      </w:r>
      <w:r w:rsidRPr="00055E00">
        <w:rPr>
          <w:color w:val="657B83"/>
        </w:rPr>
        <w:t xml:space="preserve"> </w:t>
      </w:r>
      <w:r w:rsidRPr="00055E00">
        <w:rPr>
          <w:color w:val="B58900"/>
        </w:rPr>
        <w:t>None</w:t>
      </w:r>
      <w:r w:rsidRPr="00055E00">
        <w:rPr>
          <w:color w:val="657B83"/>
        </w:rPr>
        <w:t>:</w:t>
      </w:r>
    </w:p>
    <w:p w14:paraId="7C014AF2" w14:textId="77777777" w:rsidR="00055E00" w:rsidRPr="00055E00" w:rsidRDefault="00055E00" w:rsidP="00055E00">
      <w:pPr>
        <w:pStyle w:val="afff0"/>
        <w:rPr>
          <w:color w:val="657B83"/>
        </w:rPr>
      </w:pPr>
      <w:r w:rsidRPr="00055E00">
        <w:rPr>
          <w:color w:val="657B83"/>
        </w:rPr>
        <w:t xml:space="preserve">        </w:t>
      </w:r>
      <w:r w:rsidRPr="00055E00">
        <w:t>merged</w:t>
      </w:r>
      <w:r w:rsidRPr="00055E00">
        <w:rPr>
          <w:color w:val="657B83"/>
        </w:rPr>
        <w:t xml:space="preserve"> </w:t>
      </w:r>
      <w:r w:rsidRPr="00055E00">
        <w:rPr>
          <w:color w:val="859900"/>
        </w:rPr>
        <w:t>=</w:t>
      </w:r>
      <w:r w:rsidRPr="00055E00">
        <w:rPr>
          <w:color w:val="657B83"/>
        </w:rPr>
        <w:t xml:space="preserve"> </w:t>
      </w:r>
      <w:r w:rsidRPr="00055E00">
        <w:t>merged</w:t>
      </w:r>
      <w:r w:rsidRPr="00055E00">
        <w:rPr>
          <w:color w:val="657B83"/>
        </w:rPr>
        <w:t>[:max_results]</w:t>
      </w:r>
    </w:p>
    <w:p w14:paraId="58A51B8D" w14:textId="77777777" w:rsidR="00055E00" w:rsidRPr="00055E00" w:rsidRDefault="00055E00" w:rsidP="00055E00">
      <w:pPr>
        <w:pStyle w:val="afff0"/>
        <w:rPr>
          <w:color w:val="657B83"/>
        </w:rPr>
      </w:pPr>
      <w:r w:rsidRPr="00055E00">
        <w:rPr>
          <w:color w:val="657B83"/>
        </w:rPr>
        <w:t xml:space="preserve">    </w:t>
      </w:r>
      <w:r w:rsidRPr="00055E00">
        <w:rPr>
          <w:color w:val="859900"/>
        </w:rPr>
        <w:t>return</w:t>
      </w:r>
      <w:r w:rsidRPr="00055E00">
        <w:rPr>
          <w:color w:val="657B83"/>
        </w:rPr>
        <w:t xml:space="preserve"> </w:t>
      </w:r>
      <w:r w:rsidRPr="00055E00">
        <w:t>merged</w:t>
      </w:r>
    </w:p>
    <w:p w14:paraId="511ED0F4" w14:textId="77777777" w:rsidR="00055E00" w:rsidRPr="00055E00" w:rsidRDefault="00055E00" w:rsidP="00055E00">
      <w:pPr>
        <w:pStyle w:val="afff0"/>
        <w:rPr>
          <w:color w:val="657B83"/>
        </w:rPr>
      </w:pPr>
    </w:p>
    <w:p w14:paraId="26430D97" w14:textId="77777777" w:rsidR="00055E00" w:rsidRPr="00055E00" w:rsidRDefault="00055E00" w:rsidP="00055E00">
      <w:pPr>
        <w:pStyle w:val="afff0"/>
        <w:rPr>
          <w:color w:val="657B83"/>
        </w:rPr>
      </w:pPr>
      <w:r w:rsidRPr="00055E00">
        <w:rPr>
          <w:i/>
          <w:iCs/>
          <w:color w:val="93A1A1"/>
        </w:rPr>
        <w:t># RRF</w:t>
      </w:r>
      <w:r w:rsidRPr="00055E00">
        <w:rPr>
          <w:i/>
          <w:iCs/>
          <w:color w:val="93A1A1"/>
        </w:rPr>
        <w:t>节点</w:t>
      </w:r>
    </w:p>
    <w:p w14:paraId="756D1160" w14:textId="77777777" w:rsidR="00055E00" w:rsidRPr="00055E00" w:rsidRDefault="00055E00" w:rsidP="00055E00">
      <w:pPr>
        <w:pStyle w:val="afff0"/>
        <w:rPr>
          <w:color w:val="657B83"/>
        </w:rPr>
      </w:pPr>
      <w:r w:rsidRPr="00055E00">
        <w:rPr>
          <w:b/>
          <w:bCs/>
          <w:color w:val="586E75"/>
        </w:rPr>
        <w:t>def</w:t>
      </w:r>
      <w:r w:rsidRPr="00055E00">
        <w:rPr>
          <w:color w:val="657B83"/>
        </w:rPr>
        <w:t xml:space="preserve"> </w:t>
      </w:r>
      <w:r w:rsidRPr="00055E00">
        <w:t>node_rrf</w:t>
      </w:r>
      <w:r w:rsidRPr="00055E00">
        <w:rPr>
          <w:color w:val="657B83"/>
        </w:rPr>
        <w:t>(state):</w:t>
      </w:r>
    </w:p>
    <w:p w14:paraId="74408090" w14:textId="77777777" w:rsidR="00055E00" w:rsidRPr="00055E00" w:rsidRDefault="00055E00" w:rsidP="00055E00">
      <w:pPr>
        <w:pStyle w:val="afff0"/>
        <w:rPr>
          <w:color w:val="657B83"/>
        </w:rPr>
      </w:pPr>
      <w:r w:rsidRPr="00055E00">
        <w:rPr>
          <w:color w:val="657B83"/>
        </w:rPr>
        <w:t xml:space="preserve">    </w:t>
      </w:r>
      <w:r w:rsidRPr="00055E00">
        <w:rPr>
          <w:color w:val="2AA198"/>
        </w:rPr>
        <w:t>"""</w:t>
      </w:r>
    </w:p>
    <w:p w14:paraId="69911BB5" w14:textId="77777777" w:rsidR="00055E00" w:rsidRPr="00055E00" w:rsidRDefault="00055E00" w:rsidP="00055E00">
      <w:pPr>
        <w:pStyle w:val="afff0"/>
        <w:rPr>
          <w:color w:val="657B83"/>
        </w:rPr>
      </w:pPr>
      <w:r w:rsidRPr="00055E00">
        <w:rPr>
          <w:color w:val="2AA198"/>
        </w:rPr>
        <w:t>    RRF</w:t>
      </w:r>
    </w:p>
    <w:p w14:paraId="7EE0D148" w14:textId="77777777" w:rsidR="00055E00" w:rsidRPr="00055E00" w:rsidRDefault="00055E00" w:rsidP="00055E00">
      <w:pPr>
        <w:pStyle w:val="afff0"/>
        <w:rPr>
          <w:color w:val="657B83"/>
        </w:rPr>
      </w:pPr>
      <w:r w:rsidRPr="00055E00">
        <w:rPr>
          <w:color w:val="2AA198"/>
        </w:rPr>
        <w:t xml:space="preserve">    </w:t>
      </w:r>
      <w:r w:rsidRPr="00055E00">
        <w:rPr>
          <w:color w:val="2AA198"/>
        </w:rPr>
        <w:t>对检索到的文档进行重新排序，提高相关性</w:t>
      </w:r>
    </w:p>
    <w:p w14:paraId="11C9B1E4" w14:textId="77777777" w:rsidR="00055E00" w:rsidRPr="00055E00" w:rsidRDefault="00055E00" w:rsidP="00055E00">
      <w:pPr>
        <w:pStyle w:val="afff0"/>
        <w:rPr>
          <w:color w:val="657B83"/>
        </w:rPr>
      </w:pPr>
      <w:r w:rsidRPr="00055E00">
        <w:rPr>
          <w:color w:val="2AA198"/>
        </w:rPr>
        <w:t>    """</w:t>
      </w:r>
    </w:p>
    <w:p w14:paraId="01BA3FB0" w14:textId="77777777" w:rsidR="00055E00" w:rsidRPr="00055E00" w:rsidRDefault="00055E00" w:rsidP="00055E00">
      <w:pPr>
        <w:pStyle w:val="afff0"/>
        <w:rPr>
          <w:color w:val="657B83"/>
        </w:rPr>
      </w:pPr>
      <w:r w:rsidRPr="00055E00">
        <w:rPr>
          <w:color w:val="657B83"/>
        </w:rPr>
        <w:t xml:space="preserve">    </w:t>
      </w:r>
      <w:r w:rsidRPr="00055E00">
        <w:t>print</w:t>
      </w:r>
      <w:r w:rsidRPr="00055E00">
        <w:rPr>
          <w:color w:val="657B83"/>
        </w:rPr>
        <w:t>(</w:t>
      </w:r>
      <w:r w:rsidRPr="00055E00">
        <w:rPr>
          <w:color w:val="2AA198"/>
        </w:rPr>
        <w:t>"---RRF---"</w:t>
      </w:r>
      <w:r w:rsidRPr="00055E00">
        <w:rPr>
          <w:color w:val="657B83"/>
        </w:rPr>
        <w:t>)</w:t>
      </w:r>
    </w:p>
    <w:p w14:paraId="6129FDD4" w14:textId="77777777" w:rsidR="00055E00" w:rsidRPr="00055E00" w:rsidRDefault="00055E00" w:rsidP="00055E00">
      <w:pPr>
        <w:pStyle w:val="afff0"/>
        <w:rPr>
          <w:color w:val="657B83"/>
        </w:rPr>
      </w:pPr>
      <w:r w:rsidRPr="00055E00">
        <w:rPr>
          <w:color w:val="657B83"/>
        </w:rPr>
        <w:t xml:space="preserve">    </w:t>
      </w:r>
      <w:r w:rsidRPr="00055E00">
        <w:t>add_running_task</w:t>
      </w:r>
      <w:r w:rsidRPr="00055E00">
        <w:rPr>
          <w:color w:val="657B83"/>
        </w:rPr>
        <w:t>(state[</w:t>
      </w:r>
      <w:r w:rsidRPr="00055E00">
        <w:rPr>
          <w:color w:val="2AA198"/>
        </w:rPr>
        <w:t>"session_id"</w:t>
      </w:r>
      <w:r w:rsidRPr="00055E00">
        <w:rPr>
          <w:color w:val="657B83"/>
        </w:rPr>
        <w:t xml:space="preserve">], </w:t>
      </w:r>
      <w:r w:rsidRPr="00055E00">
        <w:rPr>
          <w:color w:val="CB4B16"/>
        </w:rPr>
        <w:t>sys</w:t>
      </w:r>
      <w:r w:rsidRPr="00055E00">
        <w:rPr>
          <w:color w:val="657B83"/>
        </w:rPr>
        <w:t>.</w:t>
      </w:r>
      <w:r w:rsidRPr="00055E00">
        <w:t>_getframe</w:t>
      </w:r>
      <w:r w:rsidRPr="00055E00">
        <w:rPr>
          <w:color w:val="657B83"/>
        </w:rPr>
        <w:t>().</w:t>
      </w:r>
      <w:r w:rsidRPr="00055E00">
        <w:t>f_code</w:t>
      </w:r>
      <w:r w:rsidRPr="00055E00">
        <w:rPr>
          <w:color w:val="657B83"/>
        </w:rPr>
        <w:t>.</w:t>
      </w:r>
      <w:r w:rsidRPr="00055E00">
        <w:t>co_name</w:t>
      </w:r>
      <w:r w:rsidRPr="00055E00">
        <w:rPr>
          <w:color w:val="657B83"/>
        </w:rPr>
        <w:t>, state.get(</w:t>
      </w:r>
      <w:r w:rsidRPr="00055E00">
        <w:rPr>
          <w:color w:val="2AA198"/>
        </w:rPr>
        <w:t>"is_stream"</w:t>
      </w:r>
      <w:r w:rsidRPr="00055E00">
        <w:rPr>
          <w:color w:val="657B83"/>
        </w:rPr>
        <w:t>))</w:t>
      </w:r>
    </w:p>
    <w:p w14:paraId="22FBA561" w14:textId="77777777" w:rsidR="00055E00" w:rsidRPr="00055E00" w:rsidRDefault="00055E00" w:rsidP="00055E00">
      <w:pPr>
        <w:pStyle w:val="afff0"/>
        <w:rPr>
          <w:color w:val="657B83"/>
        </w:rPr>
      </w:pPr>
    </w:p>
    <w:p w14:paraId="2B045248" w14:textId="77777777" w:rsidR="00055E00" w:rsidRPr="00055E00" w:rsidRDefault="00055E00" w:rsidP="00055E00">
      <w:pPr>
        <w:pStyle w:val="afff0"/>
        <w:rPr>
          <w:color w:val="657B83"/>
        </w:rPr>
      </w:pPr>
      <w:r w:rsidRPr="00055E00">
        <w:rPr>
          <w:color w:val="657B83"/>
        </w:rPr>
        <w:t xml:space="preserve">    </w:t>
      </w:r>
      <w:r w:rsidRPr="00055E00">
        <w:rPr>
          <w:i/>
          <w:iCs/>
          <w:color w:val="93A1A1"/>
        </w:rPr>
        <w:t>#</w:t>
      </w:r>
      <w:r w:rsidRPr="00055E00">
        <w:rPr>
          <w:i/>
          <w:iCs/>
          <w:color w:val="93A1A1"/>
        </w:rPr>
        <w:t>第一步：获取上游检索节点返回的文档</w:t>
      </w:r>
      <w:r w:rsidRPr="00055E00">
        <w:rPr>
          <w:i/>
          <w:iCs/>
          <w:color w:val="93A1A1"/>
        </w:rPr>
        <w:t xml:space="preserve"> </w:t>
      </w:r>
    </w:p>
    <w:p w14:paraId="5FD5580A" w14:textId="77777777" w:rsidR="00055E00" w:rsidRPr="00055E00" w:rsidRDefault="00055E00" w:rsidP="00055E00">
      <w:pPr>
        <w:pStyle w:val="afff0"/>
        <w:rPr>
          <w:color w:val="657B83"/>
        </w:rPr>
      </w:pPr>
      <w:r w:rsidRPr="00055E00">
        <w:rPr>
          <w:color w:val="657B83"/>
        </w:rPr>
        <w:t xml:space="preserve">    </w:t>
      </w:r>
      <w:r w:rsidRPr="00055E00">
        <w:rPr>
          <w:i/>
          <w:iCs/>
          <w:color w:val="93A1A1"/>
        </w:rPr>
        <w:t xml:space="preserve"># </w:t>
      </w:r>
      <w:r w:rsidRPr="00055E00">
        <w:rPr>
          <w:i/>
          <w:iCs/>
          <w:color w:val="93A1A1"/>
        </w:rPr>
        <w:t>上游检索节点（</w:t>
      </w:r>
      <w:r w:rsidRPr="00055E00">
        <w:rPr>
          <w:i/>
          <w:iCs/>
          <w:color w:val="93A1A1"/>
        </w:rPr>
        <w:t>Milvus hybrid_search</w:t>
      </w:r>
      <w:r w:rsidRPr="00055E00">
        <w:rPr>
          <w:i/>
          <w:iCs/>
          <w:color w:val="93A1A1"/>
        </w:rPr>
        <w:t>）返回的通常是</w:t>
      </w:r>
      <w:r w:rsidRPr="00055E00">
        <w:rPr>
          <w:i/>
          <w:iCs/>
          <w:color w:val="93A1A1"/>
        </w:rPr>
        <w:t xml:space="preserve"> hit </w:t>
      </w:r>
      <w:r w:rsidRPr="00055E00">
        <w:rPr>
          <w:i/>
          <w:iCs/>
          <w:color w:val="93A1A1"/>
        </w:rPr>
        <w:t>列表：</w:t>
      </w:r>
    </w:p>
    <w:p w14:paraId="169F6734" w14:textId="77777777" w:rsidR="00055E00" w:rsidRPr="00055E00" w:rsidRDefault="00055E00" w:rsidP="00055E00">
      <w:pPr>
        <w:pStyle w:val="afff0"/>
        <w:rPr>
          <w:color w:val="657B83"/>
        </w:rPr>
      </w:pPr>
      <w:r w:rsidRPr="00055E00">
        <w:rPr>
          <w:color w:val="657B83"/>
        </w:rPr>
        <w:t xml:space="preserve">    </w:t>
      </w:r>
      <w:r w:rsidRPr="00055E00">
        <w:rPr>
          <w:i/>
          <w:iCs/>
          <w:color w:val="93A1A1"/>
        </w:rPr>
        <w:t>#   {"entity": {...fields...}, "distance": ...}</w:t>
      </w:r>
    </w:p>
    <w:p w14:paraId="7C46FB1F" w14:textId="77777777" w:rsidR="00055E00" w:rsidRPr="00055E00" w:rsidRDefault="00055E00" w:rsidP="00055E00">
      <w:pPr>
        <w:pStyle w:val="afff0"/>
        <w:rPr>
          <w:color w:val="657B83"/>
        </w:rPr>
      </w:pPr>
      <w:r w:rsidRPr="00055E00">
        <w:rPr>
          <w:color w:val="657B83"/>
        </w:rPr>
        <w:t xml:space="preserve">    </w:t>
      </w:r>
      <w:r w:rsidRPr="00055E00">
        <w:rPr>
          <w:i/>
          <w:iCs/>
          <w:color w:val="93A1A1"/>
        </w:rPr>
        <w:t xml:space="preserve"># RRF </w:t>
      </w:r>
      <w:r w:rsidRPr="00055E00">
        <w:rPr>
          <w:i/>
          <w:iCs/>
          <w:color w:val="93A1A1"/>
        </w:rPr>
        <w:t>需要使用</w:t>
      </w:r>
      <w:r w:rsidRPr="00055E00">
        <w:rPr>
          <w:i/>
          <w:iCs/>
          <w:color w:val="93A1A1"/>
        </w:rPr>
        <w:t xml:space="preserve"> chunk_id </w:t>
      </w:r>
      <w:r w:rsidRPr="00055E00">
        <w:rPr>
          <w:i/>
          <w:iCs/>
          <w:color w:val="93A1A1"/>
        </w:rPr>
        <w:t>做去重与计分，因此这里必须保留</w:t>
      </w:r>
      <w:r w:rsidRPr="00055E00">
        <w:rPr>
          <w:i/>
          <w:iCs/>
          <w:color w:val="93A1A1"/>
        </w:rPr>
        <w:t xml:space="preserve"> entity</w:t>
      </w:r>
      <w:r w:rsidRPr="00055E00">
        <w:rPr>
          <w:i/>
          <w:iCs/>
          <w:color w:val="93A1A1"/>
        </w:rPr>
        <w:t>（而不是仅抽取</w:t>
      </w:r>
      <w:r w:rsidRPr="00055E00">
        <w:rPr>
          <w:i/>
          <w:iCs/>
          <w:color w:val="93A1A1"/>
        </w:rPr>
        <w:t xml:space="preserve"> content </w:t>
      </w:r>
      <w:r w:rsidRPr="00055E00">
        <w:rPr>
          <w:i/>
          <w:iCs/>
          <w:color w:val="93A1A1"/>
        </w:rPr>
        <w:t>字符串）。</w:t>
      </w:r>
    </w:p>
    <w:p w14:paraId="4A1CCE2B" w14:textId="77777777" w:rsidR="00055E00" w:rsidRPr="00055E00" w:rsidRDefault="00055E00" w:rsidP="00055E00">
      <w:pPr>
        <w:pStyle w:val="afff0"/>
        <w:rPr>
          <w:color w:val="657B83"/>
        </w:rPr>
      </w:pPr>
      <w:r w:rsidRPr="00055E00">
        <w:rPr>
          <w:color w:val="657B83"/>
        </w:rPr>
        <w:t xml:space="preserve">    </w:t>
      </w:r>
      <w:r w:rsidRPr="00055E00">
        <w:t>embedding_chunks</w:t>
      </w:r>
      <w:r w:rsidRPr="00055E00">
        <w:rPr>
          <w:color w:val="657B83"/>
        </w:rPr>
        <w:t xml:space="preserve"> </w:t>
      </w:r>
      <w:r w:rsidRPr="00055E00">
        <w:rPr>
          <w:color w:val="859900"/>
        </w:rPr>
        <w:t>=</w:t>
      </w:r>
      <w:r w:rsidRPr="00055E00">
        <w:rPr>
          <w:color w:val="657B83"/>
        </w:rPr>
        <w:t xml:space="preserve"> </w:t>
      </w:r>
      <w:r w:rsidRPr="00055E00">
        <w:t>_as_entity_list</w:t>
      </w:r>
      <w:r w:rsidRPr="00055E00">
        <w:rPr>
          <w:color w:val="657B83"/>
        </w:rPr>
        <w:t>(state.get(</w:t>
      </w:r>
      <w:r w:rsidRPr="00055E00">
        <w:rPr>
          <w:color w:val="2AA198"/>
        </w:rPr>
        <w:t>"embedding_chunks"</w:t>
      </w:r>
      <w:r w:rsidRPr="00055E00">
        <w:rPr>
          <w:color w:val="657B83"/>
        </w:rPr>
        <w:t>))</w:t>
      </w:r>
    </w:p>
    <w:p w14:paraId="4E1E35D7" w14:textId="77777777" w:rsidR="00055E00" w:rsidRPr="00055E00" w:rsidRDefault="00055E00" w:rsidP="00055E00">
      <w:pPr>
        <w:pStyle w:val="afff0"/>
        <w:rPr>
          <w:color w:val="657B83"/>
        </w:rPr>
      </w:pPr>
      <w:r w:rsidRPr="00055E00">
        <w:rPr>
          <w:color w:val="657B83"/>
        </w:rPr>
        <w:t xml:space="preserve">    </w:t>
      </w:r>
      <w:r w:rsidRPr="00055E00">
        <w:t>hyde_embedding_chunks</w:t>
      </w:r>
      <w:r w:rsidRPr="00055E00">
        <w:rPr>
          <w:color w:val="657B83"/>
        </w:rPr>
        <w:t xml:space="preserve"> </w:t>
      </w:r>
      <w:r w:rsidRPr="00055E00">
        <w:rPr>
          <w:color w:val="859900"/>
        </w:rPr>
        <w:t>=</w:t>
      </w:r>
      <w:r w:rsidRPr="00055E00">
        <w:rPr>
          <w:color w:val="657B83"/>
        </w:rPr>
        <w:t xml:space="preserve"> </w:t>
      </w:r>
      <w:r w:rsidRPr="00055E00">
        <w:t>_as_entity_list</w:t>
      </w:r>
      <w:r w:rsidRPr="00055E00">
        <w:rPr>
          <w:color w:val="657B83"/>
        </w:rPr>
        <w:t>(state.get(</w:t>
      </w:r>
      <w:r w:rsidRPr="00055E00">
        <w:rPr>
          <w:color w:val="2AA198"/>
        </w:rPr>
        <w:t>"hyde_embedding_chunks"</w:t>
      </w:r>
      <w:r w:rsidRPr="00055E00">
        <w:rPr>
          <w:color w:val="657B83"/>
        </w:rPr>
        <w:t>))</w:t>
      </w:r>
    </w:p>
    <w:p w14:paraId="78045A5C" w14:textId="77777777" w:rsidR="00055E00" w:rsidRPr="00055E00" w:rsidRDefault="00055E00" w:rsidP="00055E00">
      <w:pPr>
        <w:pStyle w:val="afff0"/>
        <w:rPr>
          <w:color w:val="657B83"/>
        </w:rPr>
      </w:pPr>
      <w:r w:rsidRPr="00055E00">
        <w:rPr>
          <w:color w:val="657B83"/>
        </w:rPr>
        <w:t xml:space="preserve">    </w:t>
      </w:r>
      <w:r w:rsidRPr="00055E00">
        <w:t>kg_chunks</w:t>
      </w:r>
      <w:r w:rsidRPr="00055E00">
        <w:rPr>
          <w:color w:val="657B83"/>
        </w:rPr>
        <w:t xml:space="preserve"> </w:t>
      </w:r>
      <w:r w:rsidRPr="00055E00">
        <w:rPr>
          <w:color w:val="859900"/>
        </w:rPr>
        <w:t>=</w:t>
      </w:r>
      <w:r w:rsidRPr="00055E00">
        <w:rPr>
          <w:color w:val="657B83"/>
        </w:rPr>
        <w:t xml:space="preserve"> </w:t>
      </w:r>
      <w:r w:rsidRPr="00055E00">
        <w:t>_as_entity_list</w:t>
      </w:r>
      <w:r w:rsidRPr="00055E00">
        <w:rPr>
          <w:color w:val="657B83"/>
        </w:rPr>
        <w:t>(state.get(</w:t>
      </w:r>
      <w:r w:rsidRPr="00055E00">
        <w:rPr>
          <w:color w:val="2AA198"/>
        </w:rPr>
        <w:t>"kg_chunks"</w:t>
      </w:r>
      <w:r w:rsidRPr="00055E00">
        <w:rPr>
          <w:color w:val="657B83"/>
        </w:rPr>
        <w:t>))</w:t>
      </w:r>
    </w:p>
    <w:p w14:paraId="5A0B72C8" w14:textId="77777777" w:rsidR="00055E00" w:rsidRPr="00055E00" w:rsidRDefault="00055E00" w:rsidP="00055E00">
      <w:pPr>
        <w:pStyle w:val="afff0"/>
        <w:rPr>
          <w:color w:val="657B83"/>
        </w:rPr>
      </w:pPr>
    </w:p>
    <w:p w14:paraId="043F4A23" w14:textId="77777777" w:rsidR="00055E00" w:rsidRPr="00055E00" w:rsidRDefault="00055E00" w:rsidP="00055E00">
      <w:pPr>
        <w:pStyle w:val="afff0"/>
        <w:rPr>
          <w:color w:val="657B83"/>
        </w:rPr>
      </w:pPr>
      <w:r w:rsidRPr="00055E00">
        <w:rPr>
          <w:color w:val="657B83"/>
        </w:rPr>
        <w:t xml:space="preserve">    </w:t>
      </w:r>
      <w:r w:rsidRPr="00055E00">
        <w:t>print</w:t>
      </w:r>
      <w:r w:rsidRPr="00055E00">
        <w:rPr>
          <w:color w:val="657B83"/>
        </w:rPr>
        <w:t>(</w:t>
      </w:r>
      <w:r w:rsidRPr="00055E00">
        <w:rPr>
          <w:color w:val="2AA198"/>
        </w:rPr>
        <w:t>"RRF</w:t>
      </w:r>
      <w:r w:rsidRPr="00055E00">
        <w:rPr>
          <w:color w:val="2AA198"/>
        </w:rPr>
        <w:t>初始数量：</w:t>
      </w:r>
      <w:r w:rsidRPr="00055E00">
        <w:rPr>
          <w:color w:val="2AA198"/>
        </w:rPr>
        <w:t>"</w:t>
      </w:r>
      <w:r w:rsidRPr="00055E00">
        <w:rPr>
          <w:color w:val="657B83"/>
        </w:rPr>
        <w:t xml:space="preserve">, </w:t>
      </w:r>
      <w:r w:rsidRPr="00055E00">
        <w:t>len</w:t>
      </w:r>
      <w:r w:rsidRPr="00055E00">
        <w:rPr>
          <w:color w:val="657B83"/>
        </w:rPr>
        <w:t>(</w:t>
      </w:r>
      <w:r w:rsidRPr="00055E00">
        <w:t>embedding_chunks</w:t>
      </w:r>
      <w:r w:rsidRPr="00055E00">
        <w:rPr>
          <w:color w:val="657B83"/>
        </w:rPr>
        <w:t xml:space="preserve">), </w:t>
      </w:r>
      <w:r w:rsidRPr="00055E00">
        <w:t>len</w:t>
      </w:r>
      <w:r w:rsidRPr="00055E00">
        <w:rPr>
          <w:color w:val="657B83"/>
        </w:rPr>
        <w:t>(</w:t>
      </w:r>
      <w:r w:rsidRPr="00055E00">
        <w:t>hyde_embedding_chunks</w:t>
      </w:r>
      <w:r w:rsidRPr="00055E00">
        <w:rPr>
          <w:color w:val="657B83"/>
        </w:rPr>
        <w:t xml:space="preserve">), </w:t>
      </w:r>
      <w:r w:rsidRPr="00055E00">
        <w:t>len</w:t>
      </w:r>
      <w:r w:rsidRPr="00055E00">
        <w:rPr>
          <w:color w:val="657B83"/>
        </w:rPr>
        <w:t>(</w:t>
      </w:r>
      <w:r w:rsidRPr="00055E00">
        <w:t>kg_chunks</w:t>
      </w:r>
      <w:r w:rsidRPr="00055E00">
        <w:rPr>
          <w:color w:val="657B83"/>
        </w:rPr>
        <w:t>))</w:t>
      </w:r>
    </w:p>
    <w:p w14:paraId="0B0BCE46" w14:textId="77777777" w:rsidR="00055E00" w:rsidRPr="00055E00" w:rsidRDefault="00055E00" w:rsidP="00055E00">
      <w:pPr>
        <w:pStyle w:val="afff0"/>
        <w:rPr>
          <w:color w:val="657B83"/>
        </w:rPr>
      </w:pPr>
      <w:r w:rsidRPr="00055E00">
        <w:rPr>
          <w:color w:val="657B83"/>
        </w:rPr>
        <w:t xml:space="preserve">    </w:t>
      </w:r>
      <w:r w:rsidRPr="00055E00">
        <w:t>print</w:t>
      </w:r>
      <w:r w:rsidRPr="00055E00">
        <w:rPr>
          <w:color w:val="657B83"/>
        </w:rPr>
        <w:t>(</w:t>
      </w:r>
      <w:r w:rsidRPr="00055E00">
        <w:rPr>
          <w:color w:val="2AA198"/>
        </w:rPr>
        <w:t>"  embedding_chunks(chunk_id) :"</w:t>
      </w:r>
      <w:r w:rsidRPr="00055E00">
        <w:rPr>
          <w:color w:val="657B83"/>
        </w:rPr>
        <w:t>, [</w:t>
      </w:r>
      <w:r w:rsidRPr="00055E00">
        <w:t>c</w:t>
      </w:r>
      <w:r w:rsidRPr="00055E00">
        <w:rPr>
          <w:color w:val="657B83"/>
        </w:rPr>
        <w:t>.</w:t>
      </w:r>
      <w:r w:rsidRPr="00055E00">
        <w:t>get</w:t>
      </w:r>
      <w:r w:rsidRPr="00055E00">
        <w:rPr>
          <w:color w:val="657B83"/>
        </w:rPr>
        <w:t>(</w:t>
      </w:r>
      <w:r w:rsidRPr="00055E00">
        <w:rPr>
          <w:color w:val="2AA198"/>
        </w:rPr>
        <w:t>"chunk_id"</w:t>
      </w:r>
      <w:r w:rsidRPr="00055E00">
        <w:rPr>
          <w:color w:val="657B83"/>
        </w:rPr>
        <w:t xml:space="preserve">) </w:t>
      </w:r>
      <w:r w:rsidRPr="00055E00">
        <w:rPr>
          <w:color w:val="859900"/>
        </w:rPr>
        <w:t>for</w:t>
      </w:r>
      <w:r w:rsidRPr="00055E00">
        <w:rPr>
          <w:color w:val="657B83"/>
        </w:rPr>
        <w:t xml:space="preserve"> </w:t>
      </w:r>
      <w:r w:rsidRPr="00055E00">
        <w:t>c</w:t>
      </w:r>
      <w:r w:rsidRPr="00055E00">
        <w:rPr>
          <w:color w:val="657B83"/>
        </w:rPr>
        <w:t xml:space="preserve"> </w:t>
      </w:r>
      <w:r w:rsidRPr="00055E00">
        <w:rPr>
          <w:color w:val="859900"/>
        </w:rPr>
        <w:t>in</w:t>
      </w:r>
      <w:r w:rsidRPr="00055E00">
        <w:rPr>
          <w:color w:val="657B83"/>
        </w:rPr>
        <w:t xml:space="preserve"> </w:t>
      </w:r>
      <w:r w:rsidRPr="00055E00">
        <w:t>embedding_chunks</w:t>
      </w:r>
      <w:r w:rsidRPr="00055E00">
        <w:rPr>
          <w:color w:val="657B83"/>
        </w:rPr>
        <w:t>])</w:t>
      </w:r>
    </w:p>
    <w:p w14:paraId="5EF517B0" w14:textId="77777777" w:rsidR="00055E00" w:rsidRPr="00055E00" w:rsidRDefault="00055E00" w:rsidP="00055E00">
      <w:pPr>
        <w:pStyle w:val="afff0"/>
        <w:rPr>
          <w:color w:val="657B83"/>
        </w:rPr>
      </w:pPr>
      <w:r w:rsidRPr="00055E00">
        <w:rPr>
          <w:color w:val="657B83"/>
        </w:rPr>
        <w:t xml:space="preserve">    </w:t>
      </w:r>
      <w:r w:rsidRPr="00055E00">
        <w:t>print</w:t>
      </w:r>
      <w:r w:rsidRPr="00055E00">
        <w:rPr>
          <w:color w:val="657B83"/>
        </w:rPr>
        <w:t>(</w:t>
      </w:r>
      <w:r w:rsidRPr="00055E00">
        <w:rPr>
          <w:color w:val="2AA198"/>
        </w:rPr>
        <w:t>"  hyde_embedding_chunks(chunk_id) :"</w:t>
      </w:r>
      <w:r w:rsidRPr="00055E00">
        <w:rPr>
          <w:color w:val="657B83"/>
        </w:rPr>
        <w:t>, [</w:t>
      </w:r>
      <w:r w:rsidRPr="00055E00">
        <w:t>c</w:t>
      </w:r>
      <w:r w:rsidRPr="00055E00">
        <w:rPr>
          <w:color w:val="657B83"/>
        </w:rPr>
        <w:t>.</w:t>
      </w:r>
      <w:r w:rsidRPr="00055E00">
        <w:t>get</w:t>
      </w:r>
      <w:r w:rsidRPr="00055E00">
        <w:rPr>
          <w:color w:val="657B83"/>
        </w:rPr>
        <w:t>(</w:t>
      </w:r>
      <w:r w:rsidRPr="00055E00">
        <w:rPr>
          <w:color w:val="2AA198"/>
        </w:rPr>
        <w:t>"chunk_id"</w:t>
      </w:r>
      <w:r w:rsidRPr="00055E00">
        <w:rPr>
          <w:color w:val="657B83"/>
        </w:rPr>
        <w:t xml:space="preserve">) </w:t>
      </w:r>
      <w:r w:rsidRPr="00055E00">
        <w:rPr>
          <w:color w:val="859900"/>
        </w:rPr>
        <w:t>for</w:t>
      </w:r>
      <w:r w:rsidRPr="00055E00">
        <w:rPr>
          <w:color w:val="657B83"/>
        </w:rPr>
        <w:t xml:space="preserve"> </w:t>
      </w:r>
      <w:r w:rsidRPr="00055E00">
        <w:t>c</w:t>
      </w:r>
      <w:r w:rsidRPr="00055E00">
        <w:rPr>
          <w:color w:val="657B83"/>
        </w:rPr>
        <w:t xml:space="preserve"> </w:t>
      </w:r>
      <w:r w:rsidRPr="00055E00">
        <w:rPr>
          <w:color w:val="859900"/>
        </w:rPr>
        <w:t>in</w:t>
      </w:r>
      <w:r w:rsidRPr="00055E00">
        <w:rPr>
          <w:color w:val="657B83"/>
        </w:rPr>
        <w:t xml:space="preserve"> </w:t>
      </w:r>
      <w:r w:rsidRPr="00055E00">
        <w:t>hyde_embedding_chunks</w:t>
      </w:r>
      <w:r w:rsidRPr="00055E00">
        <w:rPr>
          <w:color w:val="657B83"/>
        </w:rPr>
        <w:t>])</w:t>
      </w:r>
    </w:p>
    <w:p w14:paraId="7B9AA6FB" w14:textId="77777777" w:rsidR="00055E00" w:rsidRPr="00055E00" w:rsidRDefault="00055E00" w:rsidP="00055E00">
      <w:pPr>
        <w:pStyle w:val="afff0"/>
        <w:rPr>
          <w:color w:val="657B83"/>
        </w:rPr>
      </w:pPr>
      <w:r w:rsidRPr="00055E00">
        <w:rPr>
          <w:color w:val="657B83"/>
        </w:rPr>
        <w:t xml:space="preserve">    </w:t>
      </w:r>
      <w:r w:rsidRPr="00055E00">
        <w:t>print</w:t>
      </w:r>
      <w:r w:rsidRPr="00055E00">
        <w:rPr>
          <w:color w:val="657B83"/>
        </w:rPr>
        <w:t>(</w:t>
      </w:r>
      <w:r w:rsidRPr="00055E00">
        <w:rPr>
          <w:color w:val="2AA198"/>
        </w:rPr>
        <w:t>"  kg_chunks(chunk_id) :"</w:t>
      </w:r>
      <w:r w:rsidRPr="00055E00">
        <w:rPr>
          <w:color w:val="657B83"/>
        </w:rPr>
        <w:t>, [</w:t>
      </w:r>
      <w:r w:rsidRPr="00055E00">
        <w:t>c</w:t>
      </w:r>
      <w:r w:rsidRPr="00055E00">
        <w:rPr>
          <w:color w:val="657B83"/>
        </w:rPr>
        <w:t>.</w:t>
      </w:r>
      <w:r w:rsidRPr="00055E00">
        <w:t>get</w:t>
      </w:r>
      <w:r w:rsidRPr="00055E00">
        <w:rPr>
          <w:color w:val="657B83"/>
        </w:rPr>
        <w:t>(</w:t>
      </w:r>
      <w:r w:rsidRPr="00055E00">
        <w:rPr>
          <w:color w:val="2AA198"/>
        </w:rPr>
        <w:t>"chunk_id"</w:t>
      </w:r>
      <w:r w:rsidRPr="00055E00">
        <w:rPr>
          <w:color w:val="657B83"/>
        </w:rPr>
        <w:t xml:space="preserve">) </w:t>
      </w:r>
      <w:r w:rsidRPr="00055E00">
        <w:rPr>
          <w:color w:val="859900"/>
        </w:rPr>
        <w:t>for</w:t>
      </w:r>
      <w:r w:rsidRPr="00055E00">
        <w:rPr>
          <w:color w:val="657B83"/>
        </w:rPr>
        <w:t xml:space="preserve"> </w:t>
      </w:r>
      <w:r w:rsidRPr="00055E00">
        <w:t>c</w:t>
      </w:r>
      <w:r w:rsidRPr="00055E00">
        <w:rPr>
          <w:color w:val="657B83"/>
        </w:rPr>
        <w:t xml:space="preserve"> </w:t>
      </w:r>
      <w:r w:rsidRPr="00055E00">
        <w:rPr>
          <w:color w:val="859900"/>
        </w:rPr>
        <w:t>in</w:t>
      </w:r>
      <w:r w:rsidRPr="00055E00">
        <w:rPr>
          <w:color w:val="657B83"/>
        </w:rPr>
        <w:t xml:space="preserve"> </w:t>
      </w:r>
      <w:r w:rsidRPr="00055E00">
        <w:t>kg_chunks</w:t>
      </w:r>
      <w:r w:rsidRPr="00055E00">
        <w:rPr>
          <w:color w:val="657B83"/>
        </w:rPr>
        <w:t>])</w:t>
      </w:r>
    </w:p>
    <w:p w14:paraId="7704E889" w14:textId="77777777" w:rsidR="00055E00" w:rsidRPr="00055E00" w:rsidRDefault="00055E00" w:rsidP="00055E00">
      <w:pPr>
        <w:pStyle w:val="afff0"/>
        <w:rPr>
          <w:color w:val="657B83"/>
        </w:rPr>
      </w:pPr>
    </w:p>
    <w:p w14:paraId="1259CBA1" w14:textId="77777777" w:rsidR="00055E00" w:rsidRPr="00055E00" w:rsidRDefault="00055E00" w:rsidP="00055E00">
      <w:pPr>
        <w:pStyle w:val="afff0"/>
        <w:rPr>
          <w:color w:val="657B83"/>
        </w:rPr>
      </w:pPr>
      <w:r w:rsidRPr="00055E00">
        <w:rPr>
          <w:color w:val="657B83"/>
        </w:rPr>
        <w:t xml:space="preserve">    </w:t>
      </w:r>
      <w:r w:rsidRPr="00055E00">
        <w:rPr>
          <w:i/>
          <w:iCs/>
          <w:color w:val="93A1A1"/>
        </w:rPr>
        <w:t>#</w:t>
      </w:r>
      <w:r w:rsidRPr="00055E00">
        <w:rPr>
          <w:i/>
          <w:iCs/>
          <w:color w:val="93A1A1"/>
        </w:rPr>
        <w:t>第二步：为不同来源设置权重</w:t>
      </w:r>
    </w:p>
    <w:p w14:paraId="19E59CB5" w14:textId="77777777" w:rsidR="00055E00" w:rsidRPr="00055E00" w:rsidRDefault="00055E00" w:rsidP="00055E00">
      <w:pPr>
        <w:pStyle w:val="afff0"/>
        <w:rPr>
          <w:color w:val="657B83"/>
        </w:rPr>
      </w:pPr>
      <w:r w:rsidRPr="00055E00">
        <w:rPr>
          <w:color w:val="657B83"/>
        </w:rPr>
        <w:lastRenderedPageBreak/>
        <w:t xml:space="preserve">    </w:t>
      </w:r>
      <w:r w:rsidRPr="00055E00">
        <w:rPr>
          <w:i/>
          <w:iCs/>
          <w:color w:val="93A1A1"/>
        </w:rPr>
        <w:t xml:space="preserve"># </w:t>
      </w:r>
      <w:r w:rsidRPr="00055E00">
        <w:rPr>
          <w:i/>
          <w:iCs/>
          <w:color w:val="93A1A1"/>
        </w:rPr>
        <w:t>推荐：</w:t>
      </w:r>
      <w:r w:rsidRPr="00055E00">
        <w:rPr>
          <w:i/>
          <w:iCs/>
          <w:color w:val="93A1A1"/>
        </w:rPr>
        <w:t xml:space="preserve">KG </w:t>
      </w:r>
      <w:r w:rsidRPr="00055E00">
        <w:rPr>
          <w:i/>
          <w:iCs/>
          <w:color w:val="93A1A1"/>
        </w:rPr>
        <w:t>权重略低（默认</w:t>
      </w:r>
      <w:r w:rsidRPr="00055E00">
        <w:rPr>
          <w:i/>
          <w:iCs/>
          <w:color w:val="93A1A1"/>
        </w:rPr>
        <w:t xml:space="preserve"> 0.7</w:t>
      </w:r>
      <w:r w:rsidRPr="00055E00">
        <w:rPr>
          <w:i/>
          <w:iCs/>
          <w:color w:val="93A1A1"/>
        </w:rPr>
        <w:t>，可用环境变量</w:t>
      </w:r>
      <w:r w:rsidRPr="00055E00">
        <w:rPr>
          <w:i/>
          <w:iCs/>
          <w:color w:val="93A1A1"/>
        </w:rPr>
        <w:t xml:space="preserve"> RRF_KG_WEIGHT </w:t>
      </w:r>
      <w:r w:rsidRPr="00055E00">
        <w:rPr>
          <w:i/>
          <w:iCs/>
          <w:color w:val="93A1A1"/>
        </w:rPr>
        <w:t>覆盖）</w:t>
      </w:r>
    </w:p>
    <w:p w14:paraId="18B98E98" w14:textId="77777777" w:rsidR="00055E00" w:rsidRPr="00055E00" w:rsidRDefault="00055E00" w:rsidP="00055E00">
      <w:pPr>
        <w:pStyle w:val="afff0"/>
        <w:rPr>
          <w:color w:val="657B83"/>
        </w:rPr>
      </w:pPr>
      <w:r w:rsidRPr="00055E00">
        <w:rPr>
          <w:color w:val="657B83"/>
        </w:rPr>
        <w:t xml:space="preserve">    </w:t>
      </w:r>
      <w:r w:rsidRPr="00055E00">
        <w:rPr>
          <w:i/>
          <w:iCs/>
          <w:color w:val="93A1A1"/>
        </w:rPr>
        <w:t xml:space="preserve"># - embedding/hyde </w:t>
      </w:r>
      <w:r w:rsidRPr="00055E00">
        <w:rPr>
          <w:i/>
          <w:iCs/>
          <w:color w:val="93A1A1"/>
        </w:rPr>
        <w:t>是</w:t>
      </w:r>
      <w:r w:rsidRPr="00055E00">
        <w:rPr>
          <w:i/>
          <w:iCs/>
          <w:color w:val="93A1A1"/>
        </w:rPr>
        <w:t>“</w:t>
      </w:r>
      <w:r w:rsidRPr="00055E00">
        <w:rPr>
          <w:i/>
          <w:iCs/>
          <w:color w:val="93A1A1"/>
        </w:rPr>
        <w:t>直接语义相关</w:t>
      </w:r>
      <w:r w:rsidRPr="00055E00">
        <w:rPr>
          <w:i/>
          <w:iCs/>
          <w:color w:val="93A1A1"/>
        </w:rPr>
        <w:t>”</w:t>
      </w:r>
      <w:r w:rsidRPr="00055E00">
        <w:rPr>
          <w:i/>
          <w:iCs/>
          <w:color w:val="93A1A1"/>
        </w:rPr>
        <w:t>的证据，通常精度更高</w:t>
      </w:r>
    </w:p>
    <w:p w14:paraId="21A01199" w14:textId="77777777" w:rsidR="00055E00" w:rsidRPr="00055E00" w:rsidRDefault="00055E00" w:rsidP="00055E00">
      <w:pPr>
        <w:pStyle w:val="afff0"/>
        <w:rPr>
          <w:color w:val="657B83"/>
        </w:rPr>
      </w:pPr>
      <w:r w:rsidRPr="00055E00">
        <w:rPr>
          <w:color w:val="657B83"/>
        </w:rPr>
        <w:t xml:space="preserve">    </w:t>
      </w:r>
      <w:r w:rsidRPr="00055E00">
        <w:rPr>
          <w:i/>
          <w:iCs/>
          <w:color w:val="93A1A1"/>
        </w:rPr>
        <w:t xml:space="preserve"># - KG </w:t>
      </w:r>
      <w:r w:rsidRPr="00055E00">
        <w:rPr>
          <w:i/>
          <w:iCs/>
          <w:color w:val="93A1A1"/>
        </w:rPr>
        <w:t>是</w:t>
      </w:r>
      <w:r w:rsidRPr="00055E00">
        <w:rPr>
          <w:i/>
          <w:iCs/>
          <w:color w:val="93A1A1"/>
        </w:rPr>
        <w:t>“</w:t>
      </w:r>
      <w:r w:rsidRPr="00055E00">
        <w:rPr>
          <w:i/>
          <w:iCs/>
          <w:color w:val="93A1A1"/>
        </w:rPr>
        <w:t>结构化关联</w:t>
      </w:r>
      <w:r w:rsidRPr="00055E00">
        <w:rPr>
          <w:i/>
          <w:iCs/>
          <w:color w:val="93A1A1"/>
        </w:rPr>
        <w:t>/</w:t>
      </w:r>
      <w:r w:rsidRPr="00055E00">
        <w:rPr>
          <w:i/>
          <w:iCs/>
          <w:color w:val="93A1A1"/>
        </w:rPr>
        <w:t>一跳扩展</w:t>
      </w:r>
      <w:r w:rsidRPr="00055E00">
        <w:rPr>
          <w:i/>
          <w:iCs/>
          <w:color w:val="93A1A1"/>
        </w:rPr>
        <w:t>”</w:t>
      </w:r>
      <w:r w:rsidRPr="00055E00">
        <w:rPr>
          <w:i/>
          <w:iCs/>
          <w:color w:val="93A1A1"/>
        </w:rPr>
        <w:t>的证据，召回强但噪声相对更大，适合辅助提升</w:t>
      </w:r>
      <w:r w:rsidRPr="00055E00">
        <w:rPr>
          <w:i/>
          <w:iCs/>
          <w:color w:val="93A1A1"/>
        </w:rPr>
        <w:t xml:space="preserve"> recall</w:t>
      </w:r>
      <w:r w:rsidRPr="00055E00">
        <w:rPr>
          <w:i/>
          <w:iCs/>
          <w:color w:val="93A1A1"/>
        </w:rPr>
        <w:t>，不宜压过语义检索</w:t>
      </w:r>
    </w:p>
    <w:p w14:paraId="14CFCCC9" w14:textId="77777777" w:rsidR="00055E00" w:rsidRPr="00055E00" w:rsidRDefault="00055E00" w:rsidP="00055E00">
      <w:pPr>
        <w:pStyle w:val="afff0"/>
        <w:rPr>
          <w:color w:val="657B83"/>
        </w:rPr>
      </w:pPr>
      <w:r w:rsidRPr="00055E00">
        <w:rPr>
          <w:color w:val="657B83"/>
        </w:rPr>
        <w:t xml:space="preserve">    </w:t>
      </w:r>
      <w:r w:rsidRPr="00055E00">
        <w:t>source_weights</w:t>
      </w:r>
      <w:r w:rsidRPr="00055E00">
        <w:rPr>
          <w:color w:val="657B83"/>
        </w:rPr>
        <w:t xml:space="preserve"> </w:t>
      </w:r>
      <w:r w:rsidRPr="00055E00">
        <w:rPr>
          <w:color w:val="859900"/>
        </w:rPr>
        <w:t>=</w:t>
      </w:r>
      <w:r w:rsidRPr="00055E00">
        <w:rPr>
          <w:color w:val="657B83"/>
        </w:rPr>
        <w:t xml:space="preserve"> [</w:t>
      </w:r>
    </w:p>
    <w:p w14:paraId="02F00953" w14:textId="77777777" w:rsidR="00055E00" w:rsidRPr="00055E00" w:rsidRDefault="00055E00" w:rsidP="00055E00">
      <w:pPr>
        <w:pStyle w:val="afff0"/>
        <w:rPr>
          <w:color w:val="657B83"/>
        </w:rPr>
      </w:pPr>
      <w:r w:rsidRPr="00055E00">
        <w:rPr>
          <w:color w:val="657B83"/>
        </w:rPr>
        <w:t>        (</w:t>
      </w:r>
      <w:r w:rsidRPr="00055E00">
        <w:t>embedding_chunks</w:t>
      </w:r>
      <w:r w:rsidRPr="00055E00">
        <w:rPr>
          <w:color w:val="657B83"/>
        </w:rPr>
        <w:t xml:space="preserve">, </w:t>
      </w:r>
      <w:r w:rsidRPr="00055E00">
        <w:rPr>
          <w:color w:val="D33682"/>
        </w:rPr>
        <w:t>1.0</w:t>
      </w:r>
      <w:r w:rsidRPr="00055E00">
        <w:rPr>
          <w:color w:val="657B83"/>
        </w:rPr>
        <w:t>),</w:t>
      </w:r>
    </w:p>
    <w:p w14:paraId="4DA26182" w14:textId="77777777" w:rsidR="00055E00" w:rsidRPr="00055E00" w:rsidRDefault="00055E00" w:rsidP="00055E00">
      <w:pPr>
        <w:pStyle w:val="afff0"/>
        <w:rPr>
          <w:color w:val="657B83"/>
        </w:rPr>
      </w:pPr>
      <w:r w:rsidRPr="00055E00">
        <w:rPr>
          <w:color w:val="657B83"/>
        </w:rPr>
        <w:t>        (</w:t>
      </w:r>
      <w:r w:rsidRPr="00055E00">
        <w:t>hyde_embedding_chunks</w:t>
      </w:r>
      <w:r w:rsidRPr="00055E00">
        <w:rPr>
          <w:color w:val="657B83"/>
        </w:rPr>
        <w:t xml:space="preserve">, </w:t>
      </w:r>
      <w:r w:rsidRPr="00055E00">
        <w:rPr>
          <w:color w:val="D33682"/>
        </w:rPr>
        <w:t>1.0</w:t>
      </w:r>
      <w:r w:rsidRPr="00055E00">
        <w:rPr>
          <w:color w:val="657B83"/>
        </w:rPr>
        <w:t>),</w:t>
      </w:r>
    </w:p>
    <w:p w14:paraId="6983A672" w14:textId="77777777" w:rsidR="00055E00" w:rsidRPr="00055E00" w:rsidRDefault="00055E00" w:rsidP="00055E00">
      <w:pPr>
        <w:pStyle w:val="afff0"/>
        <w:rPr>
          <w:color w:val="657B83"/>
        </w:rPr>
      </w:pPr>
      <w:r w:rsidRPr="00055E00">
        <w:rPr>
          <w:color w:val="657B83"/>
        </w:rPr>
        <w:t>        (</w:t>
      </w:r>
      <w:r w:rsidRPr="00055E00">
        <w:t>kg_chunks</w:t>
      </w:r>
      <w:r w:rsidRPr="00055E00">
        <w:rPr>
          <w:color w:val="657B83"/>
        </w:rPr>
        <w:t xml:space="preserve">, </w:t>
      </w:r>
      <w:r w:rsidRPr="00055E00">
        <w:rPr>
          <w:color w:val="D33682"/>
        </w:rPr>
        <w:t>0.7</w:t>
      </w:r>
      <w:r w:rsidRPr="00055E00">
        <w:rPr>
          <w:color w:val="657B83"/>
        </w:rPr>
        <w:t>),</w:t>
      </w:r>
    </w:p>
    <w:p w14:paraId="7A955BAC" w14:textId="77777777" w:rsidR="00055E00" w:rsidRPr="00055E00" w:rsidRDefault="00055E00" w:rsidP="00055E00">
      <w:pPr>
        <w:pStyle w:val="afff0"/>
        <w:rPr>
          <w:color w:val="657B83"/>
        </w:rPr>
      </w:pPr>
      <w:r w:rsidRPr="00055E00">
        <w:rPr>
          <w:color w:val="657B83"/>
        </w:rPr>
        <w:t>    ]</w:t>
      </w:r>
    </w:p>
    <w:p w14:paraId="4EEAC3C7" w14:textId="77777777" w:rsidR="00055E00" w:rsidRPr="00055E00" w:rsidRDefault="00055E00" w:rsidP="00055E00">
      <w:pPr>
        <w:pStyle w:val="afff0"/>
        <w:rPr>
          <w:color w:val="657B83"/>
        </w:rPr>
      </w:pPr>
    </w:p>
    <w:p w14:paraId="1F659185" w14:textId="77777777" w:rsidR="00055E00" w:rsidRPr="00055E00" w:rsidRDefault="00055E00" w:rsidP="00055E00">
      <w:pPr>
        <w:pStyle w:val="afff0"/>
        <w:rPr>
          <w:color w:val="657B83"/>
        </w:rPr>
      </w:pPr>
      <w:r w:rsidRPr="00055E00">
        <w:rPr>
          <w:color w:val="657B83"/>
        </w:rPr>
        <w:t xml:space="preserve">    </w:t>
      </w:r>
      <w:r w:rsidRPr="00055E00">
        <w:rPr>
          <w:i/>
          <w:iCs/>
          <w:color w:val="93A1A1"/>
        </w:rPr>
        <w:t xml:space="preserve"># </w:t>
      </w:r>
      <w:r w:rsidRPr="00055E00">
        <w:rPr>
          <w:i/>
          <w:iCs/>
          <w:color w:val="93A1A1"/>
        </w:rPr>
        <w:t>应用带权重的</w:t>
      </w:r>
      <w:r w:rsidRPr="00055E00">
        <w:rPr>
          <w:i/>
          <w:iCs/>
          <w:color w:val="93A1A1"/>
        </w:rPr>
        <w:t>RRF</w:t>
      </w:r>
      <w:r w:rsidRPr="00055E00">
        <w:rPr>
          <w:i/>
          <w:iCs/>
          <w:color w:val="93A1A1"/>
        </w:rPr>
        <w:t>计算最终得分</w:t>
      </w:r>
    </w:p>
    <w:p w14:paraId="168C6832" w14:textId="77777777" w:rsidR="00055E00" w:rsidRPr="00055E00" w:rsidRDefault="00055E00" w:rsidP="00055E00">
      <w:pPr>
        <w:pStyle w:val="afff0"/>
        <w:rPr>
          <w:color w:val="657B83"/>
        </w:rPr>
      </w:pPr>
      <w:r w:rsidRPr="00055E00">
        <w:rPr>
          <w:color w:val="657B83"/>
        </w:rPr>
        <w:t xml:space="preserve">    </w:t>
      </w:r>
      <w:r w:rsidRPr="00055E00">
        <w:t>rrf_res</w:t>
      </w:r>
      <w:r w:rsidRPr="00055E00">
        <w:rPr>
          <w:color w:val="657B83"/>
        </w:rPr>
        <w:t xml:space="preserve"> </w:t>
      </w:r>
      <w:r w:rsidRPr="00055E00">
        <w:rPr>
          <w:color w:val="859900"/>
        </w:rPr>
        <w:t>=</w:t>
      </w:r>
      <w:r w:rsidRPr="00055E00">
        <w:rPr>
          <w:color w:val="657B83"/>
        </w:rPr>
        <w:t xml:space="preserve"> </w:t>
      </w:r>
      <w:r w:rsidRPr="00055E00">
        <w:t>reciprocal_rank_fusion</w:t>
      </w:r>
      <w:r w:rsidRPr="00055E00">
        <w:rPr>
          <w:color w:val="657B83"/>
        </w:rPr>
        <w:t>(</w:t>
      </w:r>
      <w:r w:rsidRPr="00055E00">
        <w:t>source_weights</w:t>
      </w:r>
      <w:r w:rsidRPr="00055E00">
        <w:rPr>
          <w:color w:val="657B83"/>
        </w:rPr>
        <w:t>, k</w:t>
      </w:r>
      <w:r w:rsidRPr="00055E00">
        <w:rPr>
          <w:color w:val="859900"/>
        </w:rPr>
        <w:t>=</w:t>
      </w:r>
      <w:r w:rsidRPr="00055E00">
        <w:rPr>
          <w:color w:val="D33682"/>
        </w:rPr>
        <w:t>60</w:t>
      </w:r>
      <w:r w:rsidRPr="00055E00">
        <w:rPr>
          <w:color w:val="657B83"/>
        </w:rPr>
        <w:t>, max_results</w:t>
      </w:r>
      <w:r w:rsidRPr="00055E00">
        <w:rPr>
          <w:color w:val="859900"/>
        </w:rPr>
        <w:t>=</w:t>
      </w:r>
      <w:r w:rsidRPr="00055E00">
        <w:rPr>
          <w:color w:val="D33682"/>
        </w:rPr>
        <w:t>10</w:t>
      </w:r>
      <w:r w:rsidRPr="00055E00">
        <w:rPr>
          <w:color w:val="657B83"/>
        </w:rPr>
        <w:t>)</w:t>
      </w:r>
    </w:p>
    <w:p w14:paraId="23860794" w14:textId="77777777" w:rsidR="00055E00" w:rsidRPr="00055E00" w:rsidRDefault="00055E00" w:rsidP="00055E00">
      <w:pPr>
        <w:pStyle w:val="afff0"/>
        <w:rPr>
          <w:color w:val="657B83"/>
        </w:rPr>
      </w:pPr>
      <w:r w:rsidRPr="00055E00">
        <w:rPr>
          <w:color w:val="657B83"/>
        </w:rPr>
        <w:t xml:space="preserve">    </w:t>
      </w:r>
      <w:r w:rsidRPr="00055E00">
        <w:t>print</w:t>
      </w:r>
      <w:r w:rsidRPr="00055E00">
        <w:rPr>
          <w:color w:val="657B83"/>
        </w:rPr>
        <w:t>(</w:t>
      </w:r>
      <w:r w:rsidRPr="00055E00">
        <w:rPr>
          <w:color w:val="2AA198"/>
        </w:rPr>
        <w:t>"rrf_res"</w:t>
      </w:r>
      <w:r w:rsidRPr="00055E00">
        <w:rPr>
          <w:color w:val="657B83"/>
        </w:rPr>
        <w:t xml:space="preserve">, </w:t>
      </w:r>
      <w:r w:rsidRPr="00055E00">
        <w:t>rrf_res</w:t>
      </w:r>
      <w:r w:rsidRPr="00055E00">
        <w:rPr>
          <w:color w:val="657B83"/>
        </w:rPr>
        <w:t>)</w:t>
      </w:r>
    </w:p>
    <w:p w14:paraId="67DD8231" w14:textId="77777777" w:rsidR="00055E00" w:rsidRPr="00055E00" w:rsidRDefault="00055E00" w:rsidP="00055E00">
      <w:pPr>
        <w:pStyle w:val="afff0"/>
        <w:rPr>
          <w:color w:val="657B83"/>
        </w:rPr>
      </w:pPr>
    </w:p>
    <w:p w14:paraId="37D8924E" w14:textId="77777777" w:rsidR="00055E00" w:rsidRPr="00055E00" w:rsidRDefault="00055E00" w:rsidP="00055E00">
      <w:pPr>
        <w:pStyle w:val="afff0"/>
        <w:rPr>
          <w:color w:val="657B83"/>
        </w:rPr>
      </w:pPr>
      <w:r w:rsidRPr="00055E00">
        <w:rPr>
          <w:color w:val="657B83"/>
        </w:rPr>
        <w:t xml:space="preserve">    </w:t>
      </w:r>
      <w:r w:rsidRPr="00055E00">
        <w:rPr>
          <w:i/>
          <w:iCs/>
          <w:color w:val="93A1A1"/>
        </w:rPr>
        <w:t xml:space="preserve"># </w:t>
      </w:r>
      <w:r w:rsidRPr="00055E00">
        <w:rPr>
          <w:i/>
          <w:iCs/>
          <w:color w:val="93A1A1"/>
        </w:rPr>
        <w:t>排序文档</w:t>
      </w:r>
    </w:p>
    <w:p w14:paraId="0A718185" w14:textId="77777777" w:rsidR="00055E00" w:rsidRPr="00055E00" w:rsidRDefault="00055E00" w:rsidP="00055E00">
      <w:pPr>
        <w:pStyle w:val="afff0"/>
        <w:rPr>
          <w:color w:val="657B83"/>
        </w:rPr>
      </w:pPr>
      <w:r w:rsidRPr="00055E00">
        <w:rPr>
          <w:color w:val="657B83"/>
        </w:rPr>
        <w:t xml:space="preserve">    </w:t>
      </w:r>
      <w:r w:rsidRPr="00055E00">
        <w:t>rrf_chunks</w:t>
      </w:r>
      <w:r w:rsidRPr="00055E00">
        <w:rPr>
          <w:color w:val="657B83"/>
        </w:rPr>
        <w:t xml:space="preserve"> </w:t>
      </w:r>
      <w:r w:rsidRPr="00055E00">
        <w:rPr>
          <w:color w:val="859900"/>
        </w:rPr>
        <w:t>=</w:t>
      </w:r>
      <w:r w:rsidRPr="00055E00">
        <w:rPr>
          <w:color w:val="657B83"/>
        </w:rPr>
        <w:t xml:space="preserve"> [</w:t>
      </w:r>
      <w:r w:rsidRPr="00055E00">
        <w:t>doc</w:t>
      </w:r>
      <w:r w:rsidRPr="00055E00">
        <w:rPr>
          <w:color w:val="657B83"/>
        </w:rPr>
        <w:t xml:space="preserve"> </w:t>
      </w:r>
      <w:r w:rsidRPr="00055E00">
        <w:rPr>
          <w:color w:val="859900"/>
        </w:rPr>
        <w:t>for</w:t>
      </w:r>
      <w:r w:rsidRPr="00055E00">
        <w:rPr>
          <w:color w:val="657B83"/>
        </w:rPr>
        <w:t xml:space="preserve"> </w:t>
      </w:r>
      <w:r w:rsidRPr="00055E00">
        <w:t>doc</w:t>
      </w:r>
      <w:r w:rsidRPr="00055E00">
        <w:rPr>
          <w:color w:val="657B83"/>
        </w:rPr>
        <w:t xml:space="preserve">, </w:t>
      </w:r>
      <w:r w:rsidRPr="00055E00">
        <w:t>score</w:t>
      </w:r>
      <w:r w:rsidRPr="00055E00">
        <w:rPr>
          <w:color w:val="657B83"/>
        </w:rPr>
        <w:t xml:space="preserve"> </w:t>
      </w:r>
      <w:r w:rsidRPr="00055E00">
        <w:rPr>
          <w:color w:val="859900"/>
        </w:rPr>
        <w:t>in</w:t>
      </w:r>
      <w:r w:rsidRPr="00055E00">
        <w:rPr>
          <w:color w:val="657B83"/>
        </w:rPr>
        <w:t xml:space="preserve"> </w:t>
      </w:r>
      <w:r w:rsidRPr="00055E00">
        <w:t>rrf_res</w:t>
      </w:r>
      <w:r w:rsidRPr="00055E00">
        <w:rPr>
          <w:color w:val="657B83"/>
        </w:rPr>
        <w:t>]</w:t>
      </w:r>
    </w:p>
    <w:p w14:paraId="3F829439" w14:textId="77777777" w:rsidR="00055E00" w:rsidRPr="00055E00" w:rsidRDefault="00055E00" w:rsidP="00055E00">
      <w:pPr>
        <w:pStyle w:val="afff0"/>
        <w:rPr>
          <w:color w:val="657B83"/>
        </w:rPr>
      </w:pPr>
      <w:r w:rsidRPr="00055E00">
        <w:rPr>
          <w:color w:val="657B83"/>
        </w:rPr>
        <w:t xml:space="preserve">    </w:t>
      </w:r>
      <w:r w:rsidRPr="00055E00">
        <w:t>rrf_scores</w:t>
      </w:r>
      <w:r w:rsidRPr="00055E00">
        <w:rPr>
          <w:color w:val="657B83"/>
        </w:rPr>
        <w:t xml:space="preserve"> </w:t>
      </w:r>
      <w:r w:rsidRPr="00055E00">
        <w:rPr>
          <w:color w:val="859900"/>
        </w:rPr>
        <w:t>=</w:t>
      </w:r>
      <w:r w:rsidRPr="00055E00">
        <w:rPr>
          <w:color w:val="657B83"/>
        </w:rPr>
        <w:t xml:space="preserve"> [</w:t>
      </w:r>
      <w:r w:rsidRPr="00055E00">
        <w:t>score</w:t>
      </w:r>
      <w:r w:rsidRPr="00055E00">
        <w:rPr>
          <w:color w:val="657B83"/>
        </w:rPr>
        <w:t xml:space="preserve"> </w:t>
      </w:r>
      <w:r w:rsidRPr="00055E00">
        <w:rPr>
          <w:color w:val="859900"/>
        </w:rPr>
        <w:t>for</w:t>
      </w:r>
      <w:r w:rsidRPr="00055E00">
        <w:rPr>
          <w:color w:val="657B83"/>
        </w:rPr>
        <w:t xml:space="preserve"> </w:t>
      </w:r>
      <w:r w:rsidRPr="00055E00">
        <w:t>doc</w:t>
      </w:r>
      <w:r w:rsidRPr="00055E00">
        <w:rPr>
          <w:color w:val="657B83"/>
        </w:rPr>
        <w:t xml:space="preserve">, </w:t>
      </w:r>
      <w:r w:rsidRPr="00055E00">
        <w:t>score</w:t>
      </w:r>
      <w:r w:rsidRPr="00055E00">
        <w:rPr>
          <w:color w:val="657B83"/>
        </w:rPr>
        <w:t xml:space="preserve"> </w:t>
      </w:r>
      <w:r w:rsidRPr="00055E00">
        <w:rPr>
          <w:color w:val="859900"/>
        </w:rPr>
        <w:t>in</w:t>
      </w:r>
      <w:r w:rsidRPr="00055E00">
        <w:rPr>
          <w:color w:val="657B83"/>
        </w:rPr>
        <w:t xml:space="preserve"> </w:t>
      </w:r>
      <w:r w:rsidRPr="00055E00">
        <w:t>rrf_res</w:t>
      </w:r>
      <w:r w:rsidRPr="00055E00">
        <w:rPr>
          <w:color w:val="657B83"/>
        </w:rPr>
        <w:t>]</w:t>
      </w:r>
    </w:p>
    <w:p w14:paraId="0F7D1E6F" w14:textId="77777777" w:rsidR="00055E00" w:rsidRPr="00055E00" w:rsidRDefault="00055E00" w:rsidP="00055E00">
      <w:pPr>
        <w:pStyle w:val="afff0"/>
        <w:rPr>
          <w:color w:val="657B83"/>
        </w:rPr>
      </w:pPr>
    </w:p>
    <w:p w14:paraId="4E0545FD" w14:textId="77777777" w:rsidR="00055E00" w:rsidRPr="00055E00" w:rsidRDefault="00055E00" w:rsidP="00055E00">
      <w:pPr>
        <w:pStyle w:val="afff0"/>
        <w:rPr>
          <w:color w:val="657B83"/>
        </w:rPr>
      </w:pPr>
      <w:r w:rsidRPr="00055E00">
        <w:rPr>
          <w:color w:val="657B83"/>
        </w:rPr>
        <w:t xml:space="preserve">    </w:t>
      </w:r>
      <w:r w:rsidRPr="00055E00">
        <w:t>print</w:t>
      </w:r>
      <w:r w:rsidRPr="00055E00">
        <w:rPr>
          <w:color w:val="657B83"/>
        </w:rPr>
        <w:t>(</w:t>
      </w:r>
      <w:r w:rsidRPr="00055E00">
        <w:rPr>
          <w:b/>
          <w:bCs/>
          <w:color w:val="586E75"/>
        </w:rPr>
        <w:t>f</w:t>
      </w:r>
      <w:r w:rsidRPr="00055E00">
        <w:rPr>
          <w:color w:val="2AA198"/>
        </w:rPr>
        <w:t>"</w:t>
      </w:r>
      <w:r w:rsidRPr="00055E00">
        <w:rPr>
          <w:color w:val="2AA198"/>
        </w:rPr>
        <w:t>使用</w:t>
      </w:r>
      <w:r w:rsidRPr="00055E00">
        <w:rPr>
          <w:color w:val="2AA198"/>
        </w:rPr>
        <w:t>RRF</w:t>
      </w:r>
      <w:r w:rsidRPr="00055E00">
        <w:rPr>
          <w:color w:val="2AA198"/>
        </w:rPr>
        <w:t>融合后文档数量</w:t>
      </w:r>
      <w:r w:rsidRPr="00055E00">
        <w:rPr>
          <w:color w:val="2AA198"/>
        </w:rPr>
        <w:t xml:space="preserve">: </w:t>
      </w:r>
      <w:r w:rsidRPr="00055E00">
        <w:rPr>
          <w:color w:val="CB4B16"/>
        </w:rPr>
        <w:t>{</w:t>
      </w:r>
      <w:r w:rsidRPr="00055E00">
        <w:t>len</w:t>
      </w:r>
      <w:r w:rsidRPr="00055E00">
        <w:rPr>
          <w:color w:val="657B83"/>
        </w:rPr>
        <w:t>(</w:t>
      </w:r>
      <w:r w:rsidRPr="00055E00">
        <w:t>rrf_chunks</w:t>
      </w:r>
      <w:r w:rsidRPr="00055E00">
        <w:rPr>
          <w:color w:val="657B83"/>
        </w:rPr>
        <w:t>)</w:t>
      </w:r>
      <w:r w:rsidRPr="00055E00">
        <w:rPr>
          <w:color w:val="CB4B16"/>
        </w:rPr>
        <w:t>}</w:t>
      </w:r>
      <w:r w:rsidRPr="00055E00">
        <w:rPr>
          <w:color w:val="2AA198"/>
        </w:rPr>
        <w:t>"</w:t>
      </w:r>
      <w:r w:rsidRPr="00055E00">
        <w:rPr>
          <w:color w:val="657B83"/>
        </w:rPr>
        <w:t>)</w:t>
      </w:r>
    </w:p>
    <w:p w14:paraId="3B5AE78F" w14:textId="77777777" w:rsidR="00055E00" w:rsidRPr="00055E00" w:rsidRDefault="00055E00" w:rsidP="00055E00">
      <w:pPr>
        <w:pStyle w:val="afff0"/>
        <w:rPr>
          <w:color w:val="657B83"/>
        </w:rPr>
      </w:pPr>
      <w:r w:rsidRPr="00055E00">
        <w:rPr>
          <w:color w:val="657B83"/>
        </w:rPr>
        <w:t xml:space="preserve">    </w:t>
      </w:r>
      <w:r w:rsidRPr="00055E00">
        <w:t>print</w:t>
      </w:r>
      <w:r w:rsidRPr="00055E00">
        <w:rPr>
          <w:color w:val="657B83"/>
        </w:rPr>
        <w:t>(</w:t>
      </w:r>
      <w:r w:rsidRPr="00055E00">
        <w:rPr>
          <w:b/>
          <w:bCs/>
          <w:color w:val="586E75"/>
        </w:rPr>
        <w:t>f</w:t>
      </w:r>
      <w:r w:rsidRPr="00055E00">
        <w:rPr>
          <w:color w:val="2AA198"/>
        </w:rPr>
        <w:t>"RRF</w:t>
      </w:r>
      <w:r w:rsidRPr="00055E00">
        <w:rPr>
          <w:color w:val="2AA198"/>
        </w:rPr>
        <w:t>最高分数</w:t>
      </w:r>
      <w:r w:rsidRPr="00055E00">
        <w:rPr>
          <w:color w:val="2AA198"/>
        </w:rPr>
        <w:t xml:space="preserve">: </w:t>
      </w:r>
      <w:r w:rsidRPr="00055E00">
        <w:rPr>
          <w:color w:val="CB4B16"/>
        </w:rPr>
        <w:t>{</w:t>
      </w:r>
      <w:r w:rsidRPr="00055E00">
        <w:t>max</w:t>
      </w:r>
      <w:r w:rsidRPr="00055E00">
        <w:rPr>
          <w:color w:val="657B83"/>
        </w:rPr>
        <w:t>(</w:t>
      </w:r>
      <w:r w:rsidRPr="00055E00">
        <w:t>rrf_scores</w:t>
      </w:r>
      <w:r w:rsidRPr="00055E00">
        <w:rPr>
          <w:color w:val="657B83"/>
        </w:rPr>
        <w:t xml:space="preserve">) </w:t>
      </w:r>
      <w:r w:rsidRPr="00055E00">
        <w:rPr>
          <w:color w:val="859900"/>
        </w:rPr>
        <w:t>if</w:t>
      </w:r>
      <w:r w:rsidRPr="00055E00">
        <w:rPr>
          <w:color w:val="657B83"/>
        </w:rPr>
        <w:t xml:space="preserve"> </w:t>
      </w:r>
      <w:r w:rsidRPr="00055E00">
        <w:t>rrf_scores</w:t>
      </w:r>
      <w:r w:rsidRPr="00055E00">
        <w:rPr>
          <w:color w:val="657B83"/>
        </w:rPr>
        <w:t xml:space="preserve"> </w:t>
      </w:r>
      <w:r w:rsidRPr="00055E00">
        <w:rPr>
          <w:color w:val="859900"/>
        </w:rPr>
        <w:t>else</w:t>
      </w:r>
      <w:r w:rsidRPr="00055E00">
        <w:rPr>
          <w:color w:val="657B83"/>
        </w:rPr>
        <w:t xml:space="preserve"> </w:t>
      </w:r>
      <w:r w:rsidRPr="00055E00">
        <w:rPr>
          <w:color w:val="D33682"/>
        </w:rPr>
        <w:t>0</w:t>
      </w:r>
      <w:r w:rsidRPr="00055E00">
        <w:rPr>
          <w:color w:val="CB4B16"/>
        </w:rPr>
        <w:t>}</w:t>
      </w:r>
      <w:r w:rsidRPr="00055E00">
        <w:rPr>
          <w:color w:val="2AA198"/>
        </w:rPr>
        <w:t>"</w:t>
      </w:r>
      <w:r w:rsidRPr="00055E00">
        <w:rPr>
          <w:color w:val="657B83"/>
        </w:rPr>
        <w:t>)</w:t>
      </w:r>
    </w:p>
    <w:p w14:paraId="29721AF6" w14:textId="77777777" w:rsidR="00055E00" w:rsidRPr="00055E00" w:rsidRDefault="00055E00" w:rsidP="00055E00">
      <w:pPr>
        <w:pStyle w:val="afff0"/>
        <w:rPr>
          <w:color w:val="657B83"/>
        </w:rPr>
      </w:pPr>
      <w:r w:rsidRPr="00055E00">
        <w:rPr>
          <w:color w:val="657B83"/>
        </w:rPr>
        <w:t xml:space="preserve">    </w:t>
      </w:r>
      <w:r w:rsidRPr="00055E00">
        <w:t>print</w:t>
      </w:r>
      <w:r w:rsidRPr="00055E00">
        <w:rPr>
          <w:color w:val="657B83"/>
        </w:rPr>
        <w:t>(</w:t>
      </w:r>
      <w:r w:rsidRPr="00055E00">
        <w:rPr>
          <w:b/>
          <w:bCs/>
          <w:color w:val="586E75"/>
        </w:rPr>
        <w:t>f</w:t>
      </w:r>
      <w:r w:rsidRPr="00055E00">
        <w:rPr>
          <w:color w:val="2AA198"/>
        </w:rPr>
        <w:t>"RRF</w:t>
      </w:r>
      <w:r w:rsidRPr="00055E00">
        <w:rPr>
          <w:color w:val="2AA198"/>
        </w:rPr>
        <w:t>最低分数</w:t>
      </w:r>
      <w:r w:rsidRPr="00055E00">
        <w:rPr>
          <w:color w:val="2AA198"/>
        </w:rPr>
        <w:t xml:space="preserve">: </w:t>
      </w:r>
      <w:r w:rsidRPr="00055E00">
        <w:rPr>
          <w:color w:val="CB4B16"/>
        </w:rPr>
        <w:t>{</w:t>
      </w:r>
      <w:r w:rsidRPr="00055E00">
        <w:t>min</w:t>
      </w:r>
      <w:r w:rsidRPr="00055E00">
        <w:rPr>
          <w:color w:val="657B83"/>
        </w:rPr>
        <w:t>(</w:t>
      </w:r>
      <w:r w:rsidRPr="00055E00">
        <w:t>rrf_scores</w:t>
      </w:r>
      <w:r w:rsidRPr="00055E00">
        <w:rPr>
          <w:color w:val="657B83"/>
        </w:rPr>
        <w:t xml:space="preserve">) </w:t>
      </w:r>
      <w:r w:rsidRPr="00055E00">
        <w:rPr>
          <w:color w:val="859900"/>
        </w:rPr>
        <w:t>if</w:t>
      </w:r>
      <w:r w:rsidRPr="00055E00">
        <w:rPr>
          <w:color w:val="657B83"/>
        </w:rPr>
        <w:t xml:space="preserve"> </w:t>
      </w:r>
      <w:r w:rsidRPr="00055E00">
        <w:t>rrf_scores</w:t>
      </w:r>
      <w:r w:rsidRPr="00055E00">
        <w:rPr>
          <w:color w:val="657B83"/>
        </w:rPr>
        <w:t xml:space="preserve"> </w:t>
      </w:r>
      <w:r w:rsidRPr="00055E00">
        <w:rPr>
          <w:color w:val="859900"/>
        </w:rPr>
        <w:t>else</w:t>
      </w:r>
      <w:r w:rsidRPr="00055E00">
        <w:rPr>
          <w:color w:val="657B83"/>
        </w:rPr>
        <w:t xml:space="preserve"> </w:t>
      </w:r>
      <w:r w:rsidRPr="00055E00">
        <w:rPr>
          <w:color w:val="D33682"/>
        </w:rPr>
        <w:t>0</w:t>
      </w:r>
      <w:r w:rsidRPr="00055E00">
        <w:rPr>
          <w:color w:val="CB4B16"/>
        </w:rPr>
        <w:t>}</w:t>
      </w:r>
      <w:r w:rsidRPr="00055E00">
        <w:rPr>
          <w:color w:val="2AA198"/>
        </w:rPr>
        <w:t>"</w:t>
      </w:r>
      <w:r w:rsidRPr="00055E00">
        <w:rPr>
          <w:color w:val="657B83"/>
        </w:rPr>
        <w:t>)</w:t>
      </w:r>
    </w:p>
    <w:p w14:paraId="19812A2F" w14:textId="77777777" w:rsidR="00055E00" w:rsidRPr="00055E00" w:rsidRDefault="00055E00" w:rsidP="00055E00">
      <w:pPr>
        <w:pStyle w:val="afff0"/>
        <w:rPr>
          <w:color w:val="657B83"/>
        </w:rPr>
      </w:pPr>
    </w:p>
    <w:p w14:paraId="0B3C0640" w14:textId="77777777" w:rsidR="00055E00" w:rsidRPr="00055E00" w:rsidRDefault="00055E00" w:rsidP="00055E00">
      <w:pPr>
        <w:pStyle w:val="afff0"/>
        <w:rPr>
          <w:color w:val="657B83"/>
        </w:rPr>
      </w:pPr>
      <w:r w:rsidRPr="00055E00">
        <w:rPr>
          <w:color w:val="657B83"/>
        </w:rPr>
        <w:t xml:space="preserve">    </w:t>
      </w:r>
      <w:r w:rsidRPr="00055E00">
        <w:t>print</w:t>
      </w:r>
      <w:r w:rsidRPr="00055E00">
        <w:rPr>
          <w:color w:val="657B83"/>
        </w:rPr>
        <w:t>(</w:t>
      </w:r>
      <w:r w:rsidRPr="00055E00">
        <w:rPr>
          <w:color w:val="2AA198"/>
        </w:rPr>
        <w:t>"RRF</w:t>
      </w:r>
      <w:r w:rsidRPr="00055E00">
        <w:rPr>
          <w:color w:val="2AA198"/>
        </w:rPr>
        <w:t>回填后缺失</w:t>
      </w:r>
      <w:r w:rsidRPr="00055E00">
        <w:rPr>
          <w:color w:val="2AA198"/>
        </w:rPr>
        <w:t>content</w:t>
      </w:r>
      <w:r w:rsidRPr="00055E00">
        <w:rPr>
          <w:color w:val="2AA198"/>
        </w:rPr>
        <w:t>数量</w:t>
      </w:r>
      <w:r w:rsidRPr="00055E00">
        <w:rPr>
          <w:color w:val="2AA198"/>
        </w:rPr>
        <w:t>:"</w:t>
      </w:r>
      <w:r w:rsidRPr="00055E00">
        <w:rPr>
          <w:color w:val="657B83"/>
        </w:rPr>
        <w:t>,</w:t>
      </w:r>
    </w:p>
    <w:p w14:paraId="18C86912" w14:textId="77777777" w:rsidR="00055E00" w:rsidRPr="00055E00" w:rsidRDefault="00055E00" w:rsidP="00055E00">
      <w:pPr>
        <w:pStyle w:val="afff0"/>
        <w:rPr>
          <w:color w:val="657B83"/>
        </w:rPr>
      </w:pPr>
      <w:r w:rsidRPr="00055E00">
        <w:rPr>
          <w:color w:val="657B83"/>
        </w:rPr>
        <w:t xml:space="preserve">          </w:t>
      </w:r>
      <w:r w:rsidRPr="00055E00">
        <w:t>sum</w:t>
      </w:r>
      <w:r w:rsidRPr="00055E00">
        <w:rPr>
          <w:color w:val="657B83"/>
        </w:rPr>
        <w:t>(</w:t>
      </w:r>
      <w:r w:rsidRPr="00055E00">
        <w:rPr>
          <w:color w:val="D33682"/>
        </w:rPr>
        <w:t>1</w:t>
      </w:r>
      <w:r w:rsidRPr="00055E00">
        <w:rPr>
          <w:color w:val="657B83"/>
        </w:rPr>
        <w:t xml:space="preserve"> </w:t>
      </w:r>
      <w:r w:rsidRPr="00055E00">
        <w:rPr>
          <w:color w:val="859900"/>
        </w:rPr>
        <w:t>for</w:t>
      </w:r>
      <w:r w:rsidRPr="00055E00">
        <w:rPr>
          <w:color w:val="657B83"/>
        </w:rPr>
        <w:t xml:space="preserve"> </w:t>
      </w:r>
      <w:r w:rsidRPr="00055E00">
        <w:t>d</w:t>
      </w:r>
      <w:r w:rsidRPr="00055E00">
        <w:rPr>
          <w:color w:val="657B83"/>
        </w:rPr>
        <w:t xml:space="preserve"> </w:t>
      </w:r>
      <w:r w:rsidRPr="00055E00">
        <w:rPr>
          <w:color w:val="859900"/>
        </w:rPr>
        <w:t>in</w:t>
      </w:r>
      <w:r w:rsidRPr="00055E00">
        <w:rPr>
          <w:color w:val="657B83"/>
        </w:rPr>
        <w:t xml:space="preserve"> (</w:t>
      </w:r>
      <w:r w:rsidRPr="00055E00">
        <w:t>rrf_chunks</w:t>
      </w:r>
      <w:r w:rsidRPr="00055E00">
        <w:rPr>
          <w:color w:val="657B83"/>
        </w:rPr>
        <w:t xml:space="preserve"> </w:t>
      </w:r>
      <w:r w:rsidRPr="00055E00">
        <w:rPr>
          <w:color w:val="859900"/>
        </w:rPr>
        <w:t>or</w:t>
      </w:r>
      <w:r w:rsidRPr="00055E00">
        <w:rPr>
          <w:color w:val="657B83"/>
        </w:rPr>
        <w:t xml:space="preserve"> []) </w:t>
      </w:r>
      <w:r w:rsidRPr="00055E00">
        <w:rPr>
          <w:color w:val="859900"/>
        </w:rPr>
        <w:t>if</w:t>
      </w:r>
      <w:r w:rsidRPr="00055E00">
        <w:rPr>
          <w:color w:val="657B83"/>
        </w:rPr>
        <w:t xml:space="preserve"> </w:t>
      </w:r>
      <w:r w:rsidRPr="00055E00">
        <w:t>isinstance</w:t>
      </w:r>
      <w:r w:rsidRPr="00055E00">
        <w:rPr>
          <w:color w:val="657B83"/>
        </w:rPr>
        <w:t>(</w:t>
      </w:r>
      <w:r w:rsidRPr="00055E00">
        <w:t>d</w:t>
      </w:r>
      <w:r w:rsidRPr="00055E00">
        <w:rPr>
          <w:color w:val="657B83"/>
        </w:rPr>
        <w:t xml:space="preserve">, </w:t>
      </w:r>
      <w:r w:rsidRPr="00055E00">
        <w:rPr>
          <w:color w:val="859900"/>
        </w:rPr>
        <w:t>dict</w:t>
      </w:r>
      <w:r w:rsidRPr="00055E00">
        <w:rPr>
          <w:color w:val="657B83"/>
        </w:rPr>
        <w:t xml:space="preserve">) </w:t>
      </w:r>
      <w:r w:rsidRPr="00055E00">
        <w:rPr>
          <w:color w:val="859900"/>
        </w:rPr>
        <w:t>and</w:t>
      </w:r>
      <w:r w:rsidRPr="00055E00">
        <w:rPr>
          <w:color w:val="657B83"/>
        </w:rPr>
        <w:t xml:space="preserve"> </w:t>
      </w:r>
      <w:r w:rsidRPr="00055E00">
        <w:rPr>
          <w:color w:val="859900"/>
        </w:rPr>
        <w:t>not</w:t>
      </w:r>
      <w:r w:rsidRPr="00055E00">
        <w:rPr>
          <w:color w:val="657B83"/>
        </w:rPr>
        <w:t xml:space="preserve"> </w:t>
      </w:r>
      <w:r w:rsidRPr="00055E00">
        <w:t>d</w:t>
      </w:r>
      <w:r w:rsidRPr="00055E00">
        <w:rPr>
          <w:color w:val="657B83"/>
        </w:rPr>
        <w:t>.</w:t>
      </w:r>
      <w:r w:rsidRPr="00055E00">
        <w:t>get</w:t>
      </w:r>
      <w:r w:rsidRPr="00055E00">
        <w:rPr>
          <w:color w:val="657B83"/>
        </w:rPr>
        <w:t>(</w:t>
      </w:r>
      <w:r w:rsidRPr="00055E00">
        <w:rPr>
          <w:color w:val="2AA198"/>
        </w:rPr>
        <w:t>"content"</w:t>
      </w:r>
      <w:r w:rsidRPr="00055E00">
        <w:rPr>
          <w:color w:val="657B83"/>
        </w:rPr>
        <w:t>)))</w:t>
      </w:r>
    </w:p>
    <w:p w14:paraId="5B738445" w14:textId="77777777" w:rsidR="00055E00" w:rsidRPr="00055E00" w:rsidRDefault="00055E00" w:rsidP="00055E00">
      <w:pPr>
        <w:pStyle w:val="afff0"/>
        <w:rPr>
          <w:color w:val="657B83"/>
        </w:rPr>
      </w:pPr>
    </w:p>
    <w:p w14:paraId="79A635C3" w14:textId="77777777" w:rsidR="00055E00" w:rsidRPr="00055E00" w:rsidRDefault="00055E00" w:rsidP="00055E00">
      <w:pPr>
        <w:pStyle w:val="afff0"/>
        <w:rPr>
          <w:color w:val="657B83"/>
        </w:rPr>
      </w:pPr>
      <w:r w:rsidRPr="00055E00">
        <w:rPr>
          <w:color w:val="657B83"/>
        </w:rPr>
        <w:t xml:space="preserve">    </w:t>
      </w:r>
      <w:r w:rsidRPr="00055E00">
        <w:t>add_done_task</w:t>
      </w:r>
      <w:r w:rsidRPr="00055E00">
        <w:rPr>
          <w:color w:val="657B83"/>
        </w:rPr>
        <w:t>(state[</w:t>
      </w:r>
      <w:r w:rsidRPr="00055E00">
        <w:rPr>
          <w:color w:val="2AA198"/>
        </w:rPr>
        <w:t>'session_id'</w:t>
      </w:r>
      <w:r w:rsidRPr="00055E00">
        <w:rPr>
          <w:color w:val="657B83"/>
        </w:rPr>
        <w:t xml:space="preserve">], </w:t>
      </w:r>
      <w:r w:rsidRPr="00055E00">
        <w:rPr>
          <w:color w:val="CB4B16"/>
        </w:rPr>
        <w:t>sys</w:t>
      </w:r>
      <w:r w:rsidRPr="00055E00">
        <w:rPr>
          <w:color w:val="657B83"/>
        </w:rPr>
        <w:t>.</w:t>
      </w:r>
      <w:r w:rsidRPr="00055E00">
        <w:t>_getframe</w:t>
      </w:r>
      <w:r w:rsidRPr="00055E00">
        <w:rPr>
          <w:color w:val="657B83"/>
        </w:rPr>
        <w:t>().</w:t>
      </w:r>
      <w:r w:rsidRPr="00055E00">
        <w:t>f_code</w:t>
      </w:r>
      <w:r w:rsidRPr="00055E00">
        <w:rPr>
          <w:color w:val="657B83"/>
        </w:rPr>
        <w:t>.</w:t>
      </w:r>
      <w:r w:rsidRPr="00055E00">
        <w:t>co_name</w:t>
      </w:r>
      <w:r w:rsidRPr="00055E00">
        <w:rPr>
          <w:color w:val="657B83"/>
        </w:rPr>
        <w:t>, state.get(</w:t>
      </w:r>
      <w:r w:rsidRPr="00055E00">
        <w:rPr>
          <w:color w:val="2AA198"/>
        </w:rPr>
        <w:t>"is_stream"</w:t>
      </w:r>
      <w:r w:rsidRPr="00055E00">
        <w:rPr>
          <w:color w:val="657B83"/>
        </w:rPr>
        <w:t>))</w:t>
      </w:r>
    </w:p>
    <w:p w14:paraId="78696CDA" w14:textId="77777777" w:rsidR="00055E00" w:rsidRPr="00055E00" w:rsidRDefault="00055E00" w:rsidP="00055E00">
      <w:pPr>
        <w:pStyle w:val="afff0"/>
        <w:rPr>
          <w:color w:val="657B83"/>
        </w:rPr>
      </w:pPr>
    </w:p>
    <w:p w14:paraId="7F81E080" w14:textId="77777777" w:rsidR="00055E00" w:rsidRPr="00055E00" w:rsidRDefault="00055E00" w:rsidP="00055E00">
      <w:pPr>
        <w:pStyle w:val="afff0"/>
        <w:rPr>
          <w:color w:val="657B83"/>
        </w:rPr>
      </w:pPr>
      <w:r w:rsidRPr="00055E00">
        <w:rPr>
          <w:color w:val="657B83"/>
        </w:rPr>
        <w:t xml:space="preserve">    </w:t>
      </w:r>
      <w:r w:rsidRPr="00055E00">
        <w:t>print</w:t>
      </w:r>
      <w:r w:rsidRPr="00055E00">
        <w:rPr>
          <w:color w:val="657B83"/>
        </w:rPr>
        <w:t>(</w:t>
      </w:r>
      <w:r w:rsidRPr="00055E00">
        <w:rPr>
          <w:color w:val="2AA198"/>
        </w:rPr>
        <w:t>"final rrf_chunks :"</w:t>
      </w:r>
      <w:r w:rsidRPr="00055E00">
        <w:rPr>
          <w:color w:val="657B83"/>
        </w:rPr>
        <w:t xml:space="preserve">, </w:t>
      </w:r>
      <w:r w:rsidRPr="00055E00">
        <w:t>rrf_chunks</w:t>
      </w:r>
      <w:r w:rsidRPr="00055E00">
        <w:rPr>
          <w:color w:val="657B83"/>
        </w:rPr>
        <w:t>)</w:t>
      </w:r>
    </w:p>
    <w:p w14:paraId="348E91B3" w14:textId="77777777" w:rsidR="00055E00" w:rsidRPr="00055E00" w:rsidRDefault="00055E00" w:rsidP="00055E00">
      <w:pPr>
        <w:pStyle w:val="afff0"/>
        <w:rPr>
          <w:color w:val="657B83"/>
        </w:rPr>
      </w:pPr>
    </w:p>
    <w:p w14:paraId="5C785BF7" w14:textId="77777777" w:rsidR="00055E00" w:rsidRPr="00055E00" w:rsidRDefault="00055E00" w:rsidP="00055E00">
      <w:pPr>
        <w:pStyle w:val="afff0"/>
        <w:rPr>
          <w:color w:val="657B83"/>
        </w:rPr>
      </w:pPr>
      <w:r w:rsidRPr="00055E00">
        <w:rPr>
          <w:color w:val="657B83"/>
        </w:rPr>
        <w:t xml:space="preserve">    </w:t>
      </w:r>
      <w:r w:rsidRPr="00055E00">
        <w:rPr>
          <w:color w:val="859900"/>
        </w:rPr>
        <w:t>return</w:t>
      </w:r>
      <w:r w:rsidRPr="00055E00">
        <w:rPr>
          <w:color w:val="657B83"/>
        </w:rPr>
        <w:t xml:space="preserve"> {</w:t>
      </w:r>
      <w:r w:rsidRPr="00055E00">
        <w:rPr>
          <w:color w:val="2AA198"/>
        </w:rPr>
        <w:t>"rrf_chunks"</w:t>
      </w:r>
      <w:r w:rsidRPr="00055E00">
        <w:rPr>
          <w:color w:val="657B83"/>
        </w:rPr>
        <w:t xml:space="preserve">: </w:t>
      </w:r>
      <w:r w:rsidRPr="00055E00">
        <w:t>rrf_chunks</w:t>
      </w:r>
      <w:r w:rsidRPr="00055E00">
        <w:rPr>
          <w:color w:val="657B83"/>
        </w:rPr>
        <w:t>}</w:t>
      </w:r>
    </w:p>
    <w:p w14:paraId="282F517C" w14:textId="77777777" w:rsidR="00055E00" w:rsidRDefault="00055E00" w:rsidP="00055E00">
      <w:pPr>
        <w:pStyle w:val="afb"/>
      </w:pPr>
    </w:p>
    <w:p w14:paraId="2BC542D2" w14:textId="4FF7E851" w:rsidR="009F4978" w:rsidRDefault="00601ED6" w:rsidP="00601ED6">
      <w:pPr>
        <w:pStyle w:val="a0"/>
      </w:pPr>
      <w:r>
        <w:rPr>
          <w:rFonts w:hint="eastAsia"/>
        </w:rPr>
        <w:t>节点：</w:t>
      </w:r>
      <w:r w:rsidR="00923130">
        <w:rPr>
          <w:rFonts w:hint="eastAsia"/>
        </w:rPr>
        <w:t>重排序</w:t>
      </w:r>
      <w:r w:rsidR="00923130">
        <w:rPr>
          <w:rFonts w:hint="eastAsia"/>
        </w:rPr>
        <w:t>(</w:t>
      </w:r>
      <w:r>
        <w:rPr>
          <w:rFonts w:hint="eastAsia"/>
        </w:rPr>
        <w:t>Rerank</w:t>
      </w:r>
      <w:r w:rsidR="00923130">
        <w:rPr>
          <w:rFonts w:hint="eastAsia"/>
        </w:rPr>
        <w:t>)</w:t>
      </w:r>
    </w:p>
    <w:p w14:paraId="3309A2CE" w14:textId="7F276906" w:rsidR="00601ED6" w:rsidRDefault="00601ED6" w:rsidP="00601ED6">
      <w:pPr>
        <w:pStyle w:val="a1"/>
      </w:pPr>
      <w:r>
        <w:rPr>
          <w:rFonts w:hint="eastAsia"/>
        </w:rPr>
        <w:t>Rerank</w:t>
      </w:r>
      <w:r>
        <w:rPr>
          <w:rFonts w:hint="eastAsia"/>
        </w:rPr>
        <w:t>重排序介绍</w:t>
      </w:r>
    </w:p>
    <w:p w14:paraId="76ACFE9A" w14:textId="627972C9" w:rsidR="00601ED6" w:rsidRDefault="00AA0664" w:rsidP="00601ED6">
      <w:pPr>
        <w:pStyle w:val="afb"/>
      </w:pPr>
      <w:r w:rsidRPr="003D5F38">
        <w:rPr>
          <w:rFonts w:hint="eastAsia"/>
          <w:b/>
          <w:bCs/>
        </w:rPr>
        <w:t>核心目标</w:t>
      </w:r>
      <w:r>
        <w:rPr>
          <w:rFonts w:hint="eastAsia"/>
        </w:rPr>
        <w:t>：</w:t>
      </w:r>
      <w:r w:rsidRPr="00AA0664">
        <w:t>将来自不同来源的检索结果合并</w:t>
      </w:r>
      <w:r>
        <w:rPr>
          <w:rFonts w:hint="eastAsia"/>
        </w:rPr>
        <w:t>，根据语义利用专业的打分模型进行重新</w:t>
      </w:r>
      <w:r w:rsidR="00FB5C39">
        <w:rPr>
          <w:rFonts w:hint="eastAsia"/>
        </w:rPr>
        <w:t>评分，并根据评分再次进行筛选。</w:t>
      </w:r>
    </w:p>
    <w:p w14:paraId="16691DA0" w14:textId="0C13A3C6" w:rsidR="003D5F38" w:rsidRDefault="00A932EA" w:rsidP="00601ED6">
      <w:pPr>
        <w:pStyle w:val="afb"/>
      </w:pPr>
      <w:r w:rsidRPr="00A932EA">
        <w:rPr>
          <w:rFonts w:hint="eastAsia"/>
          <w:b/>
          <w:bCs/>
        </w:rPr>
        <w:t>场景</w:t>
      </w:r>
      <w:r>
        <w:rPr>
          <w:rFonts w:hint="eastAsia"/>
        </w:rPr>
        <w:t>：</w:t>
      </w:r>
      <w:r w:rsidR="003D5F38">
        <w:rPr>
          <w:rFonts w:hint="eastAsia"/>
        </w:rPr>
        <w:t>由于</w:t>
      </w:r>
      <w:r w:rsidR="003D5F38">
        <w:rPr>
          <w:rFonts w:hint="eastAsia"/>
        </w:rPr>
        <w:t>RRF</w:t>
      </w:r>
      <w:r w:rsidR="003D5F38">
        <w:rPr>
          <w:rFonts w:hint="eastAsia"/>
        </w:rPr>
        <w:t>只能对于同源的检索结果进行打分筛选，但应对</w:t>
      </w:r>
      <w:r w:rsidR="003D5F38" w:rsidRPr="009B60E1">
        <w:rPr>
          <w:rFonts w:hint="eastAsia"/>
          <w:b/>
          <w:bCs/>
        </w:rPr>
        <w:t>不同源</w:t>
      </w:r>
      <w:r w:rsidR="003D5F38">
        <w:rPr>
          <w:rFonts w:hint="eastAsia"/>
        </w:rPr>
        <w:t>的（比如：切片与网页搜索结果）就力不从心了。</w:t>
      </w:r>
      <w:r>
        <w:rPr>
          <w:rFonts w:hint="eastAsia"/>
        </w:rPr>
        <w:t>这时就需要</w:t>
      </w:r>
      <w:r>
        <w:rPr>
          <w:rFonts w:hint="eastAsia"/>
        </w:rPr>
        <w:t>Rerank</w:t>
      </w:r>
      <w:r>
        <w:rPr>
          <w:rFonts w:hint="eastAsia"/>
        </w:rPr>
        <w:t>出场了。</w:t>
      </w:r>
    </w:p>
    <w:p w14:paraId="635B9CF3" w14:textId="02220730" w:rsidR="003D5F38" w:rsidRPr="00601ED6" w:rsidRDefault="009B60E1" w:rsidP="009B60E1">
      <w:pPr>
        <w:pStyle w:val="afb"/>
        <w:ind w:firstLineChars="200" w:firstLine="422"/>
      </w:pPr>
      <w:r w:rsidRPr="00CF4C30">
        <w:rPr>
          <w:rFonts w:hint="eastAsia"/>
          <w:b/>
          <w:bCs/>
        </w:rPr>
        <w:t>机制</w:t>
      </w:r>
      <w:r>
        <w:rPr>
          <w:rFonts w:hint="eastAsia"/>
        </w:rPr>
        <w:t>：</w:t>
      </w:r>
      <w:r w:rsidR="003D5F38">
        <w:rPr>
          <w:rFonts w:hint="eastAsia"/>
        </w:rPr>
        <w:t>相对</w:t>
      </w:r>
      <w:r w:rsidR="003D5F38">
        <w:rPr>
          <w:rFonts w:hint="eastAsia"/>
        </w:rPr>
        <w:t>RRF</w:t>
      </w:r>
      <w:r w:rsidR="003D5F38">
        <w:rPr>
          <w:rFonts w:hint="eastAsia"/>
        </w:rPr>
        <w:t>这种只依靠一个公式就能打分，</w:t>
      </w:r>
      <w:r w:rsidR="003D5F38">
        <w:rPr>
          <w:rFonts w:hint="eastAsia"/>
        </w:rPr>
        <w:t>Rerank</w:t>
      </w:r>
      <w:r w:rsidR="003D5F38">
        <w:rPr>
          <w:rFonts w:hint="eastAsia"/>
        </w:rPr>
        <w:t>就比较复杂</w:t>
      </w:r>
      <w:r w:rsidR="006518AD">
        <w:rPr>
          <w:rFonts w:hint="eastAsia"/>
        </w:rPr>
        <w:t>耗时</w:t>
      </w:r>
      <w:r w:rsidR="003D5F38">
        <w:rPr>
          <w:rFonts w:hint="eastAsia"/>
        </w:rPr>
        <w:t>了，</w:t>
      </w:r>
      <w:r w:rsidR="003D5F38">
        <w:rPr>
          <w:rFonts w:hint="eastAsia"/>
        </w:rPr>
        <w:t>Rerank</w:t>
      </w:r>
      <w:r w:rsidR="003D5F38">
        <w:rPr>
          <w:rFonts w:hint="eastAsia"/>
        </w:rPr>
        <w:t>的是一种依靠</w:t>
      </w:r>
      <w:r w:rsidR="00FE2384">
        <w:rPr>
          <w:rFonts w:hint="eastAsia"/>
        </w:rPr>
        <w:t>AI</w:t>
      </w:r>
      <w:r w:rsidR="003D5F38">
        <w:rPr>
          <w:rFonts w:hint="eastAsia"/>
        </w:rPr>
        <w:t>模型精读打分，它会仔细阅读文章与问题得出相关性</w:t>
      </w:r>
      <w:r w:rsidR="006B5993">
        <w:rPr>
          <w:rFonts w:hint="eastAsia"/>
        </w:rPr>
        <w:t>评分</w:t>
      </w:r>
      <w:r w:rsidR="003D5F38">
        <w:rPr>
          <w:rFonts w:hint="eastAsia"/>
        </w:rPr>
        <w:t>，这与大模型的机制非常接近。</w:t>
      </w:r>
    </w:p>
    <w:p w14:paraId="49D0383B" w14:textId="713FB9E8" w:rsidR="009F4978" w:rsidRDefault="009B4FC4" w:rsidP="009B4FC4">
      <w:pPr>
        <w:pStyle w:val="a1"/>
      </w:pPr>
      <w:r>
        <w:rPr>
          <w:rFonts w:hint="eastAsia"/>
        </w:rPr>
        <w:t>Rerank</w:t>
      </w:r>
      <w:r>
        <w:rPr>
          <w:rFonts w:hint="eastAsia"/>
        </w:rPr>
        <w:t>模型的下载</w:t>
      </w:r>
    </w:p>
    <w:p w14:paraId="6583C83E" w14:textId="1EE96625" w:rsidR="004C36C2" w:rsidRDefault="00D6420C" w:rsidP="00D6420C">
      <w:pPr>
        <w:pStyle w:val="afb"/>
        <w:ind w:left="425" w:firstLine="0"/>
      </w:pPr>
      <w:r>
        <w:rPr>
          <w:rFonts w:hint="eastAsia"/>
        </w:rPr>
        <w:t>在</w:t>
      </w:r>
      <w:r>
        <w:rPr>
          <w:rFonts w:hint="eastAsia"/>
        </w:rPr>
        <w:t>tools</w:t>
      </w:r>
      <w:r>
        <w:rPr>
          <w:rFonts w:hint="eastAsia"/>
        </w:rPr>
        <w:t>中加入</w:t>
      </w:r>
      <w:r>
        <w:rPr>
          <w:rFonts w:hint="eastAsia"/>
        </w:rPr>
        <w:t>download_reranker.py</w:t>
      </w:r>
      <w:r w:rsidR="006B5951">
        <w:rPr>
          <w:rFonts w:hint="eastAsia"/>
        </w:rPr>
        <w:t xml:space="preserve"> </w:t>
      </w:r>
      <w:r w:rsidR="006B5951">
        <w:rPr>
          <w:rFonts w:hint="eastAsia"/>
        </w:rPr>
        <w:t>并执行，将模型提取下载到指定位置</w:t>
      </w:r>
      <w:r w:rsidR="00C45232">
        <w:rPr>
          <w:rFonts w:hint="eastAsia"/>
        </w:rPr>
        <w:t>。</w:t>
      </w:r>
    </w:p>
    <w:p w14:paraId="0A57D56A" w14:textId="77777777" w:rsidR="00D6420C" w:rsidRDefault="00D6420C" w:rsidP="00D6420C">
      <w:pPr>
        <w:pStyle w:val="afff0"/>
        <w:rPr>
          <w:kern w:val="0"/>
        </w:rPr>
      </w:pPr>
      <w:r>
        <w:rPr>
          <w:color w:val="CF8E6D"/>
        </w:rPr>
        <w:t xml:space="preserve">from </w:t>
      </w:r>
      <w:r>
        <w:t xml:space="preserve">modelscope.hub.snapshot_download </w:t>
      </w:r>
      <w:r>
        <w:rPr>
          <w:color w:val="CF8E6D"/>
        </w:rPr>
        <w:t xml:space="preserve">import </w:t>
      </w:r>
      <w:r>
        <w:t>snapshot_download</w:t>
      </w:r>
      <w:r>
        <w:br/>
      </w:r>
      <w:r>
        <w:br/>
        <w:t xml:space="preserve">local_dir = </w:t>
      </w:r>
      <w:r>
        <w:rPr>
          <w:color w:val="6AAB73"/>
        </w:rPr>
        <w:t>r"D:\ai_models\modelscope_cache\models\rerank"</w:t>
      </w:r>
      <w:r>
        <w:rPr>
          <w:color w:val="6AAB73"/>
        </w:rPr>
        <w:br/>
      </w:r>
      <w:r>
        <w:rPr>
          <w:color w:val="6AAB73"/>
        </w:rPr>
        <w:br/>
      </w:r>
      <w:r>
        <w:t>snapshot_download(</w:t>
      </w:r>
      <w:r>
        <w:br/>
        <w:t xml:space="preserve">    </w:t>
      </w:r>
      <w:r>
        <w:rPr>
          <w:color w:val="AA4926"/>
        </w:rPr>
        <w:t>model_id</w:t>
      </w:r>
      <w:r>
        <w:t>=</w:t>
      </w:r>
      <w:r>
        <w:rPr>
          <w:color w:val="6AAB73"/>
        </w:rPr>
        <w:t>"BAAI/bge-reranker-large"</w:t>
      </w:r>
      <w:r>
        <w:t>,</w:t>
      </w:r>
      <w:r>
        <w:br/>
      </w:r>
      <w:r>
        <w:lastRenderedPageBreak/>
        <w:t xml:space="preserve">    </w:t>
      </w:r>
      <w:r>
        <w:rPr>
          <w:color w:val="AA4926"/>
        </w:rPr>
        <w:t>cache_dir</w:t>
      </w:r>
      <w:r>
        <w:t>=local_dir,</w:t>
      </w:r>
      <w:r>
        <w:br/>
        <w:t>)</w:t>
      </w:r>
      <w:r>
        <w:br/>
      </w:r>
      <w:r>
        <w:br/>
      </w:r>
      <w:r>
        <w:rPr>
          <w:color w:val="8888C6"/>
        </w:rPr>
        <w:t>print</w:t>
      </w:r>
      <w:r>
        <w:t>(</w:t>
      </w:r>
      <w:r>
        <w:rPr>
          <w:color w:val="6AAB73"/>
        </w:rPr>
        <w:t>"</w:t>
      </w:r>
      <w:r>
        <w:rPr>
          <w:color w:val="6AAB73"/>
        </w:rPr>
        <w:t>下载完成，模型目录：</w:t>
      </w:r>
      <w:r>
        <w:rPr>
          <w:color w:val="6AAB73"/>
        </w:rPr>
        <w:t>"</w:t>
      </w:r>
      <w:r>
        <w:t>, local_dir)</w:t>
      </w:r>
    </w:p>
    <w:p w14:paraId="71F2F473" w14:textId="7382B0DE" w:rsidR="00D6420C" w:rsidRPr="00D6420C" w:rsidRDefault="007464ED" w:rsidP="007464ED">
      <w:pPr>
        <w:pStyle w:val="a1"/>
      </w:pPr>
      <w:r>
        <w:rPr>
          <w:rFonts w:hint="eastAsia"/>
        </w:rPr>
        <w:t>处理步骤</w:t>
      </w:r>
    </w:p>
    <w:p w14:paraId="40DBC8D4" w14:textId="7AA1FBCA" w:rsidR="000A78BE" w:rsidRPr="000A78BE" w:rsidRDefault="000A78BE" w:rsidP="000A78BE">
      <w:pPr>
        <w:pStyle w:val="a3"/>
        <w:rPr>
          <w:color w:val="657B83"/>
        </w:rPr>
      </w:pPr>
      <w:r w:rsidRPr="000A78BE">
        <w:t>合并文档</w:t>
      </w:r>
      <w:r>
        <w:rPr>
          <w:rFonts w:hint="eastAsia"/>
        </w:rPr>
        <w:t>，把</w:t>
      </w:r>
      <w:r>
        <w:rPr>
          <w:rFonts w:hint="eastAsia"/>
        </w:rPr>
        <w:t>rrf</w:t>
      </w:r>
      <w:r>
        <w:rPr>
          <w:rFonts w:hint="eastAsia"/>
        </w:rPr>
        <w:t>得到的切片集合和搜索结果进行合并</w:t>
      </w:r>
    </w:p>
    <w:p w14:paraId="225CF9B9" w14:textId="4D9123EB" w:rsidR="009F4978" w:rsidRDefault="000A78BE" w:rsidP="000A78BE">
      <w:pPr>
        <w:pStyle w:val="a3"/>
      </w:pPr>
      <w:r>
        <w:rPr>
          <w:rFonts w:hint="eastAsia"/>
        </w:rPr>
        <w:t>利用</w:t>
      </w:r>
      <w:r>
        <w:rPr>
          <w:rFonts w:hint="eastAsia"/>
        </w:rPr>
        <w:t>Reranker</w:t>
      </w:r>
      <w:r>
        <w:rPr>
          <w:rFonts w:hint="eastAsia"/>
        </w:rPr>
        <w:t>模型对文档进行打分、重排</w:t>
      </w:r>
    </w:p>
    <w:p w14:paraId="4AAE3C57" w14:textId="03DCC573" w:rsidR="000A78BE" w:rsidRDefault="000A78BE" w:rsidP="000A78BE">
      <w:pPr>
        <w:pStyle w:val="a3"/>
      </w:pPr>
      <w:r>
        <w:rPr>
          <w:rFonts w:hint="eastAsia"/>
        </w:rPr>
        <w:t>根据相关性性评分，用动态</w:t>
      </w:r>
      <w:r>
        <w:rPr>
          <w:rFonts w:hint="eastAsia"/>
        </w:rPr>
        <w:t>TopK</w:t>
      </w:r>
      <w:r>
        <w:rPr>
          <w:rFonts w:hint="eastAsia"/>
        </w:rPr>
        <w:t>算法进行截取。</w:t>
      </w:r>
    </w:p>
    <w:p w14:paraId="08F41EA9" w14:textId="6105AC5D" w:rsidR="004D1D1F" w:rsidRDefault="004D1D1F" w:rsidP="004D1D1F">
      <w:pPr>
        <w:pStyle w:val="afb"/>
      </w:pPr>
      <w:r>
        <w:rPr>
          <w:rFonts w:hint="eastAsia"/>
        </w:rPr>
        <w:t>动态</w:t>
      </w:r>
      <w:r>
        <w:rPr>
          <w:rFonts w:hint="eastAsia"/>
        </w:rPr>
        <w:t>TopK</w:t>
      </w:r>
      <w:r>
        <w:rPr>
          <w:rFonts w:hint="eastAsia"/>
        </w:rPr>
        <w:t>：与固定的</w:t>
      </w:r>
      <w:r>
        <w:rPr>
          <w:rFonts w:hint="eastAsia"/>
        </w:rPr>
        <w:t>TopN</w:t>
      </w:r>
      <w:r>
        <w:rPr>
          <w:rFonts w:hint="eastAsia"/>
        </w:rPr>
        <w:t>排名最大的区别就是不会定死</w:t>
      </w:r>
      <w:r w:rsidR="00AF412F">
        <w:rPr>
          <w:rFonts w:hint="eastAsia"/>
        </w:rPr>
        <w:t>录取名次。而是通过一个分数断崖落差把好差区分，选择优势明显的前</w:t>
      </w:r>
      <w:r w:rsidR="00AF412F">
        <w:rPr>
          <w:rFonts w:hint="eastAsia"/>
        </w:rPr>
        <w:t>N</w:t>
      </w:r>
      <w:r w:rsidR="00AF412F">
        <w:rPr>
          <w:rFonts w:hint="eastAsia"/>
        </w:rPr>
        <w:t>名。比如前</w:t>
      </w:r>
      <w:r w:rsidR="00AF412F">
        <w:rPr>
          <w:rFonts w:hint="eastAsia"/>
        </w:rPr>
        <w:t>5</w:t>
      </w:r>
      <w:r w:rsidR="00AF412F">
        <w:rPr>
          <w:rFonts w:hint="eastAsia"/>
        </w:rPr>
        <w:t>名分别为</w:t>
      </w:r>
      <w:r w:rsidR="00AF412F">
        <w:rPr>
          <w:rFonts w:hint="eastAsia"/>
        </w:rPr>
        <w:t>95</w:t>
      </w:r>
      <w:r w:rsidR="00AF412F">
        <w:rPr>
          <w:rFonts w:hint="eastAsia"/>
        </w:rPr>
        <w:t>、</w:t>
      </w:r>
      <w:r w:rsidR="00AF412F">
        <w:rPr>
          <w:rFonts w:hint="eastAsia"/>
        </w:rPr>
        <w:t>93</w:t>
      </w:r>
      <w:r w:rsidR="00AF412F">
        <w:rPr>
          <w:rFonts w:hint="eastAsia"/>
        </w:rPr>
        <w:t>、</w:t>
      </w:r>
      <w:r w:rsidR="00AF412F">
        <w:rPr>
          <w:rFonts w:hint="eastAsia"/>
        </w:rPr>
        <w:t>89</w:t>
      </w:r>
      <w:r w:rsidR="00AF412F">
        <w:rPr>
          <w:rFonts w:hint="eastAsia"/>
        </w:rPr>
        <w:t>、</w:t>
      </w:r>
      <w:r w:rsidR="00AF412F">
        <w:rPr>
          <w:rFonts w:hint="eastAsia"/>
        </w:rPr>
        <w:t>77</w:t>
      </w:r>
      <w:r w:rsidR="00AF412F">
        <w:rPr>
          <w:rFonts w:hint="eastAsia"/>
        </w:rPr>
        <w:t>、</w:t>
      </w:r>
      <w:r w:rsidR="00AF412F">
        <w:rPr>
          <w:rFonts w:hint="eastAsia"/>
        </w:rPr>
        <w:t>71</w:t>
      </w:r>
      <w:r w:rsidR="00AF412F">
        <w:rPr>
          <w:rFonts w:hint="eastAsia"/>
        </w:rPr>
        <w:t>。明显前三名断崖领先后两名所以就只取前三名，避免低分文档混入</w:t>
      </w:r>
      <w:r w:rsidR="00F01176">
        <w:rPr>
          <w:rFonts w:hint="eastAsia"/>
        </w:rPr>
        <w:t>候选</w:t>
      </w:r>
      <w:r w:rsidR="00AF412F">
        <w:rPr>
          <w:rFonts w:hint="eastAsia"/>
        </w:rPr>
        <w:t>。</w:t>
      </w:r>
    </w:p>
    <w:p w14:paraId="76643C6E" w14:textId="77777777" w:rsidR="00C82FA8" w:rsidRDefault="00C82FA8" w:rsidP="00C82FA8">
      <w:pPr>
        <w:pStyle w:val="afb"/>
        <w:ind w:firstLine="0"/>
      </w:pPr>
    </w:p>
    <w:p w14:paraId="0ED41D90" w14:textId="2C16A5CD" w:rsidR="00C82FA8" w:rsidRDefault="00C82FA8" w:rsidP="00C82FA8">
      <w:pPr>
        <w:pStyle w:val="a1"/>
      </w:pPr>
      <w:r>
        <w:rPr>
          <w:rFonts w:hint="eastAsia"/>
        </w:rPr>
        <w:t>代码实现</w:t>
      </w:r>
    </w:p>
    <w:p w14:paraId="0159E96C" w14:textId="11B5B722" w:rsidR="00411D75" w:rsidRDefault="002C19CA" w:rsidP="002C19CA">
      <w:pPr>
        <w:pStyle w:val="a2"/>
        <w:ind w:right="210"/>
      </w:pPr>
      <w:r>
        <w:rPr>
          <w:rFonts w:hint="eastAsia"/>
        </w:rPr>
        <w:t>utils</w:t>
      </w:r>
      <w:r>
        <w:rPr>
          <w:rFonts w:hint="eastAsia"/>
        </w:rPr>
        <w:t>目录下增加</w:t>
      </w:r>
      <w:r>
        <w:rPr>
          <w:rFonts w:hint="eastAsia"/>
        </w:rPr>
        <w:t>reranker_utils.py</w:t>
      </w:r>
    </w:p>
    <w:p w14:paraId="0FF87EA3" w14:textId="77777777" w:rsidR="00C53FFA" w:rsidRDefault="00C53FFA" w:rsidP="00C53FFA">
      <w:pPr>
        <w:pStyle w:val="afff0"/>
        <w:rPr>
          <w:kern w:val="0"/>
        </w:rPr>
      </w:pPr>
      <w:r>
        <w:rPr>
          <w:color w:val="CF8E6D"/>
        </w:rPr>
        <w:t xml:space="preserve">import </w:t>
      </w:r>
      <w:r>
        <w:t>os</w:t>
      </w:r>
      <w:r>
        <w:br/>
      </w:r>
      <w:r>
        <w:rPr>
          <w:color w:val="CF8E6D"/>
        </w:rPr>
        <w:t xml:space="preserve">from </w:t>
      </w:r>
      <w:r>
        <w:t xml:space="preserve">FlagEmbedding </w:t>
      </w:r>
      <w:r>
        <w:rPr>
          <w:color w:val="CF8E6D"/>
        </w:rPr>
        <w:t xml:space="preserve">import </w:t>
      </w:r>
      <w:r>
        <w:t>FlagReranker</w:t>
      </w:r>
      <w:r>
        <w:br/>
        <w:t xml:space="preserve">_reranker_model = </w:t>
      </w:r>
      <w:r>
        <w:rPr>
          <w:color w:val="CF8E6D"/>
        </w:rPr>
        <w:t>None</w:t>
      </w:r>
      <w:r>
        <w:rPr>
          <w:color w:val="CF8E6D"/>
        </w:rPr>
        <w:br/>
        <w:t xml:space="preserve">def </w:t>
      </w:r>
      <w:r>
        <w:rPr>
          <w:color w:val="56A8F5"/>
        </w:rPr>
        <w:t>get_reranker_model</w:t>
      </w:r>
      <w:r>
        <w:t>():</w:t>
      </w:r>
      <w:r>
        <w:br/>
        <w:t xml:space="preserve">    </w:t>
      </w:r>
      <w:r>
        <w:rPr>
          <w:color w:val="CF8E6D"/>
        </w:rPr>
        <w:t xml:space="preserve">global </w:t>
      </w:r>
      <w:r>
        <w:t xml:space="preserve">_reranker_model  </w:t>
      </w:r>
      <w:r>
        <w:br/>
        <w:t xml:space="preserve">    </w:t>
      </w:r>
      <w:r>
        <w:rPr>
          <w:color w:val="CF8E6D"/>
        </w:rPr>
        <w:t xml:space="preserve">if </w:t>
      </w:r>
      <w:r>
        <w:t xml:space="preserve">_reranker_model </w:t>
      </w:r>
      <w:r>
        <w:rPr>
          <w:color w:val="CF8E6D"/>
        </w:rPr>
        <w:t>is None</w:t>
      </w:r>
      <w:r>
        <w:t>:</w:t>
      </w:r>
      <w:r>
        <w:br/>
        <w:t xml:space="preserve">        _reranker_model= FlagReranker(</w:t>
      </w:r>
      <w:r>
        <w:br/>
        <w:t xml:space="preserve">            </w:t>
      </w:r>
      <w:r>
        <w:rPr>
          <w:color w:val="AA4926"/>
        </w:rPr>
        <w:t>model_name_or_path</w:t>
      </w:r>
      <w:r>
        <w:t>=os.getenv(</w:t>
      </w:r>
      <w:r>
        <w:rPr>
          <w:color w:val="6AAB73"/>
        </w:rPr>
        <w:t>"BGE_RERANKER_LARGE"</w:t>
      </w:r>
      <w:r>
        <w:t>),</w:t>
      </w:r>
      <w:r>
        <w:br/>
        <w:t xml:space="preserve">            </w:t>
      </w:r>
      <w:r>
        <w:rPr>
          <w:color w:val="AA4926"/>
        </w:rPr>
        <w:t>device</w:t>
      </w:r>
      <w:r>
        <w:t>=os.getenv(</w:t>
      </w:r>
      <w:r>
        <w:rPr>
          <w:color w:val="6AAB73"/>
        </w:rPr>
        <w:t xml:space="preserve">"BGE_RERANKER_DEVICE" </w:t>
      </w:r>
      <w:r>
        <w:t>),</w:t>
      </w:r>
      <w:r>
        <w:br/>
        <w:t xml:space="preserve">            </w:t>
      </w:r>
      <w:r>
        <w:rPr>
          <w:color w:val="AA4926"/>
        </w:rPr>
        <w:t>use_fp16</w:t>
      </w:r>
      <w:r>
        <w:t>=</w:t>
      </w:r>
      <w:r>
        <w:rPr>
          <w:color w:val="8888C6"/>
        </w:rPr>
        <w:t>bool</w:t>
      </w:r>
      <w:r>
        <w:t>(os.getenv(</w:t>
      </w:r>
      <w:r>
        <w:rPr>
          <w:color w:val="6AAB73"/>
        </w:rPr>
        <w:t xml:space="preserve">"BGE_RERANKER_FP16" </w:t>
      </w:r>
      <w:r>
        <w:t>))</w:t>
      </w:r>
      <w:r>
        <w:br/>
        <w:t xml:space="preserve">        )</w:t>
      </w:r>
      <w:r>
        <w:br/>
        <w:t xml:space="preserve">    </w:t>
      </w:r>
      <w:r>
        <w:rPr>
          <w:color w:val="CF8E6D"/>
        </w:rPr>
        <w:t xml:space="preserve">return </w:t>
      </w:r>
      <w:r>
        <w:t>_reranker_model</w:t>
      </w:r>
    </w:p>
    <w:p w14:paraId="2FD48A70" w14:textId="77777777" w:rsidR="002C19CA" w:rsidRPr="00C53FFA" w:rsidRDefault="002C19CA" w:rsidP="00411D75">
      <w:pPr>
        <w:pStyle w:val="afb"/>
      </w:pPr>
    </w:p>
    <w:p w14:paraId="63D5E290" w14:textId="4D4B9161" w:rsidR="00C82FA8" w:rsidRDefault="00C82FA8" w:rsidP="00C82FA8">
      <w:pPr>
        <w:pStyle w:val="a2"/>
        <w:ind w:right="210"/>
      </w:pPr>
      <w:r>
        <w:rPr>
          <w:rFonts w:hint="eastAsia"/>
        </w:rPr>
        <w:t>.env</w:t>
      </w:r>
      <w:r>
        <w:rPr>
          <w:rFonts w:hint="eastAsia"/>
        </w:rPr>
        <w:t>增加配置</w:t>
      </w:r>
    </w:p>
    <w:p w14:paraId="42886005" w14:textId="77777777" w:rsidR="00C82FA8" w:rsidRDefault="00C82FA8" w:rsidP="00C82FA8">
      <w:pPr>
        <w:pStyle w:val="afff0"/>
        <w:rPr>
          <w:color w:val="BCBEC4"/>
          <w:kern w:val="0"/>
        </w:rPr>
      </w:pPr>
      <w:r>
        <w:rPr>
          <w:color w:val="9F86EA"/>
        </w:rPr>
        <w:t>#Reranker</w:t>
      </w:r>
      <w:r>
        <w:rPr>
          <w:color w:val="9F86EA"/>
        </w:rPr>
        <w:t>配置</w:t>
      </w:r>
      <w:r>
        <w:rPr>
          <w:color w:val="9F86EA"/>
        </w:rPr>
        <w:br/>
      </w:r>
      <w:r>
        <w:rPr>
          <w:color w:val="CF8E6D"/>
        </w:rPr>
        <w:t>BGE_RERANKER_LARGE</w:t>
      </w:r>
      <w:r>
        <w:rPr>
          <w:color w:val="BCBEC4"/>
        </w:rPr>
        <w:t>=</w:t>
      </w:r>
      <w:r>
        <w:t>D:\ai_models\modelscope_cache\models\rerank\BAAI\bge-reranker-large</w:t>
      </w:r>
      <w:r>
        <w:br/>
      </w:r>
      <w:r>
        <w:rPr>
          <w:color w:val="CF8E6D"/>
        </w:rPr>
        <w:t>BGE_RERANKER_DEVICE</w:t>
      </w:r>
      <w:r>
        <w:rPr>
          <w:color w:val="BCBEC4"/>
        </w:rPr>
        <w:t>=</w:t>
      </w:r>
      <w:r>
        <w:t>cuda:0</w:t>
      </w:r>
      <w:r>
        <w:br/>
      </w:r>
      <w:r>
        <w:rPr>
          <w:color w:val="CF8E6D"/>
        </w:rPr>
        <w:t>BGE_RERANKER_FP16</w:t>
      </w:r>
      <w:r>
        <w:rPr>
          <w:color w:val="BCBEC4"/>
        </w:rPr>
        <w:t>=</w:t>
      </w:r>
      <w:r>
        <w:t>1</w:t>
      </w:r>
    </w:p>
    <w:p w14:paraId="2D9826A1" w14:textId="77777777" w:rsidR="00C82FA8" w:rsidRDefault="00C82FA8" w:rsidP="00AB26FF">
      <w:pPr>
        <w:pStyle w:val="afb"/>
        <w:ind w:firstLine="0"/>
      </w:pPr>
    </w:p>
    <w:p w14:paraId="54A4C691" w14:textId="63F16C58" w:rsidR="00AB4085" w:rsidRDefault="00AB4085" w:rsidP="00AB4085">
      <w:pPr>
        <w:pStyle w:val="a2"/>
        <w:ind w:right="210"/>
      </w:pPr>
      <w:r>
        <w:rPr>
          <w:rFonts w:hint="eastAsia"/>
        </w:rPr>
        <w:t>node_rerank.py</w:t>
      </w:r>
    </w:p>
    <w:p w14:paraId="399D0FF0" w14:textId="19C9933F" w:rsidR="00AB4085" w:rsidRDefault="00AB4085" w:rsidP="00AB4085">
      <w:pPr>
        <w:pStyle w:val="afff0"/>
        <w:rPr>
          <w:kern w:val="0"/>
        </w:rPr>
      </w:pPr>
      <w:r>
        <w:br/>
      </w:r>
      <w:r>
        <w:br/>
      </w:r>
      <w:r>
        <w:rPr>
          <w:color w:val="CF8E6D"/>
        </w:rPr>
        <w:t xml:space="preserve">import </w:t>
      </w:r>
      <w:r>
        <w:t>sys</w:t>
      </w:r>
      <w:r>
        <w:br/>
      </w:r>
      <w:r>
        <w:rPr>
          <w:color w:val="CF8E6D"/>
        </w:rPr>
        <w:t xml:space="preserve">from </w:t>
      </w:r>
      <w:r>
        <w:t xml:space="preserve">kb.utils.task_utils </w:t>
      </w:r>
      <w:r>
        <w:rPr>
          <w:color w:val="CF8E6D"/>
        </w:rPr>
        <w:t xml:space="preserve">import </w:t>
      </w:r>
      <w:r>
        <w:t>*</w:t>
      </w:r>
      <w:r>
        <w:br/>
      </w:r>
      <w:r>
        <w:br/>
      </w:r>
      <w:r>
        <w:rPr>
          <w:color w:val="CF8E6D"/>
        </w:rPr>
        <w:t xml:space="preserve">from </w:t>
      </w:r>
      <w:r>
        <w:t xml:space="preserve">dotenv </w:t>
      </w:r>
      <w:r>
        <w:rPr>
          <w:color w:val="CF8E6D"/>
        </w:rPr>
        <w:t xml:space="preserve">import </w:t>
      </w:r>
      <w:r>
        <w:t>load_dotenv</w:t>
      </w:r>
      <w:r>
        <w:br/>
      </w:r>
      <w:r>
        <w:rPr>
          <w:color w:val="CF8E6D"/>
        </w:rPr>
        <w:t xml:space="preserve">import </w:t>
      </w:r>
      <w:r>
        <w:t>sys</w:t>
      </w:r>
      <w:r>
        <w:br/>
      </w:r>
      <w:r>
        <w:rPr>
          <w:color w:val="CF8E6D"/>
        </w:rPr>
        <w:t xml:space="preserve">from </w:t>
      </w:r>
      <w:r>
        <w:t xml:space="preserve">kb.utils.reranker_utils </w:t>
      </w:r>
      <w:r>
        <w:rPr>
          <w:color w:val="CF8E6D"/>
        </w:rPr>
        <w:t xml:space="preserve">import </w:t>
      </w:r>
      <w:r>
        <w:t>get_reranker_model</w:t>
      </w:r>
      <w:r>
        <w:br/>
      </w:r>
      <w:r>
        <w:rPr>
          <w:color w:val="CF8E6D"/>
        </w:rPr>
        <w:t xml:space="preserve">from </w:t>
      </w:r>
      <w:r>
        <w:t xml:space="preserve">kb.utils.task_utils </w:t>
      </w:r>
      <w:r>
        <w:rPr>
          <w:color w:val="CF8E6D"/>
        </w:rPr>
        <w:t xml:space="preserve">import </w:t>
      </w:r>
      <w:r>
        <w:t>add_running_task</w:t>
      </w:r>
      <w:r>
        <w:br/>
      </w:r>
      <w:r>
        <w:br/>
        <w:t>load_dotenv()</w:t>
      </w:r>
      <w:r>
        <w:br/>
      </w:r>
      <w:r>
        <w:lastRenderedPageBreak/>
        <w:br/>
      </w:r>
      <w:r>
        <w:rPr>
          <w:color w:val="9F86EA"/>
        </w:rPr>
        <w:t># -----------------------------</w:t>
      </w:r>
      <w:r>
        <w:rPr>
          <w:color w:val="9F86EA"/>
        </w:rPr>
        <w:br/>
        <w:t xml:space="preserve"># Rerank / TopK </w:t>
      </w:r>
      <w:r>
        <w:rPr>
          <w:color w:val="9F86EA"/>
        </w:rPr>
        <w:t>全局常量（不从</w:t>
      </w:r>
      <w:r>
        <w:rPr>
          <w:color w:val="9F86EA"/>
        </w:rPr>
        <w:t xml:space="preserve"> state </w:t>
      </w:r>
      <w:r>
        <w:rPr>
          <w:color w:val="9F86EA"/>
        </w:rPr>
        <w:t>读取）</w:t>
      </w:r>
      <w:r>
        <w:rPr>
          <w:color w:val="9F86EA"/>
        </w:rPr>
        <w:br/>
        <w:t># -----------------------------</w:t>
      </w:r>
      <w:r>
        <w:rPr>
          <w:color w:val="9F86EA"/>
        </w:rPr>
        <w:br/>
        <w:t xml:space="preserve"># </w:t>
      </w:r>
      <w:r>
        <w:rPr>
          <w:color w:val="9F86EA"/>
        </w:rPr>
        <w:t>动态</w:t>
      </w:r>
      <w:r>
        <w:rPr>
          <w:color w:val="9F86EA"/>
        </w:rPr>
        <w:t xml:space="preserve"> TopK </w:t>
      </w:r>
      <w:r>
        <w:rPr>
          <w:color w:val="9F86EA"/>
        </w:rPr>
        <w:t>硬上限：最多取前</w:t>
      </w:r>
      <w:r>
        <w:rPr>
          <w:color w:val="9F86EA"/>
        </w:rPr>
        <w:t xml:space="preserve"> N </w:t>
      </w:r>
      <w:r>
        <w:rPr>
          <w:color w:val="9F86EA"/>
        </w:rPr>
        <w:t>条（</w:t>
      </w:r>
      <w:r>
        <w:rPr>
          <w:color w:val="9F86EA"/>
        </w:rPr>
        <w:t>&lt;=10</w:t>
      </w:r>
      <w:r>
        <w:rPr>
          <w:color w:val="9F86EA"/>
        </w:rPr>
        <w:t>）</w:t>
      </w:r>
      <w:r>
        <w:rPr>
          <w:color w:val="9F86EA"/>
        </w:rPr>
        <w:br/>
      </w:r>
      <w:r>
        <w:t xml:space="preserve">RERANK_MAX_TOPK: </w:t>
      </w:r>
      <w:r>
        <w:rPr>
          <w:color w:val="8888C6"/>
        </w:rPr>
        <w:t xml:space="preserve">int </w:t>
      </w:r>
      <w:r>
        <w:t xml:space="preserve">= </w:t>
      </w:r>
      <w:r>
        <w:rPr>
          <w:color w:val="2AACB8"/>
        </w:rPr>
        <w:t>10</w:t>
      </w:r>
      <w:r>
        <w:rPr>
          <w:color w:val="2AACB8"/>
        </w:rPr>
        <w:br/>
      </w:r>
      <w:r>
        <w:rPr>
          <w:color w:val="9F86EA"/>
        </w:rPr>
        <w:t xml:space="preserve"># </w:t>
      </w:r>
      <w:r>
        <w:rPr>
          <w:color w:val="9F86EA"/>
        </w:rPr>
        <w:t>最小</w:t>
      </w:r>
      <w:r>
        <w:rPr>
          <w:color w:val="9F86EA"/>
        </w:rPr>
        <w:t xml:space="preserve"> TopK</w:t>
      </w:r>
      <w:r>
        <w:rPr>
          <w:color w:val="9F86EA"/>
        </w:rPr>
        <w:t>：至少保留前</w:t>
      </w:r>
      <w:r>
        <w:rPr>
          <w:color w:val="9F86EA"/>
        </w:rPr>
        <w:t xml:space="preserve"> N </w:t>
      </w:r>
      <w:r>
        <w:rPr>
          <w:color w:val="9F86EA"/>
        </w:rPr>
        <w:t>条（</w:t>
      </w:r>
      <w:r>
        <w:rPr>
          <w:color w:val="9F86EA"/>
        </w:rPr>
        <w:t>&gt;=1</w:t>
      </w:r>
      <w:r>
        <w:rPr>
          <w:color w:val="9F86EA"/>
        </w:rPr>
        <w:t>，且</w:t>
      </w:r>
      <w:r>
        <w:rPr>
          <w:color w:val="9F86EA"/>
        </w:rPr>
        <w:t xml:space="preserve"> &lt;= RERANK_MAX_TOPK</w:t>
      </w:r>
      <w:r>
        <w:rPr>
          <w:color w:val="9F86EA"/>
        </w:rPr>
        <w:t>）</w:t>
      </w:r>
      <w:r>
        <w:rPr>
          <w:color w:val="9F86EA"/>
        </w:rPr>
        <w:br/>
      </w:r>
      <w:r>
        <w:t xml:space="preserve">RERANK_MIN_TOPK: </w:t>
      </w:r>
      <w:r>
        <w:rPr>
          <w:color w:val="8888C6"/>
        </w:rPr>
        <w:t xml:space="preserve">int </w:t>
      </w:r>
      <w:r>
        <w:t xml:space="preserve">= </w:t>
      </w:r>
      <w:r>
        <w:rPr>
          <w:color w:val="2AACB8"/>
        </w:rPr>
        <w:t>1</w:t>
      </w:r>
      <w:r>
        <w:rPr>
          <w:color w:val="2AACB8"/>
        </w:rPr>
        <w:br/>
      </w:r>
      <w:r>
        <w:rPr>
          <w:color w:val="9F86EA"/>
        </w:rPr>
        <w:t xml:space="preserve"># </w:t>
      </w:r>
      <w:r>
        <w:rPr>
          <w:color w:val="9F86EA"/>
        </w:rPr>
        <w:t>断崖阈值（相对）</w:t>
      </w:r>
      <w:r>
        <w:rPr>
          <w:color w:val="9F86EA"/>
        </w:rPr>
        <w:br/>
      </w:r>
      <w:r>
        <w:t xml:space="preserve">RERANK_GAP_RATIO: </w:t>
      </w:r>
      <w:r>
        <w:rPr>
          <w:color w:val="8888C6"/>
        </w:rPr>
        <w:t xml:space="preserve">float </w:t>
      </w:r>
      <w:r>
        <w:t xml:space="preserve">= </w:t>
      </w:r>
      <w:r>
        <w:rPr>
          <w:color w:val="2AACB8"/>
        </w:rPr>
        <w:t>0.25</w:t>
      </w:r>
      <w:r>
        <w:rPr>
          <w:color w:val="2AACB8"/>
        </w:rPr>
        <w:br/>
      </w:r>
      <w:r>
        <w:rPr>
          <w:color w:val="9F86EA"/>
        </w:rPr>
        <w:t xml:space="preserve"># </w:t>
      </w:r>
      <w:r>
        <w:rPr>
          <w:color w:val="9F86EA"/>
        </w:rPr>
        <w:t>断崖阈值（绝对）</w:t>
      </w:r>
      <w:r>
        <w:rPr>
          <w:color w:val="9F86EA"/>
        </w:rPr>
        <w:br/>
      </w:r>
      <w:r>
        <w:t xml:space="preserve">RERANK_GAP_ABS: </w:t>
      </w:r>
      <w:r>
        <w:rPr>
          <w:color w:val="8888C6"/>
        </w:rPr>
        <w:t xml:space="preserve">float </w:t>
      </w:r>
      <w:r>
        <w:t xml:space="preserve">= </w:t>
      </w:r>
      <w:r>
        <w:rPr>
          <w:color w:val="2AACB8"/>
        </w:rPr>
        <w:t>0.5</w:t>
      </w:r>
      <w:r>
        <w:rPr>
          <w:color w:val="2AACB8"/>
        </w:rPr>
        <w:br/>
      </w:r>
      <w:r>
        <w:rPr>
          <w:color w:val="2AACB8"/>
        </w:rPr>
        <w:br/>
      </w:r>
      <w:r>
        <w:rPr>
          <w:color w:val="2AACB8"/>
        </w:rPr>
        <w:br/>
      </w:r>
      <w:r>
        <w:rPr>
          <w:color w:val="CF8E6D"/>
        </w:rPr>
        <w:t xml:space="preserve">def </w:t>
      </w:r>
      <w:r>
        <w:rPr>
          <w:color w:val="56A8F5"/>
        </w:rPr>
        <w:t>step_1_merge_docs</w:t>
      </w:r>
      <w:r>
        <w:t>(state):</w:t>
      </w:r>
      <w:r>
        <w:br/>
        <w:t xml:space="preserve">    </w:t>
      </w:r>
      <w:r>
        <w:rPr>
          <w:i/>
          <w:iCs/>
          <w:color w:val="5F826B"/>
        </w:rPr>
        <w:t>"""</w:t>
      </w:r>
      <w:r>
        <w:rPr>
          <w:i/>
          <w:iCs/>
          <w:color w:val="5F826B"/>
        </w:rPr>
        <w:br/>
        <w:t xml:space="preserve">    </w:t>
      </w:r>
      <w:r>
        <w:rPr>
          <w:i/>
          <w:iCs/>
          <w:color w:val="5F826B"/>
        </w:rPr>
        <w:t>阶段一：合并文档</w:t>
      </w:r>
      <w:r>
        <w:rPr>
          <w:i/>
          <w:iCs/>
          <w:color w:val="5F826B"/>
        </w:rPr>
        <w:br/>
        <w:t xml:space="preserve">    </w:t>
      </w:r>
      <w:r>
        <w:rPr>
          <w:i/>
          <w:iCs/>
          <w:color w:val="5F826B"/>
        </w:rPr>
        <w:t>仅合并两个来源：</w:t>
      </w:r>
      <w:r>
        <w:rPr>
          <w:i/>
          <w:iCs/>
          <w:color w:val="5F826B"/>
        </w:rPr>
        <w:br/>
        <w:t xml:space="preserve">    - rrf_chunks</w:t>
      </w:r>
      <w:r>
        <w:rPr>
          <w:i/>
          <w:iCs/>
          <w:color w:val="5F826B"/>
        </w:rPr>
        <w:t>：来自</w:t>
      </w:r>
      <w:r>
        <w:rPr>
          <w:i/>
          <w:iCs/>
          <w:color w:val="5F826B"/>
        </w:rPr>
        <w:t xml:space="preserve"> RRF </w:t>
      </w:r>
      <w:r>
        <w:rPr>
          <w:i/>
          <w:iCs/>
          <w:color w:val="5F826B"/>
        </w:rPr>
        <w:t>融合结果（</w:t>
      </w:r>
      <w:r>
        <w:rPr>
          <w:i/>
          <w:iCs/>
          <w:color w:val="5F826B"/>
        </w:rPr>
        <w:t xml:space="preserve">`node_rrf.py` </w:t>
      </w:r>
      <w:r>
        <w:rPr>
          <w:i/>
          <w:iCs/>
          <w:color w:val="5F826B"/>
        </w:rPr>
        <w:t>输出），为</w:t>
      </w:r>
      <w:r>
        <w:rPr>
          <w:i/>
          <w:iCs/>
          <w:color w:val="5F826B"/>
        </w:rPr>
        <w:t xml:space="preserve">“entity </w:t>
      </w:r>
      <w:r>
        <w:rPr>
          <w:i/>
          <w:iCs/>
          <w:color w:val="5F826B"/>
        </w:rPr>
        <w:t>字典</w:t>
      </w:r>
      <w:r>
        <w:rPr>
          <w:i/>
          <w:iCs/>
          <w:color w:val="5F826B"/>
        </w:rPr>
        <w:t>”</w:t>
      </w:r>
      <w:r>
        <w:rPr>
          <w:i/>
          <w:iCs/>
          <w:color w:val="5F826B"/>
        </w:rPr>
        <w:t>列表，</w:t>
      </w:r>
      <w:r>
        <w:rPr>
          <w:i/>
          <w:iCs/>
          <w:color w:val="5F826B"/>
        </w:rPr>
        <w:br/>
        <w:t xml:space="preserve">      </w:t>
      </w:r>
      <w:r>
        <w:rPr>
          <w:i/>
          <w:iCs/>
          <w:color w:val="5F826B"/>
        </w:rPr>
        <w:t>字段如</w:t>
      </w:r>
      <w:r>
        <w:rPr>
          <w:i/>
          <w:iCs/>
          <w:color w:val="5F826B"/>
        </w:rPr>
        <w:t xml:space="preserve"> chunk_id/content/title/parent_title/item_name/...</w:t>
      </w:r>
      <w:r>
        <w:rPr>
          <w:i/>
          <w:iCs/>
          <w:color w:val="5F826B"/>
        </w:rPr>
        <w:t>（仅以该结构为准）</w:t>
      </w:r>
      <w:r>
        <w:rPr>
          <w:i/>
          <w:iCs/>
          <w:color w:val="5F826B"/>
        </w:rPr>
        <w:br/>
        <w:t xml:space="preserve">    - web_search_docs</w:t>
      </w:r>
      <w:r>
        <w:rPr>
          <w:i/>
          <w:iCs/>
          <w:color w:val="5F826B"/>
        </w:rPr>
        <w:t>：来自</w:t>
      </w:r>
      <w:r>
        <w:rPr>
          <w:i/>
          <w:iCs/>
          <w:color w:val="5F826B"/>
        </w:rPr>
        <w:t xml:space="preserve"> MCP websearch</w:t>
      </w:r>
      <w:r>
        <w:rPr>
          <w:i/>
          <w:iCs/>
          <w:color w:val="5F826B"/>
        </w:rPr>
        <w:t>（通常为</w:t>
      </w:r>
      <w:r>
        <w:rPr>
          <w:i/>
          <w:iCs/>
          <w:color w:val="5F826B"/>
        </w:rPr>
        <w:t xml:space="preserve"> snippet </w:t>
      </w:r>
      <w:r>
        <w:rPr>
          <w:i/>
          <w:iCs/>
          <w:color w:val="5F826B"/>
        </w:rPr>
        <w:t>字符串列表）</w:t>
      </w:r>
      <w:r>
        <w:rPr>
          <w:i/>
          <w:iCs/>
          <w:color w:val="5F826B"/>
        </w:rPr>
        <w:br/>
        <w:t xml:space="preserve">    """</w:t>
      </w:r>
      <w:r>
        <w:rPr>
          <w:i/>
          <w:iCs/>
          <w:color w:val="5F826B"/>
        </w:rPr>
        <w:br/>
        <w:t xml:space="preserve">    </w:t>
      </w:r>
      <w:r>
        <w:t>rrf_docs = state.get(</w:t>
      </w:r>
      <w:r>
        <w:rPr>
          <w:color w:val="6AAB73"/>
        </w:rPr>
        <w:t>"rrf_chunks"</w:t>
      </w:r>
      <w:r>
        <w:t xml:space="preserve">) </w:t>
      </w:r>
      <w:r>
        <w:rPr>
          <w:color w:val="CF8E6D"/>
        </w:rPr>
        <w:t xml:space="preserve">or </w:t>
      </w:r>
      <w:r>
        <w:t>[]</w:t>
      </w:r>
      <w:r>
        <w:br/>
      </w:r>
      <w:r>
        <w:br/>
      </w:r>
      <w:r>
        <w:br/>
        <w:t xml:space="preserve">    web_docs = state.get(</w:t>
      </w:r>
      <w:r>
        <w:rPr>
          <w:color w:val="6AAB73"/>
        </w:rPr>
        <w:t>"web_search_docs"</w:t>
      </w:r>
      <w:r>
        <w:t>)</w:t>
      </w:r>
      <w:r>
        <w:br/>
      </w:r>
      <w:r>
        <w:br/>
        <w:t xml:space="preserve">    doc_items = []</w:t>
      </w:r>
      <w:r>
        <w:br/>
      </w:r>
      <w:r>
        <w:br/>
        <w:t xml:space="preserve">    </w:t>
      </w:r>
      <w:r>
        <w:rPr>
          <w:color w:val="9F86EA"/>
        </w:rPr>
        <w:t># 1) rrf_chunks</w:t>
      </w:r>
      <w:r>
        <w:rPr>
          <w:color w:val="9F86EA"/>
        </w:rPr>
        <w:t>：仅按</w:t>
      </w:r>
      <w:r>
        <w:rPr>
          <w:color w:val="9F86EA"/>
        </w:rPr>
        <w:t xml:space="preserve"> RRF </w:t>
      </w:r>
      <w:r>
        <w:rPr>
          <w:color w:val="9F86EA"/>
        </w:rPr>
        <w:t>输出（</w:t>
      </w:r>
      <w:r>
        <w:rPr>
          <w:color w:val="9F86EA"/>
        </w:rPr>
        <w:t xml:space="preserve">entity dict </w:t>
      </w:r>
      <w:r>
        <w:rPr>
          <w:color w:val="9F86EA"/>
        </w:rPr>
        <w:t>列表）解析</w:t>
      </w:r>
      <w:r>
        <w:rPr>
          <w:color w:val="9F86EA"/>
        </w:rPr>
        <w:br/>
        <w:t xml:space="preserve">    </w:t>
      </w:r>
      <w:r>
        <w:rPr>
          <w:color w:val="CF8E6D"/>
        </w:rPr>
        <w:t xml:space="preserve">for </w:t>
      </w:r>
      <w:r>
        <w:t xml:space="preserve">doc </w:t>
      </w:r>
      <w:r>
        <w:rPr>
          <w:color w:val="CF8E6D"/>
        </w:rPr>
        <w:t xml:space="preserve">in </w:t>
      </w:r>
      <w:r>
        <w:t xml:space="preserve">(rrf_docs </w:t>
      </w:r>
      <w:r>
        <w:rPr>
          <w:color w:val="CF8E6D"/>
        </w:rPr>
        <w:t xml:space="preserve">or </w:t>
      </w:r>
      <w:r>
        <w:t>[]):</w:t>
      </w:r>
      <w:r>
        <w:br/>
        <w:t xml:space="preserve">        </w:t>
      </w:r>
      <w:r>
        <w:rPr>
          <w:color w:val="CF8E6D"/>
        </w:rPr>
        <w:t xml:space="preserve">if not </w:t>
      </w:r>
      <w:r>
        <w:rPr>
          <w:color w:val="8888C6"/>
        </w:rPr>
        <w:t>isinstance</w:t>
      </w:r>
      <w:r>
        <w:t xml:space="preserve">(doc, </w:t>
      </w:r>
      <w:r>
        <w:rPr>
          <w:color w:val="8888C6"/>
        </w:rPr>
        <w:t>dict</w:t>
      </w:r>
      <w:r>
        <w:t>):</w:t>
      </w:r>
      <w:r>
        <w:br/>
        <w:t xml:space="preserve">            </w:t>
      </w:r>
      <w:r>
        <w:rPr>
          <w:color w:val="CF8E6D"/>
        </w:rPr>
        <w:t>continue</w:t>
      </w:r>
      <w:r>
        <w:rPr>
          <w:color w:val="CF8E6D"/>
        </w:rPr>
        <w:br/>
        <w:t xml:space="preserve">        </w:t>
      </w:r>
      <w:r>
        <w:t>content = doc.get(</w:t>
      </w:r>
      <w:r>
        <w:rPr>
          <w:color w:val="6AAB73"/>
        </w:rPr>
        <w:t>"content"</w:t>
      </w:r>
      <w:r>
        <w:t>)</w:t>
      </w:r>
      <w:r>
        <w:br/>
        <w:t xml:space="preserve">        </w:t>
      </w:r>
      <w:r>
        <w:rPr>
          <w:color w:val="CF8E6D"/>
        </w:rPr>
        <w:t xml:space="preserve">if not </w:t>
      </w:r>
      <w:r>
        <w:t>content:</w:t>
      </w:r>
      <w:r>
        <w:br/>
        <w:t xml:space="preserve">            </w:t>
      </w:r>
      <w:r>
        <w:rPr>
          <w:color w:val="CF8E6D"/>
        </w:rPr>
        <w:t>continue</w:t>
      </w:r>
      <w:r>
        <w:rPr>
          <w:color w:val="CF8E6D"/>
        </w:rPr>
        <w:br/>
        <w:t xml:space="preserve">        </w:t>
      </w:r>
      <w:r>
        <w:t>doc_items.append(</w:t>
      </w:r>
      <w:r>
        <w:br/>
        <w:t xml:space="preserve">            {</w:t>
      </w:r>
      <w:r>
        <w:br/>
        <w:t xml:space="preserve">                </w:t>
      </w:r>
      <w:r>
        <w:rPr>
          <w:color w:val="6AAB73"/>
        </w:rPr>
        <w:t>"text"</w:t>
      </w:r>
      <w:r>
        <w:t>: content,</w:t>
      </w:r>
      <w:r>
        <w:br/>
        <w:t xml:space="preserve">                </w:t>
      </w:r>
      <w:r>
        <w:rPr>
          <w:color w:val="6AAB73"/>
        </w:rPr>
        <w:t>"doc_id"</w:t>
      </w:r>
      <w:r>
        <w:t>: doc.get(</w:t>
      </w:r>
      <w:r>
        <w:rPr>
          <w:color w:val="6AAB73"/>
        </w:rPr>
        <w:t>"chunk_id"</w:t>
      </w:r>
      <w:r>
        <w:t xml:space="preserve">) </w:t>
      </w:r>
      <w:r>
        <w:rPr>
          <w:color w:val="CF8E6D"/>
        </w:rPr>
        <w:t xml:space="preserve">or </w:t>
      </w:r>
      <w:r>
        <w:t>doc.get(</w:t>
      </w:r>
      <w:r>
        <w:rPr>
          <w:color w:val="6AAB73"/>
        </w:rPr>
        <w:t>"id"</w:t>
      </w:r>
      <w:r>
        <w:t>),</w:t>
      </w:r>
      <w:r>
        <w:br/>
        <w:t xml:space="preserve">                </w:t>
      </w:r>
      <w:r>
        <w:rPr>
          <w:color w:val="6AAB73"/>
        </w:rPr>
        <w:t>"chunk_id"</w:t>
      </w:r>
      <w:r>
        <w:t>: doc.get(</w:t>
      </w:r>
      <w:r>
        <w:rPr>
          <w:color w:val="6AAB73"/>
        </w:rPr>
        <w:t>"chunk_id"</w:t>
      </w:r>
      <w:r>
        <w:t xml:space="preserve">) </w:t>
      </w:r>
      <w:r>
        <w:rPr>
          <w:color w:val="CF8E6D"/>
        </w:rPr>
        <w:t xml:space="preserve">or </w:t>
      </w:r>
      <w:r>
        <w:t>doc.get(</w:t>
      </w:r>
      <w:r>
        <w:rPr>
          <w:color w:val="6AAB73"/>
        </w:rPr>
        <w:t>"id"</w:t>
      </w:r>
      <w:r>
        <w:t>),</w:t>
      </w:r>
      <w:r>
        <w:br/>
        <w:t xml:space="preserve">                </w:t>
      </w:r>
      <w:r>
        <w:rPr>
          <w:color w:val="6AAB73"/>
        </w:rPr>
        <w:t>"title"</w:t>
      </w:r>
      <w:r>
        <w:t>: doc.get(</w:t>
      </w:r>
      <w:r>
        <w:rPr>
          <w:color w:val="6AAB73"/>
        </w:rPr>
        <w:t>"title"</w:t>
      </w:r>
      <w:r>
        <w:t xml:space="preserve">) </w:t>
      </w:r>
      <w:r>
        <w:rPr>
          <w:color w:val="CF8E6D"/>
        </w:rPr>
        <w:t xml:space="preserve">or </w:t>
      </w:r>
      <w:r>
        <w:rPr>
          <w:color w:val="6AAB73"/>
        </w:rPr>
        <w:t>""</w:t>
      </w:r>
      <w:r>
        <w:t>,</w:t>
      </w:r>
      <w:r>
        <w:br/>
        <w:t xml:space="preserve">                </w:t>
      </w:r>
      <w:r>
        <w:rPr>
          <w:color w:val="6AAB73"/>
        </w:rPr>
        <w:t>"url"</w:t>
      </w:r>
      <w:r>
        <w:t xml:space="preserve">: </w:t>
      </w:r>
      <w:r>
        <w:rPr>
          <w:color w:val="6AAB73"/>
        </w:rPr>
        <w:t>""</w:t>
      </w:r>
      <w:r>
        <w:t>,</w:t>
      </w:r>
      <w:r>
        <w:br/>
        <w:t xml:space="preserve">                </w:t>
      </w:r>
      <w:r>
        <w:rPr>
          <w:color w:val="6AAB73"/>
        </w:rPr>
        <w:t>"source"</w:t>
      </w:r>
      <w:r>
        <w:t xml:space="preserve">: </w:t>
      </w:r>
      <w:r>
        <w:rPr>
          <w:color w:val="6AAB73"/>
        </w:rPr>
        <w:t>"local"</w:t>
      </w:r>
      <w:r>
        <w:t>,</w:t>
      </w:r>
      <w:r>
        <w:br/>
        <w:t xml:space="preserve">            }</w:t>
      </w:r>
      <w:r>
        <w:br/>
        <w:t xml:space="preserve">        )</w:t>
      </w:r>
      <w:r>
        <w:br/>
      </w:r>
      <w:r>
        <w:br/>
        <w:t xml:space="preserve">    </w:t>
      </w:r>
      <w:r>
        <w:rPr>
          <w:color w:val="9F86EA"/>
        </w:rPr>
        <w:t># 2) web_search_docs</w:t>
      </w:r>
      <w:r>
        <w:rPr>
          <w:color w:val="9F86EA"/>
        </w:rPr>
        <w:t>：</w:t>
      </w:r>
      <w:r>
        <w:rPr>
          <w:color w:val="9F86EA"/>
        </w:rPr>
        <w:t xml:space="preserve"> </w:t>
      </w:r>
      <w:r>
        <w:rPr>
          <w:color w:val="9F86EA"/>
        </w:rPr>
        <w:t>（直接取字符串）</w:t>
      </w:r>
      <w:r>
        <w:rPr>
          <w:color w:val="9F86EA"/>
        </w:rPr>
        <w:br/>
        <w:t xml:space="preserve">    </w:t>
      </w:r>
      <w:r>
        <w:rPr>
          <w:color w:val="CF8E6D"/>
        </w:rPr>
        <w:t xml:space="preserve">for </w:t>
      </w:r>
      <w:r>
        <w:t xml:space="preserve">doc </w:t>
      </w:r>
      <w:r>
        <w:rPr>
          <w:color w:val="CF8E6D"/>
        </w:rPr>
        <w:t xml:space="preserve">in </w:t>
      </w:r>
      <w:r>
        <w:t xml:space="preserve">(web_docs </w:t>
      </w:r>
      <w:r>
        <w:rPr>
          <w:color w:val="CF8E6D"/>
        </w:rPr>
        <w:t xml:space="preserve">or </w:t>
      </w:r>
      <w:r>
        <w:t>[]):</w:t>
      </w:r>
      <w:r>
        <w:br/>
        <w:t xml:space="preserve">        </w:t>
      </w:r>
      <w:r>
        <w:rPr>
          <w:color w:val="9F86EA"/>
        </w:rPr>
        <w:t xml:space="preserve"># </w:t>
      </w:r>
      <w:r>
        <w:rPr>
          <w:color w:val="9F86EA"/>
        </w:rPr>
        <w:t>兼容：旧版本可能是字符串列表；新版本是</w:t>
      </w:r>
      <w:r>
        <w:rPr>
          <w:color w:val="9F86EA"/>
        </w:rPr>
        <w:t xml:space="preserve"> {title,url,snippet} </w:t>
      </w:r>
      <w:r>
        <w:rPr>
          <w:color w:val="9F86EA"/>
        </w:rPr>
        <w:t>字典</w:t>
      </w:r>
      <w:r>
        <w:rPr>
          <w:color w:val="9F86EA"/>
        </w:rPr>
        <w:br/>
      </w:r>
      <w:r>
        <w:rPr>
          <w:color w:val="9F86EA"/>
        </w:rPr>
        <w:br/>
        <w:t xml:space="preserve">        </w:t>
      </w:r>
      <w:r>
        <w:t>text = (doc.get(</w:t>
      </w:r>
      <w:r>
        <w:rPr>
          <w:color w:val="6AAB73"/>
        </w:rPr>
        <w:t>"snippet"</w:t>
      </w:r>
      <w:r>
        <w:t xml:space="preserve">) </w:t>
      </w:r>
      <w:r>
        <w:rPr>
          <w:color w:val="CF8E6D"/>
        </w:rPr>
        <w:t xml:space="preserve">or </w:t>
      </w:r>
      <w:r>
        <w:t>doc.get(</w:t>
      </w:r>
      <w:r>
        <w:rPr>
          <w:color w:val="6AAB73"/>
        </w:rPr>
        <w:t>"content"</w:t>
      </w:r>
      <w:r>
        <w:t xml:space="preserve">) </w:t>
      </w:r>
      <w:r>
        <w:rPr>
          <w:color w:val="CF8E6D"/>
        </w:rPr>
        <w:t xml:space="preserve">or </w:t>
      </w:r>
      <w:r>
        <w:rPr>
          <w:color w:val="6AAB73"/>
        </w:rPr>
        <w:t>""</w:t>
      </w:r>
      <w:r>
        <w:t>).strip()</w:t>
      </w:r>
      <w:r>
        <w:br/>
        <w:t xml:space="preserve">        url = (doc.get(</w:t>
      </w:r>
      <w:r>
        <w:rPr>
          <w:color w:val="6AAB73"/>
        </w:rPr>
        <w:t>"url"</w:t>
      </w:r>
      <w:r>
        <w:t xml:space="preserve">) </w:t>
      </w:r>
      <w:r>
        <w:rPr>
          <w:color w:val="CF8E6D"/>
        </w:rPr>
        <w:t xml:space="preserve">or </w:t>
      </w:r>
      <w:r>
        <w:rPr>
          <w:color w:val="6AAB73"/>
        </w:rPr>
        <w:t>""</w:t>
      </w:r>
      <w:r>
        <w:t>).strip()</w:t>
      </w:r>
      <w:r>
        <w:br/>
        <w:t xml:space="preserve">        title = (doc.get(</w:t>
      </w:r>
      <w:r>
        <w:rPr>
          <w:color w:val="6AAB73"/>
        </w:rPr>
        <w:t>"title"</w:t>
      </w:r>
      <w:r>
        <w:t xml:space="preserve">) </w:t>
      </w:r>
      <w:r>
        <w:rPr>
          <w:color w:val="CF8E6D"/>
        </w:rPr>
        <w:t xml:space="preserve">or </w:t>
      </w:r>
      <w:r>
        <w:rPr>
          <w:color w:val="6AAB73"/>
        </w:rPr>
        <w:t>""</w:t>
      </w:r>
      <w:r>
        <w:t>).strip()</w:t>
      </w:r>
      <w:r>
        <w:br/>
        <w:t xml:space="preserve">        </w:t>
      </w:r>
      <w:r>
        <w:rPr>
          <w:color w:val="CF8E6D"/>
        </w:rPr>
        <w:t xml:space="preserve">if not </w:t>
      </w:r>
      <w:r>
        <w:t>text:</w:t>
      </w:r>
      <w:r>
        <w:br/>
        <w:t xml:space="preserve">            </w:t>
      </w:r>
      <w:r>
        <w:rPr>
          <w:color w:val="CF8E6D"/>
        </w:rPr>
        <w:t>continue</w:t>
      </w:r>
      <w:r>
        <w:rPr>
          <w:color w:val="CF8E6D"/>
        </w:rPr>
        <w:br/>
        <w:t xml:space="preserve">        </w:t>
      </w:r>
      <w:r>
        <w:t>doc_items.append(</w:t>
      </w:r>
      <w:r>
        <w:br/>
        <w:t xml:space="preserve">            {</w:t>
      </w:r>
      <w:r>
        <w:br/>
        <w:t xml:space="preserve">                </w:t>
      </w:r>
      <w:r>
        <w:rPr>
          <w:color w:val="6AAB73"/>
        </w:rPr>
        <w:t>"text"</w:t>
      </w:r>
      <w:r>
        <w:t>: text,</w:t>
      </w:r>
      <w:r>
        <w:br/>
        <w:t xml:space="preserve">                </w:t>
      </w:r>
      <w:r>
        <w:rPr>
          <w:color w:val="6AAB73"/>
        </w:rPr>
        <w:t>"doc_id"</w:t>
      </w:r>
      <w:r>
        <w:t xml:space="preserve">: </w:t>
      </w:r>
      <w:r>
        <w:rPr>
          <w:color w:val="CF8E6D"/>
        </w:rPr>
        <w:t>None</w:t>
      </w:r>
      <w:r>
        <w:t>,</w:t>
      </w:r>
      <w:r>
        <w:br/>
        <w:t xml:space="preserve">                </w:t>
      </w:r>
      <w:r>
        <w:rPr>
          <w:color w:val="6AAB73"/>
        </w:rPr>
        <w:t>"chunk_id"</w:t>
      </w:r>
      <w:r>
        <w:t xml:space="preserve">: </w:t>
      </w:r>
      <w:r>
        <w:rPr>
          <w:color w:val="CF8E6D"/>
        </w:rPr>
        <w:t>None</w:t>
      </w:r>
      <w:r>
        <w:t>,</w:t>
      </w:r>
      <w:r>
        <w:br/>
        <w:t xml:space="preserve">                </w:t>
      </w:r>
      <w:r>
        <w:rPr>
          <w:color w:val="6AAB73"/>
        </w:rPr>
        <w:t>"title"</w:t>
      </w:r>
      <w:r>
        <w:t>: title,</w:t>
      </w:r>
      <w:r>
        <w:br/>
        <w:t xml:space="preserve">                </w:t>
      </w:r>
      <w:r>
        <w:rPr>
          <w:color w:val="6AAB73"/>
        </w:rPr>
        <w:t>"url"</w:t>
      </w:r>
      <w:r>
        <w:t>: url,</w:t>
      </w:r>
      <w:r>
        <w:br/>
      </w:r>
      <w:r>
        <w:lastRenderedPageBreak/>
        <w:t xml:space="preserve">                </w:t>
      </w:r>
      <w:r>
        <w:rPr>
          <w:color w:val="6AAB73"/>
        </w:rPr>
        <w:t>"source"</w:t>
      </w:r>
      <w:r>
        <w:t xml:space="preserve">: </w:t>
      </w:r>
      <w:r>
        <w:rPr>
          <w:color w:val="6AAB73"/>
        </w:rPr>
        <w:t>"web"</w:t>
      </w:r>
      <w:r>
        <w:t>,</w:t>
      </w:r>
      <w:r>
        <w:br/>
        <w:t xml:space="preserve">            }</w:t>
      </w:r>
      <w:r>
        <w:br/>
        <w:t xml:space="preserve">        )</w:t>
      </w:r>
      <w:r>
        <w:br/>
      </w:r>
      <w:r>
        <w:br/>
        <w:t xml:space="preserve">    </w:t>
      </w:r>
      <w:r>
        <w:rPr>
          <w:color w:val="8888C6"/>
        </w:rPr>
        <w:t>print</w:t>
      </w:r>
      <w:r>
        <w:t>(</w:t>
      </w:r>
      <w:r>
        <w:rPr>
          <w:color w:val="6AAB73"/>
        </w:rPr>
        <w:t>f"</w:t>
      </w:r>
      <w:r>
        <w:rPr>
          <w:color w:val="6AAB73"/>
        </w:rPr>
        <w:t>合并后文档数量</w:t>
      </w:r>
      <w:r>
        <w:rPr>
          <w:color w:val="6AAB73"/>
        </w:rPr>
        <w:t xml:space="preserve">: </w:t>
      </w:r>
      <w:r>
        <w:rPr>
          <w:color w:val="CF8E6D"/>
        </w:rPr>
        <w:t>{</w:t>
      </w:r>
      <w:r>
        <w:rPr>
          <w:color w:val="8888C6"/>
        </w:rPr>
        <w:t>len</w:t>
      </w:r>
      <w:r>
        <w:t>(doc_items)</w:t>
      </w:r>
      <w:r>
        <w:rPr>
          <w:color w:val="CF8E6D"/>
        </w:rPr>
        <w:t>}</w:t>
      </w:r>
      <w:r>
        <w:rPr>
          <w:color w:val="6AAB73"/>
        </w:rPr>
        <w:t>"</w:t>
      </w:r>
      <w:r>
        <w:t>)</w:t>
      </w:r>
      <w:r>
        <w:br/>
        <w:t xml:space="preserve">    </w:t>
      </w:r>
      <w:r>
        <w:rPr>
          <w:color w:val="8888C6"/>
        </w:rPr>
        <w:t>print</w:t>
      </w:r>
      <w:r>
        <w:t>(</w:t>
      </w:r>
      <w:r>
        <w:rPr>
          <w:color w:val="6AAB73"/>
        </w:rPr>
        <w:t>"</w:t>
      </w:r>
      <w:r>
        <w:rPr>
          <w:color w:val="6AAB73"/>
        </w:rPr>
        <w:t>各部分文档数量</w:t>
      </w:r>
      <w:r>
        <w:rPr>
          <w:color w:val="6AAB73"/>
        </w:rPr>
        <w:t>"</w:t>
      </w:r>
      <w:r>
        <w:t xml:space="preserve">, </w:t>
      </w:r>
      <w:r>
        <w:rPr>
          <w:color w:val="8888C6"/>
        </w:rPr>
        <w:t>len</w:t>
      </w:r>
      <w:r>
        <w:t xml:space="preserve">(rrf_docs </w:t>
      </w:r>
      <w:r>
        <w:rPr>
          <w:color w:val="CF8E6D"/>
        </w:rPr>
        <w:t xml:space="preserve">or </w:t>
      </w:r>
      <w:r>
        <w:t xml:space="preserve">[]), </w:t>
      </w:r>
      <w:r>
        <w:rPr>
          <w:color w:val="8888C6"/>
        </w:rPr>
        <w:t>len</w:t>
      </w:r>
      <w:r>
        <w:t xml:space="preserve">(web_docs </w:t>
      </w:r>
      <w:r>
        <w:rPr>
          <w:color w:val="CF8E6D"/>
        </w:rPr>
        <w:t xml:space="preserve">or </w:t>
      </w:r>
      <w:r>
        <w:t>[]))</w:t>
      </w:r>
      <w:r>
        <w:br/>
        <w:t xml:space="preserve">    </w:t>
      </w:r>
      <w:r>
        <w:rPr>
          <w:color w:val="CF8E6D"/>
        </w:rPr>
        <w:t xml:space="preserve">return </w:t>
      </w:r>
      <w:r>
        <w:t>doc_items</w:t>
      </w:r>
      <w:r>
        <w:br/>
      </w:r>
      <w:r>
        <w:br/>
      </w:r>
      <w:r>
        <w:br/>
      </w:r>
      <w:r>
        <w:rPr>
          <w:color w:val="CF8E6D"/>
        </w:rPr>
        <w:t xml:space="preserve">def </w:t>
      </w:r>
      <w:r>
        <w:rPr>
          <w:color w:val="56A8F5"/>
        </w:rPr>
        <w:t>step_2_rerank_docs</w:t>
      </w:r>
      <w:r>
        <w:t>(state, doc_items):</w:t>
      </w:r>
      <w:r>
        <w:br/>
        <w:t xml:space="preserve">    </w:t>
      </w:r>
      <w:r>
        <w:rPr>
          <w:i/>
          <w:iCs/>
          <w:color w:val="5F826B"/>
        </w:rPr>
        <w:t>"""</w:t>
      </w:r>
      <w:r>
        <w:rPr>
          <w:i/>
          <w:iCs/>
          <w:color w:val="5F826B"/>
        </w:rPr>
        <w:br/>
        <w:t xml:space="preserve">    </w:t>
      </w:r>
      <w:r>
        <w:rPr>
          <w:i/>
          <w:iCs/>
          <w:color w:val="5F826B"/>
        </w:rPr>
        <w:t>阶段二：对文档进行重排序</w:t>
      </w:r>
      <w:r>
        <w:rPr>
          <w:i/>
          <w:iCs/>
          <w:color w:val="5F826B"/>
        </w:rPr>
        <w:br/>
        <w:t xml:space="preserve">    - </w:t>
      </w:r>
      <w:r>
        <w:rPr>
          <w:i/>
          <w:iCs/>
          <w:color w:val="5F826B"/>
        </w:rPr>
        <w:t>输入</w:t>
      </w:r>
      <w:r>
        <w:rPr>
          <w:i/>
          <w:iCs/>
          <w:color w:val="5F826B"/>
        </w:rPr>
        <w:t xml:space="preserve"> doc_items</w:t>
      </w:r>
      <w:r>
        <w:rPr>
          <w:i/>
          <w:iCs/>
          <w:color w:val="5F826B"/>
        </w:rPr>
        <w:t>：</w:t>
      </w:r>
      <w:r>
        <w:rPr>
          <w:i/>
          <w:iCs/>
          <w:color w:val="5F826B"/>
        </w:rPr>
        <w:t>[{ text,doc_id}, ...]</w:t>
      </w:r>
      <w:r>
        <w:rPr>
          <w:i/>
          <w:iCs/>
          <w:color w:val="5F826B"/>
        </w:rPr>
        <w:t>（由第一阶段产出）</w:t>
      </w:r>
      <w:r>
        <w:rPr>
          <w:i/>
          <w:iCs/>
          <w:color w:val="5F826B"/>
        </w:rPr>
        <w:br/>
        <w:t xml:space="preserve">    - </w:t>
      </w:r>
      <w:r>
        <w:rPr>
          <w:i/>
          <w:iCs/>
          <w:color w:val="5F826B"/>
        </w:rPr>
        <w:t>输出：在</w:t>
      </w:r>
      <w:r>
        <w:rPr>
          <w:i/>
          <w:iCs/>
          <w:color w:val="5F826B"/>
        </w:rPr>
        <w:t xml:space="preserve"> state </w:t>
      </w:r>
      <w:r>
        <w:rPr>
          <w:i/>
          <w:iCs/>
          <w:color w:val="5F826B"/>
        </w:rPr>
        <w:t>中写入</w:t>
      </w:r>
      <w:r>
        <w:rPr>
          <w:i/>
          <w:iCs/>
          <w:color w:val="5F826B"/>
        </w:rPr>
        <w:t xml:space="preserve"> reranked_docs</w:t>
      </w:r>
      <w:r>
        <w:rPr>
          <w:i/>
          <w:iCs/>
          <w:color w:val="5F826B"/>
        </w:rPr>
        <w:t>（结构化列表）</w:t>
      </w:r>
      <w:r>
        <w:rPr>
          <w:i/>
          <w:iCs/>
          <w:color w:val="5F826B"/>
        </w:rPr>
        <w:br/>
        <w:t xml:space="preserve">    """</w:t>
      </w:r>
      <w:r>
        <w:rPr>
          <w:i/>
          <w:iCs/>
          <w:color w:val="5F826B"/>
        </w:rPr>
        <w:br/>
        <w:t xml:space="preserve">    </w:t>
      </w:r>
      <w:r>
        <w:t>question = state.get(</w:t>
      </w:r>
      <w:r>
        <w:rPr>
          <w:color w:val="6AAB73"/>
        </w:rPr>
        <w:t>"rewritten_query"</w:t>
      </w:r>
      <w:r>
        <w:t xml:space="preserve">) </w:t>
      </w:r>
      <w:r>
        <w:rPr>
          <w:color w:val="CF8E6D"/>
        </w:rPr>
        <w:t xml:space="preserve">or </w:t>
      </w:r>
      <w:r>
        <w:t>state.get(</w:t>
      </w:r>
      <w:r>
        <w:rPr>
          <w:color w:val="6AAB73"/>
        </w:rPr>
        <w:t>"original_query"</w:t>
      </w:r>
      <w:r>
        <w:t xml:space="preserve">) </w:t>
      </w:r>
      <w:r>
        <w:rPr>
          <w:color w:val="CF8E6D"/>
        </w:rPr>
        <w:t xml:space="preserve">or </w:t>
      </w:r>
      <w:r>
        <w:rPr>
          <w:color w:val="6AAB73"/>
        </w:rPr>
        <w:t>""</w:t>
      </w:r>
      <w:r>
        <w:rPr>
          <w:color w:val="6AAB73"/>
        </w:rPr>
        <w:br/>
      </w:r>
      <w:r>
        <w:rPr>
          <w:color w:val="6AAB73"/>
        </w:rPr>
        <w:br/>
        <w:t xml:space="preserve">    </w:t>
      </w:r>
      <w:r>
        <w:rPr>
          <w:color w:val="9F86EA"/>
        </w:rPr>
        <w:t xml:space="preserve"># </w:t>
      </w:r>
      <w:r>
        <w:rPr>
          <w:color w:val="9F86EA"/>
        </w:rPr>
        <w:t>如果没有文档或问题，直接返回</w:t>
      </w:r>
      <w:r>
        <w:rPr>
          <w:color w:val="9F86EA"/>
        </w:rPr>
        <w:br/>
        <w:t xml:space="preserve">    </w:t>
      </w:r>
      <w:r>
        <w:rPr>
          <w:color w:val="CF8E6D"/>
        </w:rPr>
        <w:t xml:space="preserve">if not </w:t>
      </w:r>
      <w:r>
        <w:t xml:space="preserve">doc_items </w:t>
      </w:r>
      <w:r>
        <w:rPr>
          <w:color w:val="CF8E6D"/>
        </w:rPr>
        <w:t xml:space="preserve">or not </w:t>
      </w:r>
      <w:r>
        <w:t>question:</w:t>
      </w:r>
      <w:r>
        <w:br/>
        <w:t xml:space="preserve">        </w:t>
      </w:r>
      <w:r>
        <w:rPr>
          <w:color w:val="CF8E6D"/>
        </w:rPr>
        <w:t xml:space="preserve">return </w:t>
      </w:r>
      <w:r>
        <w:t>state</w:t>
      </w:r>
      <w:r>
        <w:br/>
      </w:r>
      <w:r>
        <w:br/>
        <w:t xml:space="preserve">    </w:t>
      </w:r>
      <w:r>
        <w:rPr>
          <w:color w:val="9F86EA"/>
        </w:rPr>
        <w:t xml:space="preserve"># </w:t>
      </w:r>
      <w:r>
        <w:rPr>
          <w:color w:val="9F86EA"/>
        </w:rPr>
        <w:t>未配置</w:t>
      </w:r>
      <w:r>
        <w:rPr>
          <w:color w:val="9F86EA"/>
        </w:rPr>
        <w:t xml:space="preserve"> reranker </w:t>
      </w:r>
      <w:r>
        <w:rPr>
          <w:color w:val="9F86EA"/>
        </w:rPr>
        <w:t>模型时，跳过重排序，避免运行期报错</w:t>
      </w:r>
      <w:r>
        <w:rPr>
          <w:color w:val="9F86EA"/>
        </w:rPr>
        <w:br/>
      </w:r>
      <w:r>
        <w:rPr>
          <w:color w:val="9F86EA"/>
        </w:rPr>
        <w:br/>
        <w:t xml:space="preserve">    # </w:t>
      </w:r>
      <w:r>
        <w:rPr>
          <w:color w:val="9F86EA"/>
        </w:rPr>
        <w:t>初始化重排序模型（这里以使用</w:t>
      </w:r>
      <w:r>
        <w:rPr>
          <w:color w:val="9F86EA"/>
        </w:rPr>
        <w:t xml:space="preserve"> BGE </w:t>
      </w:r>
      <w:r>
        <w:rPr>
          <w:color w:val="9F86EA"/>
        </w:rPr>
        <w:t>重排序模型为例）</w:t>
      </w:r>
      <w:r>
        <w:rPr>
          <w:color w:val="9F86EA"/>
        </w:rPr>
        <w:br/>
        <w:t xml:space="preserve">    </w:t>
      </w:r>
      <w:r>
        <w:t>texts = [x[</w:t>
      </w:r>
      <w:r>
        <w:rPr>
          <w:color w:val="6AAB73"/>
        </w:rPr>
        <w:t>"text"</w:t>
      </w:r>
      <w:r>
        <w:t xml:space="preserve">] </w:t>
      </w:r>
      <w:r>
        <w:rPr>
          <w:color w:val="CF8E6D"/>
        </w:rPr>
        <w:t xml:space="preserve">for </w:t>
      </w:r>
      <w:r>
        <w:t xml:space="preserve">x </w:t>
      </w:r>
      <w:r>
        <w:rPr>
          <w:color w:val="CF8E6D"/>
        </w:rPr>
        <w:t xml:space="preserve">in </w:t>
      </w:r>
      <w:r>
        <w:t>doc_items]</w:t>
      </w:r>
      <w:r>
        <w:br/>
        <w:t xml:space="preserve">    </w:t>
      </w:r>
      <w:r>
        <w:rPr>
          <w:color w:val="CF8E6D"/>
        </w:rPr>
        <w:t>try</w:t>
      </w:r>
      <w:r>
        <w:t>:</w:t>
      </w:r>
      <w:r>
        <w:br/>
        <w:t xml:space="preserve">        reranker = get_reranker_model()</w:t>
      </w:r>
      <w:r>
        <w:br/>
      </w:r>
      <w:r>
        <w:br/>
        <w:t xml:space="preserve">        </w:t>
      </w:r>
      <w:r>
        <w:rPr>
          <w:color w:val="9F86EA"/>
        </w:rPr>
        <w:t xml:space="preserve"># </w:t>
      </w:r>
      <w:r>
        <w:rPr>
          <w:color w:val="9F86EA"/>
        </w:rPr>
        <w:t>构建查询</w:t>
      </w:r>
      <w:r>
        <w:rPr>
          <w:color w:val="9F86EA"/>
        </w:rPr>
        <w:t>-</w:t>
      </w:r>
      <w:r>
        <w:rPr>
          <w:color w:val="9F86EA"/>
        </w:rPr>
        <w:t>文档对（必须是</w:t>
      </w:r>
      <w:r>
        <w:rPr>
          <w:color w:val="9F86EA"/>
        </w:rPr>
        <w:t xml:space="preserve"> str</w:t>
      </w:r>
      <w:r>
        <w:rPr>
          <w:color w:val="9F86EA"/>
        </w:rPr>
        <w:t>）</w:t>
      </w:r>
      <w:r>
        <w:rPr>
          <w:color w:val="9F86EA"/>
        </w:rPr>
        <w:br/>
        <w:t xml:space="preserve">        </w:t>
      </w:r>
      <w:r>
        <w:t xml:space="preserve">sentence_pairs = [[question, t] </w:t>
      </w:r>
      <w:r>
        <w:rPr>
          <w:color w:val="CF8E6D"/>
        </w:rPr>
        <w:t xml:space="preserve">for </w:t>
      </w:r>
      <w:r>
        <w:t xml:space="preserve">t </w:t>
      </w:r>
      <w:r>
        <w:rPr>
          <w:color w:val="CF8E6D"/>
        </w:rPr>
        <w:t xml:space="preserve">in </w:t>
      </w:r>
      <w:r>
        <w:t>texts]</w:t>
      </w:r>
      <w:r>
        <w:br/>
      </w:r>
      <w:r>
        <w:br/>
        <w:t xml:space="preserve">        </w:t>
      </w:r>
      <w:r>
        <w:rPr>
          <w:color w:val="9F86EA"/>
        </w:rPr>
        <w:t xml:space="preserve"># </w:t>
      </w:r>
      <w:r>
        <w:rPr>
          <w:color w:val="9F86EA"/>
        </w:rPr>
        <w:t>循环打印</w:t>
      </w:r>
      <w:r>
        <w:rPr>
          <w:color w:val="9F86EA"/>
        </w:rPr>
        <w:t>sentence_pairs</w:t>
      </w:r>
      <w:r>
        <w:rPr>
          <w:color w:val="9F86EA"/>
        </w:rPr>
        <w:br/>
        <w:t xml:space="preserve">        </w:t>
      </w:r>
      <w:r>
        <w:rPr>
          <w:color w:val="CF8E6D"/>
        </w:rPr>
        <w:t xml:space="preserve">for </w:t>
      </w:r>
      <w:r>
        <w:t xml:space="preserve">pair </w:t>
      </w:r>
      <w:r>
        <w:rPr>
          <w:color w:val="CF8E6D"/>
        </w:rPr>
        <w:t xml:space="preserve">in </w:t>
      </w:r>
      <w:r>
        <w:t>sentence_pairs:</w:t>
      </w:r>
      <w:r>
        <w:br/>
        <w:t xml:space="preserve">            </w:t>
      </w:r>
      <w:r>
        <w:rPr>
          <w:color w:val="8888C6"/>
        </w:rPr>
        <w:t>print</w:t>
      </w:r>
      <w:r>
        <w:t>(</w:t>
      </w:r>
      <w:r>
        <w:rPr>
          <w:color w:val="6AAB73"/>
        </w:rPr>
        <w:t xml:space="preserve">f"rerank </w:t>
      </w:r>
      <w:r>
        <w:rPr>
          <w:color w:val="6AAB73"/>
        </w:rPr>
        <w:t>构建查询</w:t>
      </w:r>
      <w:r>
        <w:rPr>
          <w:color w:val="6AAB73"/>
        </w:rPr>
        <w:t>-</w:t>
      </w:r>
      <w:r>
        <w:rPr>
          <w:color w:val="6AAB73"/>
        </w:rPr>
        <w:t>文档对</w:t>
      </w:r>
      <w:r>
        <w:rPr>
          <w:color w:val="6AAB73"/>
        </w:rPr>
        <w:t xml:space="preserve">: </w:t>
      </w:r>
      <w:r>
        <w:rPr>
          <w:color w:val="CF8E6D"/>
        </w:rPr>
        <w:t>{</w:t>
      </w:r>
      <w:r>
        <w:t>pair</w:t>
      </w:r>
      <w:r>
        <w:rPr>
          <w:color w:val="CF8E6D"/>
        </w:rPr>
        <w:t>}</w:t>
      </w:r>
      <w:r>
        <w:rPr>
          <w:color w:val="6AAB73"/>
        </w:rPr>
        <w:t>"</w:t>
      </w:r>
      <w:r>
        <w:t>)</w:t>
      </w:r>
      <w:r>
        <w:br/>
      </w:r>
      <w:r>
        <w:br/>
        <w:t xml:space="preserve">        </w:t>
      </w:r>
      <w:r>
        <w:rPr>
          <w:color w:val="9F86EA"/>
        </w:rPr>
        <w:t xml:space="preserve"># </w:t>
      </w:r>
      <w:r>
        <w:rPr>
          <w:color w:val="9F86EA"/>
        </w:rPr>
        <w:t>计算相关性得分</w:t>
      </w:r>
      <w:r>
        <w:rPr>
          <w:color w:val="9F86EA"/>
        </w:rPr>
        <w:br/>
        <w:t xml:space="preserve">        </w:t>
      </w:r>
      <w:r>
        <w:t>scores = reranker.compute_score(sentence_pairs)</w:t>
      </w:r>
      <w:r>
        <w:br/>
        <w:t xml:space="preserve">        </w:t>
      </w:r>
      <w:r>
        <w:rPr>
          <w:color w:val="8888C6"/>
        </w:rPr>
        <w:t>print</w:t>
      </w:r>
      <w:r>
        <w:t>(</w:t>
      </w:r>
      <w:r>
        <w:rPr>
          <w:color w:val="6AAB73"/>
        </w:rPr>
        <w:t xml:space="preserve">f"rerank </w:t>
      </w:r>
      <w:r>
        <w:rPr>
          <w:color w:val="6AAB73"/>
        </w:rPr>
        <w:t>计算相关性得分</w:t>
      </w:r>
      <w:r>
        <w:rPr>
          <w:color w:val="6AAB73"/>
        </w:rPr>
        <w:t xml:space="preserve">: </w:t>
      </w:r>
      <w:r>
        <w:rPr>
          <w:color w:val="CF8E6D"/>
        </w:rPr>
        <w:t>{</w:t>
      </w:r>
      <w:r>
        <w:t>scores</w:t>
      </w:r>
      <w:r>
        <w:rPr>
          <w:color w:val="CF8E6D"/>
        </w:rPr>
        <w:t>}</w:t>
      </w:r>
      <w:r>
        <w:rPr>
          <w:color w:val="6AAB73"/>
        </w:rPr>
        <w:t>"</w:t>
      </w:r>
      <w:r>
        <w:t>)</w:t>
      </w:r>
      <w:r>
        <w:br/>
      </w:r>
      <w:r>
        <w:br/>
        <w:t xml:space="preserve">        </w:t>
      </w:r>
      <w:r>
        <w:rPr>
          <w:color w:val="9F86EA"/>
        </w:rPr>
        <w:t xml:space="preserve"># </w:t>
      </w:r>
      <w:r>
        <w:rPr>
          <w:color w:val="9F86EA"/>
        </w:rPr>
        <w:t>将得分与文档配对并排序（按</w:t>
      </w:r>
      <w:r>
        <w:rPr>
          <w:color w:val="9F86EA"/>
        </w:rPr>
        <w:t xml:space="preserve"> score </w:t>
      </w:r>
      <w:r>
        <w:rPr>
          <w:color w:val="9F86EA"/>
        </w:rPr>
        <w:t>降序）</w:t>
      </w:r>
      <w:r>
        <w:rPr>
          <w:color w:val="9F86EA"/>
        </w:rPr>
        <w:br/>
        <w:t xml:space="preserve">        </w:t>
      </w:r>
      <w:r>
        <w:t>scored_docs = []</w:t>
      </w:r>
      <w:r>
        <w:br/>
        <w:t xml:space="preserve">        </w:t>
      </w:r>
      <w:r>
        <w:rPr>
          <w:color w:val="CF8E6D"/>
        </w:rPr>
        <w:t xml:space="preserve">for </w:t>
      </w:r>
      <w:r>
        <w:t xml:space="preserve">item, text, score </w:t>
      </w:r>
      <w:r>
        <w:rPr>
          <w:color w:val="CF8E6D"/>
        </w:rPr>
        <w:t xml:space="preserve">in </w:t>
      </w:r>
      <w:r>
        <w:rPr>
          <w:color w:val="8888C6"/>
        </w:rPr>
        <w:t>zip</w:t>
      </w:r>
      <w:r>
        <w:t>(doc_items, texts, scores):</w:t>
      </w:r>
      <w:r>
        <w:br/>
        <w:t xml:space="preserve">            scored_docs.append(</w:t>
      </w:r>
      <w:r>
        <w:br/>
        <w:t xml:space="preserve">                {</w:t>
      </w:r>
      <w:r>
        <w:br/>
        <w:t xml:space="preserve">                    </w:t>
      </w:r>
      <w:r>
        <w:rPr>
          <w:color w:val="6AAB73"/>
        </w:rPr>
        <w:t>"text"</w:t>
      </w:r>
      <w:r>
        <w:t>: text,</w:t>
      </w:r>
      <w:r>
        <w:br/>
        <w:t xml:space="preserve">                    </w:t>
      </w:r>
      <w:r>
        <w:rPr>
          <w:color w:val="6AAB73"/>
        </w:rPr>
        <w:t>"score"</w:t>
      </w:r>
      <w:r>
        <w:t xml:space="preserve">: </w:t>
      </w:r>
      <w:r>
        <w:rPr>
          <w:color w:val="8888C6"/>
        </w:rPr>
        <w:t>float</w:t>
      </w:r>
      <w:r>
        <w:t>(score),</w:t>
      </w:r>
      <w:r>
        <w:br/>
        <w:t xml:space="preserve">                    </w:t>
      </w:r>
      <w:r>
        <w:rPr>
          <w:color w:val="6AAB73"/>
        </w:rPr>
        <w:t>"source"</w:t>
      </w:r>
      <w:r>
        <w:t>: item.get(</w:t>
      </w:r>
      <w:r>
        <w:rPr>
          <w:color w:val="6AAB73"/>
        </w:rPr>
        <w:t>"source"</w:t>
      </w:r>
      <w:r>
        <w:t xml:space="preserve">) </w:t>
      </w:r>
      <w:r>
        <w:rPr>
          <w:color w:val="CF8E6D"/>
        </w:rPr>
        <w:t xml:space="preserve">or </w:t>
      </w:r>
      <w:r>
        <w:rPr>
          <w:color w:val="6AAB73"/>
        </w:rPr>
        <w:t>""</w:t>
      </w:r>
      <w:r>
        <w:t>,</w:t>
      </w:r>
      <w:r>
        <w:br/>
        <w:t xml:space="preserve">                    </w:t>
      </w:r>
      <w:r>
        <w:rPr>
          <w:color w:val="6AAB73"/>
        </w:rPr>
        <w:t>"chunk_id"</w:t>
      </w:r>
      <w:r>
        <w:t>: item.get(</w:t>
      </w:r>
      <w:r>
        <w:rPr>
          <w:color w:val="6AAB73"/>
        </w:rPr>
        <w:t>"chunk_id"</w:t>
      </w:r>
      <w:r>
        <w:t>),</w:t>
      </w:r>
      <w:r>
        <w:br/>
        <w:t xml:space="preserve">                    </w:t>
      </w:r>
      <w:r>
        <w:rPr>
          <w:color w:val="6AAB73"/>
        </w:rPr>
        <w:t>"doc_id"</w:t>
      </w:r>
      <w:r>
        <w:t>: item.get(</w:t>
      </w:r>
      <w:r>
        <w:rPr>
          <w:color w:val="6AAB73"/>
        </w:rPr>
        <w:t>"doc_id"</w:t>
      </w:r>
      <w:r>
        <w:t>),</w:t>
      </w:r>
      <w:r>
        <w:br/>
        <w:t xml:space="preserve">                    </w:t>
      </w:r>
      <w:r>
        <w:rPr>
          <w:color w:val="6AAB73"/>
        </w:rPr>
        <w:t>"url"</w:t>
      </w:r>
      <w:r>
        <w:t>: item.get(</w:t>
      </w:r>
      <w:r>
        <w:rPr>
          <w:color w:val="6AAB73"/>
        </w:rPr>
        <w:t>"url"</w:t>
      </w:r>
      <w:r>
        <w:t xml:space="preserve">) </w:t>
      </w:r>
      <w:r>
        <w:rPr>
          <w:color w:val="CF8E6D"/>
        </w:rPr>
        <w:t xml:space="preserve">or </w:t>
      </w:r>
      <w:r>
        <w:rPr>
          <w:color w:val="6AAB73"/>
        </w:rPr>
        <w:t>""</w:t>
      </w:r>
      <w:r>
        <w:t>,</w:t>
      </w:r>
      <w:r>
        <w:br/>
        <w:t xml:space="preserve">                    </w:t>
      </w:r>
      <w:r>
        <w:rPr>
          <w:color w:val="6AAB73"/>
        </w:rPr>
        <w:t>"title"</w:t>
      </w:r>
      <w:r>
        <w:t>: item.get(</w:t>
      </w:r>
      <w:r>
        <w:rPr>
          <w:color w:val="6AAB73"/>
        </w:rPr>
        <w:t>"title"</w:t>
      </w:r>
      <w:r>
        <w:t xml:space="preserve">) </w:t>
      </w:r>
      <w:r>
        <w:rPr>
          <w:color w:val="CF8E6D"/>
        </w:rPr>
        <w:t xml:space="preserve">or </w:t>
      </w:r>
      <w:r>
        <w:rPr>
          <w:color w:val="6AAB73"/>
        </w:rPr>
        <w:t>""</w:t>
      </w:r>
      <w:r>
        <w:t>,</w:t>
      </w:r>
      <w:r>
        <w:br/>
        <w:t xml:space="preserve">                }</w:t>
      </w:r>
      <w:r>
        <w:br/>
        <w:t xml:space="preserve">            )</w:t>
      </w:r>
      <w:r>
        <w:br/>
        <w:t xml:space="preserve">        scored_docs.sort(</w:t>
      </w:r>
      <w:r>
        <w:rPr>
          <w:color w:val="AA4926"/>
        </w:rPr>
        <w:t>key</w:t>
      </w:r>
      <w:r>
        <w:t>=</w:t>
      </w:r>
      <w:r>
        <w:rPr>
          <w:color w:val="CF8E6D"/>
        </w:rPr>
        <w:t xml:space="preserve">lambda </w:t>
      </w:r>
      <w:r>
        <w:t>x: x[</w:t>
      </w:r>
      <w:r>
        <w:rPr>
          <w:color w:val="6AAB73"/>
        </w:rPr>
        <w:t>"score"</w:t>
      </w:r>
      <w:r>
        <w:t xml:space="preserve">], </w:t>
      </w:r>
      <w:r>
        <w:rPr>
          <w:color w:val="AA4926"/>
        </w:rPr>
        <w:t>reverse</w:t>
      </w:r>
      <w:r>
        <w:t>=</w:t>
      </w:r>
      <w:r>
        <w:rPr>
          <w:color w:val="CF8E6D"/>
        </w:rPr>
        <w:t>True</w:t>
      </w:r>
      <w:r>
        <w:t>)</w:t>
      </w:r>
      <w:r>
        <w:br/>
        <w:t xml:space="preserve">        </w:t>
      </w:r>
      <w:r>
        <w:rPr>
          <w:color w:val="9F86EA"/>
        </w:rPr>
        <w:t xml:space="preserve"># </w:t>
      </w:r>
      <w:r>
        <w:rPr>
          <w:color w:val="9F86EA"/>
        </w:rPr>
        <w:t>仅输出结构化</w:t>
      </w:r>
      <w:r>
        <w:rPr>
          <w:color w:val="9F86EA"/>
        </w:rPr>
        <w:t xml:space="preserve"> reranked_docs</w:t>
      </w:r>
      <w:r>
        <w:rPr>
          <w:color w:val="9F86EA"/>
        </w:rPr>
        <w:t>，后续由</w:t>
      </w:r>
      <w:r>
        <w:rPr>
          <w:color w:val="9F86EA"/>
        </w:rPr>
        <w:t xml:space="preserve"> step_3_topk </w:t>
      </w:r>
      <w:r>
        <w:rPr>
          <w:color w:val="9F86EA"/>
        </w:rPr>
        <w:t>决定截断</w:t>
      </w:r>
      <w:r>
        <w:rPr>
          <w:color w:val="9F86EA"/>
        </w:rPr>
        <w:br/>
        <w:t xml:space="preserve">        </w:t>
      </w:r>
      <w:r>
        <w:rPr>
          <w:color w:val="CF8E6D"/>
        </w:rPr>
        <w:t xml:space="preserve">return </w:t>
      </w:r>
      <w:r>
        <w:t>scored_docs</w:t>
      </w:r>
      <w:r>
        <w:br/>
      </w:r>
      <w:r>
        <w:br/>
        <w:t xml:space="preserve">    </w:t>
      </w:r>
      <w:r>
        <w:rPr>
          <w:color w:val="CF8E6D"/>
        </w:rPr>
        <w:t xml:space="preserve">except </w:t>
      </w:r>
      <w:r>
        <w:rPr>
          <w:color w:val="8888C6"/>
        </w:rPr>
        <w:t xml:space="preserve">Exception </w:t>
      </w:r>
      <w:r>
        <w:rPr>
          <w:color w:val="CF8E6D"/>
        </w:rPr>
        <w:t xml:space="preserve">as </w:t>
      </w:r>
      <w:r>
        <w:t>e:</w:t>
      </w:r>
      <w:r>
        <w:br/>
        <w:t xml:space="preserve">        </w:t>
      </w:r>
      <w:r>
        <w:rPr>
          <w:color w:val="8888C6"/>
        </w:rPr>
        <w:t>print</w:t>
      </w:r>
      <w:r>
        <w:t>(</w:t>
      </w:r>
      <w:r>
        <w:rPr>
          <w:color w:val="6AAB73"/>
        </w:rPr>
        <w:t>f"</w:t>
      </w:r>
      <w:r>
        <w:rPr>
          <w:color w:val="6AAB73"/>
        </w:rPr>
        <w:t>重排序过程中出现错误</w:t>
      </w:r>
      <w:r>
        <w:rPr>
          <w:color w:val="6AAB73"/>
        </w:rPr>
        <w:t xml:space="preserve">: </w:t>
      </w:r>
      <w:r>
        <w:rPr>
          <w:color w:val="CF8E6D"/>
        </w:rPr>
        <w:t>{</w:t>
      </w:r>
      <w:r>
        <w:t>e</w:t>
      </w:r>
      <w:r>
        <w:rPr>
          <w:color w:val="CF8E6D"/>
        </w:rPr>
        <w:t>}</w:t>
      </w:r>
      <w:r>
        <w:rPr>
          <w:color w:val="6AAB73"/>
        </w:rPr>
        <w:t>"</w:t>
      </w:r>
      <w:r>
        <w:t>)</w:t>
      </w:r>
      <w:r>
        <w:br/>
        <w:t xml:space="preserve">        </w:t>
      </w:r>
      <w:r>
        <w:rPr>
          <w:color w:val="9F86EA"/>
        </w:rPr>
        <w:t xml:space="preserve"># </w:t>
      </w:r>
      <w:r>
        <w:rPr>
          <w:color w:val="9F86EA"/>
        </w:rPr>
        <w:t>出错时返回原始文档顺序</w:t>
      </w:r>
      <w:r>
        <w:rPr>
          <w:color w:val="9F86EA"/>
        </w:rPr>
        <w:br/>
        <w:t xml:space="preserve">        </w:t>
      </w:r>
      <w:r>
        <w:t>state[</w:t>
      </w:r>
      <w:r>
        <w:rPr>
          <w:color w:val="6AAB73"/>
        </w:rPr>
        <w:t>"reranked_docs"</w:t>
      </w:r>
      <w:r>
        <w:t>] = [</w:t>
      </w:r>
      <w:r>
        <w:br/>
        <w:t xml:space="preserve">            {</w:t>
      </w:r>
      <w:r>
        <w:br/>
        <w:t xml:space="preserve">                </w:t>
      </w:r>
      <w:r>
        <w:rPr>
          <w:color w:val="6AAB73"/>
        </w:rPr>
        <w:t>"text"</w:t>
      </w:r>
      <w:r>
        <w:t>: x.get(</w:t>
      </w:r>
      <w:r>
        <w:rPr>
          <w:color w:val="6AAB73"/>
        </w:rPr>
        <w:t>"text"</w:t>
      </w:r>
      <w:r>
        <w:t>),</w:t>
      </w:r>
      <w:r>
        <w:br/>
      </w:r>
      <w:r>
        <w:lastRenderedPageBreak/>
        <w:t xml:space="preserve">                </w:t>
      </w:r>
      <w:r>
        <w:rPr>
          <w:color w:val="6AAB73"/>
        </w:rPr>
        <w:t>"score"</w:t>
      </w:r>
      <w:r>
        <w:t xml:space="preserve">: </w:t>
      </w:r>
      <w:r>
        <w:rPr>
          <w:color w:val="CF8E6D"/>
        </w:rPr>
        <w:t>None</w:t>
      </w:r>
      <w:r>
        <w:t>,</w:t>
      </w:r>
      <w:r>
        <w:br/>
        <w:t xml:space="preserve">                </w:t>
      </w:r>
      <w:r>
        <w:rPr>
          <w:color w:val="6AAB73"/>
        </w:rPr>
        <w:t>"source"</w:t>
      </w:r>
      <w:r>
        <w:t>: x.get(</w:t>
      </w:r>
      <w:r>
        <w:rPr>
          <w:color w:val="6AAB73"/>
        </w:rPr>
        <w:t>"source"</w:t>
      </w:r>
      <w:r>
        <w:t xml:space="preserve">) </w:t>
      </w:r>
      <w:r>
        <w:rPr>
          <w:color w:val="CF8E6D"/>
        </w:rPr>
        <w:t xml:space="preserve">or </w:t>
      </w:r>
      <w:r>
        <w:rPr>
          <w:color w:val="6AAB73"/>
        </w:rPr>
        <w:t>""</w:t>
      </w:r>
      <w:r>
        <w:t>,</w:t>
      </w:r>
      <w:r>
        <w:br/>
        <w:t xml:space="preserve">                </w:t>
      </w:r>
      <w:r>
        <w:rPr>
          <w:color w:val="6AAB73"/>
        </w:rPr>
        <w:t>"chunk_id"</w:t>
      </w:r>
      <w:r>
        <w:t>: x.get(</w:t>
      </w:r>
      <w:r>
        <w:rPr>
          <w:color w:val="6AAB73"/>
        </w:rPr>
        <w:t>"chunk_id"</w:t>
      </w:r>
      <w:r>
        <w:t>),</w:t>
      </w:r>
      <w:r>
        <w:br/>
        <w:t xml:space="preserve">                </w:t>
      </w:r>
      <w:r>
        <w:rPr>
          <w:color w:val="6AAB73"/>
        </w:rPr>
        <w:t>"doc_id"</w:t>
      </w:r>
      <w:r>
        <w:t>: x.get(</w:t>
      </w:r>
      <w:r>
        <w:rPr>
          <w:color w:val="6AAB73"/>
        </w:rPr>
        <w:t>"doc_id"</w:t>
      </w:r>
      <w:r>
        <w:t>),</w:t>
      </w:r>
      <w:r>
        <w:br/>
        <w:t xml:space="preserve">                </w:t>
      </w:r>
      <w:r>
        <w:rPr>
          <w:color w:val="6AAB73"/>
        </w:rPr>
        <w:t>"url"</w:t>
      </w:r>
      <w:r>
        <w:t>: x.get(</w:t>
      </w:r>
      <w:r>
        <w:rPr>
          <w:color w:val="6AAB73"/>
        </w:rPr>
        <w:t>"url"</w:t>
      </w:r>
      <w:r>
        <w:t xml:space="preserve">) </w:t>
      </w:r>
      <w:r>
        <w:rPr>
          <w:color w:val="CF8E6D"/>
        </w:rPr>
        <w:t xml:space="preserve">or </w:t>
      </w:r>
      <w:r>
        <w:rPr>
          <w:color w:val="6AAB73"/>
        </w:rPr>
        <w:t>""</w:t>
      </w:r>
      <w:r>
        <w:t>,</w:t>
      </w:r>
      <w:r>
        <w:br/>
        <w:t xml:space="preserve">                </w:t>
      </w:r>
      <w:r>
        <w:rPr>
          <w:color w:val="6AAB73"/>
        </w:rPr>
        <w:t>"title"</w:t>
      </w:r>
      <w:r>
        <w:t>: x.get(</w:t>
      </w:r>
      <w:r>
        <w:rPr>
          <w:color w:val="6AAB73"/>
        </w:rPr>
        <w:t>"title"</w:t>
      </w:r>
      <w:r>
        <w:t xml:space="preserve">) </w:t>
      </w:r>
      <w:r>
        <w:rPr>
          <w:color w:val="CF8E6D"/>
        </w:rPr>
        <w:t xml:space="preserve">or </w:t>
      </w:r>
      <w:r>
        <w:rPr>
          <w:color w:val="6AAB73"/>
        </w:rPr>
        <w:t>""</w:t>
      </w:r>
      <w:r>
        <w:t>,</w:t>
      </w:r>
      <w:r>
        <w:br/>
        <w:t xml:space="preserve">            }</w:t>
      </w:r>
      <w:r>
        <w:br/>
        <w:t xml:space="preserve">            </w:t>
      </w:r>
      <w:r>
        <w:rPr>
          <w:color w:val="CF8E6D"/>
        </w:rPr>
        <w:t xml:space="preserve">for </w:t>
      </w:r>
      <w:r>
        <w:t xml:space="preserve">x </w:t>
      </w:r>
      <w:r>
        <w:rPr>
          <w:color w:val="CF8E6D"/>
        </w:rPr>
        <w:t xml:space="preserve">in </w:t>
      </w:r>
      <w:r>
        <w:t>doc_items</w:t>
      </w:r>
      <w:r>
        <w:br/>
        <w:t xml:space="preserve">        ]</w:t>
      </w:r>
      <w:r>
        <w:br/>
        <w:t xml:space="preserve">        </w:t>
      </w:r>
      <w:r>
        <w:rPr>
          <w:color w:val="CF8E6D"/>
        </w:rPr>
        <w:t xml:space="preserve">raise </w:t>
      </w:r>
      <w:r>
        <w:rPr>
          <w:color w:val="8888C6"/>
        </w:rPr>
        <w:t>ValueError</w:t>
      </w:r>
      <w:r>
        <w:t>(</w:t>
      </w:r>
      <w:r>
        <w:rPr>
          <w:color w:val="6AAB73"/>
        </w:rPr>
        <w:t>f"</w:t>
      </w:r>
      <w:r>
        <w:rPr>
          <w:color w:val="6AAB73"/>
        </w:rPr>
        <w:t>重排序过程中出现错误</w:t>
      </w:r>
      <w:r>
        <w:rPr>
          <w:color w:val="6AAB73"/>
        </w:rPr>
        <w:t xml:space="preserve">: </w:t>
      </w:r>
      <w:r>
        <w:rPr>
          <w:color w:val="CF8E6D"/>
        </w:rPr>
        <w:t>{</w:t>
      </w:r>
      <w:r>
        <w:t>e</w:t>
      </w:r>
      <w:r>
        <w:rPr>
          <w:color w:val="CF8E6D"/>
        </w:rPr>
        <w:t>}</w:t>
      </w:r>
      <w:r>
        <w:rPr>
          <w:color w:val="6AAB73"/>
        </w:rPr>
        <w:t>"</w:t>
      </w:r>
      <w:r>
        <w:t>)</w:t>
      </w:r>
      <w:r>
        <w:br/>
      </w:r>
      <w:r>
        <w:br/>
      </w:r>
      <w:r>
        <w:br/>
      </w:r>
      <w:r>
        <w:rPr>
          <w:color w:val="CF8E6D"/>
        </w:rPr>
        <w:t xml:space="preserve">def </w:t>
      </w:r>
      <w:r>
        <w:rPr>
          <w:color w:val="56A8F5"/>
        </w:rPr>
        <w:t>step_3_topk</w:t>
      </w:r>
      <w:r>
        <w:t>(scored_docs):</w:t>
      </w:r>
      <w:r>
        <w:br/>
        <w:t xml:space="preserve">    </w:t>
      </w:r>
      <w:r>
        <w:rPr>
          <w:i/>
          <w:iCs/>
          <w:color w:val="5F826B"/>
        </w:rPr>
        <w:t>"""</w:t>
      </w:r>
      <w:r>
        <w:rPr>
          <w:i/>
          <w:iCs/>
          <w:color w:val="5F826B"/>
        </w:rPr>
        <w:br/>
        <w:t xml:space="preserve">    </w:t>
      </w:r>
      <w:r>
        <w:rPr>
          <w:i/>
          <w:iCs/>
          <w:color w:val="5F826B"/>
        </w:rPr>
        <w:t>阶段三：动态</w:t>
      </w:r>
      <w:r>
        <w:rPr>
          <w:i/>
          <w:iCs/>
          <w:color w:val="5F826B"/>
        </w:rPr>
        <w:t xml:space="preserve"> TopK</w:t>
      </w:r>
      <w:r>
        <w:rPr>
          <w:i/>
          <w:iCs/>
          <w:color w:val="5F826B"/>
        </w:rPr>
        <w:t>（最多</w:t>
      </w:r>
      <w:r>
        <w:rPr>
          <w:i/>
          <w:iCs/>
          <w:color w:val="5F826B"/>
        </w:rPr>
        <w:t xml:space="preserve"> 10</w:t>
      </w:r>
      <w:r>
        <w:rPr>
          <w:i/>
          <w:iCs/>
          <w:color w:val="5F826B"/>
        </w:rPr>
        <w:t>）</w:t>
      </w:r>
      <w:r>
        <w:rPr>
          <w:i/>
          <w:iCs/>
          <w:color w:val="5F826B"/>
        </w:rPr>
        <w:br/>
        <w:t xml:space="preserve">    </w:t>
      </w:r>
      <w:r>
        <w:rPr>
          <w:i/>
          <w:iCs/>
          <w:color w:val="5F826B"/>
        </w:rPr>
        <w:t>基于</w:t>
      </w:r>
      <w:r>
        <w:rPr>
          <w:i/>
          <w:iCs/>
          <w:color w:val="5F826B"/>
        </w:rPr>
        <w:t xml:space="preserve"> reranked_docs</w:t>
      </w:r>
      <w:r>
        <w:rPr>
          <w:i/>
          <w:iCs/>
          <w:color w:val="5F826B"/>
        </w:rPr>
        <w:t>（已按</w:t>
      </w:r>
      <w:r>
        <w:rPr>
          <w:i/>
          <w:iCs/>
          <w:color w:val="5F826B"/>
        </w:rPr>
        <w:t xml:space="preserve"> score </w:t>
      </w:r>
      <w:r>
        <w:rPr>
          <w:i/>
          <w:iCs/>
          <w:color w:val="5F826B"/>
        </w:rPr>
        <w:t>降序排序）进行截断。</w:t>
      </w:r>
      <w:r>
        <w:rPr>
          <w:i/>
          <w:iCs/>
          <w:color w:val="5F826B"/>
        </w:rPr>
        <w:br/>
        <w:t xml:space="preserve">    """</w:t>
      </w:r>
      <w:r>
        <w:rPr>
          <w:i/>
          <w:iCs/>
          <w:color w:val="5F826B"/>
        </w:rPr>
        <w:br/>
      </w:r>
      <w:r>
        <w:rPr>
          <w:i/>
          <w:iCs/>
          <w:color w:val="5F826B"/>
        </w:rPr>
        <w:br/>
        <w:t xml:space="preserve">    </w:t>
      </w:r>
      <w:r>
        <w:rPr>
          <w:color w:val="9F86EA"/>
        </w:rPr>
        <w:t xml:space="preserve"># </w:t>
      </w:r>
      <w:r>
        <w:rPr>
          <w:color w:val="9F86EA"/>
        </w:rPr>
        <w:t>硬上限：最多取前</w:t>
      </w:r>
      <w:r>
        <w:rPr>
          <w:color w:val="9F86EA"/>
        </w:rPr>
        <w:t xml:space="preserve"> 10</w:t>
      </w:r>
      <w:r>
        <w:rPr>
          <w:color w:val="9F86EA"/>
        </w:rPr>
        <w:t>（固定从全局常量读取，不从</w:t>
      </w:r>
      <w:r>
        <w:rPr>
          <w:color w:val="9F86EA"/>
        </w:rPr>
        <w:t xml:space="preserve"> state </w:t>
      </w:r>
      <w:r>
        <w:rPr>
          <w:color w:val="9F86EA"/>
        </w:rPr>
        <w:t>读取）</w:t>
      </w:r>
      <w:r>
        <w:rPr>
          <w:color w:val="9F86EA"/>
        </w:rPr>
        <w:br/>
        <w:t xml:space="preserve">    </w:t>
      </w:r>
      <w:r>
        <w:t xml:space="preserve">max_topk = </w:t>
      </w:r>
      <w:r>
        <w:rPr>
          <w:color w:val="8888C6"/>
        </w:rPr>
        <w:t>min</w:t>
      </w:r>
      <w:r>
        <w:t>(RERANK_MAX_TOPK,</w:t>
      </w:r>
      <w:r>
        <w:rPr>
          <w:color w:val="8888C6"/>
        </w:rPr>
        <w:t>len</w:t>
      </w:r>
      <w:r>
        <w:t>(scored_docs))</w:t>
      </w:r>
      <w:r>
        <w:br/>
        <w:t xml:space="preserve">    min_topk = RERANK_MIN_TOPK</w:t>
      </w:r>
      <w:r>
        <w:br/>
        <w:t xml:space="preserve">    gap_ratio = RERANK_GAP_RATIO  </w:t>
      </w:r>
      <w:r>
        <w:rPr>
          <w:color w:val="9F86EA"/>
        </w:rPr>
        <w:t xml:space="preserve"># </w:t>
      </w:r>
      <w:r>
        <w:rPr>
          <w:color w:val="9F86EA"/>
        </w:rPr>
        <w:t>相对断崖阈值</w:t>
      </w:r>
      <w:r>
        <w:rPr>
          <w:color w:val="9F86EA"/>
        </w:rPr>
        <w:br/>
        <w:t xml:space="preserve">    </w:t>
      </w:r>
      <w:r>
        <w:t xml:space="preserve">gap_abs = RERANK_GAP_ABS  </w:t>
      </w:r>
      <w:r>
        <w:rPr>
          <w:color w:val="9F86EA"/>
        </w:rPr>
        <w:t xml:space="preserve"># </w:t>
      </w:r>
      <w:r>
        <w:rPr>
          <w:color w:val="9F86EA"/>
        </w:rPr>
        <w:t>绝对断崖阈值</w:t>
      </w:r>
      <w:r>
        <w:rPr>
          <w:color w:val="9F86EA"/>
        </w:rPr>
        <w:br/>
      </w:r>
      <w:r>
        <w:rPr>
          <w:color w:val="9F86EA"/>
        </w:rPr>
        <w:br/>
        <w:t xml:space="preserve">    # 1) </w:t>
      </w:r>
      <w:r>
        <w:rPr>
          <w:color w:val="9F86EA"/>
        </w:rPr>
        <w:t>断崖截断（从</w:t>
      </w:r>
      <w:r>
        <w:rPr>
          <w:color w:val="9F86EA"/>
        </w:rPr>
        <w:t xml:space="preserve"> min_topk </w:t>
      </w:r>
      <w:r>
        <w:rPr>
          <w:color w:val="9F86EA"/>
        </w:rPr>
        <w:t>之后开始看）</w:t>
      </w:r>
      <w:r>
        <w:rPr>
          <w:color w:val="9F86EA"/>
        </w:rPr>
        <w:br/>
        <w:t xml:space="preserve">    </w:t>
      </w:r>
      <w:r>
        <w:t xml:space="preserve">topk = max_topk  </w:t>
      </w:r>
      <w:r>
        <w:rPr>
          <w:color w:val="9F86EA"/>
        </w:rPr>
        <w:t xml:space="preserve"># </w:t>
      </w:r>
      <w:r>
        <w:rPr>
          <w:color w:val="9F86EA"/>
        </w:rPr>
        <w:t>默认取全部</w:t>
      </w:r>
      <w:r>
        <w:rPr>
          <w:color w:val="9F86EA"/>
        </w:rPr>
        <w:br/>
        <w:t xml:space="preserve">    </w:t>
      </w:r>
      <w:r>
        <w:rPr>
          <w:color w:val="CF8E6D"/>
        </w:rPr>
        <w:t xml:space="preserve">if </w:t>
      </w:r>
      <w:r>
        <w:t>topk &gt; min_topk:</w:t>
      </w:r>
      <w:r>
        <w:br/>
        <w:t xml:space="preserve">        </w:t>
      </w:r>
      <w:r>
        <w:rPr>
          <w:color w:val="CF8E6D"/>
        </w:rPr>
        <w:t xml:space="preserve">for </w:t>
      </w:r>
      <w:r>
        <w:t xml:space="preserve">i </w:t>
      </w:r>
      <w:r>
        <w:rPr>
          <w:color w:val="CF8E6D"/>
        </w:rPr>
        <w:t xml:space="preserve">in </w:t>
      </w:r>
      <w:r>
        <w:rPr>
          <w:color w:val="8888C6"/>
        </w:rPr>
        <w:t>range</w:t>
      </w:r>
      <w:r>
        <w:t xml:space="preserve">(min_topk - </w:t>
      </w:r>
      <w:r>
        <w:rPr>
          <w:color w:val="2AACB8"/>
        </w:rPr>
        <w:t>1</w:t>
      </w:r>
      <w:r>
        <w:t xml:space="preserve">, max_topk- </w:t>
      </w:r>
      <w:r>
        <w:rPr>
          <w:color w:val="2AACB8"/>
        </w:rPr>
        <w:t>1</w:t>
      </w:r>
      <w:r>
        <w:t>):</w:t>
      </w:r>
      <w:r>
        <w:br/>
        <w:t xml:space="preserve">            s1 = scored_docs[i].get(</w:t>
      </w:r>
      <w:r>
        <w:rPr>
          <w:color w:val="6AAB73"/>
        </w:rPr>
        <w:t>"score"</w:t>
      </w:r>
      <w:r>
        <w:t>)</w:t>
      </w:r>
      <w:r>
        <w:br/>
        <w:t xml:space="preserve">            s2 = scored_docs[i + </w:t>
      </w:r>
      <w:r>
        <w:rPr>
          <w:color w:val="2AACB8"/>
        </w:rPr>
        <w:t>1</w:t>
      </w:r>
      <w:r>
        <w:t>].get(</w:t>
      </w:r>
      <w:r>
        <w:rPr>
          <w:color w:val="6AAB73"/>
        </w:rPr>
        <w:t>"score"</w:t>
      </w:r>
      <w:r>
        <w:t>)</w:t>
      </w:r>
      <w:r>
        <w:br/>
      </w:r>
      <w:r>
        <w:br/>
        <w:t xml:space="preserve">            gap = s1 - s2 </w:t>
      </w:r>
      <w:r>
        <w:rPr>
          <w:color w:val="9F86EA"/>
        </w:rPr>
        <w:t xml:space="preserve"># </w:t>
      </w:r>
      <w:r>
        <w:rPr>
          <w:color w:val="9F86EA"/>
        </w:rPr>
        <w:t>计算差距</w:t>
      </w:r>
      <w:r>
        <w:rPr>
          <w:color w:val="9F86EA"/>
        </w:rPr>
        <w:br/>
        <w:t xml:space="preserve">            </w:t>
      </w:r>
      <w:r>
        <w:t>rel = gap / (</w:t>
      </w:r>
      <w:r>
        <w:rPr>
          <w:color w:val="8888C6"/>
        </w:rPr>
        <w:t>abs</w:t>
      </w:r>
      <w:r>
        <w:t xml:space="preserve">(s1) + </w:t>
      </w:r>
      <w:r>
        <w:rPr>
          <w:color w:val="2AACB8"/>
        </w:rPr>
        <w:t>1e-6</w:t>
      </w:r>
      <w:r>
        <w:t xml:space="preserve">)  </w:t>
      </w:r>
      <w:r>
        <w:rPr>
          <w:color w:val="9F86EA"/>
        </w:rPr>
        <w:t xml:space="preserve"># 1e-6 </w:t>
      </w:r>
      <w:r>
        <w:rPr>
          <w:color w:val="9F86EA"/>
        </w:rPr>
        <w:t>避免出现极小值或</w:t>
      </w:r>
      <w:r>
        <w:rPr>
          <w:color w:val="9F86EA"/>
        </w:rPr>
        <w:t>0</w:t>
      </w:r>
      <w:r>
        <w:rPr>
          <w:color w:val="9F86EA"/>
        </w:rPr>
        <w:br/>
        <w:t xml:space="preserve">            </w:t>
      </w:r>
      <w:r>
        <w:rPr>
          <w:color w:val="CF8E6D"/>
        </w:rPr>
        <w:t xml:space="preserve">if </w:t>
      </w:r>
      <w:r>
        <w:t xml:space="preserve">gap &gt;= gap_abs </w:t>
      </w:r>
      <w:r>
        <w:rPr>
          <w:color w:val="CF8E6D"/>
        </w:rPr>
        <w:t xml:space="preserve">or </w:t>
      </w:r>
      <w:r>
        <w:t>rel &gt;= gap_ratio:</w:t>
      </w:r>
      <w:r>
        <w:br/>
        <w:t xml:space="preserve">                topk = i + </w:t>
      </w:r>
      <w:r>
        <w:rPr>
          <w:color w:val="2AACB8"/>
        </w:rPr>
        <w:t>1</w:t>
      </w:r>
      <w:r>
        <w:rPr>
          <w:color w:val="2AACB8"/>
        </w:rPr>
        <w:br/>
        <w:t xml:space="preserve">                </w:t>
      </w:r>
      <w:r>
        <w:rPr>
          <w:color w:val="CF8E6D"/>
        </w:rPr>
        <w:t>break</w:t>
      </w:r>
      <w:r>
        <w:rPr>
          <w:color w:val="CF8E6D"/>
        </w:rPr>
        <w:br/>
      </w:r>
      <w:r>
        <w:rPr>
          <w:color w:val="CF8E6D"/>
        </w:rPr>
        <w:br/>
        <w:t xml:space="preserve">    </w:t>
      </w:r>
      <w:r>
        <w:t>topk_docs = scored_docs[:topk]</w:t>
      </w:r>
      <w:r>
        <w:br/>
        <w:t xml:space="preserve">    </w:t>
      </w:r>
      <w:r>
        <w:rPr>
          <w:color w:val="8888C6"/>
        </w:rPr>
        <w:t>print</w:t>
      </w:r>
      <w:r>
        <w:t>(</w:t>
      </w:r>
      <w:r>
        <w:rPr>
          <w:color w:val="6AAB73"/>
        </w:rPr>
        <w:t>f"</w:t>
      </w:r>
      <w:r>
        <w:rPr>
          <w:color w:val="6AAB73"/>
        </w:rPr>
        <w:t>重排序后（动态</w:t>
      </w:r>
      <w:r>
        <w:rPr>
          <w:color w:val="6AAB73"/>
        </w:rPr>
        <w:t>TopK</w:t>
      </w:r>
      <w:r>
        <w:rPr>
          <w:color w:val="6AAB73"/>
        </w:rPr>
        <w:t>）文档数量</w:t>
      </w:r>
      <w:r>
        <w:rPr>
          <w:color w:val="6AAB73"/>
        </w:rPr>
        <w:t xml:space="preserve">: </w:t>
      </w:r>
      <w:r>
        <w:rPr>
          <w:color w:val="CF8E6D"/>
        </w:rPr>
        <w:t>{</w:t>
      </w:r>
      <w:r>
        <w:rPr>
          <w:color w:val="8888C6"/>
        </w:rPr>
        <w:t>len</w:t>
      </w:r>
      <w:r>
        <w:t>(topk_docs)</w:t>
      </w:r>
      <w:r>
        <w:rPr>
          <w:color w:val="CF8E6D"/>
        </w:rPr>
        <w:t>}</w:t>
      </w:r>
      <w:r>
        <w:rPr>
          <w:color w:val="6AAB73"/>
        </w:rPr>
        <w:t>"</w:t>
      </w:r>
      <w:r>
        <w:t>)</w:t>
      </w:r>
      <w:r>
        <w:br/>
        <w:t xml:space="preserve">    </w:t>
      </w:r>
      <w:r>
        <w:rPr>
          <w:color w:val="CF8E6D"/>
        </w:rPr>
        <w:t xml:space="preserve">return </w:t>
      </w:r>
      <w:r>
        <w:t>topk_docs</w:t>
      </w:r>
      <w:r>
        <w:br/>
      </w:r>
      <w:r>
        <w:br/>
      </w:r>
      <w:r>
        <w:br/>
      </w:r>
      <w:r>
        <w:rPr>
          <w:color w:val="9F86EA"/>
        </w:rPr>
        <w:t># Rerank</w:t>
      </w:r>
      <w:r>
        <w:rPr>
          <w:color w:val="9F86EA"/>
        </w:rPr>
        <w:t>节点（工作流入口）</w:t>
      </w:r>
      <w:r>
        <w:rPr>
          <w:color w:val="9F86EA"/>
        </w:rPr>
        <w:br/>
      </w:r>
      <w:r>
        <w:rPr>
          <w:color w:val="CF8E6D"/>
        </w:rPr>
        <w:t xml:space="preserve">def </w:t>
      </w:r>
      <w:r>
        <w:rPr>
          <w:color w:val="56A8F5"/>
        </w:rPr>
        <w:t>node_rerank</w:t>
      </w:r>
      <w:r>
        <w:t>(state):</w:t>
      </w:r>
      <w:r>
        <w:br/>
        <w:t xml:space="preserve">    </w:t>
      </w:r>
      <w:r>
        <w:rPr>
          <w:i/>
          <w:iCs/>
          <w:color w:val="5F826B"/>
        </w:rPr>
        <w:t>"""</w:t>
      </w:r>
      <w:r>
        <w:rPr>
          <w:i/>
          <w:iCs/>
          <w:color w:val="5F826B"/>
        </w:rPr>
        <w:br/>
        <w:t xml:space="preserve">    Rerank</w:t>
      </w:r>
      <w:r>
        <w:rPr>
          <w:i/>
          <w:iCs/>
          <w:color w:val="5F826B"/>
        </w:rPr>
        <w:t>节点</w:t>
      </w:r>
      <w:r>
        <w:rPr>
          <w:i/>
          <w:iCs/>
          <w:color w:val="5F826B"/>
        </w:rPr>
        <w:br/>
        <w:t xml:space="preserve">    </w:t>
      </w:r>
      <w:r>
        <w:rPr>
          <w:i/>
          <w:iCs/>
          <w:color w:val="5F826B"/>
        </w:rPr>
        <w:t>对检索到的文档进行重新排序，提高相关性</w:t>
      </w:r>
      <w:r>
        <w:rPr>
          <w:i/>
          <w:iCs/>
          <w:color w:val="5F826B"/>
        </w:rPr>
        <w:br/>
        <w:t xml:space="preserve">    """</w:t>
      </w:r>
      <w:r>
        <w:rPr>
          <w:i/>
          <w:iCs/>
          <w:color w:val="5F826B"/>
        </w:rPr>
        <w:br/>
        <w:t xml:space="preserve">    </w:t>
      </w:r>
      <w:r>
        <w:rPr>
          <w:color w:val="8888C6"/>
        </w:rPr>
        <w:t>print</w:t>
      </w:r>
      <w:r>
        <w:t>(</w:t>
      </w:r>
      <w:r>
        <w:rPr>
          <w:color w:val="6AAB73"/>
        </w:rPr>
        <w:t>"---Rerank---"</w:t>
      </w:r>
      <w:r>
        <w:t>)</w:t>
      </w:r>
      <w:r>
        <w:br/>
        <w:t xml:space="preserve">    add_running_task(state[</w:t>
      </w:r>
      <w:r>
        <w:rPr>
          <w:color w:val="6AAB73"/>
        </w:rPr>
        <w:t>"session_id"</w:t>
      </w:r>
      <w:r>
        <w:t>], sys._getframe().f_code.co_name, state.get(</w:t>
      </w:r>
      <w:r>
        <w:rPr>
          <w:color w:val="6AAB73"/>
        </w:rPr>
        <w:t>"is_stream"</w:t>
      </w:r>
      <w:r>
        <w:t>))</w:t>
      </w:r>
      <w:r>
        <w:br/>
      </w:r>
      <w:r>
        <w:br/>
        <w:t xml:space="preserve">    </w:t>
      </w:r>
      <w:r>
        <w:rPr>
          <w:color w:val="9F86EA"/>
        </w:rPr>
        <w:t xml:space="preserve"># </w:t>
      </w:r>
      <w:r>
        <w:rPr>
          <w:color w:val="9F86EA"/>
        </w:rPr>
        <w:t>阶段一：合并文档</w:t>
      </w:r>
      <w:r>
        <w:rPr>
          <w:color w:val="9F86EA"/>
        </w:rPr>
        <w:br/>
        <w:t xml:space="preserve">    </w:t>
      </w:r>
      <w:r>
        <w:t>doc_items = step_1_merge_docs(state)</w:t>
      </w:r>
      <w:r>
        <w:br/>
        <w:t xml:space="preserve">    </w:t>
      </w:r>
      <w:r>
        <w:rPr>
          <w:color w:val="9F86EA"/>
        </w:rPr>
        <w:t xml:space="preserve"># </w:t>
      </w:r>
      <w:r>
        <w:rPr>
          <w:color w:val="9F86EA"/>
        </w:rPr>
        <w:t>阶段二：对文档进行重排序</w:t>
      </w:r>
      <w:r>
        <w:rPr>
          <w:color w:val="9F86EA"/>
        </w:rPr>
        <w:br/>
        <w:t xml:space="preserve">    </w:t>
      </w:r>
      <w:r>
        <w:t>scored_docs = step_2_rerank_docs(state, doc_items)</w:t>
      </w:r>
      <w:r>
        <w:br/>
        <w:t xml:space="preserve">    </w:t>
      </w:r>
      <w:r>
        <w:rPr>
          <w:color w:val="9F86EA"/>
        </w:rPr>
        <w:t xml:space="preserve"># </w:t>
      </w:r>
      <w:r>
        <w:rPr>
          <w:color w:val="9F86EA"/>
        </w:rPr>
        <w:t>阶段三：动态</w:t>
      </w:r>
      <w:r>
        <w:rPr>
          <w:color w:val="9F86EA"/>
        </w:rPr>
        <w:t xml:space="preserve"> TopK</w:t>
      </w:r>
      <w:r>
        <w:rPr>
          <w:color w:val="9F86EA"/>
        </w:rPr>
        <w:br/>
        <w:t xml:space="preserve">    </w:t>
      </w:r>
      <w:r>
        <w:t>topk_docs = step_3_topk(scored_docs)</w:t>
      </w:r>
      <w:r>
        <w:br/>
        <w:t xml:space="preserve">    </w:t>
      </w:r>
      <w:r>
        <w:rPr>
          <w:color w:val="8888C6"/>
        </w:rPr>
        <w:t>print</w:t>
      </w:r>
      <w:r>
        <w:t>(</w:t>
      </w:r>
      <w:r>
        <w:rPr>
          <w:color w:val="6AAB73"/>
        </w:rPr>
        <w:t>"</w:t>
      </w:r>
      <w:r>
        <w:rPr>
          <w:color w:val="6AAB73"/>
        </w:rPr>
        <w:t>最终文档</w:t>
      </w:r>
      <w:r>
        <w:rPr>
          <w:color w:val="6AAB73"/>
        </w:rPr>
        <w:t>:"</w:t>
      </w:r>
      <w:r>
        <w:t>,  topk_docs )</w:t>
      </w:r>
      <w:r>
        <w:br/>
      </w:r>
      <w:r>
        <w:br/>
        <w:t xml:space="preserve">    add_done_task(state[</w:t>
      </w:r>
      <w:r>
        <w:rPr>
          <w:color w:val="6AAB73"/>
        </w:rPr>
        <w:t>'session_id'</w:t>
      </w:r>
      <w:r>
        <w:t>], sys._getframe().f_code.co_name, state.get(</w:t>
      </w:r>
      <w:r>
        <w:rPr>
          <w:color w:val="6AAB73"/>
        </w:rPr>
        <w:t>"is_stream"</w:t>
      </w:r>
      <w:r>
        <w:t>))</w:t>
      </w:r>
      <w:r>
        <w:br/>
        <w:t xml:space="preserve">    </w:t>
      </w:r>
      <w:r>
        <w:rPr>
          <w:color w:val="CF8E6D"/>
        </w:rPr>
        <w:t xml:space="preserve">return </w:t>
      </w:r>
      <w:r>
        <w:t>{</w:t>
      </w:r>
      <w:r>
        <w:rPr>
          <w:color w:val="6AAB73"/>
        </w:rPr>
        <w:t>"reranked_docs"</w:t>
      </w:r>
      <w:r>
        <w:t>: topk_docs}</w:t>
      </w:r>
      <w:r>
        <w:br/>
      </w:r>
    </w:p>
    <w:p w14:paraId="5C7FC8C3" w14:textId="77777777" w:rsidR="00AB4085" w:rsidRDefault="00AB4085" w:rsidP="0019319E">
      <w:pPr>
        <w:pStyle w:val="afb"/>
        <w:ind w:firstLine="0"/>
      </w:pPr>
    </w:p>
    <w:p w14:paraId="15F390D4" w14:textId="151C6294" w:rsidR="00923130" w:rsidRDefault="00923130" w:rsidP="0019319E">
      <w:pPr>
        <w:pStyle w:val="a0"/>
      </w:pPr>
      <w:r>
        <w:rPr>
          <w:rFonts w:hint="eastAsia"/>
        </w:rPr>
        <w:t>节点：</w:t>
      </w:r>
      <w:r w:rsidR="00A460F5">
        <w:rPr>
          <w:rFonts w:hint="eastAsia"/>
        </w:rPr>
        <w:t>答案输出节点</w:t>
      </w:r>
      <w:r w:rsidR="0019319E">
        <w:rPr>
          <w:rFonts w:hint="eastAsia"/>
        </w:rPr>
        <w:t>(answer_output)</w:t>
      </w:r>
    </w:p>
    <w:p w14:paraId="5DDCE7C3" w14:textId="5EE80714" w:rsidR="004A7640" w:rsidRPr="004A7640" w:rsidRDefault="004A7640" w:rsidP="004A7640">
      <w:pPr>
        <w:pStyle w:val="a3"/>
        <w:rPr>
          <w:rStyle w:val="afa"/>
          <w:b w:val="0"/>
          <w:bCs w:val="0"/>
        </w:rPr>
      </w:pPr>
      <w:r>
        <w:rPr>
          <w:rFonts w:hint="eastAsia"/>
        </w:rPr>
        <w:t xml:space="preserve"> </w:t>
      </w:r>
      <w:r>
        <w:rPr>
          <w:rFonts w:hint="eastAsia"/>
        </w:rPr>
        <w:t>检查答案：</w:t>
      </w:r>
      <w:r w:rsidRPr="004A7640">
        <w:rPr>
          <w:rStyle w:val="afa"/>
          <w:rFonts w:hint="eastAsia"/>
        </w:rPr>
        <w:t xml:space="preserve"> </w:t>
      </w:r>
      <w:r w:rsidRPr="004A7640">
        <w:rPr>
          <w:rStyle w:val="afa"/>
          <w:rFonts w:hint="eastAsia"/>
          <w:b w:val="0"/>
          <w:bCs w:val="0"/>
        </w:rPr>
        <w:t>判断</w:t>
      </w:r>
      <w:r w:rsidRPr="004A7640">
        <w:rPr>
          <w:rStyle w:val="afa"/>
          <w:rFonts w:hint="eastAsia"/>
          <w:b w:val="0"/>
          <w:bCs w:val="0"/>
        </w:rPr>
        <w:t xml:space="preserve">state </w:t>
      </w:r>
      <w:r w:rsidRPr="004A7640">
        <w:rPr>
          <w:rStyle w:val="afa"/>
          <w:rFonts w:hint="eastAsia"/>
          <w:b w:val="0"/>
          <w:bCs w:val="0"/>
        </w:rPr>
        <w:t>中的</w:t>
      </w:r>
      <w:r w:rsidRPr="004A7640">
        <w:rPr>
          <w:rStyle w:val="afa"/>
          <w:rFonts w:hint="eastAsia"/>
          <w:b w:val="0"/>
          <w:bCs w:val="0"/>
        </w:rPr>
        <w:t>answer</w:t>
      </w:r>
      <w:r w:rsidRPr="004A7640">
        <w:rPr>
          <w:rStyle w:val="afa"/>
          <w:rFonts w:hint="eastAsia"/>
          <w:b w:val="0"/>
          <w:bCs w:val="0"/>
        </w:rPr>
        <w:t>是否已经存在，如果存在直接输出</w:t>
      </w:r>
      <w:r w:rsidRPr="004A7640">
        <w:rPr>
          <w:rStyle w:val="afa"/>
          <w:rFonts w:hint="eastAsia"/>
          <w:b w:val="0"/>
          <w:bCs w:val="0"/>
        </w:rPr>
        <w:t>answer</w:t>
      </w:r>
      <w:r w:rsidRPr="004A7640">
        <w:rPr>
          <w:rStyle w:val="afa"/>
          <w:rFonts w:hint="eastAsia"/>
          <w:b w:val="0"/>
          <w:bCs w:val="0"/>
        </w:rPr>
        <w:t>中的答案，注意判断是否需要流式输出需要则流式输出</w:t>
      </w:r>
    </w:p>
    <w:p w14:paraId="7EB3FD27" w14:textId="5EF1BC42" w:rsidR="004A7640" w:rsidRPr="004A7640" w:rsidRDefault="004A7640" w:rsidP="004A7640">
      <w:pPr>
        <w:pStyle w:val="a3"/>
        <w:rPr>
          <w:b w:val="0"/>
          <w:bCs w:val="0"/>
        </w:rPr>
      </w:pPr>
      <w:r>
        <w:rPr>
          <w:rFonts w:hint="eastAsia"/>
        </w:rPr>
        <w:t xml:space="preserve"> </w:t>
      </w:r>
      <w:r>
        <w:rPr>
          <w:rFonts w:hint="eastAsia"/>
        </w:rPr>
        <w:t>生成提示词：</w:t>
      </w:r>
      <w:r w:rsidRPr="004A7640">
        <w:rPr>
          <w:rFonts w:hint="eastAsia"/>
          <w:b w:val="0"/>
          <w:bCs w:val="0"/>
        </w:rPr>
        <w:t>根据</w:t>
      </w:r>
      <w:r w:rsidRPr="004A7640">
        <w:rPr>
          <w:rFonts w:hint="eastAsia"/>
          <w:b w:val="0"/>
          <w:bCs w:val="0"/>
        </w:rPr>
        <w:t>state</w:t>
      </w:r>
      <w:r w:rsidRPr="004A7640">
        <w:rPr>
          <w:rFonts w:hint="eastAsia"/>
          <w:b w:val="0"/>
          <w:bCs w:val="0"/>
        </w:rPr>
        <w:t>中的问题、重新问题、历史对话、提问商品（</w:t>
      </w:r>
      <w:r w:rsidRPr="004A7640">
        <w:rPr>
          <w:rFonts w:hint="eastAsia"/>
          <w:b w:val="0"/>
          <w:bCs w:val="0"/>
        </w:rPr>
        <w:t>item_names</w:t>
      </w:r>
      <w:r w:rsidRPr="004A7640">
        <w:rPr>
          <w:rFonts w:hint="eastAsia"/>
          <w:b w:val="0"/>
          <w:bCs w:val="0"/>
        </w:rPr>
        <w:t>）、</w:t>
      </w:r>
      <w:r w:rsidRPr="004A7640">
        <w:rPr>
          <w:rFonts w:hint="eastAsia"/>
          <w:b w:val="0"/>
          <w:bCs w:val="0"/>
        </w:rPr>
        <w:t xml:space="preserve"> </w:t>
      </w:r>
      <w:r w:rsidRPr="004A7640">
        <w:rPr>
          <w:rFonts w:hint="eastAsia"/>
          <w:b w:val="0"/>
          <w:bCs w:val="0"/>
        </w:rPr>
        <w:t>重排内容</w:t>
      </w:r>
      <w:r w:rsidRPr="004A7640">
        <w:rPr>
          <w:rFonts w:hint="eastAsia"/>
          <w:b w:val="0"/>
          <w:bCs w:val="0"/>
        </w:rPr>
        <w:t xml:space="preserve"> </w:t>
      </w:r>
      <w:r w:rsidRPr="004A7640">
        <w:rPr>
          <w:rFonts w:hint="eastAsia"/>
          <w:b w:val="0"/>
          <w:bCs w:val="0"/>
        </w:rPr>
        <w:t>组织</w:t>
      </w:r>
      <w:r w:rsidRPr="004A7640">
        <w:rPr>
          <w:rFonts w:hint="eastAsia"/>
          <w:b w:val="0"/>
          <w:bCs w:val="0"/>
        </w:rPr>
        <w:t xml:space="preserve">prompt </w:t>
      </w:r>
      <w:r w:rsidRPr="004A7640">
        <w:rPr>
          <w:rFonts w:hint="eastAsia"/>
          <w:b w:val="0"/>
          <w:bCs w:val="0"/>
        </w:rPr>
        <w:t>并调用</w:t>
      </w:r>
      <w:r w:rsidRPr="004A7640">
        <w:rPr>
          <w:rFonts w:hint="eastAsia"/>
          <w:b w:val="0"/>
          <w:bCs w:val="0"/>
        </w:rPr>
        <w:t xml:space="preserve">llm </w:t>
      </w:r>
    </w:p>
    <w:p w14:paraId="5A03AEC9" w14:textId="7F5B96D4" w:rsidR="004A7640" w:rsidRDefault="004A7640" w:rsidP="004A7640">
      <w:pPr>
        <w:pStyle w:val="a3"/>
      </w:pPr>
      <w:r>
        <w:rPr>
          <w:rFonts w:hint="eastAsia"/>
        </w:rPr>
        <w:t xml:space="preserve">  </w:t>
      </w:r>
      <w:r>
        <w:rPr>
          <w:rFonts w:hint="eastAsia"/>
        </w:rPr>
        <w:t>生成答案：</w:t>
      </w:r>
      <w:r w:rsidRPr="004A7640">
        <w:rPr>
          <w:rFonts w:hint="eastAsia"/>
          <w:b w:val="0"/>
          <w:bCs w:val="0"/>
        </w:rPr>
        <w:t>调用大模型输出答案</w:t>
      </w:r>
      <w:r w:rsidRPr="004A7640">
        <w:rPr>
          <w:rFonts w:hint="eastAsia"/>
          <w:b w:val="0"/>
          <w:bCs w:val="0"/>
        </w:rPr>
        <w:t xml:space="preserve"> </w:t>
      </w:r>
      <w:r w:rsidRPr="004A7640">
        <w:rPr>
          <w:rFonts w:hint="eastAsia"/>
          <w:b w:val="0"/>
          <w:bCs w:val="0"/>
        </w:rPr>
        <w:t>，注意判断是否需要流式输出需要则流式输出</w:t>
      </w:r>
    </w:p>
    <w:p w14:paraId="5A554B54" w14:textId="45B787F6" w:rsidR="004A7640" w:rsidRPr="004A7640" w:rsidRDefault="004A7640" w:rsidP="004A7640">
      <w:pPr>
        <w:pStyle w:val="a3"/>
        <w:rPr>
          <w:b w:val="0"/>
          <w:bCs w:val="0"/>
        </w:rPr>
      </w:pPr>
      <w:r>
        <w:rPr>
          <w:rFonts w:hint="eastAsia"/>
        </w:rPr>
        <w:t xml:space="preserve">  </w:t>
      </w:r>
      <w:r>
        <w:rPr>
          <w:rFonts w:hint="eastAsia"/>
        </w:rPr>
        <w:t>保存答案：</w:t>
      </w:r>
      <w:r w:rsidRPr="004A7640">
        <w:rPr>
          <w:rFonts w:hint="eastAsia"/>
          <w:b w:val="0"/>
          <w:bCs w:val="0"/>
        </w:rPr>
        <w:t>把答案写入到</w:t>
      </w:r>
      <w:r w:rsidRPr="004A7640">
        <w:rPr>
          <w:rFonts w:hint="eastAsia"/>
          <w:b w:val="0"/>
          <w:bCs w:val="0"/>
        </w:rPr>
        <w:t>mongodb</w:t>
      </w:r>
      <w:r w:rsidRPr="004A7640">
        <w:rPr>
          <w:rFonts w:hint="eastAsia"/>
          <w:b w:val="0"/>
          <w:bCs w:val="0"/>
        </w:rPr>
        <w:t>的</w:t>
      </w:r>
      <w:r w:rsidRPr="004A7640">
        <w:rPr>
          <w:rFonts w:hint="eastAsia"/>
          <w:b w:val="0"/>
          <w:bCs w:val="0"/>
        </w:rPr>
        <w:t>history</w:t>
      </w:r>
      <w:r w:rsidRPr="004A7640">
        <w:rPr>
          <w:rFonts w:hint="eastAsia"/>
          <w:b w:val="0"/>
          <w:bCs w:val="0"/>
        </w:rPr>
        <w:t>中</w:t>
      </w:r>
      <w:r w:rsidRPr="004A7640">
        <w:rPr>
          <w:rFonts w:hint="eastAsia"/>
          <w:b w:val="0"/>
          <w:bCs w:val="0"/>
        </w:rPr>
        <w:t xml:space="preserve"> </w:t>
      </w:r>
      <w:r w:rsidRPr="004A7640">
        <w:rPr>
          <w:rFonts w:hint="eastAsia"/>
          <w:b w:val="0"/>
          <w:bCs w:val="0"/>
        </w:rPr>
        <w:t>利用</w:t>
      </w:r>
      <w:r w:rsidRPr="004A7640">
        <w:rPr>
          <w:rFonts w:hint="eastAsia"/>
          <w:b w:val="0"/>
          <w:bCs w:val="0"/>
        </w:rPr>
        <w:t>utils/mongo_history_utils.py</w:t>
      </w:r>
      <w:r w:rsidRPr="004A7640">
        <w:rPr>
          <w:rFonts w:hint="eastAsia"/>
          <w:b w:val="0"/>
          <w:bCs w:val="0"/>
        </w:rPr>
        <w:t>中的</w:t>
      </w:r>
      <w:r w:rsidRPr="004A7640">
        <w:rPr>
          <w:rFonts w:hint="eastAsia"/>
          <w:b w:val="0"/>
          <w:bCs w:val="0"/>
        </w:rPr>
        <w:t>save_chat_message</w:t>
      </w:r>
      <w:r w:rsidRPr="004A7640">
        <w:rPr>
          <w:rFonts w:hint="eastAsia"/>
          <w:b w:val="0"/>
          <w:bCs w:val="0"/>
        </w:rPr>
        <w:t>方法</w:t>
      </w:r>
    </w:p>
    <w:p w14:paraId="2AD08D40" w14:textId="1AA3FC26" w:rsidR="0019319E" w:rsidRPr="00EB6C2E" w:rsidRDefault="004A7640" w:rsidP="004A7640">
      <w:pPr>
        <w:pStyle w:val="a3"/>
        <w:rPr>
          <w:b w:val="0"/>
          <w:bCs w:val="0"/>
        </w:rPr>
      </w:pPr>
      <w:r>
        <w:rPr>
          <w:rFonts w:hint="eastAsia"/>
        </w:rPr>
        <w:t xml:space="preserve"> </w:t>
      </w:r>
      <w:r w:rsidR="00492F07">
        <w:rPr>
          <w:rFonts w:hint="eastAsia"/>
        </w:rPr>
        <w:t>流操作的</w:t>
      </w:r>
      <w:r w:rsidR="00492F07">
        <w:rPr>
          <w:rFonts w:hint="eastAsia"/>
        </w:rPr>
        <w:t>final push:</w:t>
      </w:r>
      <w:r w:rsidR="00584ED6">
        <w:rPr>
          <w:rFonts w:hint="eastAsia"/>
        </w:rPr>
        <w:t xml:space="preserve"> </w:t>
      </w:r>
      <w:r>
        <w:rPr>
          <w:rFonts w:hint="eastAsia"/>
        </w:rPr>
        <w:t xml:space="preserve"> </w:t>
      </w:r>
      <w:r>
        <w:rPr>
          <w:rFonts w:hint="eastAsia"/>
        </w:rPr>
        <w:t>做最后一次</w:t>
      </w:r>
      <w:r>
        <w:rPr>
          <w:rFonts w:hint="eastAsia"/>
        </w:rPr>
        <w:t>push</w:t>
      </w:r>
      <w:r>
        <w:rPr>
          <w:rFonts w:hint="eastAsia"/>
        </w:rPr>
        <w:t>操作</w:t>
      </w:r>
      <w:r w:rsidRPr="00EB6C2E">
        <w:rPr>
          <w:rFonts w:hint="eastAsia"/>
          <w:b w:val="0"/>
          <w:bCs w:val="0"/>
        </w:rPr>
        <w:t>（主要是为了触发前端图片渲染</w:t>
      </w:r>
      <w:r w:rsidRPr="00EB6C2E">
        <w:rPr>
          <w:rFonts w:hint="eastAsia"/>
          <w:b w:val="0"/>
          <w:bCs w:val="0"/>
        </w:rPr>
        <w:t xml:space="preserve">) </w:t>
      </w:r>
    </w:p>
    <w:p w14:paraId="536A2148" w14:textId="1BFDEE7F" w:rsidR="00191818" w:rsidRDefault="00191818" w:rsidP="00191818">
      <w:pPr>
        <w:pStyle w:val="a1"/>
      </w:pPr>
      <w:r>
        <w:rPr>
          <w:rFonts w:hint="eastAsia"/>
        </w:rPr>
        <w:t>代码实现</w:t>
      </w:r>
    </w:p>
    <w:p w14:paraId="32660FFB" w14:textId="49843F25" w:rsidR="00191818" w:rsidRDefault="00191818" w:rsidP="00191818">
      <w:pPr>
        <w:pStyle w:val="afb"/>
      </w:pPr>
      <w:r>
        <w:rPr>
          <w:rFonts w:hint="eastAsia"/>
        </w:rPr>
        <w:t>node_answer_output.py</w:t>
      </w:r>
    </w:p>
    <w:p w14:paraId="41F27186" w14:textId="26727B1A" w:rsidR="00201D73" w:rsidRDefault="00201D73" w:rsidP="00201D73">
      <w:pPr>
        <w:pStyle w:val="afff0"/>
        <w:rPr>
          <w:kern w:val="0"/>
        </w:rPr>
      </w:pPr>
      <w:r>
        <w:br/>
      </w:r>
      <w:r>
        <w:br/>
      </w:r>
      <w:r>
        <w:rPr>
          <w:color w:val="CF8E6D"/>
        </w:rPr>
        <w:t xml:space="preserve">import </w:t>
      </w:r>
      <w:r>
        <w:t>sys</w:t>
      </w:r>
      <w:r>
        <w:br/>
      </w:r>
      <w:r>
        <w:rPr>
          <w:color w:val="CF8E6D"/>
        </w:rPr>
        <w:t xml:space="preserve">from </w:t>
      </w:r>
      <w:r>
        <w:t xml:space="preserve">typing </w:t>
      </w:r>
      <w:r>
        <w:rPr>
          <w:color w:val="CF8E6D"/>
        </w:rPr>
        <w:t xml:space="preserve">import </w:t>
      </w:r>
      <w:r>
        <w:t>List</w:t>
      </w:r>
      <w:r>
        <w:br/>
      </w:r>
      <w:r>
        <w:br/>
      </w:r>
      <w:r>
        <w:rPr>
          <w:color w:val="CF8E6D"/>
        </w:rPr>
        <w:t xml:space="preserve">from </w:t>
      </w:r>
      <w:r>
        <w:t xml:space="preserve">kb.query_process.state </w:t>
      </w:r>
      <w:r>
        <w:rPr>
          <w:color w:val="CF8E6D"/>
        </w:rPr>
        <w:t xml:space="preserve">import </w:t>
      </w:r>
      <w:r>
        <w:t>QueryGraphState</w:t>
      </w:r>
      <w:r>
        <w:br/>
      </w:r>
      <w:r>
        <w:rPr>
          <w:color w:val="CF8E6D"/>
        </w:rPr>
        <w:t xml:space="preserve">from </w:t>
      </w:r>
      <w:r>
        <w:t xml:space="preserve">kb.query_process.prompt </w:t>
      </w:r>
      <w:r>
        <w:rPr>
          <w:color w:val="CF8E6D"/>
        </w:rPr>
        <w:t xml:space="preserve">import </w:t>
      </w:r>
      <w:r>
        <w:t>ANSWER_PROMPT</w:t>
      </w:r>
      <w:r>
        <w:br/>
      </w:r>
      <w:r>
        <w:rPr>
          <w:color w:val="CF8E6D"/>
        </w:rPr>
        <w:t xml:space="preserve">from </w:t>
      </w:r>
      <w:r>
        <w:t xml:space="preserve">kb.utils.llm_utils </w:t>
      </w:r>
      <w:r>
        <w:rPr>
          <w:color w:val="CF8E6D"/>
        </w:rPr>
        <w:t xml:space="preserve">import </w:t>
      </w:r>
      <w:r>
        <w:t>get_llm_client</w:t>
      </w:r>
      <w:r>
        <w:br/>
      </w:r>
      <w:r>
        <w:rPr>
          <w:color w:val="CF8E6D"/>
        </w:rPr>
        <w:t xml:space="preserve">from </w:t>
      </w:r>
      <w:r>
        <w:t xml:space="preserve">kb.utils.mongo_history_utils </w:t>
      </w:r>
      <w:r>
        <w:rPr>
          <w:color w:val="CF8E6D"/>
        </w:rPr>
        <w:t xml:space="preserve">import </w:t>
      </w:r>
      <w:r>
        <w:t>get_history_mongo_tool, save_chat_message</w:t>
      </w:r>
      <w:r>
        <w:br/>
      </w:r>
      <w:r>
        <w:rPr>
          <w:color w:val="CF8E6D"/>
        </w:rPr>
        <w:t xml:space="preserve">from </w:t>
      </w:r>
      <w:r>
        <w:t xml:space="preserve">kb.utils.task_utils </w:t>
      </w:r>
      <w:r>
        <w:rPr>
          <w:color w:val="CF8E6D"/>
        </w:rPr>
        <w:t xml:space="preserve">import </w:t>
      </w:r>
      <w:r>
        <w:t>add_running_task,add_done_task,set_task_result</w:t>
      </w:r>
      <w:r>
        <w:br/>
      </w:r>
      <w:r>
        <w:rPr>
          <w:color w:val="CF8E6D"/>
        </w:rPr>
        <w:t xml:space="preserve">from </w:t>
      </w:r>
      <w:r>
        <w:t xml:space="preserve">kb.utils.sse_utils </w:t>
      </w:r>
      <w:r>
        <w:rPr>
          <w:color w:val="CF8E6D"/>
        </w:rPr>
        <w:t xml:space="preserve">import </w:t>
      </w:r>
      <w:r>
        <w:t>SSEEvent</w:t>
      </w:r>
      <w:r>
        <w:br/>
      </w:r>
      <w:r>
        <w:br/>
      </w:r>
      <w:r>
        <w:br/>
      </w:r>
      <w:r>
        <w:rPr>
          <w:color w:val="CF8E6D"/>
        </w:rPr>
        <w:t xml:space="preserve">from </w:t>
      </w:r>
      <w:r>
        <w:t xml:space="preserve">kb.utils.sse_utils </w:t>
      </w:r>
      <w:r>
        <w:rPr>
          <w:color w:val="CF8E6D"/>
        </w:rPr>
        <w:t xml:space="preserve">import </w:t>
      </w:r>
      <w:r>
        <w:t>push_to_session</w:t>
      </w:r>
      <w:r>
        <w:br/>
      </w:r>
      <w:r>
        <w:br/>
        <w:t xml:space="preserve">_IMAGE_BLOCK_MARKER = </w:t>
      </w:r>
      <w:r>
        <w:rPr>
          <w:color w:val="6AAB73"/>
        </w:rPr>
        <w:t>"</w:t>
      </w:r>
      <w:r>
        <w:rPr>
          <w:color w:val="6AAB73"/>
        </w:rPr>
        <w:t>【图片】</w:t>
      </w:r>
      <w:r>
        <w:rPr>
          <w:color w:val="6AAB73"/>
        </w:rPr>
        <w:t>"</w:t>
      </w:r>
      <w:r>
        <w:rPr>
          <w:color w:val="6AAB73"/>
        </w:rPr>
        <w:br/>
      </w:r>
      <w:r>
        <w:rPr>
          <w:color w:val="6AAB73"/>
        </w:rPr>
        <w:br/>
      </w:r>
      <w:r>
        <w:rPr>
          <w:color w:val="6AAB73"/>
        </w:rPr>
        <w:br/>
      </w:r>
      <w:r>
        <w:t xml:space="preserve">MAX_CONTEXT_CHARS = </w:t>
      </w:r>
      <w:r>
        <w:rPr>
          <w:color w:val="2AACB8"/>
        </w:rPr>
        <w:t>12000</w:t>
      </w:r>
      <w:r>
        <w:rPr>
          <w:color w:val="2AACB8"/>
        </w:rPr>
        <w:br/>
      </w:r>
      <w:r>
        <w:rPr>
          <w:color w:val="2AACB8"/>
        </w:rPr>
        <w:br/>
      </w:r>
      <w:r>
        <w:rPr>
          <w:color w:val="CF8E6D"/>
        </w:rPr>
        <w:t xml:space="preserve">def </w:t>
      </w:r>
      <w:r>
        <w:rPr>
          <w:color w:val="56A8F5"/>
        </w:rPr>
        <w:t>step_1_check_answer</w:t>
      </w:r>
      <w:r>
        <w:t xml:space="preserve">(state) -&gt; </w:t>
      </w:r>
      <w:r>
        <w:rPr>
          <w:color w:val="8888C6"/>
        </w:rPr>
        <w:t>bool</w:t>
      </w:r>
      <w:r>
        <w:t>:</w:t>
      </w:r>
      <w:r>
        <w:br/>
        <w:t xml:space="preserve">    </w:t>
      </w:r>
      <w:r>
        <w:rPr>
          <w:i/>
          <w:iCs/>
          <w:color w:val="5F826B"/>
        </w:rPr>
        <w:t>"""</w:t>
      </w:r>
      <w:r>
        <w:rPr>
          <w:i/>
          <w:iCs/>
          <w:color w:val="5F826B"/>
        </w:rPr>
        <w:br/>
        <w:t xml:space="preserve">    </w:t>
      </w:r>
      <w:r>
        <w:rPr>
          <w:i/>
          <w:iCs/>
          <w:color w:val="5F826B"/>
        </w:rPr>
        <w:t>阶段一：检查</w:t>
      </w:r>
      <w:r>
        <w:rPr>
          <w:i/>
          <w:iCs/>
          <w:color w:val="5F826B"/>
        </w:rPr>
        <w:t xml:space="preserve"> state </w:t>
      </w:r>
      <w:r>
        <w:rPr>
          <w:i/>
          <w:iCs/>
          <w:color w:val="5F826B"/>
        </w:rPr>
        <w:t>中是否已有</w:t>
      </w:r>
      <w:r>
        <w:rPr>
          <w:i/>
          <w:iCs/>
          <w:color w:val="5F826B"/>
        </w:rPr>
        <w:t xml:space="preserve"> answer</w:t>
      </w:r>
      <w:r>
        <w:rPr>
          <w:i/>
          <w:iCs/>
          <w:color w:val="5F826B"/>
        </w:rPr>
        <w:t>。</w:t>
      </w:r>
      <w:r>
        <w:rPr>
          <w:i/>
          <w:iCs/>
          <w:color w:val="5F826B"/>
        </w:rPr>
        <w:br/>
        <w:t xml:space="preserve">    - </w:t>
      </w:r>
      <w:r>
        <w:rPr>
          <w:i/>
          <w:iCs/>
          <w:color w:val="5F826B"/>
        </w:rPr>
        <w:t>若已存在：按需推送流式</w:t>
      </w:r>
      <w:r>
        <w:rPr>
          <w:i/>
          <w:iCs/>
          <w:color w:val="5F826B"/>
        </w:rPr>
        <w:t xml:space="preserve"> delta</w:t>
      </w:r>
      <w:r>
        <w:rPr>
          <w:i/>
          <w:iCs/>
          <w:color w:val="5F826B"/>
        </w:rPr>
        <w:t>（用于</w:t>
      </w:r>
      <w:r>
        <w:rPr>
          <w:i/>
          <w:iCs/>
          <w:color w:val="5F826B"/>
        </w:rPr>
        <w:t xml:space="preserve"> SSE</w:t>
      </w:r>
      <w:r>
        <w:rPr>
          <w:i/>
          <w:iCs/>
          <w:color w:val="5F826B"/>
        </w:rPr>
        <w:t>），并返回</w:t>
      </w:r>
      <w:r>
        <w:rPr>
          <w:i/>
          <w:iCs/>
          <w:color w:val="5F826B"/>
        </w:rPr>
        <w:t xml:space="preserve"> True</w:t>
      </w:r>
      <w:r>
        <w:rPr>
          <w:i/>
          <w:iCs/>
          <w:color w:val="5F826B"/>
        </w:rPr>
        <w:br/>
        <w:t xml:space="preserve">    - </w:t>
      </w:r>
      <w:r>
        <w:rPr>
          <w:i/>
          <w:iCs/>
          <w:color w:val="5F826B"/>
        </w:rPr>
        <w:t>若不存在：返回</w:t>
      </w:r>
      <w:r>
        <w:rPr>
          <w:i/>
          <w:iCs/>
          <w:color w:val="5F826B"/>
        </w:rPr>
        <w:t xml:space="preserve"> False</w:t>
      </w:r>
      <w:r>
        <w:rPr>
          <w:i/>
          <w:iCs/>
          <w:color w:val="5F826B"/>
        </w:rPr>
        <w:br/>
        <w:t xml:space="preserve">    """</w:t>
      </w:r>
      <w:r>
        <w:rPr>
          <w:i/>
          <w:iCs/>
          <w:color w:val="5F826B"/>
        </w:rPr>
        <w:br/>
        <w:t xml:space="preserve">    </w:t>
      </w:r>
      <w:r>
        <w:t>answer = state.get(</w:t>
      </w:r>
      <w:r>
        <w:rPr>
          <w:color w:val="6AAB73"/>
        </w:rPr>
        <w:t>"answer"</w:t>
      </w:r>
      <w:r>
        <w:t xml:space="preserve">, </w:t>
      </w:r>
      <w:r>
        <w:rPr>
          <w:color w:val="CF8E6D"/>
        </w:rPr>
        <w:t>None</w:t>
      </w:r>
      <w:r>
        <w:t>)</w:t>
      </w:r>
      <w:r>
        <w:br/>
        <w:t xml:space="preserve">    is_stream = state.get(</w:t>
      </w:r>
      <w:r>
        <w:rPr>
          <w:color w:val="6AAB73"/>
        </w:rPr>
        <w:t xml:space="preserve">"is_stream" </w:t>
      </w:r>
      <w:r>
        <w:t>)</w:t>
      </w:r>
      <w:r>
        <w:br/>
        <w:t xml:space="preserve">    </w:t>
      </w:r>
      <w:r>
        <w:rPr>
          <w:color w:val="CF8E6D"/>
        </w:rPr>
        <w:t xml:space="preserve">if </w:t>
      </w:r>
      <w:r>
        <w:t>answer:</w:t>
      </w:r>
      <w:r>
        <w:br/>
        <w:t xml:space="preserve">        </w:t>
      </w:r>
      <w:r>
        <w:rPr>
          <w:color w:val="CF8E6D"/>
        </w:rPr>
        <w:t xml:space="preserve">if </w:t>
      </w:r>
      <w:r>
        <w:t>is_stream:</w:t>
      </w:r>
      <w:r>
        <w:br/>
        <w:t xml:space="preserve">            </w:t>
      </w:r>
      <w:r>
        <w:rPr>
          <w:color w:val="8888C6"/>
        </w:rPr>
        <w:t>print</w:t>
      </w:r>
      <w:r>
        <w:t>(</w:t>
      </w:r>
      <w:r>
        <w:rPr>
          <w:color w:val="6AAB73"/>
        </w:rPr>
        <w:t xml:space="preserve">"---push_to_session  </w:t>
      </w:r>
      <w:r>
        <w:rPr>
          <w:color w:val="6AAB73"/>
        </w:rPr>
        <w:t>处理</w:t>
      </w:r>
      <w:r>
        <w:rPr>
          <w:color w:val="6AAB73"/>
        </w:rPr>
        <w:t>---"</w:t>
      </w:r>
      <w:r>
        <w:t>)</w:t>
      </w:r>
      <w:r>
        <w:br/>
        <w:t xml:space="preserve">            push_to_session(state[</w:t>
      </w:r>
      <w:r>
        <w:rPr>
          <w:color w:val="6AAB73"/>
        </w:rPr>
        <w:t>"session_id"</w:t>
      </w:r>
      <w:r>
        <w:t>], SSEEvent.DELTA, {</w:t>
      </w:r>
      <w:r>
        <w:rPr>
          <w:color w:val="6AAB73"/>
        </w:rPr>
        <w:t>"delta"</w:t>
      </w:r>
      <w:r>
        <w:t>: answer})</w:t>
      </w:r>
      <w:r>
        <w:br/>
        <w:t xml:space="preserve">        </w:t>
      </w:r>
      <w:r>
        <w:rPr>
          <w:color w:val="CF8E6D"/>
        </w:rPr>
        <w:t>else</w:t>
      </w:r>
      <w:r>
        <w:t>:</w:t>
      </w:r>
      <w:r>
        <w:br/>
        <w:t xml:space="preserve">            set_task_result(state[</w:t>
      </w:r>
      <w:r>
        <w:rPr>
          <w:color w:val="6AAB73"/>
        </w:rPr>
        <w:t>"session_id"</w:t>
      </w:r>
      <w:r>
        <w:t xml:space="preserve">], </w:t>
      </w:r>
      <w:r>
        <w:rPr>
          <w:color w:val="6AAB73"/>
        </w:rPr>
        <w:t>"answer"</w:t>
      </w:r>
      <w:r>
        <w:t>, answer)</w:t>
      </w:r>
      <w:r>
        <w:br/>
        <w:t xml:space="preserve">        </w:t>
      </w:r>
      <w:r>
        <w:rPr>
          <w:color w:val="CF8E6D"/>
        </w:rPr>
        <w:t>return True</w:t>
      </w:r>
      <w:r>
        <w:rPr>
          <w:color w:val="CF8E6D"/>
        </w:rPr>
        <w:br/>
        <w:t xml:space="preserve">    else</w:t>
      </w:r>
      <w:r>
        <w:t>:</w:t>
      </w:r>
      <w:r>
        <w:br/>
      </w:r>
      <w:r>
        <w:lastRenderedPageBreak/>
        <w:t xml:space="preserve">        </w:t>
      </w:r>
      <w:r>
        <w:rPr>
          <w:color w:val="CF8E6D"/>
        </w:rPr>
        <w:t>return False</w:t>
      </w:r>
      <w:r>
        <w:rPr>
          <w:color w:val="CF8E6D"/>
        </w:rPr>
        <w:br/>
      </w:r>
      <w:r>
        <w:rPr>
          <w:color w:val="CF8E6D"/>
        </w:rPr>
        <w:br/>
      </w:r>
      <w:r>
        <w:rPr>
          <w:color w:val="CF8E6D"/>
        </w:rPr>
        <w:br/>
      </w:r>
      <w:r>
        <w:rPr>
          <w:color w:val="CF8E6D"/>
        </w:rPr>
        <w:br/>
      </w:r>
      <w:r>
        <w:rPr>
          <w:color w:val="CF8E6D"/>
        </w:rPr>
        <w:br/>
      </w:r>
      <w:r>
        <w:rPr>
          <w:color w:val="CF8E6D"/>
        </w:rPr>
        <w:br/>
        <w:t xml:space="preserve">def </w:t>
      </w:r>
      <w:r>
        <w:rPr>
          <w:color w:val="56A8F5"/>
        </w:rPr>
        <w:t>step_2_construct_prompt</w:t>
      </w:r>
      <w:r>
        <w:t xml:space="preserve">(state: QueryGraphState) -&gt; </w:t>
      </w:r>
      <w:r>
        <w:rPr>
          <w:color w:val="8888C6"/>
        </w:rPr>
        <w:t>str</w:t>
      </w:r>
      <w:r>
        <w:t>:</w:t>
      </w:r>
      <w:r>
        <w:br/>
        <w:t xml:space="preserve">    </w:t>
      </w:r>
      <w:r>
        <w:rPr>
          <w:i/>
          <w:iCs/>
          <w:color w:val="5F826B"/>
        </w:rPr>
        <w:t>"""</w:t>
      </w:r>
      <w:r>
        <w:rPr>
          <w:i/>
          <w:iCs/>
          <w:color w:val="5F826B"/>
        </w:rPr>
        <w:br/>
        <w:t xml:space="preserve">    </w:t>
      </w:r>
      <w:r>
        <w:rPr>
          <w:i/>
          <w:iCs/>
          <w:color w:val="5F826B"/>
        </w:rPr>
        <w:t>第一阶段：构建</w:t>
      </w:r>
      <w:r>
        <w:rPr>
          <w:i/>
          <w:iCs/>
          <w:color w:val="5F826B"/>
        </w:rPr>
        <w:t xml:space="preserve"> Prompt</w:t>
      </w:r>
      <w:r>
        <w:rPr>
          <w:i/>
          <w:iCs/>
          <w:color w:val="5F826B"/>
        </w:rPr>
        <w:br/>
        <w:t xml:space="preserve">    </w:t>
      </w:r>
      <w:r>
        <w:rPr>
          <w:i/>
          <w:iCs/>
          <w:color w:val="5F826B"/>
        </w:rPr>
        <w:t>根据</w:t>
      </w:r>
      <w:r>
        <w:rPr>
          <w:i/>
          <w:iCs/>
          <w:color w:val="5F826B"/>
        </w:rPr>
        <w:t>state</w:t>
      </w:r>
      <w:r>
        <w:rPr>
          <w:i/>
          <w:iCs/>
          <w:color w:val="5F826B"/>
        </w:rPr>
        <w:t>中的问题、重新问题、历史对话、提问商品（</w:t>
      </w:r>
      <w:r>
        <w:rPr>
          <w:i/>
          <w:iCs/>
          <w:color w:val="5F826B"/>
        </w:rPr>
        <w:t>item_names</w:t>
      </w:r>
      <w:r>
        <w:rPr>
          <w:i/>
          <w:iCs/>
          <w:color w:val="5F826B"/>
        </w:rPr>
        <w:t>）、</w:t>
      </w:r>
      <w:r>
        <w:rPr>
          <w:i/>
          <w:iCs/>
          <w:color w:val="5F826B"/>
        </w:rPr>
        <w:t xml:space="preserve"> </w:t>
      </w:r>
      <w:r>
        <w:rPr>
          <w:i/>
          <w:iCs/>
          <w:color w:val="5F826B"/>
        </w:rPr>
        <w:t>重排内容</w:t>
      </w:r>
      <w:r>
        <w:rPr>
          <w:i/>
          <w:iCs/>
          <w:color w:val="5F826B"/>
        </w:rPr>
        <w:t xml:space="preserve"> </w:t>
      </w:r>
      <w:r>
        <w:rPr>
          <w:i/>
          <w:iCs/>
          <w:color w:val="5F826B"/>
        </w:rPr>
        <w:t>组织</w:t>
      </w:r>
      <w:r>
        <w:rPr>
          <w:i/>
          <w:iCs/>
          <w:color w:val="5F826B"/>
        </w:rPr>
        <w:t>prompt</w:t>
      </w:r>
      <w:r>
        <w:rPr>
          <w:i/>
          <w:iCs/>
          <w:color w:val="5F826B"/>
        </w:rPr>
        <w:br/>
        <w:t xml:space="preserve">    """</w:t>
      </w:r>
      <w:r>
        <w:rPr>
          <w:i/>
          <w:iCs/>
          <w:color w:val="5F826B"/>
        </w:rPr>
        <w:br/>
        <w:t xml:space="preserve">    </w:t>
      </w:r>
      <w:r>
        <w:rPr>
          <w:color w:val="9F86EA"/>
        </w:rPr>
        <w:t xml:space="preserve"># 1. </w:t>
      </w:r>
      <w:r>
        <w:rPr>
          <w:color w:val="9F86EA"/>
        </w:rPr>
        <w:t>获取相关信息</w:t>
      </w:r>
      <w:r>
        <w:rPr>
          <w:color w:val="9F86EA"/>
        </w:rPr>
        <w:br/>
        <w:t xml:space="preserve">    </w:t>
      </w:r>
      <w:r>
        <w:t>original_query = state.get(</w:t>
      </w:r>
      <w:r>
        <w:rPr>
          <w:color w:val="6AAB73"/>
        </w:rPr>
        <w:t>"original_query"</w:t>
      </w:r>
      <w:r>
        <w:t xml:space="preserve">, </w:t>
      </w:r>
      <w:r>
        <w:rPr>
          <w:color w:val="6AAB73"/>
        </w:rPr>
        <w:t>""</w:t>
      </w:r>
      <w:r>
        <w:t>)</w:t>
      </w:r>
      <w:r>
        <w:br/>
        <w:t xml:space="preserve">    rewritten_query = state.get(</w:t>
      </w:r>
      <w:r>
        <w:rPr>
          <w:color w:val="6AAB73"/>
        </w:rPr>
        <w:t>"rewritten_query"</w:t>
      </w:r>
      <w:r>
        <w:t xml:space="preserve">, </w:t>
      </w:r>
      <w:r>
        <w:rPr>
          <w:color w:val="6AAB73"/>
        </w:rPr>
        <w:t>""</w:t>
      </w:r>
      <w:r>
        <w:t>)</w:t>
      </w:r>
      <w:r>
        <w:br/>
        <w:t xml:space="preserve">    </w:t>
      </w:r>
      <w:r>
        <w:rPr>
          <w:color w:val="9F86EA"/>
        </w:rPr>
        <w:t xml:space="preserve"># </w:t>
      </w:r>
      <w:r>
        <w:rPr>
          <w:color w:val="9F86EA"/>
        </w:rPr>
        <w:t>优先使用重写后的问题</w:t>
      </w:r>
      <w:r>
        <w:rPr>
          <w:color w:val="9F86EA"/>
        </w:rPr>
        <w:br/>
        <w:t xml:space="preserve">    </w:t>
      </w:r>
      <w:r>
        <w:t xml:space="preserve">question = rewritten_query </w:t>
      </w:r>
      <w:r>
        <w:rPr>
          <w:color w:val="CF8E6D"/>
        </w:rPr>
        <w:t xml:space="preserve">if </w:t>
      </w:r>
      <w:r>
        <w:t xml:space="preserve">rewritten_query </w:t>
      </w:r>
      <w:r>
        <w:rPr>
          <w:color w:val="CF8E6D"/>
        </w:rPr>
        <w:t xml:space="preserve">else </w:t>
      </w:r>
      <w:r>
        <w:t>original_query</w:t>
      </w:r>
      <w:r>
        <w:br/>
        <w:t xml:space="preserve">    history = state.get(</w:t>
      </w:r>
      <w:r>
        <w:rPr>
          <w:color w:val="6AAB73"/>
        </w:rPr>
        <w:t>"history"</w:t>
      </w:r>
      <w:r>
        <w:t>, [])</w:t>
      </w:r>
      <w:r>
        <w:br/>
        <w:t xml:space="preserve">    item_names = state.get(</w:t>
      </w:r>
      <w:r>
        <w:rPr>
          <w:color w:val="6AAB73"/>
        </w:rPr>
        <w:t>"item_names"</w:t>
      </w:r>
      <w:r>
        <w:t>, [])</w:t>
      </w:r>
      <w:r>
        <w:br/>
        <w:t xml:space="preserve">    reranked_docs = state.get(</w:t>
      </w:r>
      <w:r>
        <w:rPr>
          <w:color w:val="6AAB73"/>
        </w:rPr>
        <w:t>"reranked_docs"</w:t>
      </w:r>
      <w:r>
        <w:t xml:space="preserve">) </w:t>
      </w:r>
      <w:r>
        <w:rPr>
          <w:color w:val="CF8E6D"/>
        </w:rPr>
        <w:t xml:space="preserve">or </w:t>
      </w:r>
      <w:r>
        <w:t>[]</w:t>
      </w:r>
      <w:r>
        <w:br/>
      </w:r>
      <w:r>
        <w:br/>
        <w:t xml:space="preserve">    </w:t>
      </w:r>
      <w:r>
        <w:rPr>
          <w:color w:val="9F86EA"/>
        </w:rPr>
        <w:t xml:space="preserve"># 2 </w:t>
      </w:r>
      <w:r>
        <w:rPr>
          <w:color w:val="9F86EA"/>
        </w:rPr>
        <w:t>从重排内容中，提取为资料字符串，不可超过限额</w:t>
      </w:r>
      <w:r>
        <w:rPr>
          <w:color w:val="9F86EA"/>
        </w:rPr>
        <w:br/>
        <w:t xml:space="preserve">    # </w:t>
      </w:r>
      <w:r>
        <w:rPr>
          <w:color w:val="9F86EA"/>
        </w:rPr>
        <w:t>优先使用结构化</w:t>
      </w:r>
      <w:r>
        <w:rPr>
          <w:color w:val="9F86EA"/>
        </w:rPr>
        <w:t xml:space="preserve"> reranked_docs</w:t>
      </w:r>
      <w:r>
        <w:rPr>
          <w:color w:val="9F86EA"/>
        </w:rPr>
        <w:t>（包含</w:t>
      </w:r>
      <w:r>
        <w:rPr>
          <w:color w:val="9F86EA"/>
        </w:rPr>
        <w:t xml:space="preserve"> source/chunk_id/url/score</w:t>
      </w:r>
      <w:r>
        <w:rPr>
          <w:color w:val="9F86EA"/>
        </w:rPr>
        <w:t>），便于约束与引用</w:t>
      </w:r>
      <w:r>
        <w:rPr>
          <w:color w:val="9F86EA"/>
        </w:rPr>
        <w:br/>
        <w:t xml:space="preserve">    </w:t>
      </w:r>
      <w:r>
        <w:t>docs = []</w:t>
      </w:r>
      <w:r>
        <w:br/>
        <w:t xml:space="preserve">    used = </w:t>
      </w:r>
      <w:r>
        <w:rPr>
          <w:color w:val="2AACB8"/>
        </w:rPr>
        <w:t>0</w:t>
      </w:r>
      <w:r>
        <w:rPr>
          <w:color w:val="2AACB8"/>
        </w:rPr>
        <w:br/>
        <w:t xml:space="preserve">    </w:t>
      </w:r>
      <w:r>
        <w:rPr>
          <w:color w:val="CF8E6D"/>
        </w:rPr>
        <w:t xml:space="preserve">for </w:t>
      </w:r>
      <w:r>
        <w:t xml:space="preserve">i, doc </w:t>
      </w:r>
      <w:r>
        <w:rPr>
          <w:color w:val="CF8E6D"/>
        </w:rPr>
        <w:t xml:space="preserve">in </w:t>
      </w:r>
      <w:r>
        <w:rPr>
          <w:color w:val="8888C6"/>
        </w:rPr>
        <w:t>enumerate</w:t>
      </w:r>
      <w:r>
        <w:t xml:space="preserve">(reranked_docs, </w:t>
      </w:r>
      <w:r>
        <w:rPr>
          <w:color w:val="AA4926"/>
        </w:rPr>
        <w:t>start</w:t>
      </w:r>
      <w:r>
        <w:t>=</w:t>
      </w:r>
      <w:r>
        <w:rPr>
          <w:color w:val="2AACB8"/>
        </w:rPr>
        <w:t>1</w:t>
      </w:r>
      <w:r>
        <w:t>):</w:t>
      </w:r>
      <w:r>
        <w:br/>
        <w:t xml:space="preserve">        text = (doc.get(</w:t>
      </w:r>
      <w:r>
        <w:rPr>
          <w:color w:val="6AAB73"/>
        </w:rPr>
        <w:t>"text"</w:t>
      </w:r>
      <w:r>
        <w:t xml:space="preserve">) </w:t>
      </w:r>
      <w:r>
        <w:rPr>
          <w:color w:val="CF8E6D"/>
        </w:rPr>
        <w:t xml:space="preserve">or </w:t>
      </w:r>
      <w:r>
        <w:rPr>
          <w:color w:val="6AAB73"/>
        </w:rPr>
        <w:t>""</w:t>
      </w:r>
      <w:r>
        <w:t>).strip()</w:t>
      </w:r>
      <w:r>
        <w:br/>
        <w:t xml:space="preserve">        </w:t>
      </w:r>
      <w:r>
        <w:rPr>
          <w:color w:val="CF8E6D"/>
        </w:rPr>
        <w:t xml:space="preserve">if not </w:t>
      </w:r>
      <w:r>
        <w:t>text:</w:t>
      </w:r>
      <w:r>
        <w:br/>
        <w:t xml:space="preserve">            </w:t>
      </w:r>
      <w:r>
        <w:rPr>
          <w:color w:val="CF8E6D"/>
        </w:rPr>
        <w:t>continue</w:t>
      </w:r>
      <w:r>
        <w:rPr>
          <w:color w:val="CF8E6D"/>
        </w:rPr>
        <w:br/>
        <w:t xml:space="preserve">        </w:t>
      </w:r>
      <w:r>
        <w:t>source = doc.get(</w:t>
      </w:r>
      <w:r>
        <w:rPr>
          <w:color w:val="6AAB73"/>
        </w:rPr>
        <w:t>"source"</w:t>
      </w:r>
      <w:r>
        <w:t xml:space="preserve">) </w:t>
      </w:r>
      <w:r>
        <w:rPr>
          <w:color w:val="CF8E6D"/>
        </w:rPr>
        <w:t xml:space="preserve">or </w:t>
      </w:r>
      <w:r>
        <w:rPr>
          <w:color w:val="6AAB73"/>
        </w:rPr>
        <w:t>""</w:t>
      </w:r>
      <w:r>
        <w:rPr>
          <w:color w:val="6AAB73"/>
        </w:rPr>
        <w:br/>
        <w:t xml:space="preserve">        </w:t>
      </w:r>
      <w:r>
        <w:t>chunk_id = doc.get(</w:t>
      </w:r>
      <w:r>
        <w:rPr>
          <w:color w:val="6AAB73"/>
        </w:rPr>
        <w:t>"chunk_id"</w:t>
      </w:r>
      <w:r>
        <w:t>)</w:t>
      </w:r>
      <w:r>
        <w:br/>
        <w:t xml:space="preserve">        url = (doc.get(</w:t>
      </w:r>
      <w:r>
        <w:rPr>
          <w:color w:val="6AAB73"/>
        </w:rPr>
        <w:t>"url"</w:t>
      </w:r>
      <w:r>
        <w:t xml:space="preserve">) </w:t>
      </w:r>
      <w:r>
        <w:rPr>
          <w:color w:val="CF8E6D"/>
        </w:rPr>
        <w:t xml:space="preserve">or </w:t>
      </w:r>
      <w:r>
        <w:rPr>
          <w:color w:val="6AAB73"/>
        </w:rPr>
        <w:t>""</w:t>
      </w:r>
      <w:r>
        <w:t>).strip()</w:t>
      </w:r>
      <w:r>
        <w:br/>
        <w:t xml:space="preserve">        title = (doc.get(</w:t>
      </w:r>
      <w:r>
        <w:rPr>
          <w:color w:val="6AAB73"/>
        </w:rPr>
        <w:t>"title"</w:t>
      </w:r>
      <w:r>
        <w:t xml:space="preserve">) </w:t>
      </w:r>
      <w:r>
        <w:rPr>
          <w:color w:val="CF8E6D"/>
        </w:rPr>
        <w:t xml:space="preserve">or </w:t>
      </w:r>
      <w:r>
        <w:rPr>
          <w:color w:val="6AAB73"/>
        </w:rPr>
        <w:t>""</w:t>
      </w:r>
      <w:r>
        <w:t>).strip()</w:t>
      </w:r>
      <w:r>
        <w:br/>
        <w:t xml:space="preserve">        score = doc.get(</w:t>
      </w:r>
      <w:r>
        <w:rPr>
          <w:color w:val="6AAB73"/>
        </w:rPr>
        <w:t>"score"</w:t>
      </w:r>
      <w:r>
        <w:t>)</w:t>
      </w:r>
      <w:r>
        <w:br/>
      </w:r>
      <w:r>
        <w:br/>
        <w:t xml:space="preserve">        meta_parts = [</w:t>
      </w:r>
      <w:r>
        <w:rPr>
          <w:color w:val="6AAB73"/>
        </w:rPr>
        <w:t>f"[</w:t>
      </w:r>
      <w:r>
        <w:rPr>
          <w:color w:val="CF8E6D"/>
        </w:rPr>
        <w:t>{</w:t>
      </w:r>
      <w:r>
        <w:t>i</w:t>
      </w:r>
      <w:r>
        <w:rPr>
          <w:color w:val="CF8E6D"/>
        </w:rPr>
        <w:t>}</w:t>
      </w:r>
      <w:r>
        <w:rPr>
          <w:color w:val="6AAB73"/>
        </w:rPr>
        <w:t>]"</w:t>
      </w:r>
      <w:r>
        <w:t>]</w:t>
      </w:r>
      <w:r>
        <w:br/>
        <w:t xml:space="preserve">        </w:t>
      </w:r>
      <w:r>
        <w:rPr>
          <w:color w:val="CF8E6D"/>
        </w:rPr>
        <w:t xml:space="preserve">if </w:t>
      </w:r>
      <w:r>
        <w:t>source:</w:t>
      </w:r>
      <w:r>
        <w:br/>
        <w:t xml:space="preserve">            meta_parts.append(</w:t>
      </w:r>
      <w:r>
        <w:rPr>
          <w:color w:val="6AAB73"/>
        </w:rPr>
        <w:t>f"[</w:t>
      </w:r>
      <w:r>
        <w:rPr>
          <w:color w:val="CF8E6D"/>
        </w:rPr>
        <w:t>{</w:t>
      </w:r>
      <w:r>
        <w:t>source</w:t>
      </w:r>
      <w:r>
        <w:rPr>
          <w:color w:val="CF8E6D"/>
        </w:rPr>
        <w:t>}</w:t>
      </w:r>
      <w:r>
        <w:rPr>
          <w:color w:val="6AAB73"/>
        </w:rPr>
        <w:t>]"</w:t>
      </w:r>
      <w:r>
        <w:t>)</w:t>
      </w:r>
      <w:r>
        <w:br/>
        <w:t xml:space="preserve">        </w:t>
      </w:r>
      <w:r>
        <w:rPr>
          <w:color w:val="CF8E6D"/>
        </w:rPr>
        <w:t xml:space="preserve">if </w:t>
      </w:r>
      <w:r>
        <w:t>chunk_id:</w:t>
      </w:r>
      <w:r>
        <w:br/>
        <w:t xml:space="preserve">            meta_parts.append(</w:t>
      </w:r>
      <w:r>
        <w:rPr>
          <w:color w:val="6AAB73"/>
        </w:rPr>
        <w:t>f"[chunk_id=</w:t>
      </w:r>
      <w:r>
        <w:rPr>
          <w:color w:val="CF8E6D"/>
        </w:rPr>
        <w:t>{</w:t>
      </w:r>
      <w:r>
        <w:t>chunk_id</w:t>
      </w:r>
      <w:r>
        <w:rPr>
          <w:color w:val="CF8E6D"/>
        </w:rPr>
        <w:t>}</w:t>
      </w:r>
      <w:r>
        <w:rPr>
          <w:color w:val="6AAB73"/>
        </w:rPr>
        <w:t>]"</w:t>
      </w:r>
      <w:r>
        <w:t>)</w:t>
      </w:r>
      <w:r>
        <w:br/>
        <w:t xml:space="preserve">        </w:t>
      </w:r>
      <w:r>
        <w:rPr>
          <w:color w:val="CF8E6D"/>
        </w:rPr>
        <w:t xml:space="preserve">if </w:t>
      </w:r>
      <w:r>
        <w:t>url:</w:t>
      </w:r>
      <w:r>
        <w:br/>
        <w:t xml:space="preserve">            meta_parts.append(</w:t>
      </w:r>
      <w:r>
        <w:rPr>
          <w:color w:val="6AAB73"/>
        </w:rPr>
        <w:t>f"[url=</w:t>
      </w:r>
      <w:r>
        <w:rPr>
          <w:color w:val="CF8E6D"/>
        </w:rPr>
        <w:t>{</w:t>
      </w:r>
      <w:r>
        <w:t>url</w:t>
      </w:r>
      <w:r>
        <w:rPr>
          <w:color w:val="CF8E6D"/>
        </w:rPr>
        <w:t>}</w:t>
      </w:r>
      <w:r>
        <w:rPr>
          <w:color w:val="6AAB73"/>
        </w:rPr>
        <w:t>]"</w:t>
      </w:r>
      <w:r>
        <w:t>)</w:t>
      </w:r>
      <w:r>
        <w:br/>
        <w:t xml:space="preserve">        </w:t>
      </w:r>
      <w:r>
        <w:rPr>
          <w:color w:val="CF8E6D"/>
        </w:rPr>
        <w:t xml:space="preserve">if </w:t>
      </w:r>
      <w:r>
        <w:t xml:space="preserve">score </w:t>
      </w:r>
      <w:r>
        <w:rPr>
          <w:color w:val="CF8E6D"/>
        </w:rPr>
        <w:t>is not None</w:t>
      </w:r>
      <w:r>
        <w:t>:</w:t>
      </w:r>
      <w:r>
        <w:br/>
        <w:t xml:space="preserve">            meta_parts.append(</w:t>
      </w:r>
      <w:r>
        <w:rPr>
          <w:color w:val="6AAB73"/>
        </w:rPr>
        <w:t>f"[score=</w:t>
      </w:r>
      <w:r>
        <w:rPr>
          <w:color w:val="CF8E6D"/>
        </w:rPr>
        <w:t>{</w:t>
      </w:r>
      <w:r>
        <w:rPr>
          <w:color w:val="8888C6"/>
        </w:rPr>
        <w:t>float</w:t>
      </w:r>
      <w:r>
        <w:t>(score)</w:t>
      </w:r>
      <w:r>
        <w:rPr>
          <w:color w:val="CF8E6D"/>
        </w:rPr>
        <w:t>:</w:t>
      </w:r>
      <w:r>
        <w:rPr>
          <w:color w:val="6AAB73"/>
        </w:rPr>
        <w:t>.4f</w:t>
      </w:r>
      <w:r>
        <w:rPr>
          <w:color w:val="CF8E6D"/>
        </w:rPr>
        <w:t>}</w:t>
      </w:r>
      <w:r>
        <w:rPr>
          <w:color w:val="6AAB73"/>
        </w:rPr>
        <w:t>]"</w:t>
      </w:r>
      <w:r>
        <w:t>)</w:t>
      </w:r>
      <w:r>
        <w:br/>
        <w:t xml:space="preserve">        </w:t>
      </w:r>
      <w:r>
        <w:rPr>
          <w:color w:val="CF8E6D"/>
        </w:rPr>
        <w:t xml:space="preserve">if </w:t>
      </w:r>
      <w:r>
        <w:t>title:</w:t>
      </w:r>
      <w:r>
        <w:br/>
        <w:t xml:space="preserve">            meta_parts.append(</w:t>
      </w:r>
      <w:r>
        <w:rPr>
          <w:color w:val="6AAB73"/>
        </w:rPr>
        <w:t>f"[title=</w:t>
      </w:r>
      <w:r>
        <w:rPr>
          <w:color w:val="CF8E6D"/>
        </w:rPr>
        <w:t>{</w:t>
      </w:r>
      <w:r>
        <w:t>title</w:t>
      </w:r>
      <w:r>
        <w:rPr>
          <w:color w:val="CF8E6D"/>
        </w:rPr>
        <w:t>}</w:t>
      </w:r>
      <w:r>
        <w:rPr>
          <w:color w:val="6AAB73"/>
        </w:rPr>
        <w:t>]"</w:t>
      </w:r>
      <w:r>
        <w:t>)</w:t>
      </w:r>
      <w:r>
        <w:br/>
        <w:t xml:space="preserve">        doc = </w:t>
      </w:r>
      <w:r>
        <w:rPr>
          <w:color w:val="6AAB73"/>
        </w:rPr>
        <w:t>" "</w:t>
      </w:r>
      <w:r>
        <w:t xml:space="preserve">.join(meta_parts) + </w:t>
      </w:r>
      <w:r>
        <w:rPr>
          <w:color w:val="6AAB73"/>
        </w:rPr>
        <w:t>"</w:t>
      </w:r>
      <w:r>
        <w:rPr>
          <w:color w:val="CF8E6D"/>
        </w:rPr>
        <w:t>\n</w:t>
      </w:r>
      <w:r>
        <w:rPr>
          <w:color w:val="6AAB73"/>
        </w:rPr>
        <w:t xml:space="preserve">" </w:t>
      </w:r>
      <w:r>
        <w:t>+ text</w:t>
      </w:r>
      <w:r>
        <w:br/>
        <w:t xml:space="preserve">        </w:t>
      </w:r>
      <w:r>
        <w:rPr>
          <w:color w:val="CF8E6D"/>
        </w:rPr>
        <w:t xml:space="preserve">if </w:t>
      </w:r>
      <w:r>
        <w:t xml:space="preserve">used + </w:t>
      </w:r>
      <w:r>
        <w:rPr>
          <w:color w:val="8888C6"/>
        </w:rPr>
        <w:t>len</w:t>
      </w:r>
      <w:r>
        <w:t>(doc) &gt; MAX_CONTEXT_CHARS:</w:t>
      </w:r>
      <w:r>
        <w:br/>
        <w:t xml:space="preserve">            </w:t>
      </w:r>
      <w:r>
        <w:rPr>
          <w:color w:val="CF8E6D"/>
        </w:rPr>
        <w:t>break</w:t>
      </w:r>
      <w:r>
        <w:rPr>
          <w:color w:val="CF8E6D"/>
        </w:rPr>
        <w:br/>
        <w:t xml:space="preserve">        </w:t>
      </w:r>
      <w:r>
        <w:t>docs.append(doc)</w:t>
      </w:r>
      <w:r>
        <w:br/>
        <w:t xml:space="preserve">        used += </w:t>
      </w:r>
      <w:r>
        <w:rPr>
          <w:color w:val="8888C6"/>
        </w:rPr>
        <w:t>len</w:t>
      </w:r>
      <w:r>
        <w:t xml:space="preserve">(doc) + </w:t>
      </w:r>
      <w:r>
        <w:rPr>
          <w:color w:val="2AACB8"/>
        </w:rPr>
        <w:t>2</w:t>
      </w:r>
      <w:r>
        <w:rPr>
          <w:color w:val="2AACB8"/>
        </w:rPr>
        <w:br/>
        <w:t xml:space="preserve">    </w:t>
      </w:r>
      <w:r>
        <w:t xml:space="preserve">context_str = </w:t>
      </w:r>
      <w:r>
        <w:rPr>
          <w:color w:val="6AAB73"/>
        </w:rPr>
        <w:t>"</w:t>
      </w:r>
      <w:r>
        <w:rPr>
          <w:color w:val="CF8E6D"/>
        </w:rPr>
        <w:t>\n\n</w:t>
      </w:r>
      <w:r>
        <w:rPr>
          <w:color w:val="6AAB73"/>
        </w:rPr>
        <w:t>"</w:t>
      </w:r>
      <w:r>
        <w:t xml:space="preserve">.join(docs) </w:t>
      </w:r>
      <w:r>
        <w:rPr>
          <w:color w:val="CF8E6D"/>
        </w:rPr>
        <w:t xml:space="preserve">if </w:t>
      </w:r>
      <w:r>
        <w:t xml:space="preserve">docs </w:t>
      </w:r>
      <w:r>
        <w:rPr>
          <w:color w:val="CF8E6D"/>
        </w:rPr>
        <w:t xml:space="preserve">else </w:t>
      </w:r>
      <w:r>
        <w:rPr>
          <w:color w:val="6AAB73"/>
        </w:rPr>
        <w:t>"</w:t>
      </w:r>
      <w:r>
        <w:rPr>
          <w:color w:val="6AAB73"/>
        </w:rPr>
        <w:t>无参考内容</w:t>
      </w:r>
      <w:r>
        <w:rPr>
          <w:color w:val="6AAB73"/>
        </w:rPr>
        <w:t>"</w:t>
      </w:r>
      <w:r>
        <w:rPr>
          <w:color w:val="6AAB73"/>
        </w:rPr>
        <w:br/>
      </w:r>
      <w:r>
        <w:rPr>
          <w:color w:val="6AAB73"/>
        </w:rPr>
        <w:br/>
      </w:r>
      <w:r>
        <w:rPr>
          <w:color w:val="6AAB73"/>
        </w:rPr>
        <w:br/>
        <w:t xml:space="preserve">    </w:t>
      </w:r>
      <w:r>
        <w:rPr>
          <w:color w:val="9F86EA"/>
        </w:rPr>
        <w:t xml:space="preserve"># 3. </w:t>
      </w:r>
      <w:r>
        <w:rPr>
          <w:color w:val="9F86EA"/>
        </w:rPr>
        <w:t>格式化</w:t>
      </w:r>
      <w:r>
        <w:rPr>
          <w:color w:val="9F86EA"/>
        </w:rPr>
        <w:t xml:space="preserve"> History (</w:t>
      </w:r>
      <w:r>
        <w:rPr>
          <w:color w:val="9F86EA"/>
        </w:rPr>
        <w:t>历史对话</w:t>
      </w:r>
      <w:r>
        <w:rPr>
          <w:color w:val="9F86EA"/>
        </w:rPr>
        <w:t>)</w:t>
      </w:r>
      <w:r>
        <w:rPr>
          <w:color w:val="9F86EA"/>
        </w:rPr>
        <w:br/>
        <w:t xml:space="preserve">    </w:t>
      </w:r>
      <w:r>
        <w:t xml:space="preserve">history_str = </w:t>
      </w:r>
      <w:r>
        <w:rPr>
          <w:color w:val="6AAB73"/>
        </w:rPr>
        <w:t>""</w:t>
      </w:r>
      <w:r>
        <w:rPr>
          <w:color w:val="6AAB73"/>
        </w:rPr>
        <w:br/>
        <w:t xml:space="preserve">    </w:t>
      </w:r>
      <w:r>
        <w:rPr>
          <w:color w:val="CF8E6D"/>
        </w:rPr>
        <w:t xml:space="preserve">if </w:t>
      </w:r>
      <w:r>
        <w:t>history:</w:t>
      </w:r>
      <w:r>
        <w:br/>
        <w:t xml:space="preserve">        </w:t>
      </w:r>
      <w:r>
        <w:rPr>
          <w:color w:val="CF8E6D"/>
        </w:rPr>
        <w:t xml:space="preserve">for </w:t>
      </w:r>
      <w:r>
        <w:t xml:space="preserve">msg </w:t>
      </w:r>
      <w:r>
        <w:rPr>
          <w:color w:val="CF8E6D"/>
        </w:rPr>
        <w:t xml:space="preserve">in </w:t>
      </w:r>
      <w:r>
        <w:t>history:</w:t>
      </w:r>
      <w:r>
        <w:br/>
        <w:t xml:space="preserve">            user_msg = msg.get(</w:t>
      </w:r>
      <w:r>
        <w:rPr>
          <w:color w:val="6AAB73"/>
        </w:rPr>
        <w:t>"user"</w:t>
      </w:r>
      <w:r>
        <w:t>)</w:t>
      </w:r>
      <w:r>
        <w:br/>
        <w:t xml:space="preserve">            assistant_msg = msg.get(</w:t>
      </w:r>
      <w:r>
        <w:rPr>
          <w:color w:val="6AAB73"/>
        </w:rPr>
        <w:t>"assistant"</w:t>
      </w:r>
      <w:r>
        <w:t>)</w:t>
      </w:r>
      <w:r>
        <w:br/>
        <w:t xml:space="preserve">            </w:t>
      </w:r>
      <w:r>
        <w:rPr>
          <w:color w:val="CF8E6D"/>
        </w:rPr>
        <w:t xml:space="preserve">if </w:t>
      </w:r>
      <w:r>
        <w:t>user_msg:</w:t>
      </w:r>
      <w:r>
        <w:br/>
        <w:t xml:space="preserve">                history_str += </w:t>
      </w:r>
      <w:r>
        <w:rPr>
          <w:color w:val="6AAB73"/>
        </w:rPr>
        <w:t>f"</w:t>
      </w:r>
      <w:r>
        <w:rPr>
          <w:color w:val="6AAB73"/>
        </w:rPr>
        <w:t>用户</w:t>
      </w:r>
      <w:r>
        <w:rPr>
          <w:color w:val="6AAB73"/>
        </w:rPr>
        <w:t xml:space="preserve">: </w:t>
      </w:r>
      <w:r>
        <w:rPr>
          <w:color w:val="CF8E6D"/>
        </w:rPr>
        <w:t>{</w:t>
      </w:r>
      <w:r>
        <w:t>user_msg</w:t>
      </w:r>
      <w:r>
        <w:rPr>
          <w:color w:val="CF8E6D"/>
        </w:rPr>
        <w:t>}\n</w:t>
      </w:r>
      <w:r>
        <w:rPr>
          <w:color w:val="6AAB73"/>
        </w:rPr>
        <w:t>"</w:t>
      </w:r>
      <w:r>
        <w:rPr>
          <w:color w:val="6AAB73"/>
        </w:rPr>
        <w:br/>
        <w:t xml:space="preserve">            </w:t>
      </w:r>
      <w:r>
        <w:rPr>
          <w:color w:val="CF8E6D"/>
        </w:rPr>
        <w:t xml:space="preserve">if </w:t>
      </w:r>
      <w:r>
        <w:t>assistant_msg:</w:t>
      </w:r>
      <w:r>
        <w:br/>
        <w:t xml:space="preserve">                history_str += </w:t>
      </w:r>
      <w:r>
        <w:rPr>
          <w:color w:val="6AAB73"/>
        </w:rPr>
        <w:t>f"</w:t>
      </w:r>
      <w:r>
        <w:rPr>
          <w:color w:val="6AAB73"/>
        </w:rPr>
        <w:t>助手</w:t>
      </w:r>
      <w:r>
        <w:rPr>
          <w:color w:val="6AAB73"/>
        </w:rPr>
        <w:t xml:space="preserve">: </w:t>
      </w:r>
      <w:r>
        <w:rPr>
          <w:color w:val="CF8E6D"/>
        </w:rPr>
        <w:t>{</w:t>
      </w:r>
      <w:r>
        <w:t>assistant_msg</w:t>
      </w:r>
      <w:r>
        <w:rPr>
          <w:color w:val="CF8E6D"/>
        </w:rPr>
        <w:t>}\n</w:t>
      </w:r>
      <w:r>
        <w:rPr>
          <w:color w:val="6AAB73"/>
        </w:rPr>
        <w:t>"</w:t>
      </w:r>
      <w:r>
        <w:rPr>
          <w:color w:val="6AAB73"/>
        </w:rPr>
        <w:br/>
      </w:r>
      <w:r>
        <w:rPr>
          <w:color w:val="6AAB73"/>
        </w:rPr>
        <w:lastRenderedPageBreak/>
        <w:t xml:space="preserve">            </w:t>
      </w:r>
      <w:r>
        <w:t xml:space="preserve">used += </w:t>
      </w:r>
      <w:r>
        <w:rPr>
          <w:color w:val="8888C6"/>
        </w:rPr>
        <w:t>len</w:t>
      </w:r>
      <w:r>
        <w:t xml:space="preserve">(history_str) + </w:t>
      </w:r>
      <w:r>
        <w:rPr>
          <w:color w:val="2AACB8"/>
        </w:rPr>
        <w:t>2</w:t>
      </w:r>
      <w:r>
        <w:rPr>
          <w:color w:val="2AACB8"/>
        </w:rPr>
        <w:br/>
        <w:t xml:space="preserve">            </w:t>
      </w:r>
      <w:r>
        <w:rPr>
          <w:color w:val="CF8E6D"/>
        </w:rPr>
        <w:t xml:space="preserve">if </w:t>
      </w:r>
      <w:r>
        <w:t>used &gt; MAX_CONTEXT_CHARS:</w:t>
      </w:r>
      <w:r>
        <w:br/>
        <w:t xml:space="preserve">                </w:t>
      </w:r>
      <w:r>
        <w:rPr>
          <w:color w:val="CF8E6D"/>
        </w:rPr>
        <w:t>break</w:t>
      </w:r>
      <w:r>
        <w:rPr>
          <w:color w:val="CF8E6D"/>
        </w:rPr>
        <w:br/>
        <w:t xml:space="preserve">    else</w:t>
      </w:r>
      <w:r>
        <w:t>:</w:t>
      </w:r>
      <w:r>
        <w:br/>
        <w:t xml:space="preserve">        history_str = </w:t>
      </w:r>
      <w:r>
        <w:rPr>
          <w:color w:val="6AAB73"/>
        </w:rPr>
        <w:t>"</w:t>
      </w:r>
      <w:r>
        <w:rPr>
          <w:color w:val="6AAB73"/>
        </w:rPr>
        <w:t>无历史对话</w:t>
      </w:r>
      <w:r>
        <w:rPr>
          <w:color w:val="6AAB73"/>
        </w:rPr>
        <w:t>"</w:t>
      </w:r>
      <w:r>
        <w:rPr>
          <w:color w:val="6AAB73"/>
        </w:rPr>
        <w:br/>
      </w:r>
      <w:r>
        <w:rPr>
          <w:color w:val="6AAB73"/>
        </w:rPr>
        <w:br/>
        <w:t xml:space="preserve">    </w:t>
      </w:r>
      <w:r>
        <w:rPr>
          <w:color w:val="9F86EA"/>
        </w:rPr>
        <w:t xml:space="preserve"># 4. </w:t>
      </w:r>
      <w:r>
        <w:rPr>
          <w:color w:val="9F86EA"/>
        </w:rPr>
        <w:t>格式化</w:t>
      </w:r>
      <w:r>
        <w:rPr>
          <w:color w:val="9F86EA"/>
        </w:rPr>
        <w:t xml:space="preserve"> Item Names (</w:t>
      </w:r>
      <w:r>
        <w:rPr>
          <w:color w:val="9F86EA"/>
        </w:rPr>
        <w:t>提问商品</w:t>
      </w:r>
      <w:r>
        <w:rPr>
          <w:color w:val="9F86EA"/>
        </w:rPr>
        <w:t>)</w:t>
      </w:r>
      <w:r>
        <w:rPr>
          <w:color w:val="9F86EA"/>
        </w:rPr>
        <w:br/>
        <w:t xml:space="preserve">    </w:t>
      </w:r>
      <w:r>
        <w:t xml:space="preserve">item_names_str = </w:t>
      </w:r>
      <w:r>
        <w:rPr>
          <w:color w:val="6AAB73"/>
        </w:rPr>
        <w:t>", "</w:t>
      </w:r>
      <w:r>
        <w:t xml:space="preserve">.join(item_names) </w:t>
      </w:r>
      <w:r>
        <w:rPr>
          <w:color w:val="CF8E6D"/>
        </w:rPr>
        <w:t xml:space="preserve">if </w:t>
      </w:r>
      <w:r>
        <w:t xml:space="preserve">item_names </w:t>
      </w:r>
      <w:r>
        <w:rPr>
          <w:color w:val="CF8E6D"/>
        </w:rPr>
        <w:t xml:space="preserve">else </w:t>
      </w:r>
      <w:r>
        <w:rPr>
          <w:color w:val="6AAB73"/>
        </w:rPr>
        <w:t>"</w:t>
      </w:r>
      <w:r>
        <w:rPr>
          <w:color w:val="6AAB73"/>
        </w:rPr>
        <w:t>无指定商品</w:t>
      </w:r>
      <w:r>
        <w:rPr>
          <w:color w:val="6AAB73"/>
        </w:rPr>
        <w:t>"</w:t>
      </w:r>
      <w:r>
        <w:rPr>
          <w:color w:val="6AAB73"/>
        </w:rPr>
        <w:br/>
      </w:r>
      <w:r>
        <w:rPr>
          <w:color w:val="6AAB73"/>
        </w:rPr>
        <w:br/>
        <w:t xml:space="preserve">    </w:t>
      </w:r>
      <w:r>
        <w:rPr>
          <w:color w:val="9F86EA"/>
        </w:rPr>
        <w:t xml:space="preserve"># 5. </w:t>
      </w:r>
      <w:r>
        <w:rPr>
          <w:color w:val="9F86EA"/>
        </w:rPr>
        <w:t>组装</w:t>
      </w:r>
      <w:r>
        <w:rPr>
          <w:color w:val="9F86EA"/>
        </w:rPr>
        <w:t xml:space="preserve"> Prompt</w:t>
      </w:r>
      <w:r>
        <w:rPr>
          <w:color w:val="9F86EA"/>
        </w:rPr>
        <w:br/>
        <w:t xml:space="preserve">    </w:t>
      </w:r>
      <w:r>
        <w:t>prompt = ANSWER_PROMPT.format(</w:t>
      </w:r>
      <w:r>
        <w:br/>
        <w:t xml:space="preserve">        </w:t>
      </w:r>
      <w:r>
        <w:rPr>
          <w:color w:val="AA4926"/>
        </w:rPr>
        <w:t>context</w:t>
      </w:r>
      <w:r>
        <w:t>=context_str,</w:t>
      </w:r>
      <w:r>
        <w:br/>
        <w:t xml:space="preserve">        </w:t>
      </w:r>
      <w:r>
        <w:rPr>
          <w:color w:val="AA4926"/>
        </w:rPr>
        <w:t>history</w:t>
      </w:r>
      <w:r>
        <w:t>=history_str,</w:t>
      </w:r>
      <w:r>
        <w:br/>
        <w:t xml:space="preserve">        </w:t>
      </w:r>
      <w:r>
        <w:rPr>
          <w:color w:val="AA4926"/>
        </w:rPr>
        <w:t>item_names</w:t>
      </w:r>
      <w:r>
        <w:t>=item_names_str,</w:t>
      </w:r>
      <w:r>
        <w:br/>
        <w:t xml:space="preserve">        </w:t>
      </w:r>
      <w:r>
        <w:rPr>
          <w:color w:val="AA4926"/>
        </w:rPr>
        <w:t>question</w:t>
      </w:r>
      <w:r>
        <w:t>=question</w:t>
      </w:r>
      <w:r>
        <w:br/>
        <w:t xml:space="preserve">    )</w:t>
      </w:r>
      <w:r>
        <w:br/>
      </w:r>
      <w:r>
        <w:br/>
        <w:t xml:space="preserve">    </w:t>
      </w:r>
      <w:r>
        <w:rPr>
          <w:color w:val="CF8E6D"/>
        </w:rPr>
        <w:t xml:space="preserve">return </w:t>
      </w:r>
      <w:r>
        <w:t>prompt</w:t>
      </w:r>
      <w:r>
        <w:br/>
      </w:r>
      <w:r>
        <w:br/>
      </w:r>
      <w:r>
        <w:br/>
      </w:r>
      <w:r>
        <w:rPr>
          <w:color w:val="CF8E6D"/>
        </w:rPr>
        <w:t xml:space="preserve">def </w:t>
      </w:r>
      <w:r>
        <w:rPr>
          <w:color w:val="56A8F5"/>
        </w:rPr>
        <w:t>step_3_generate_response</w:t>
      </w:r>
      <w:r>
        <w:t xml:space="preserve">(state: QueryGraphState, prompt: </w:t>
      </w:r>
      <w:r>
        <w:rPr>
          <w:color w:val="8888C6"/>
        </w:rPr>
        <w:t>str</w:t>
      </w:r>
      <w:r>
        <w:t>) -&gt; QueryGraphState:</w:t>
      </w:r>
      <w:r>
        <w:br/>
        <w:t xml:space="preserve">    </w:t>
      </w:r>
      <w:r>
        <w:rPr>
          <w:i/>
          <w:iCs/>
          <w:color w:val="5F826B"/>
        </w:rPr>
        <w:t>"""</w:t>
      </w:r>
      <w:r>
        <w:rPr>
          <w:i/>
          <w:iCs/>
          <w:color w:val="5F826B"/>
        </w:rPr>
        <w:br/>
        <w:t xml:space="preserve">    </w:t>
      </w:r>
      <w:r>
        <w:rPr>
          <w:i/>
          <w:iCs/>
          <w:color w:val="5F826B"/>
        </w:rPr>
        <w:t>第二阶段：生成回答</w:t>
      </w:r>
      <w:r>
        <w:rPr>
          <w:i/>
          <w:iCs/>
          <w:color w:val="5F826B"/>
        </w:rPr>
        <w:br/>
        <w:t xml:space="preserve">    </w:t>
      </w:r>
      <w:r>
        <w:rPr>
          <w:i/>
          <w:iCs/>
          <w:color w:val="5F826B"/>
        </w:rPr>
        <w:t>调用</w:t>
      </w:r>
      <w:r>
        <w:rPr>
          <w:i/>
          <w:iCs/>
          <w:color w:val="5F826B"/>
        </w:rPr>
        <w:t>llm</w:t>
      </w:r>
      <w:r>
        <w:rPr>
          <w:i/>
          <w:iCs/>
          <w:color w:val="5F826B"/>
        </w:rPr>
        <w:t>生成答案，支持流式输出</w:t>
      </w:r>
      <w:r>
        <w:rPr>
          <w:i/>
          <w:iCs/>
          <w:color w:val="5F826B"/>
        </w:rPr>
        <w:br/>
        <w:t xml:space="preserve">    """</w:t>
      </w:r>
      <w:r>
        <w:rPr>
          <w:i/>
          <w:iCs/>
          <w:color w:val="5F826B"/>
        </w:rPr>
        <w:br/>
        <w:t xml:space="preserve">    </w:t>
      </w:r>
      <w:r>
        <w:rPr>
          <w:color w:val="8888C6"/>
        </w:rPr>
        <w:t>print</w:t>
      </w:r>
      <w:r>
        <w:t>(</w:t>
      </w:r>
      <w:r>
        <w:rPr>
          <w:color w:val="6AAB73"/>
        </w:rPr>
        <w:t>"</w:t>
      </w:r>
      <w:r>
        <w:rPr>
          <w:color w:val="6AAB73"/>
        </w:rPr>
        <w:t>最终</w:t>
      </w:r>
      <w:r>
        <w:rPr>
          <w:color w:val="6AAB73"/>
        </w:rPr>
        <w:t>prompt:"</w:t>
      </w:r>
      <w:r>
        <w:t>, prompt)</w:t>
      </w:r>
      <w:r>
        <w:br/>
        <w:t xml:space="preserve">    </w:t>
      </w:r>
      <w:r>
        <w:rPr>
          <w:color w:val="8888C6"/>
        </w:rPr>
        <w:t>print</w:t>
      </w:r>
      <w:r>
        <w:t>(</w:t>
      </w:r>
      <w:r>
        <w:rPr>
          <w:color w:val="6AAB73"/>
        </w:rPr>
        <w:t>"---</w:t>
      </w:r>
      <w:r>
        <w:rPr>
          <w:color w:val="6AAB73"/>
        </w:rPr>
        <w:t>生成回答</w:t>
      </w:r>
      <w:r>
        <w:rPr>
          <w:color w:val="6AAB73"/>
        </w:rPr>
        <w:t>---"</w:t>
      </w:r>
      <w:r>
        <w:t>)</w:t>
      </w:r>
      <w:r>
        <w:br/>
      </w:r>
      <w:r>
        <w:br/>
        <w:t xml:space="preserve">    </w:t>
      </w:r>
      <w:r>
        <w:rPr>
          <w:color w:val="9F86EA"/>
        </w:rPr>
        <w:t xml:space="preserve"># </w:t>
      </w:r>
      <w:r>
        <w:rPr>
          <w:color w:val="9F86EA"/>
        </w:rPr>
        <w:t>获取</w:t>
      </w:r>
      <w:r>
        <w:rPr>
          <w:color w:val="9F86EA"/>
        </w:rPr>
        <w:t xml:space="preserve"> LLM </w:t>
      </w:r>
      <w:r>
        <w:rPr>
          <w:color w:val="9F86EA"/>
        </w:rPr>
        <w:t>客户端</w:t>
      </w:r>
      <w:r>
        <w:rPr>
          <w:color w:val="9F86EA"/>
        </w:rPr>
        <w:br/>
        <w:t xml:space="preserve">    # </w:t>
      </w:r>
      <w:r>
        <w:rPr>
          <w:color w:val="9F86EA"/>
        </w:rPr>
        <w:t>注意：这里我们使用统一的</w:t>
      </w:r>
      <w:r>
        <w:rPr>
          <w:color w:val="9F86EA"/>
        </w:rPr>
        <w:t xml:space="preserve"> get_llm_client </w:t>
      </w:r>
      <w:r>
        <w:rPr>
          <w:color w:val="9F86EA"/>
        </w:rPr>
        <w:t>获取实例</w:t>
      </w:r>
      <w:r>
        <w:rPr>
          <w:color w:val="9F86EA"/>
        </w:rPr>
        <w:br/>
        <w:t xml:space="preserve">    </w:t>
      </w:r>
      <w:r>
        <w:t>llm = get_llm_client()</w:t>
      </w:r>
      <w:r>
        <w:br/>
      </w:r>
      <w:r>
        <w:br/>
        <w:t xml:space="preserve">    </w:t>
      </w:r>
      <w:r>
        <w:rPr>
          <w:color w:val="9F86EA"/>
        </w:rPr>
        <w:t xml:space="preserve"># </w:t>
      </w:r>
      <w:r>
        <w:rPr>
          <w:color w:val="9F86EA"/>
        </w:rPr>
        <w:t>判断是否需要流式输出</w:t>
      </w:r>
      <w:r>
        <w:rPr>
          <w:color w:val="9F86EA"/>
        </w:rPr>
        <w:br/>
        <w:t xml:space="preserve">    # </w:t>
      </w:r>
      <w:r>
        <w:rPr>
          <w:color w:val="9F86EA"/>
        </w:rPr>
        <w:t>通常</w:t>
      </w:r>
      <w:r>
        <w:rPr>
          <w:color w:val="9F86EA"/>
        </w:rPr>
        <w:t xml:space="preserve"> state </w:t>
      </w:r>
      <w:r>
        <w:rPr>
          <w:color w:val="9F86EA"/>
        </w:rPr>
        <w:t>中会注入</w:t>
      </w:r>
      <w:r>
        <w:rPr>
          <w:color w:val="9F86EA"/>
        </w:rPr>
        <w:t xml:space="preserve"> stream_queue </w:t>
      </w:r>
      <w:r>
        <w:rPr>
          <w:color w:val="9F86EA"/>
        </w:rPr>
        <w:t>用于</w:t>
      </w:r>
      <w:r>
        <w:rPr>
          <w:color w:val="9F86EA"/>
        </w:rPr>
        <w:t xml:space="preserve"> SSE </w:t>
      </w:r>
      <w:r>
        <w:rPr>
          <w:color w:val="9F86EA"/>
        </w:rPr>
        <w:t>推送</w:t>
      </w:r>
      <w:r>
        <w:rPr>
          <w:color w:val="9F86EA"/>
        </w:rPr>
        <w:br/>
        <w:t xml:space="preserve">    </w:t>
      </w:r>
      <w:r>
        <w:t>session_id = state.get(</w:t>
      </w:r>
      <w:r>
        <w:rPr>
          <w:color w:val="6AAB73"/>
        </w:rPr>
        <w:t>"session_id"</w:t>
      </w:r>
      <w:r>
        <w:t>)</w:t>
      </w:r>
      <w:r>
        <w:br/>
        <w:t xml:space="preserve">    is_stream = state.get(</w:t>
      </w:r>
      <w:r>
        <w:rPr>
          <w:color w:val="6AAB73"/>
        </w:rPr>
        <w:t>"is_stream"</w:t>
      </w:r>
      <w:r>
        <w:t>)</w:t>
      </w:r>
      <w:r>
        <w:br/>
      </w:r>
      <w:r>
        <w:br/>
      </w:r>
      <w:r>
        <w:br/>
        <w:t xml:space="preserve">    </w:t>
      </w:r>
      <w:r>
        <w:rPr>
          <w:color w:val="CF8E6D"/>
        </w:rPr>
        <w:t xml:space="preserve">if </w:t>
      </w:r>
      <w:r>
        <w:t>is_stream:</w:t>
      </w:r>
      <w:r>
        <w:br/>
        <w:t xml:space="preserve">        </w:t>
      </w:r>
      <w:r>
        <w:rPr>
          <w:color w:val="8888C6"/>
        </w:rPr>
        <w:t>print</w:t>
      </w:r>
      <w:r>
        <w:t>(</w:t>
      </w:r>
      <w:r>
        <w:rPr>
          <w:color w:val="6AAB73"/>
        </w:rPr>
        <w:t>"</w:t>
      </w:r>
      <w:r>
        <w:rPr>
          <w:color w:val="6AAB73"/>
        </w:rPr>
        <w:t>开始流式输出</w:t>
      </w:r>
      <w:r>
        <w:rPr>
          <w:color w:val="6AAB73"/>
        </w:rPr>
        <w:t>..."</w:t>
      </w:r>
      <w:r>
        <w:t>)</w:t>
      </w:r>
      <w:r>
        <w:br/>
        <w:t xml:space="preserve">        final_text = </w:t>
      </w:r>
      <w:r>
        <w:rPr>
          <w:color w:val="6AAB73"/>
        </w:rPr>
        <w:t>""</w:t>
      </w:r>
      <w:r>
        <w:rPr>
          <w:color w:val="6AAB73"/>
        </w:rPr>
        <w:br/>
        <w:t xml:space="preserve">        </w:t>
      </w:r>
      <w:r>
        <w:rPr>
          <w:color w:val="CF8E6D"/>
        </w:rPr>
        <w:t>try</w:t>
      </w:r>
      <w:r>
        <w:t>:</w:t>
      </w:r>
      <w:r>
        <w:br/>
        <w:t xml:space="preserve">            </w:t>
      </w:r>
      <w:r>
        <w:rPr>
          <w:color w:val="9F86EA"/>
        </w:rPr>
        <w:t xml:space="preserve"># </w:t>
      </w:r>
      <w:r>
        <w:rPr>
          <w:color w:val="9F86EA"/>
        </w:rPr>
        <w:t>使用</w:t>
      </w:r>
      <w:r>
        <w:rPr>
          <w:color w:val="9F86EA"/>
        </w:rPr>
        <w:t xml:space="preserve"> stream </w:t>
      </w:r>
      <w:r>
        <w:rPr>
          <w:color w:val="9F86EA"/>
        </w:rPr>
        <w:t>方法进行流式生成</w:t>
      </w:r>
      <w:r>
        <w:rPr>
          <w:color w:val="9F86EA"/>
        </w:rPr>
        <w:br/>
        <w:t xml:space="preserve">            </w:t>
      </w:r>
      <w:r>
        <w:rPr>
          <w:color w:val="CF8E6D"/>
        </w:rPr>
        <w:t xml:space="preserve">for </w:t>
      </w:r>
      <w:r>
        <w:t xml:space="preserve">chunk </w:t>
      </w:r>
      <w:r>
        <w:rPr>
          <w:color w:val="CF8E6D"/>
        </w:rPr>
        <w:t xml:space="preserve">in </w:t>
      </w:r>
      <w:r>
        <w:t>llm.stream(prompt):</w:t>
      </w:r>
      <w:r>
        <w:br/>
        <w:t xml:space="preserve">                delta = </w:t>
      </w:r>
      <w:r>
        <w:rPr>
          <w:color w:val="8888C6"/>
        </w:rPr>
        <w:t>getattr</w:t>
      </w:r>
      <w:r>
        <w:t xml:space="preserve">(chunk, </w:t>
      </w:r>
      <w:r>
        <w:rPr>
          <w:color w:val="6AAB73"/>
        </w:rPr>
        <w:t>"content"</w:t>
      </w:r>
      <w:r>
        <w:t xml:space="preserve">, </w:t>
      </w:r>
      <w:r>
        <w:rPr>
          <w:color w:val="6AAB73"/>
        </w:rPr>
        <w:t>""</w:t>
      </w:r>
      <w:r>
        <w:t xml:space="preserve">) </w:t>
      </w:r>
      <w:r>
        <w:rPr>
          <w:color w:val="CF8E6D"/>
        </w:rPr>
        <w:t xml:space="preserve">or </w:t>
      </w:r>
      <w:r>
        <w:rPr>
          <w:color w:val="6AAB73"/>
        </w:rPr>
        <w:t>""</w:t>
      </w:r>
      <w:r>
        <w:rPr>
          <w:color w:val="6AAB73"/>
        </w:rPr>
        <w:br/>
        <w:t xml:space="preserve">                </w:t>
      </w:r>
      <w:r>
        <w:rPr>
          <w:color w:val="CF8E6D"/>
        </w:rPr>
        <w:t xml:space="preserve">if </w:t>
      </w:r>
      <w:r>
        <w:t>delta:</w:t>
      </w:r>
      <w:r>
        <w:br/>
        <w:t xml:space="preserve">                    final_text += delta</w:t>
      </w:r>
      <w:r>
        <w:br/>
        <w:t xml:space="preserve">                    </w:t>
      </w:r>
      <w:r>
        <w:rPr>
          <w:color w:val="9F86EA"/>
        </w:rPr>
        <w:t xml:space="preserve"># </w:t>
      </w:r>
      <w:r>
        <w:rPr>
          <w:color w:val="9F86EA"/>
        </w:rPr>
        <w:t>将增量内容放入队列</w:t>
      </w:r>
      <w:r>
        <w:rPr>
          <w:color w:val="9F86EA"/>
        </w:rPr>
        <w:br/>
        <w:t xml:space="preserve">                    </w:t>
      </w:r>
      <w:r>
        <w:t xml:space="preserve">push_to_session(session_id, </w:t>
      </w:r>
      <w:r>
        <w:rPr>
          <w:color w:val="6AAB73"/>
        </w:rPr>
        <w:t>"delta"</w:t>
      </w:r>
      <w:r>
        <w:t>, {</w:t>
      </w:r>
      <w:r>
        <w:rPr>
          <w:color w:val="6AAB73"/>
        </w:rPr>
        <w:t>"delta"</w:t>
      </w:r>
      <w:r>
        <w:t>: delta})</w:t>
      </w:r>
      <w:r>
        <w:br/>
      </w:r>
      <w:r>
        <w:br/>
      </w:r>
      <w:r>
        <w:br/>
        <w:t xml:space="preserve">        </w:t>
      </w:r>
      <w:r>
        <w:rPr>
          <w:color w:val="CF8E6D"/>
        </w:rPr>
        <w:t xml:space="preserve">except </w:t>
      </w:r>
      <w:r>
        <w:rPr>
          <w:color w:val="8888C6"/>
        </w:rPr>
        <w:t xml:space="preserve">Exception </w:t>
      </w:r>
      <w:r>
        <w:rPr>
          <w:color w:val="CF8E6D"/>
        </w:rPr>
        <w:t xml:space="preserve">as </w:t>
      </w:r>
      <w:r>
        <w:t>e:</w:t>
      </w:r>
      <w:r>
        <w:br/>
        <w:t xml:space="preserve">            </w:t>
      </w:r>
      <w:r>
        <w:rPr>
          <w:color w:val="8888C6"/>
        </w:rPr>
        <w:t>print</w:t>
      </w:r>
      <w:r>
        <w:t>(</w:t>
      </w:r>
      <w:r>
        <w:rPr>
          <w:color w:val="6AAB73"/>
        </w:rPr>
        <w:t>f"</w:t>
      </w:r>
      <w:r>
        <w:rPr>
          <w:color w:val="6AAB73"/>
        </w:rPr>
        <w:t>流式生成出错</w:t>
      </w:r>
      <w:r>
        <w:rPr>
          <w:color w:val="6AAB73"/>
        </w:rPr>
        <w:t xml:space="preserve">: </w:t>
      </w:r>
      <w:r>
        <w:rPr>
          <w:color w:val="CF8E6D"/>
        </w:rPr>
        <w:t>{</w:t>
      </w:r>
      <w:r>
        <w:t>e</w:t>
      </w:r>
      <w:r>
        <w:rPr>
          <w:color w:val="CF8E6D"/>
        </w:rPr>
        <w:t>}</w:t>
      </w:r>
      <w:r>
        <w:rPr>
          <w:color w:val="6AAB73"/>
        </w:rPr>
        <w:t>"</w:t>
      </w:r>
      <w:r>
        <w:t>)</w:t>
      </w:r>
      <w:r>
        <w:br/>
        <w:t xml:space="preserve">            </w:t>
      </w:r>
      <w:r>
        <w:rPr>
          <w:color w:val="9F86EA"/>
        </w:rPr>
        <w:t xml:space="preserve"># </w:t>
      </w:r>
      <w:r>
        <w:rPr>
          <w:color w:val="9F86EA"/>
        </w:rPr>
        <w:t>可以选择推送错误信息</w:t>
      </w:r>
      <w:r>
        <w:rPr>
          <w:color w:val="9F86EA"/>
        </w:rPr>
        <w:br/>
        <w:t xml:space="preserve">            # stream_queue.put({"event": "error", "data": {"message": str(e)}})</w:t>
      </w:r>
      <w:r>
        <w:rPr>
          <w:color w:val="9F86EA"/>
        </w:rPr>
        <w:br/>
        <w:t xml:space="preserve">        </w:t>
      </w:r>
      <w:r>
        <w:t>state[</w:t>
      </w:r>
      <w:r>
        <w:rPr>
          <w:color w:val="6AAB73"/>
        </w:rPr>
        <w:t>"answer"</w:t>
      </w:r>
      <w:r>
        <w:t>]=final_text</w:t>
      </w:r>
      <w:r>
        <w:br/>
        <w:t xml:space="preserve">    </w:t>
      </w:r>
      <w:r>
        <w:rPr>
          <w:color w:val="CF8E6D"/>
        </w:rPr>
        <w:t>else</w:t>
      </w:r>
      <w:r>
        <w:t>:</w:t>
      </w:r>
      <w:r>
        <w:br/>
        <w:t xml:space="preserve">        </w:t>
      </w:r>
      <w:r>
        <w:rPr>
          <w:color w:val="9F86EA"/>
        </w:rPr>
        <w:t xml:space="preserve"># </w:t>
      </w:r>
      <w:r>
        <w:rPr>
          <w:color w:val="9F86EA"/>
        </w:rPr>
        <w:t>非流式直接调用</w:t>
      </w:r>
      <w:r>
        <w:rPr>
          <w:color w:val="9F86EA"/>
        </w:rPr>
        <w:br/>
        <w:t xml:space="preserve">        </w:t>
      </w:r>
      <w:r>
        <w:rPr>
          <w:color w:val="CF8E6D"/>
        </w:rPr>
        <w:t>try</w:t>
      </w:r>
      <w:r>
        <w:t>:</w:t>
      </w:r>
      <w:r>
        <w:br/>
        <w:t xml:space="preserve">            response = llm.invoke(prompt)</w:t>
      </w:r>
      <w:r>
        <w:br/>
        <w:t xml:space="preserve">            state[</w:t>
      </w:r>
      <w:r>
        <w:rPr>
          <w:color w:val="6AAB73"/>
        </w:rPr>
        <w:t>"answer"</w:t>
      </w:r>
      <w:r>
        <w:t>] = response.content</w:t>
      </w:r>
      <w:r>
        <w:br/>
        <w:t xml:space="preserve">            set_task_result(session_id, </w:t>
      </w:r>
      <w:r>
        <w:rPr>
          <w:color w:val="6AAB73"/>
        </w:rPr>
        <w:t>"answer"</w:t>
      </w:r>
      <w:r>
        <w:t>, state[</w:t>
      </w:r>
      <w:r>
        <w:rPr>
          <w:color w:val="6AAB73"/>
        </w:rPr>
        <w:t>"answer"</w:t>
      </w:r>
      <w:r>
        <w:t>])</w:t>
      </w:r>
      <w:r>
        <w:br/>
        <w:t xml:space="preserve">        </w:t>
      </w:r>
      <w:r>
        <w:rPr>
          <w:color w:val="CF8E6D"/>
        </w:rPr>
        <w:t xml:space="preserve">except </w:t>
      </w:r>
      <w:r>
        <w:rPr>
          <w:color w:val="8888C6"/>
        </w:rPr>
        <w:t xml:space="preserve">Exception </w:t>
      </w:r>
      <w:r>
        <w:rPr>
          <w:color w:val="CF8E6D"/>
        </w:rPr>
        <w:t xml:space="preserve">as </w:t>
      </w:r>
      <w:r>
        <w:t>e:</w:t>
      </w:r>
      <w:r>
        <w:br/>
      </w:r>
      <w:r>
        <w:lastRenderedPageBreak/>
        <w:t xml:space="preserve">            </w:t>
      </w:r>
      <w:r>
        <w:rPr>
          <w:color w:val="8888C6"/>
        </w:rPr>
        <w:t>print</w:t>
      </w:r>
      <w:r>
        <w:t>(</w:t>
      </w:r>
      <w:r>
        <w:rPr>
          <w:color w:val="6AAB73"/>
        </w:rPr>
        <w:t>f"</w:t>
      </w:r>
      <w:r>
        <w:rPr>
          <w:color w:val="6AAB73"/>
        </w:rPr>
        <w:t>生成回答出错</w:t>
      </w:r>
      <w:r>
        <w:rPr>
          <w:color w:val="6AAB73"/>
        </w:rPr>
        <w:t xml:space="preserve">: </w:t>
      </w:r>
      <w:r>
        <w:rPr>
          <w:color w:val="CF8E6D"/>
        </w:rPr>
        <w:t>{</w:t>
      </w:r>
      <w:r>
        <w:t>e</w:t>
      </w:r>
      <w:r>
        <w:rPr>
          <w:color w:val="CF8E6D"/>
        </w:rPr>
        <w:t>}</w:t>
      </w:r>
      <w:r>
        <w:rPr>
          <w:color w:val="6AAB73"/>
        </w:rPr>
        <w:t>"</w:t>
      </w:r>
      <w:r>
        <w:t>)</w:t>
      </w:r>
      <w:r>
        <w:br/>
        <w:t xml:space="preserve">            state[</w:t>
      </w:r>
      <w:r>
        <w:rPr>
          <w:color w:val="6AAB73"/>
        </w:rPr>
        <w:t>"answer"</w:t>
      </w:r>
      <w:r>
        <w:t xml:space="preserve">] = </w:t>
      </w:r>
      <w:r>
        <w:rPr>
          <w:color w:val="6AAB73"/>
        </w:rPr>
        <w:t>"</w:t>
      </w:r>
      <w:r>
        <w:rPr>
          <w:color w:val="6AAB73"/>
        </w:rPr>
        <w:t>抱歉，生成回答时出现错误。</w:t>
      </w:r>
      <w:r>
        <w:rPr>
          <w:color w:val="6AAB73"/>
        </w:rPr>
        <w:t>"</w:t>
      </w:r>
      <w:r>
        <w:rPr>
          <w:color w:val="6AAB73"/>
        </w:rPr>
        <w:br/>
      </w:r>
      <w:r>
        <w:rPr>
          <w:color w:val="6AAB73"/>
        </w:rPr>
        <w:br/>
        <w:t xml:space="preserve">    </w:t>
      </w:r>
      <w:r>
        <w:rPr>
          <w:color w:val="CF8E6D"/>
        </w:rPr>
        <w:t xml:space="preserve">return </w:t>
      </w:r>
      <w:r>
        <w:t>state</w:t>
      </w:r>
      <w:r>
        <w:br/>
      </w:r>
      <w:r>
        <w:br/>
      </w:r>
      <w:r>
        <w:rPr>
          <w:color w:val="CF8E6D"/>
        </w:rPr>
        <w:t xml:space="preserve">def </w:t>
      </w:r>
      <w:r>
        <w:rPr>
          <w:color w:val="56A8F5"/>
        </w:rPr>
        <w:t>step_4_write_history</w:t>
      </w:r>
      <w:r>
        <w:t>(state: QueryGraphState) -&gt; QueryGraphState:</w:t>
      </w:r>
      <w:r>
        <w:br/>
        <w:t xml:space="preserve">    </w:t>
      </w:r>
      <w:r>
        <w:rPr>
          <w:i/>
          <w:iCs/>
          <w:color w:val="5F826B"/>
        </w:rPr>
        <w:t>"""</w:t>
      </w:r>
      <w:r>
        <w:rPr>
          <w:i/>
          <w:iCs/>
          <w:color w:val="5F826B"/>
        </w:rPr>
        <w:br/>
        <w:t xml:space="preserve">    </w:t>
      </w:r>
      <w:r>
        <w:rPr>
          <w:i/>
          <w:iCs/>
          <w:color w:val="5F826B"/>
        </w:rPr>
        <w:t>阶段四：把本轮答案写入</w:t>
      </w:r>
      <w:r>
        <w:rPr>
          <w:i/>
          <w:iCs/>
          <w:color w:val="5F826B"/>
        </w:rPr>
        <w:t xml:space="preserve"> MongoDB history</w:t>
      </w:r>
      <w:r>
        <w:rPr>
          <w:i/>
          <w:iCs/>
          <w:color w:val="5F826B"/>
        </w:rPr>
        <w:t>。</w:t>
      </w:r>
      <w:r>
        <w:rPr>
          <w:i/>
          <w:iCs/>
          <w:color w:val="5F826B"/>
        </w:rPr>
        <w:br/>
        <w:t xml:space="preserve">    </w:t>
      </w:r>
      <w:r>
        <w:rPr>
          <w:i/>
          <w:iCs/>
          <w:color w:val="5F826B"/>
        </w:rPr>
        <w:t>利用</w:t>
      </w:r>
      <w:r>
        <w:rPr>
          <w:i/>
          <w:iCs/>
          <w:color w:val="5F826B"/>
        </w:rPr>
        <w:t xml:space="preserve"> utils/mongo_history_utils.py </w:t>
      </w:r>
      <w:r>
        <w:rPr>
          <w:i/>
          <w:iCs/>
          <w:color w:val="5F826B"/>
        </w:rPr>
        <w:t>中的</w:t>
      </w:r>
      <w:r>
        <w:rPr>
          <w:i/>
          <w:iCs/>
          <w:color w:val="5F826B"/>
        </w:rPr>
        <w:t xml:space="preserve"> save_chat_messages </w:t>
      </w:r>
      <w:r>
        <w:rPr>
          <w:i/>
          <w:iCs/>
          <w:color w:val="5F826B"/>
        </w:rPr>
        <w:t>方法。</w:t>
      </w:r>
      <w:r>
        <w:rPr>
          <w:i/>
          <w:iCs/>
          <w:color w:val="5F826B"/>
        </w:rPr>
        <w:br/>
        <w:t xml:space="preserve">    """</w:t>
      </w:r>
      <w:r>
        <w:rPr>
          <w:i/>
          <w:iCs/>
          <w:color w:val="5F826B"/>
        </w:rPr>
        <w:br/>
        <w:t xml:space="preserve">    </w:t>
      </w:r>
      <w:r>
        <w:t>session_id = state.get(</w:t>
      </w:r>
      <w:r>
        <w:rPr>
          <w:color w:val="6AAB73"/>
        </w:rPr>
        <w:t>"session_id"</w:t>
      </w:r>
      <w:r>
        <w:t xml:space="preserve">, </w:t>
      </w:r>
      <w:r>
        <w:rPr>
          <w:color w:val="6AAB73"/>
        </w:rPr>
        <w:t>"default"</w:t>
      </w:r>
      <w:r>
        <w:t>)</w:t>
      </w:r>
      <w:r>
        <w:br/>
        <w:t xml:space="preserve">    answer = (state.get(</w:t>
      </w:r>
      <w:r>
        <w:rPr>
          <w:color w:val="6AAB73"/>
        </w:rPr>
        <w:t>"answer"</w:t>
      </w:r>
      <w:r>
        <w:t xml:space="preserve">) </w:t>
      </w:r>
      <w:r>
        <w:rPr>
          <w:color w:val="CF8E6D"/>
        </w:rPr>
        <w:t xml:space="preserve">or </w:t>
      </w:r>
      <w:r>
        <w:rPr>
          <w:color w:val="6AAB73"/>
        </w:rPr>
        <w:t>""</w:t>
      </w:r>
      <w:r>
        <w:t>).strip()</w:t>
      </w:r>
      <w:r>
        <w:br/>
        <w:t xml:space="preserve">    item_names: List[</w:t>
      </w:r>
      <w:r>
        <w:rPr>
          <w:color w:val="8888C6"/>
        </w:rPr>
        <w:t>str</w:t>
      </w:r>
      <w:r>
        <w:t>] = state.get(</w:t>
      </w:r>
      <w:r>
        <w:rPr>
          <w:color w:val="6AAB73"/>
        </w:rPr>
        <w:t>"item_names"</w:t>
      </w:r>
      <w:r>
        <w:t xml:space="preserve">) </w:t>
      </w:r>
      <w:r>
        <w:rPr>
          <w:color w:val="CF8E6D"/>
        </w:rPr>
        <w:t xml:space="preserve">or </w:t>
      </w:r>
      <w:r>
        <w:t>[]</w:t>
      </w:r>
      <w:r>
        <w:br/>
      </w:r>
      <w:r>
        <w:br/>
        <w:t xml:space="preserve">    </w:t>
      </w:r>
      <w:r>
        <w:rPr>
          <w:color w:val="CF8E6D"/>
        </w:rPr>
        <w:t>try</w:t>
      </w:r>
      <w:r>
        <w:t>:</w:t>
      </w:r>
      <w:r>
        <w:br/>
        <w:t xml:space="preserve">        </w:t>
      </w:r>
      <w:r>
        <w:rPr>
          <w:color w:val="CF8E6D"/>
        </w:rPr>
        <w:t xml:space="preserve">if </w:t>
      </w:r>
      <w:r>
        <w:t>answer:</w:t>
      </w:r>
      <w:r>
        <w:br/>
        <w:t xml:space="preserve">             save_chat_message(</w:t>
      </w:r>
      <w:r>
        <w:br/>
        <w:t xml:space="preserve">                </w:t>
      </w:r>
      <w:r>
        <w:rPr>
          <w:color w:val="AA4926"/>
        </w:rPr>
        <w:t>session_id</w:t>
      </w:r>
      <w:r>
        <w:t>=session_id,</w:t>
      </w:r>
      <w:r>
        <w:br/>
        <w:t xml:space="preserve">                </w:t>
      </w:r>
      <w:r>
        <w:rPr>
          <w:color w:val="AA4926"/>
        </w:rPr>
        <w:t>role</w:t>
      </w:r>
      <w:r>
        <w:t>=</w:t>
      </w:r>
      <w:r>
        <w:rPr>
          <w:color w:val="6AAB73"/>
        </w:rPr>
        <w:t>"assistant"</w:t>
      </w:r>
      <w:r>
        <w:t>,</w:t>
      </w:r>
      <w:r>
        <w:br/>
        <w:t xml:space="preserve">                </w:t>
      </w:r>
      <w:r>
        <w:rPr>
          <w:color w:val="AA4926"/>
        </w:rPr>
        <w:t>text</w:t>
      </w:r>
      <w:r>
        <w:t>=answer,</w:t>
      </w:r>
      <w:r>
        <w:br/>
        <w:t xml:space="preserve">                </w:t>
      </w:r>
      <w:r>
        <w:rPr>
          <w:color w:val="AA4926"/>
        </w:rPr>
        <w:t>rewritten_query</w:t>
      </w:r>
      <w:r>
        <w:t>=</w:t>
      </w:r>
      <w:r>
        <w:rPr>
          <w:color w:val="6AAB73"/>
        </w:rPr>
        <w:t>""</w:t>
      </w:r>
      <w:r>
        <w:t>,</w:t>
      </w:r>
      <w:r>
        <w:br/>
        <w:t xml:space="preserve">                </w:t>
      </w:r>
      <w:r>
        <w:rPr>
          <w:color w:val="AA4926"/>
        </w:rPr>
        <w:t>item_names</w:t>
      </w:r>
      <w:r>
        <w:t>=item_names,</w:t>
      </w:r>
      <w:r>
        <w:br/>
        <w:t xml:space="preserve">                </w:t>
      </w:r>
      <w:r>
        <w:rPr>
          <w:color w:val="AA4926"/>
        </w:rPr>
        <w:t>message_id</w:t>
      </w:r>
      <w:r>
        <w:t>=</w:t>
      </w:r>
      <w:r>
        <w:rPr>
          <w:color w:val="CF8E6D"/>
        </w:rPr>
        <w:t>None</w:t>
      </w:r>
      <w:r>
        <w:rPr>
          <w:color w:val="CF8E6D"/>
        </w:rPr>
        <w:br/>
        <w:t xml:space="preserve">            </w:t>
      </w:r>
      <w:r>
        <w:t>)</w:t>
      </w:r>
      <w:r>
        <w:br/>
        <w:t xml:space="preserve">    </w:t>
      </w:r>
      <w:r>
        <w:rPr>
          <w:color w:val="CF8E6D"/>
        </w:rPr>
        <w:t xml:space="preserve">except </w:t>
      </w:r>
      <w:r>
        <w:rPr>
          <w:color w:val="8888C6"/>
        </w:rPr>
        <w:t xml:space="preserve">Exception </w:t>
      </w:r>
      <w:r>
        <w:rPr>
          <w:color w:val="CF8E6D"/>
        </w:rPr>
        <w:t xml:space="preserve">as </w:t>
      </w:r>
      <w:r>
        <w:t>e:</w:t>
      </w:r>
      <w:r>
        <w:br/>
        <w:t xml:space="preserve">        </w:t>
      </w:r>
      <w:r>
        <w:rPr>
          <w:color w:val="9F86EA"/>
        </w:rPr>
        <w:t xml:space="preserve"># </w:t>
      </w:r>
      <w:r>
        <w:rPr>
          <w:color w:val="9F86EA"/>
        </w:rPr>
        <w:t>写历史失败不应影响主链路</w:t>
      </w:r>
      <w:r>
        <w:rPr>
          <w:color w:val="9F86EA"/>
        </w:rPr>
        <w:br/>
        <w:t xml:space="preserve">        </w:t>
      </w:r>
      <w:r>
        <w:rPr>
          <w:color w:val="8888C6"/>
        </w:rPr>
        <w:t>print</w:t>
      </w:r>
      <w:r>
        <w:t>(</w:t>
      </w:r>
      <w:r>
        <w:rPr>
          <w:color w:val="6AAB73"/>
        </w:rPr>
        <w:t>f"</w:t>
      </w:r>
      <w:r>
        <w:rPr>
          <w:color w:val="6AAB73"/>
        </w:rPr>
        <w:t>写入</w:t>
      </w:r>
      <w:r>
        <w:rPr>
          <w:color w:val="6AAB73"/>
        </w:rPr>
        <w:t>Mongo</w:t>
      </w:r>
      <w:r>
        <w:rPr>
          <w:color w:val="6AAB73"/>
        </w:rPr>
        <w:t>历史记录失败</w:t>
      </w:r>
      <w:r>
        <w:rPr>
          <w:color w:val="6AAB73"/>
        </w:rPr>
        <w:t xml:space="preserve">: </w:t>
      </w:r>
      <w:r>
        <w:rPr>
          <w:color w:val="CF8E6D"/>
        </w:rPr>
        <w:t>{</w:t>
      </w:r>
      <w:r>
        <w:t>e</w:t>
      </w:r>
      <w:r>
        <w:rPr>
          <w:color w:val="CF8E6D"/>
        </w:rPr>
        <w:t>}</w:t>
      </w:r>
      <w:r>
        <w:rPr>
          <w:color w:val="6AAB73"/>
        </w:rPr>
        <w:t>"</w:t>
      </w:r>
      <w:r>
        <w:t>)</w:t>
      </w:r>
      <w:r>
        <w:br/>
      </w:r>
      <w:r>
        <w:br/>
        <w:t xml:space="preserve">    </w:t>
      </w:r>
      <w:r>
        <w:rPr>
          <w:color w:val="CF8E6D"/>
        </w:rPr>
        <w:t xml:space="preserve">return </w:t>
      </w:r>
      <w:r>
        <w:t>state</w:t>
      </w:r>
      <w:r>
        <w:br/>
      </w:r>
      <w:r>
        <w:br/>
      </w:r>
      <w:r>
        <w:rPr>
          <w:color w:val="CF8E6D"/>
        </w:rPr>
        <w:t xml:space="preserve">def </w:t>
      </w:r>
      <w:r>
        <w:rPr>
          <w:color w:val="56A8F5"/>
        </w:rPr>
        <w:t>node_answer_output</w:t>
      </w:r>
      <w:r>
        <w:t>(state: QueryGraphState) -&gt; QueryGraphState:</w:t>
      </w:r>
      <w:r>
        <w:br/>
        <w:t xml:space="preserve">    </w:t>
      </w:r>
      <w:r>
        <w:rPr>
          <w:i/>
          <w:iCs/>
          <w:color w:val="5F826B"/>
        </w:rPr>
        <w:t>"""</w:t>
      </w:r>
      <w:r>
        <w:rPr>
          <w:i/>
          <w:iCs/>
          <w:color w:val="5F826B"/>
        </w:rPr>
        <w:br/>
        <w:t xml:space="preserve">    1 </w:t>
      </w:r>
      <w:r>
        <w:rPr>
          <w:i/>
          <w:iCs/>
          <w:color w:val="5F826B"/>
        </w:rPr>
        <w:t>判断</w:t>
      </w:r>
      <w:r>
        <w:rPr>
          <w:i/>
          <w:iCs/>
          <w:color w:val="5F826B"/>
        </w:rPr>
        <w:t xml:space="preserve">state </w:t>
      </w:r>
      <w:r>
        <w:rPr>
          <w:i/>
          <w:iCs/>
          <w:color w:val="5F826B"/>
        </w:rPr>
        <w:t>中的</w:t>
      </w:r>
      <w:r>
        <w:rPr>
          <w:i/>
          <w:iCs/>
          <w:color w:val="5F826B"/>
        </w:rPr>
        <w:t>answer</w:t>
      </w:r>
      <w:r>
        <w:rPr>
          <w:i/>
          <w:iCs/>
          <w:color w:val="5F826B"/>
        </w:rPr>
        <w:t>是否已经存在，如果存在直接输出</w:t>
      </w:r>
      <w:r>
        <w:rPr>
          <w:i/>
          <w:iCs/>
          <w:color w:val="5F826B"/>
        </w:rPr>
        <w:t>answer</w:t>
      </w:r>
      <w:r>
        <w:rPr>
          <w:i/>
          <w:iCs/>
          <w:color w:val="5F826B"/>
        </w:rPr>
        <w:t>中的答案，注意判断是否需要流式输出需要则流式输出</w:t>
      </w:r>
      <w:r>
        <w:rPr>
          <w:i/>
          <w:iCs/>
          <w:color w:val="5F826B"/>
        </w:rPr>
        <w:br/>
        <w:t xml:space="preserve">    2 </w:t>
      </w:r>
      <w:r>
        <w:rPr>
          <w:i/>
          <w:iCs/>
          <w:color w:val="5F826B"/>
        </w:rPr>
        <w:t>根据</w:t>
      </w:r>
      <w:r>
        <w:rPr>
          <w:i/>
          <w:iCs/>
          <w:color w:val="5F826B"/>
        </w:rPr>
        <w:t>state</w:t>
      </w:r>
      <w:r>
        <w:rPr>
          <w:i/>
          <w:iCs/>
          <w:color w:val="5F826B"/>
        </w:rPr>
        <w:t>中的问题、重新问题、历史对话、提问商品（</w:t>
      </w:r>
      <w:r>
        <w:rPr>
          <w:i/>
          <w:iCs/>
          <w:color w:val="5F826B"/>
        </w:rPr>
        <w:t>item_names</w:t>
      </w:r>
      <w:r>
        <w:rPr>
          <w:i/>
          <w:iCs/>
          <w:color w:val="5F826B"/>
        </w:rPr>
        <w:t>）、</w:t>
      </w:r>
      <w:r>
        <w:rPr>
          <w:i/>
          <w:iCs/>
          <w:color w:val="5F826B"/>
        </w:rPr>
        <w:t xml:space="preserve"> </w:t>
      </w:r>
      <w:r>
        <w:rPr>
          <w:i/>
          <w:iCs/>
          <w:color w:val="5F826B"/>
        </w:rPr>
        <w:t>重排内容</w:t>
      </w:r>
      <w:r>
        <w:rPr>
          <w:i/>
          <w:iCs/>
          <w:color w:val="5F826B"/>
        </w:rPr>
        <w:t xml:space="preserve"> </w:t>
      </w:r>
      <w:r>
        <w:rPr>
          <w:i/>
          <w:iCs/>
          <w:color w:val="5F826B"/>
        </w:rPr>
        <w:t>组织</w:t>
      </w:r>
      <w:r>
        <w:rPr>
          <w:i/>
          <w:iCs/>
          <w:color w:val="5F826B"/>
        </w:rPr>
        <w:t xml:space="preserve">prompt </w:t>
      </w:r>
      <w:r>
        <w:rPr>
          <w:i/>
          <w:iCs/>
          <w:color w:val="5F826B"/>
        </w:rPr>
        <w:t>并调用</w:t>
      </w:r>
      <w:r>
        <w:rPr>
          <w:i/>
          <w:iCs/>
          <w:color w:val="5F826B"/>
        </w:rPr>
        <w:t xml:space="preserve">llm </w:t>
      </w:r>
      <w:r>
        <w:rPr>
          <w:i/>
          <w:iCs/>
          <w:color w:val="5F826B"/>
        </w:rPr>
        <w:t>生成答案</w:t>
      </w:r>
      <w:r>
        <w:rPr>
          <w:i/>
          <w:iCs/>
          <w:color w:val="5F826B"/>
        </w:rPr>
        <w:br/>
        <w:t xml:space="preserve">    3 </w:t>
      </w:r>
      <w:r>
        <w:rPr>
          <w:i/>
          <w:iCs/>
          <w:color w:val="5F826B"/>
        </w:rPr>
        <w:t>阶段三：调用大模型输出答案</w:t>
      </w:r>
      <w:r>
        <w:rPr>
          <w:i/>
          <w:iCs/>
          <w:color w:val="5F826B"/>
        </w:rPr>
        <w:t xml:space="preserve"> </w:t>
      </w:r>
      <w:r>
        <w:rPr>
          <w:i/>
          <w:iCs/>
          <w:color w:val="5F826B"/>
        </w:rPr>
        <w:t>注意判断是否需要流式输出需要则流式输出</w:t>
      </w:r>
      <w:r>
        <w:rPr>
          <w:i/>
          <w:iCs/>
          <w:color w:val="5F826B"/>
        </w:rPr>
        <w:br/>
        <w:t xml:space="preserve">    4 </w:t>
      </w:r>
      <w:r>
        <w:rPr>
          <w:i/>
          <w:iCs/>
          <w:color w:val="5F826B"/>
        </w:rPr>
        <w:t>把答案写入到</w:t>
      </w:r>
      <w:r>
        <w:rPr>
          <w:i/>
          <w:iCs/>
          <w:color w:val="5F826B"/>
        </w:rPr>
        <w:t>mongodb</w:t>
      </w:r>
      <w:r>
        <w:rPr>
          <w:i/>
          <w:iCs/>
          <w:color w:val="5F826B"/>
        </w:rPr>
        <w:t>的</w:t>
      </w:r>
      <w:r>
        <w:rPr>
          <w:i/>
          <w:iCs/>
          <w:color w:val="5F826B"/>
        </w:rPr>
        <w:t>history</w:t>
      </w:r>
      <w:r>
        <w:rPr>
          <w:i/>
          <w:iCs/>
          <w:color w:val="5F826B"/>
        </w:rPr>
        <w:t>中</w:t>
      </w:r>
      <w:r>
        <w:rPr>
          <w:i/>
          <w:iCs/>
          <w:color w:val="5F826B"/>
        </w:rPr>
        <w:t xml:space="preserve"> </w:t>
      </w:r>
      <w:r>
        <w:rPr>
          <w:i/>
          <w:iCs/>
          <w:color w:val="5F826B"/>
        </w:rPr>
        <w:t>利用</w:t>
      </w:r>
      <w:r>
        <w:rPr>
          <w:i/>
          <w:iCs/>
          <w:color w:val="5F826B"/>
        </w:rPr>
        <w:t>utils/mongo_history_utils.py</w:t>
      </w:r>
      <w:r>
        <w:rPr>
          <w:i/>
          <w:iCs/>
          <w:color w:val="5F826B"/>
        </w:rPr>
        <w:t>中的</w:t>
      </w:r>
      <w:r>
        <w:rPr>
          <w:i/>
          <w:iCs/>
          <w:color w:val="5F826B"/>
        </w:rPr>
        <w:t>save_chat_message</w:t>
      </w:r>
      <w:r>
        <w:rPr>
          <w:i/>
          <w:iCs/>
          <w:color w:val="5F826B"/>
        </w:rPr>
        <w:t>方法</w:t>
      </w:r>
      <w:r>
        <w:rPr>
          <w:i/>
          <w:iCs/>
          <w:color w:val="5F826B"/>
        </w:rPr>
        <w:br/>
        <w:t xml:space="preserve">    5 </w:t>
      </w:r>
      <w:r>
        <w:rPr>
          <w:i/>
          <w:iCs/>
          <w:color w:val="5F826B"/>
        </w:rPr>
        <w:t>做最后一次</w:t>
      </w:r>
      <w:r>
        <w:rPr>
          <w:i/>
          <w:iCs/>
          <w:color w:val="5F826B"/>
        </w:rPr>
        <w:t>push</w:t>
      </w:r>
      <w:r>
        <w:rPr>
          <w:i/>
          <w:iCs/>
          <w:color w:val="5F826B"/>
        </w:rPr>
        <w:t>操作（主要是为了触发前端图片渲染</w:t>
      </w:r>
      <w:r>
        <w:rPr>
          <w:i/>
          <w:iCs/>
          <w:color w:val="5F826B"/>
        </w:rPr>
        <w:t>)</w:t>
      </w:r>
      <w:r>
        <w:rPr>
          <w:i/>
          <w:iCs/>
          <w:color w:val="5F826B"/>
        </w:rPr>
        <w:br/>
        <w:t xml:space="preserve">    """</w:t>
      </w:r>
      <w:r>
        <w:rPr>
          <w:i/>
          <w:iCs/>
          <w:color w:val="5F826B"/>
        </w:rPr>
        <w:br/>
        <w:t xml:space="preserve">    </w:t>
      </w:r>
      <w:r>
        <w:rPr>
          <w:color w:val="8888C6"/>
        </w:rPr>
        <w:t>print</w:t>
      </w:r>
      <w:r>
        <w:t>(</w:t>
      </w:r>
      <w:r>
        <w:rPr>
          <w:color w:val="6AAB73"/>
        </w:rPr>
        <w:t>"---node_answer_output  start---"</w:t>
      </w:r>
      <w:r>
        <w:t>)</w:t>
      </w:r>
      <w:r>
        <w:br/>
        <w:t xml:space="preserve">    add_running_task(state[</w:t>
      </w:r>
      <w:r>
        <w:rPr>
          <w:color w:val="6AAB73"/>
        </w:rPr>
        <w:t>'session_id'</w:t>
      </w:r>
      <w:r>
        <w:t>], sys._getframe().f_code.co_name, state.get(</w:t>
      </w:r>
      <w:r>
        <w:rPr>
          <w:color w:val="6AAB73"/>
        </w:rPr>
        <w:t>"is_stream"</w:t>
      </w:r>
      <w:r>
        <w:t>))</w:t>
      </w:r>
      <w:r>
        <w:br/>
        <w:t xml:space="preserve">    </w:t>
      </w:r>
      <w:r>
        <w:rPr>
          <w:color w:val="9F86EA"/>
        </w:rPr>
        <w:t xml:space="preserve"># </w:t>
      </w:r>
      <w:r>
        <w:rPr>
          <w:color w:val="9F86EA"/>
        </w:rPr>
        <w:t>阶段一：检查</w:t>
      </w:r>
      <w:r>
        <w:rPr>
          <w:color w:val="9F86EA"/>
        </w:rPr>
        <w:t>answer</w:t>
      </w:r>
      <w:r>
        <w:rPr>
          <w:color w:val="9F86EA"/>
        </w:rPr>
        <w:t>是否存在</w:t>
      </w:r>
      <w:r>
        <w:rPr>
          <w:color w:val="9F86EA"/>
        </w:rPr>
        <w:t>,</w:t>
      </w:r>
      <w:r>
        <w:rPr>
          <w:color w:val="9F86EA"/>
        </w:rPr>
        <w:t>如果存在直接输出</w:t>
      </w:r>
      <w:r>
        <w:rPr>
          <w:color w:val="9F86EA"/>
        </w:rPr>
        <w:t>answer</w:t>
      </w:r>
      <w:r>
        <w:rPr>
          <w:color w:val="9F86EA"/>
        </w:rPr>
        <w:t>中的答案</w:t>
      </w:r>
      <w:r>
        <w:rPr>
          <w:color w:val="9F86EA"/>
        </w:rPr>
        <w:br/>
        <w:t xml:space="preserve">    </w:t>
      </w:r>
      <w:r>
        <w:t>answer_exists = step_1_check_answer(state)</w:t>
      </w:r>
      <w:r>
        <w:br/>
        <w:t xml:space="preserve">    </w:t>
      </w:r>
      <w:r>
        <w:rPr>
          <w:color w:val="9F86EA"/>
        </w:rPr>
        <w:t xml:space="preserve"># </w:t>
      </w:r>
      <w:r>
        <w:rPr>
          <w:color w:val="9F86EA"/>
        </w:rPr>
        <w:t>阶段二</w:t>
      </w:r>
      <w:r>
        <w:rPr>
          <w:color w:val="9F86EA"/>
        </w:rPr>
        <w:t xml:space="preserve">  </w:t>
      </w:r>
      <w:r>
        <w:rPr>
          <w:color w:val="9F86EA"/>
        </w:rPr>
        <w:t>如果没有</w:t>
      </w:r>
      <w:r>
        <w:rPr>
          <w:color w:val="9F86EA"/>
        </w:rPr>
        <w:t>answer</w:t>
      </w:r>
      <w:r>
        <w:rPr>
          <w:color w:val="9F86EA"/>
        </w:rPr>
        <w:t>则</w:t>
      </w:r>
      <w:r>
        <w:rPr>
          <w:color w:val="9F86EA"/>
        </w:rPr>
        <w:t xml:space="preserve"> </w:t>
      </w:r>
      <w:r>
        <w:rPr>
          <w:color w:val="9F86EA"/>
        </w:rPr>
        <w:t>构建</w:t>
      </w:r>
      <w:r>
        <w:rPr>
          <w:color w:val="9F86EA"/>
        </w:rPr>
        <w:t xml:space="preserve"> Prompt</w:t>
      </w:r>
      <w:r>
        <w:rPr>
          <w:color w:val="9F86EA"/>
        </w:rPr>
        <w:br/>
        <w:t xml:space="preserve">    </w:t>
      </w:r>
      <w:r>
        <w:rPr>
          <w:color w:val="CF8E6D"/>
        </w:rPr>
        <w:t xml:space="preserve">if not </w:t>
      </w:r>
      <w:r>
        <w:t>answer_exists:</w:t>
      </w:r>
      <w:r>
        <w:br/>
        <w:t xml:space="preserve">        prompt = step_2_construct_prompt(state)</w:t>
      </w:r>
      <w:r>
        <w:br/>
        <w:t xml:space="preserve">        state[</w:t>
      </w:r>
      <w:r>
        <w:rPr>
          <w:color w:val="6AAB73"/>
        </w:rPr>
        <w:t>"prompt"</w:t>
      </w:r>
      <w:r>
        <w:t>] = prompt</w:t>
      </w:r>
      <w:r>
        <w:br/>
      </w:r>
      <w:r>
        <w:br/>
        <w:t xml:space="preserve">        </w:t>
      </w:r>
      <w:r>
        <w:rPr>
          <w:color w:val="9F86EA"/>
        </w:rPr>
        <w:t xml:space="preserve"># </w:t>
      </w:r>
      <w:r>
        <w:rPr>
          <w:color w:val="9F86EA"/>
        </w:rPr>
        <w:t>阶段三：</w:t>
      </w:r>
      <w:r>
        <w:rPr>
          <w:color w:val="9F86EA"/>
        </w:rPr>
        <w:t xml:space="preserve">  </w:t>
      </w:r>
      <w:r>
        <w:rPr>
          <w:color w:val="9F86EA"/>
        </w:rPr>
        <w:t>如果没有</w:t>
      </w:r>
      <w:r>
        <w:rPr>
          <w:color w:val="9F86EA"/>
        </w:rPr>
        <w:t>answer</w:t>
      </w:r>
      <w:r>
        <w:rPr>
          <w:color w:val="9F86EA"/>
        </w:rPr>
        <w:t>则</w:t>
      </w:r>
      <w:r>
        <w:rPr>
          <w:color w:val="9F86EA"/>
        </w:rPr>
        <w:t xml:space="preserve"> </w:t>
      </w:r>
      <w:r>
        <w:rPr>
          <w:color w:val="9F86EA"/>
        </w:rPr>
        <w:t>调用大模型输出答案</w:t>
      </w:r>
      <w:r>
        <w:rPr>
          <w:color w:val="9F86EA"/>
        </w:rPr>
        <w:br/>
        <w:t xml:space="preserve">        </w:t>
      </w:r>
      <w:r>
        <w:t>step_3_generate_response(state, prompt)</w:t>
      </w:r>
      <w:r>
        <w:br/>
      </w:r>
      <w:r>
        <w:br/>
        <w:t xml:space="preserve">    </w:t>
      </w:r>
      <w:r>
        <w:rPr>
          <w:color w:val="9F86EA"/>
        </w:rPr>
        <w:t xml:space="preserve"># </w:t>
      </w:r>
      <w:r>
        <w:rPr>
          <w:color w:val="9F86EA"/>
        </w:rPr>
        <w:t>阶段四：把答案写入到</w:t>
      </w:r>
      <w:r>
        <w:rPr>
          <w:color w:val="9F86EA"/>
        </w:rPr>
        <w:t>mongodb</w:t>
      </w:r>
      <w:r>
        <w:rPr>
          <w:color w:val="9F86EA"/>
        </w:rPr>
        <w:t>的</w:t>
      </w:r>
      <w:r>
        <w:rPr>
          <w:color w:val="9F86EA"/>
        </w:rPr>
        <w:t>history</w:t>
      </w:r>
      <w:r>
        <w:rPr>
          <w:color w:val="9F86EA"/>
        </w:rPr>
        <w:t>中</w:t>
      </w:r>
      <w:r>
        <w:rPr>
          <w:color w:val="9F86EA"/>
        </w:rPr>
        <w:br/>
        <w:t xml:space="preserve">    </w:t>
      </w:r>
      <w:r>
        <w:rPr>
          <w:color w:val="CF8E6D"/>
        </w:rPr>
        <w:t xml:space="preserve">if </w:t>
      </w:r>
      <w:r>
        <w:t>state.get(</w:t>
      </w:r>
      <w:r>
        <w:rPr>
          <w:color w:val="6AAB73"/>
        </w:rPr>
        <w:t>"answer"</w:t>
      </w:r>
      <w:r>
        <w:t>):</w:t>
      </w:r>
      <w:r>
        <w:br/>
        <w:t xml:space="preserve">        </w:t>
      </w:r>
      <w:r>
        <w:rPr>
          <w:color w:val="8888C6"/>
        </w:rPr>
        <w:t>print</w:t>
      </w:r>
      <w:r>
        <w:t>(</w:t>
      </w:r>
      <w:r>
        <w:rPr>
          <w:color w:val="6AAB73"/>
        </w:rPr>
        <w:t>"---</w:t>
      </w:r>
      <w:r>
        <w:rPr>
          <w:color w:val="6AAB73"/>
        </w:rPr>
        <w:t>写入</w:t>
      </w:r>
      <w:r>
        <w:rPr>
          <w:color w:val="6AAB73"/>
        </w:rPr>
        <w:t>MongoDB</w:t>
      </w:r>
      <w:r>
        <w:rPr>
          <w:color w:val="6AAB73"/>
        </w:rPr>
        <w:t>历史记录</w:t>
      </w:r>
      <w:r>
        <w:rPr>
          <w:color w:val="6AAB73"/>
        </w:rPr>
        <w:t>---"</w:t>
      </w:r>
      <w:r>
        <w:t>)</w:t>
      </w:r>
      <w:r>
        <w:br/>
        <w:t xml:space="preserve">        step_4_write_history(state)</w:t>
      </w:r>
      <w:r>
        <w:br/>
      </w:r>
      <w:r>
        <w:br/>
        <w:t xml:space="preserve">    add_done_task(state[</w:t>
      </w:r>
      <w:r>
        <w:rPr>
          <w:color w:val="6AAB73"/>
        </w:rPr>
        <w:t>'session_id'</w:t>
      </w:r>
      <w:r>
        <w:t>], sys._getframe().f_code.co_name, state.get(</w:t>
      </w:r>
      <w:r>
        <w:rPr>
          <w:color w:val="6AAB73"/>
        </w:rPr>
        <w:t>"is_stream"</w:t>
      </w:r>
      <w:r>
        <w:t>))</w:t>
      </w:r>
      <w:r>
        <w:br/>
        <w:t xml:space="preserve">    </w:t>
      </w:r>
      <w:r>
        <w:rPr>
          <w:color w:val="9F86EA"/>
        </w:rPr>
        <w:t xml:space="preserve"># </w:t>
      </w:r>
      <w:r>
        <w:rPr>
          <w:color w:val="9F86EA"/>
        </w:rPr>
        <w:t>阶段五</w:t>
      </w:r>
      <w:r>
        <w:rPr>
          <w:color w:val="9F86EA"/>
        </w:rPr>
        <w:t xml:space="preserve">: </w:t>
      </w:r>
      <w:r>
        <w:rPr>
          <w:color w:val="9F86EA"/>
        </w:rPr>
        <w:t>流式输出结束，发送</w:t>
      </w:r>
      <w:r>
        <w:rPr>
          <w:color w:val="9F86EA"/>
        </w:rPr>
        <w:t xml:space="preserve"> final </w:t>
      </w:r>
      <w:r>
        <w:rPr>
          <w:color w:val="9F86EA"/>
        </w:rPr>
        <w:t>事件</w:t>
      </w:r>
      <w:r>
        <w:rPr>
          <w:color w:val="9F86EA"/>
        </w:rPr>
        <w:br/>
        <w:t xml:space="preserve">    </w:t>
      </w:r>
      <w:r>
        <w:rPr>
          <w:color w:val="CF8E6D"/>
        </w:rPr>
        <w:t xml:space="preserve">if </w:t>
      </w:r>
      <w:r>
        <w:t>state.get(</w:t>
      </w:r>
      <w:r>
        <w:rPr>
          <w:color w:val="6AAB73"/>
        </w:rPr>
        <w:t>"is_stream"</w:t>
      </w:r>
      <w:r>
        <w:t>):</w:t>
      </w:r>
      <w:r>
        <w:br/>
        <w:t xml:space="preserve">        push_to_session(state[</w:t>
      </w:r>
      <w:r>
        <w:rPr>
          <w:color w:val="6AAB73"/>
        </w:rPr>
        <w:t>'session_id'</w:t>
      </w:r>
      <w:r>
        <w:t>], SSEEvent.FINAL, {</w:t>
      </w:r>
      <w:r>
        <w:rPr>
          <w:color w:val="6AAB73"/>
        </w:rPr>
        <w:t>"answer"</w:t>
      </w:r>
      <w:r>
        <w:t>: state[</w:t>
      </w:r>
      <w:r>
        <w:rPr>
          <w:color w:val="6AAB73"/>
        </w:rPr>
        <w:t>"answer"</w:t>
      </w:r>
      <w:r>
        <w:t xml:space="preserve">], </w:t>
      </w:r>
      <w:r>
        <w:rPr>
          <w:color w:val="6AAB73"/>
        </w:rPr>
        <w:t>"status"</w:t>
      </w:r>
      <w:r>
        <w:t xml:space="preserve">: </w:t>
      </w:r>
      <w:r>
        <w:rPr>
          <w:color w:val="6AAB73"/>
        </w:rPr>
        <w:t>"completed"</w:t>
      </w:r>
      <w:r>
        <w:t>})</w:t>
      </w:r>
      <w:r>
        <w:br/>
        <w:t xml:space="preserve">    </w:t>
      </w:r>
      <w:r>
        <w:rPr>
          <w:color w:val="CF8E6D"/>
        </w:rPr>
        <w:t xml:space="preserve">return </w:t>
      </w:r>
      <w:r>
        <w:t>state</w:t>
      </w:r>
    </w:p>
    <w:p w14:paraId="06C99318" w14:textId="5ABC1846" w:rsidR="00191818" w:rsidRDefault="00201D73" w:rsidP="00201D73">
      <w:pPr>
        <w:pStyle w:val="a1"/>
      </w:pPr>
      <w:r>
        <w:rPr>
          <w:rFonts w:hint="eastAsia"/>
        </w:rPr>
        <w:lastRenderedPageBreak/>
        <w:t>实现效果</w:t>
      </w:r>
    </w:p>
    <w:p w14:paraId="79CC6FA4" w14:textId="2C8FDC94" w:rsidR="00201D73" w:rsidRPr="00201D73" w:rsidRDefault="00201D73" w:rsidP="00201D73">
      <w:pPr>
        <w:pStyle w:val="afb"/>
      </w:pPr>
      <w:r>
        <w:rPr>
          <w:noProof/>
        </w:rPr>
        <w:drawing>
          <wp:inline distT="0" distB="0" distL="0" distR="0" wp14:anchorId="260DD9C2" wp14:editId="3398BEFE">
            <wp:extent cx="5274310" cy="2461895"/>
            <wp:effectExtent l="19050" t="19050" r="21590" b="14605"/>
            <wp:docPr id="1569704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04193" name=""/>
                    <pic:cNvPicPr/>
                  </pic:nvPicPr>
                  <pic:blipFill>
                    <a:blip r:embed="rId20"/>
                    <a:stretch>
                      <a:fillRect/>
                    </a:stretch>
                  </pic:blipFill>
                  <pic:spPr>
                    <a:xfrm>
                      <a:off x="0" y="0"/>
                      <a:ext cx="5274310" cy="2461895"/>
                    </a:xfrm>
                    <a:prstGeom prst="rect">
                      <a:avLst/>
                    </a:prstGeom>
                    <a:ln w="6350">
                      <a:solidFill>
                        <a:schemeClr val="tx1"/>
                      </a:solidFill>
                    </a:ln>
                  </pic:spPr>
                </pic:pic>
              </a:graphicData>
            </a:graphic>
          </wp:inline>
        </w:drawing>
      </w:r>
    </w:p>
    <w:p w14:paraId="5D12354D" w14:textId="024DD1B2" w:rsidR="00005AE1" w:rsidRDefault="00072C3A" w:rsidP="00896135">
      <w:pPr>
        <w:pStyle w:val="a"/>
      </w:pPr>
      <w:r>
        <w:rPr>
          <w:rFonts w:hint="eastAsia"/>
        </w:rPr>
        <w:t>知识图谱流程</w:t>
      </w:r>
    </w:p>
    <w:p w14:paraId="61AA7D23" w14:textId="59DB8064" w:rsidR="00896135" w:rsidRDefault="00970538" w:rsidP="00896135">
      <w:pPr>
        <w:pStyle w:val="a0"/>
      </w:pPr>
      <w:r>
        <w:rPr>
          <w:rFonts w:hint="eastAsia"/>
        </w:rPr>
        <w:t>知识图谱介绍</w:t>
      </w:r>
    </w:p>
    <w:p w14:paraId="28CB7576" w14:textId="638F402E" w:rsidR="0044174B" w:rsidRDefault="0044174B" w:rsidP="0044174B">
      <w:pPr>
        <w:pStyle w:val="a1"/>
      </w:pPr>
      <w:r>
        <w:rPr>
          <w:rFonts w:hint="eastAsia"/>
        </w:rPr>
        <w:t>什么是知识图谱</w:t>
      </w:r>
    </w:p>
    <w:p w14:paraId="51DAEA76" w14:textId="77777777" w:rsidR="0044174B" w:rsidRPr="0044174B" w:rsidRDefault="0044174B" w:rsidP="0044174B">
      <w:pPr>
        <w:pStyle w:val="afb"/>
      </w:pPr>
      <w:r w:rsidRPr="0044174B">
        <w:rPr>
          <w:b/>
          <w:bCs/>
        </w:rPr>
        <w:t>知识图谱</w:t>
      </w:r>
      <w:r w:rsidRPr="0044174B">
        <w:t>本质上是一种把知识</w:t>
      </w:r>
      <w:r w:rsidRPr="0044174B">
        <w:t>“</w:t>
      </w:r>
      <w:r w:rsidRPr="0044174B">
        <w:t>结构化表达</w:t>
      </w:r>
      <w:r w:rsidRPr="0044174B">
        <w:t>”</w:t>
      </w:r>
      <w:r w:rsidRPr="0044174B">
        <w:t>的方式：用</w:t>
      </w:r>
      <w:r w:rsidRPr="0044174B">
        <w:rPr>
          <w:b/>
          <w:bCs/>
        </w:rPr>
        <w:t>节点（实体</w:t>
      </w:r>
      <w:r w:rsidRPr="0044174B">
        <w:rPr>
          <w:b/>
          <w:bCs/>
        </w:rPr>
        <w:t>/</w:t>
      </w:r>
      <w:r w:rsidRPr="0044174B">
        <w:rPr>
          <w:b/>
          <w:bCs/>
        </w:rPr>
        <w:t>概念）</w:t>
      </w:r>
      <w:r w:rsidRPr="0044174B">
        <w:t>和</w:t>
      </w:r>
      <w:r w:rsidRPr="0044174B">
        <w:rPr>
          <w:b/>
          <w:bCs/>
        </w:rPr>
        <w:t>边（关系）</w:t>
      </w:r>
      <w:r w:rsidRPr="0044174B">
        <w:t>把信息组织成一张图，形成大量可查询、可组合的</w:t>
      </w:r>
      <w:r w:rsidRPr="0044174B">
        <w:t>“</w:t>
      </w:r>
      <w:r w:rsidRPr="0044174B">
        <w:t>事实</w:t>
      </w:r>
      <w:r w:rsidRPr="0044174B">
        <w:t>”</w:t>
      </w:r>
      <w:r w:rsidRPr="0044174B">
        <w:t>。</w:t>
      </w:r>
    </w:p>
    <w:p w14:paraId="566195CB" w14:textId="77777777" w:rsidR="0044174B" w:rsidRPr="0044174B" w:rsidRDefault="0044174B" w:rsidP="0044174B">
      <w:pPr>
        <w:pStyle w:val="afb"/>
        <w:numPr>
          <w:ilvl w:val="0"/>
          <w:numId w:val="26"/>
        </w:numPr>
      </w:pPr>
      <w:r w:rsidRPr="0044174B">
        <w:rPr>
          <w:b/>
          <w:bCs/>
        </w:rPr>
        <w:t>节点（</w:t>
      </w:r>
      <w:r w:rsidRPr="0044174B">
        <w:rPr>
          <w:b/>
          <w:bCs/>
        </w:rPr>
        <w:t>Entity</w:t>
      </w:r>
      <w:r w:rsidRPr="0044174B">
        <w:rPr>
          <w:b/>
          <w:bCs/>
        </w:rPr>
        <w:t>）</w:t>
      </w:r>
      <w:r w:rsidRPr="0044174B">
        <w:t>：表示对象</w:t>
      </w:r>
      <w:r w:rsidRPr="0044174B">
        <w:t>/</w:t>
      </w:r>
      <w:r w:rsidRPr="0044174B">
        <w:t>概念，例如</w:t>
      </w:r>
      <w:r w:rsidRPr="0044174B">
        <w:t>“</w:t>
      </w:r>
      <w:r w:rsidRPr="0044174B">
        <w:t>电池</w:t>
      </w:r>
      <w:r w:rsidRPr="0044174B">
        <w:t>”“</w:t>
      </w:r>
      <w:r w:rsidRPr="0044174B">
        <w:t>螺丝刀</w:t>
      </w:r>
      <w:r w:rsidRPr="0044174B">
        <w:t>”“</w:t>
      </w:r>
      <w:r w:rsidRPr="0044174B">
        <w:t>电池安装</w:t>
      </w:r>
      <w:r w:rsidRPr="0044174B">
        <w:t>”“</w:t>
      </w:r>
      <w:r w:rsidRPr="0044174B">
        <w:t>触电风险</w:t>
      </w:r>
      <w:r w:rsidRPr="0044174B">
        <w:t>”</w:t>
      </w:r>
    </w:p>
    <w:p w14:paraId="78BC8048" w14:textId="77777777" w:rsidR="0044174B" w:rsidRPr="0044174B" w:rsidRDefault="0044174B" w:rsidP="0044174B">
      <w:pPr>
        <w:pStyle w:val="afb"/>
        <w:numPr>
          <w:ilvl w:val="0"/>
          <w:numId w:val="27"/>
        </w:numPr>
      </w:pPr>
      <w:r w:rsidRPr="0044174B">
        <w:rPr>
          <w:b/>
          <w:bCs/>
        </w:rPr>
        <w:t>关系（</w:t>
      </w:r>
      <w:r w:rsidRPr="0044174B">
        <w:rPr>
          <w:b/>
          <w:bCs/>
        </w:rPr>
        <w:t>Relation</w:t>
      </w:r>
      <w:r w:rsidRPr="0044174B">
        <w:rPr>
          <w:b/>
          <w:bCs/>
        </w:rPr>
        <w:t>）</w:t>
      </w:r>
      <w:r w:rsidRPr="0044174B">
        <w:t>：表示节点之间的语义连接，例如</w:t>
      </w:r>
      <w:r w:rsidRPr="0044174B">
        <w:t>“</w:t>
      </w:r>
      <w:r w:rsidRPr="0044174B">
        <w:t>使用工具</w:t>
      </w:r>
      <w:r w:rsidRPr="0044174B">
        <w:t>”“</w:t>
      </w:r>
      <w:r w:rsidRPr="0044174B">
        <w:t>包含步骤</w:t>
      </w:r>
      <w:r w:rsidRPr="0044174B">
        <w:t>”“</w:t>
      </w:r>
      <w:r w:rsidRPr="0044174B">
        <w:t>下一步</w:t>
      </w:r>
      <w:r w:rsidRPr="0044174B">
        <w:t>”“</w:t>
      </w:r>
      <w:r w:rsidRPr="0044174B">
        <w:t>需要条件</w:t>
      </w:r>
      <w:r w:rsidRPr="0044174B">
        <w:t>”“</w:t>
      </w:r>
      <w:r w:rsidRPr="0044174B">
        <w:t>包含警告</w:t>
      </w:r>
      <w:r w:rsidRPr="0044174B">
        <w:t>”</w:t>
      </w:r>
    </w:p>
    <w:p w14:paraId="5D8301EA" w14:textId="77777777" w:rsidR="002D7B1F" w:rsidRDefault="0044174B" w:rsidP="002D7B1F">
      <w:pPr>
        <w:pStyle w:val="afb"/>
        <w:jc w:val="left"/>
      </w:pPr>
      <w:r w:rsidRPr="0044174B">
        <w:t>常见表达形式是</w:t>
      </w:r>
      <w:r w:rsidRPr="0044174B">
        <w:rPr>
          <w:b/>
          <w:bCs/>
        </w:rPr>
        <w:t>三元组</w:t>
      </w:r>
      <w:r w:rsidRPr="0044174B">
        <w:t>：</w:t>
      </w:r>
      <m:oMath>
        <m:r>
          <w:rPr>
            <w:rFonts w:ascii="Cambria Math" w:hAnsi="Cambria Math"/>
          </w:rPr>
          <m:t>Head</m:t>
        </m:r>
      </m:oMath>
      <w:r w:rsidRPr="0044174B">
        <w:t> — </w:t>
      </w:r>
      <m:oMath>
        <m:r>
          <w:rPr>
            <w:rFonts w:ascii="Cambria Math" w:hAnsi="Cambria Math"/>
          </w:rPr>
          <m:t>Relation</m:t>
        </m:r>
      </m:oMath>
      <w:r w:rsidRPr="0044174B">
        <w:t> — </w:t>
      </w:r>
      <m:oMath>
        <m:r>
          <w:rPr>
            <w:rFonts w:ascii="Cambria Math" w:hAnsi="Cambria Math"/>
          </w:rPr>
          <m:t>Tail</m:t>
        </m:r>
      </m:oMath>
    </w:p>
    <w:p w14:paraId="0F380202" w14:textId="367FBD04" w:rsidR="0044174B" w:rsidRPr="0044174B" w:rsidRDefault="0044174B" w:rsidP="002D7B1F">
      <w:pPr>
        <w:pStyle w:val="afb"/>
        <w:jc w:val="left"/>
      </w:pPr>
      <w:r w:rsidRPr="0044174B">
        <w:t>例如：电池安装</w:t>
      </w:r>
      <w:r w:rsidRPr="0044174B">
        <w:t> — USES_TOOL — </w:t>
      </w:r>
      <w:r w:rsidRPr="0044174B">
        <w:t>螺丝刀</w:t>
      </w:r>
    </w:p>
    <w:p w14:paraId="3249D018" w14:textId="3F5AA481" w:rsidR="00970538" w:rsidRDefault="00970538" w:rsidP="00970538">
      <w:pPr>
        <w:pStyle w:val="a1"/>
      </w:pPr>
      <w:r>
        <w:rPr>
          <w:rFonts w:hint="eastAsia"/>
        </w:rPr>
        <w:t>为什么</w:t>
      </w:r>
      <w:r>
        <w:rPr>
          <w:rFonts w:hint="eastAsia"/>
        </w:rPr>
        <w:t>RAG</w:t>
      </w:r>
      <w:r>
        <w:rPr>
          <w:rFonts w:hint="eastAsia"/>
        </w:rPr>
        <w:t>里要引入知识图谱</w:t>
      </w:r>
    </w:p>
    <w:p w14:paraId="18633C79" w14:textId="77777777" w:rsidR="00970538" w:rsidRPr="007E53D4" w:rsidRDefault="00970538" w:rsidP="007E53D4">
      <w:pPr>
        <w:pStyle w:val="afb"/>
      </w:pPr>
      <w:r w:rsidRPr="007E53D4">
        <w:t>传统</w:t>
      </w:r>
      <w:r w:rsidRPr="007E53D4">
        <w:t xml:space="preserve"> RAG </w:t>
      </w:r>
      <w:r w:rsidRPr="007E53D4">
        <w:t>主要靠</w:t>
      </w:r>
      <w:r w:rsidRPr="007E53D4">
        <w:t>“</w:t>
      </w:r>
      <w:r w:rsidRPr="007E53D4">
        <w:t>把文档切片</w:t>
      </w:r>
      <w:r w:rsidRPr="007E53D4">
        <w:t>→</w:t>
      </w:r>
      <w:r w:rsidRPr="007E53D4">
        <w:t>向量检索</w:t>
      </w:r>
      <w:r w:rsidRPr="007E53D4">
        <w:t>→</w:t>
      </w:r>
      <w:r w:rsidRPr="007E53D4">
        <w:t>把命中的片段喂给大模型</w:t>
      </w:r>
      <w:r w:rsidRPr="007E53D4">
        <w:t>”</w:t>
      </w:r>
      <w:r w:rsidRPr="007E53D4">
        <w:t>。它擅长找相似内容，但在以下场景容易吃力：</w:t>
      </w:r>
    </w:p>
    <w:p w14:paraId="3213B85D" w14:textId="77777777" w:rsidR="00970538" w:rsidRPr="007E53D4" w:rsidRDefault="00970538" w:rsidP="007E53D4">
      <w:pPr>
        <w:pStyle w:val="a3"/>
        <w:rPr>
          <w:rStyle w:val="afa"/>
          <w:b w:val="0"/>
          <w:bCs w:val="0"/>
        </w:rPr>
      </w:pPr>
      <w:r w:rsidRPr="007E53D4">
        <w:t>关系型问题：</w:t>
      </w:r>
      <w:r w:rsidRPr="007E53D4">
        <w:rPr>
          <w:rStyle w:val="afa"/>
          <w:b w:val="0"/>
          <w:bCs w:val="0"/>
        </w:rPr>
        <w:t>例如</w:t>
      </w:r>
      <w:r w:rsidRPr="007E53D4">
        <w:rPr>
          <w:rStyle w:val="afa"/>
          <w:b w:val="0"/>
          <w:bCs w:val="0"/>
        </w:rPr>
        <w:t>“</w:t>
      </w:r>
      <w:r w:rsidRPr="007E53D4">
        <w:rPr>
          <w:rStyle w:val="afa"/>
          <w:b w:val="0"/>
          <w:bCs w:val="0"/>
        </w:rPr>
        <w:t>某操作需要哪些工具</w:t>
      </w:r>
      <w:r w:rsidRPr="007E53D4">
        <w:rPr>
          <w:rStyle w:val="afa"/>
          <w:b w:val="0"/>
          <w:bCs w:val="0"/>
        </w:rPr>
        <w:t>/</w:t>
      </w:r>
      <w:r w:rsidRPr="007E53D4">
        <w:rPr>
          <w:rStyle w:val="afa"/>
          <w:b w:val="0"/>
          <w:bCs w:val="0"/>
        </w:rPr>
        <w:t>前置条件？</w:t>
      </w:r>
      <w:r w:rsidRPr="007E53D4">
        <w:rPr>
          <w:rStyle w:val="afa"/>
          <w:b w:val="0"/>
          <w:bCs w:val="0"/>
        </w:rPr>
        <w:t>”“</w:t>
      </w:r>
      <w:r w:rsidRPr="007E53D4">
        <w:rPr>
          <w:rStyle w:val="afa"/>
          <w:b w:val="0"/>
          <w:bCs w:val="0"/>
        </w:rPr>
        <w:t>步骤之间的先后关系是什么？</w:t>
      </w:r>
      <w:r w:rsidRPr="007E53D4">
        <w:rPr>
          <w:rStyle w:val="afa"/>
          <w:b w:val="0"/>
          <w:bCs w:val="0"/>
        </w:rPr>
        <w:t>”</w:t>
      </w:r>
    </w:p>
    <w:p w14:paraId="3994896C" w14:textId="77777777" w:rsidR="00970538" w:rsidRPr="007E53D4" w:rsidRDefault="00970538" w:rsidP="007E53D4">
      <w:pPr>
        <w:pStyle w:val="a3"/>
        <w:rPr>
          <w:b w:val="0"/>
          <w:bCs w:val="0"/>
        </w:rPr>
      </w:pPr>
      <w:r w:rsidRPr="007E53D4">
        <w:t>跨片段组合：</w:t>
      </w:r>
      <w:r w:rsidRPr="007E53D4">
        <w:rPr>
          <w:b w:val="0"/>
          <w:bCs w:val="0"/>
        </w:rPr>
        <w:t>答案往往分散在多个</w:t>
      </w:r>
      <w:r w:rsidRPr="007E53D4">
        <w:rPr>
          <w:b w:val="0"/>
          <w:bCs w:val="0"/>
        </w:rPr>
        <w:t> chunk </w:t>
      </w:r>
      <w:r w:rsidRPr="007E53D4">
        <w:rPr>
          <w:b w:val="0"/>
          <w:bCs w:val="0"/>
        </w:rPr>
        <w:t>中，单纯相似度检索可能只命中其中一部分</w:t>
      </w:r>
    </w:p>
    <w:p w14:paraId="1268D292" w14:textId="77777777" w:rsidR="00970538" w:rsidRPr="007E53D4" w:rsidRDefault="00970538" w:rsidP="007E53D4">
      <w:pPr>
        <w:pStyle w:val="a3"/>
        <w:rPr>
          <w:b w:val="0"/>
          <w:bCs w:val="0"/>
        </w:rPr>
      </w:pPr>
      <w:r w:rsidRPr="007E53D4">
        <w:t>可控性与可解释性：</w:t>
      </w:r>
      <w:r w:rsidRPr="007E53D4">
        <w:rPr>
          <w:b w:val="0"/>
          <w:bCs w:val="0"/>
        </w:rPr>
        <w:t>只靠向量相似度，很难明确说明</w:t>
      </w:r>
      <w:r w:rsidRPr="007E53D4">
        <w:rPr>
          <w:b w:val="0"/>
          <w:bCs w:val="0"/>
        </w:rPr>
        <w:t>“</w:t>
      </w:r>
      <w:r w:rsidRPr="007E53D4">
        <w:rPr>
          <w:b w:val="0"/>
          <w:bCs w:val="0"/>
        </w:rPr>
        <w:t>为什么得出这个结论（依赖了哪些实体关系）</w:t>
      </w:r>
      <w:r w:rsidRPr="007E53D4">
        <w:rPr>
          <w:b w:val="0"/>
          <w:bCs w:val="0"/>
        </w:rPr>
        <w:t>”</w:t>
      </w:r>
    </w:p>
    <w:p w14:paraId="40057AEB" w14:textId="5A62F8D0" w:rsidR="00970538" w:rsidRDefault="00970538" w:rsidP="007E53D4">
      <w:pPr>
        <w:pStyle w:val="afb"/>
      </w:pPr>
      <w:r w:rsidRPr="007E53D4">
        <w:lastRenderedPageBreak/>
        <w:t>因此很多项目会做</w:t>
      </w:r>
      <w:r w:rsidRPr="007E53D4">
        <w:t>“</w:t>
      </w:r>
      <w:r w:rsidRPr="007E53D4">
        <w:t>混合检索</w:t>
      </w:r>
      <w:r w:rsidRPr="007E53D4">
        <w:t>”</w:t>
      </w:r>
      <w:r w:rsidRPr="007E53D4">
        <w:t>：向量库负责</w:t>
      </w:r>
      <w:r w:rsidRPr="007E53D4">
        <w:t>“</w:t>
      </w:r>
      <w:r w:rsidRPr="007E53D4">
        <w:t>找相关文本</w:t>
      </w:r>
      <w:r w:rsidRPr="007E53D4">
        <w:t>”</w:t>
      </w:r>
      <w:r w:rsidRPr="007E53D4">
        <w:t>，知识图谱负责</w:t>
      </w:r>
      <w:r w:rsidRPr="007E53D4">
        <w:t>“</w:t>
      </w:r>
      <w:r w:rsidRPr="007E53D4">
        <w:t>找明确关系与结构</w:t>
      </w:r>
      <w:r w:rsidRPr="007E53D4">
        <w:t>”</w:t>
      </w:r>
      <w:r w:rsidRPr="007E53D4">
        <w:t>，两者互补。</w:t>
      </w:r>
    </w:p>
    <w:p w14:paraId="3CA24156" w14:textId="3C061FA9" w:rsidR="0044174B" w:rsidRDefault="00111F91" w:rsidP="00111F91">
      <w:pPr>
        <w:pStyle w:val="a1"/>
      </w:pPr>
      <w:r>
        <w:rPr>
          <w:rFonts w:hint="eastAsia"/>
        </w:rPr>
        <w:t>如何应用于项目中</w:t>
      </w:r>
    </w:p>
    <w:p w14:paraId="7EA080A3" w14:textId="77777777" w:rsidR="00D15CCF" w:rsidRPr="00D15CCF" w:rsidRDefault="00D15CCF" w:rsidP="00D15CCF">
      <w:pPr>
        <w:pStyle w:val="afb"/>
      </w:pPr>
      <w:r w:rsidRPr="00D15CCF">
        <w:rPr>
          <w:b/>
          <w:bCs/>
        </w:rPr>
        <w:t>导入侧（</w:t>
      </w:r>
      <w:r w:rsidRPr="00D15CCF">
        <w:rPr>
          <w:b/>
          <w:bCs/>
        </w:rPr>
        <w:t>node_import_kg</w:t>
      </w:r>
      <w:r w:rsidRPr="00D15CCF">
        <w:rPr>
          <w:b/>
          <w:bCs/>
        </w:rPr>
        <w:t>）</w:t>
      </w:r>
      <w:r w:rsidRPr="00D15CCF">
        <w:t>：把非结构化手册内容，抽取成</w:t>
      </w:r>
      <w:r w:rsidRPr="00D15CCF">
        <w:t>“</w:t>
      </w:r>
      <w:r w:rsidRPr="00D15CCF">
        <w:t>实体</w:t>
      </w:r>
      <w:r w:rsidRPr="00D15CCF">
        <w:t>—</w:t>
      </w:r>
      <w:r w:rsidRPr="00D15CCF">
        <w:t>关系</w:t>
      </w:r>
      <w:r w:rsidRPr="00D15CCF">
        <w:t>—</w:t>
      </w:r>
      <w:r w:rsidRPr="00D15CCF">
        <w:t>实体</w:t>
      </w:r>
      <w:r w:rsidRPr="00D15CCF">
        <w:t>”</w:t>
      </w:r>
      <w:r w:rsidRPr="00D15CCF">
        <w:t>的结构（知识图谱），并落到图数据库；同时把实体名称做向量化，落到向量库，方便后续</w:t>
      </w:r>
      <w:r w:rsidRPr="00D15CCF">
        <w:t>“</w:t>
      </w:r>
      <w:r w:rsidRPr="00D15CCF">
        <w:t>实体对齐</w:t>
      </w:r>
      <w:r w:rsidRPr="00D15CCF">
        <w:t>/</w:t>
      </w:r>
      <w:r w:rsidRPr="00D15CCF">
        <w:t>消歧</w:t>
      </w:r>
      <w:r w:rsidRPr="00D15CCF">
        <w:t>”</w:t>
      </w:r>
      <w:r w:rsidRPr="00D15CCF">
        <w:t>。</w:t>
      </w:r>
    </w:p>
    <w:p w14:paraId="6E73E2ED" w14:textId="77777777" w:rsidR="00D15CCF" w:rsidRPr="00D15CCF" w:rsidRDefault="00D15CCF" w:rsidP="00D15CCF">
      <w:pPr>
        <w:pStyle w:val="afb"/>
      </w:pPr>
      <w:r w:rsidRPr="00D15CCF">
        <w:rPr>
          <w:b/>
          <w:bCs/>
        </w:rPr>
        <w:t>查询侧（</w:t>
      </w:r>
      <w:r w:rsidRPr="00D15CCF">
        <w:rPr>
          <w:b/>
          <w:bCs/>
        </w:rPr>
        <w:t>node_query_kg</w:t>
      </w:r>
      <w:r w:rsidRPr="00D15CCF">
        <w:rPr>
          <w:b/>
          <w:bCs/>
        </w:rPr>
        <w:t>）</w:t>
      </w:r>
      <w:r w:rsidRPr="00D15CCF">
        <w:t>：用户提问时，先从问题里抽取实体，再通过向量检索把</w:t>
      </w:r>
      <w:r w:rsidRPr="00D15CCF">
        <w:t>“</w:t>
      </w:r>
      <w:r w:rsidRPr="00D15CCF">
        <w:t>用户说法</w:t>
      </w:r>
      <w:r w:rsidRPr="00D15CCF">
        <w:t>”</w:t>
      </w:r>
      <w:r w:rsidRPr="00D15CCF">
        <w:t>对齐到图谱里的标准实体名，然后去图数据库抓取与这些实体相关的局部子图（三元组、关联</w:t>
      </w:r>
      <w:r w:rsidRPr="00D15CCF">
        <w:t xml:space="preserve"> chunk</w:t>
      </w:r>
      <w:r w:rsidRPr="00D15CCF">
        <w:t>），把结构化证据交给下游生成答案。</w:t>
      </w:r>
    </w:p>
    <w:p w14:paraId="0BAE6C45" w14:textId="1223BAA8" w:rsidR="00D15CCF" w:rsidRDefault="00D15CCF" w:rsidP="00D15CCF">
      <w:pPr>
        <w:pStyle w:val="a1"/>
      </w:pPr>
      <w:r>
        <w:rPr>
          <w:rFonts w:hint="eastAsia"/>
        </w:rPr>
        <w:t>知识图谱如何保存</w:t>
      </w:r>
    </w:p>
    <w:p w14:paraId="6BB32C5C" w14:textId="195C13BA" w:rsidR="00D15CCF" w:rsidRPr="00D15CCF" w:rsidRDefault="00D15CCF" w:rsidP="00D15CCF">
      <w:pPr>
        <w:pStyle w:val="afb"/>
      </w:pPr>
      <w:r w:rsidRPr="00D15CCF">
        <w:rPr>
          <w:b/>
          <w:bCs/>
        </w:rPr>
        <w:t>图数据库（</w:t>
      </w:r>
      <w:r w:rsidRPr="00D15CCF">
        <w:rPr>
          <w:b/>
          <w:bCs/>
        </w:rPr>
        <w:t>Graph DB</w:t>
      </w:r>
      <w:r w:rsidRPr="00D15CCF">
        <w:rPr>
          <w:b/>
          <w:bCs/>
        </w:rPr>
        <w:t>，如</w:t>
      </w:r>
      <w:r w:rsidRPr="00D15CCF">
        <w:rPr>
          <w:b/>
          <w:bCs/>
        </w:rPr>
        <w:t> Neo4j</w:t>
      </w:r>
      <w:r w:rsidRPr="00D15CCF">
        <w:rPr>
          <w:b/>
          <w:bCs/>
        </w:rPr>
        <w:t>）</w:t>
      </w:r>
      <w:r w:rsidRPr="00D15CCF">
        <w:t>：天然用</w:t>
      </w:r>
      <w:r w:rsidRPr="00D15CCF">
        <w:t>“</w:t>
      </w:r>
      <w:r w:rsidRPr="00D15CCF">
        <w:t>点</w:t>
      </w:r>
      <w:r w:rsidRPr="00D15CCF">
        <w:t>-</w:t>
      </w:r>
      <w:r w:rsidRPr="00D15CCF">
        <w:t>边</w:t>
      </w:r>
      <w:r w:rsidRPr="00D15CCF">
        <w:t>-</w:t>
      </w:r>
      <w:r w:rsidRPr="00D15CCF">
        <w:t>属性</w:t>
      </w:r>
      <w:r w:rsidRPr="00D15CCF">
        <w:t>”</w:t>
      </w:r>
      <w:r w:rsidRPr="00D15CCF">
        <w:t>存储，适合关系查询与路径遍历</w:t>
      </w:r>
      <w:r>
        <w:rPr>
          <w:rFonts w:hint="eastAsia"/>
        </w:rPr>
        <w:t>。</w:t>
      </w:r>
    </w:p>
    <w:p w14:paraId="7CCC4806" w14:textId="02877CC4" w:rsidR="00D15CCF" w:rsidRDefault="00564B21" w:rsidP="00D15CCF">
      <w:pPr>
        <w:pStyle w:val="afb"/>
      </w:pPr>
      <w:r w:rsidRPr="00564B21">
        <w:t>把</w:t>
      </w:r>
      <w:r w:rsidRPr="00564B21">
        <w:t>“</w:t>
      </w:r>
      <w:r w:rsidRPr="00564B21">
        <w:t>知识图谱</w:t>
      </w:r>
      <w:r w:rsidRPr="00564B21">
        <w:t>”</w:t>
      </w:r>
      <w:r w:rsidRPr="00564B21">
        <w:t>写入</w:t>
      </w:r>
      <w:r w:rsidRPr="00564B21">
        <w:t> Neo4j</w:t>
      </w:r>
      <w:r w:rsidRPr="00564B21">
        <w:t>，本质是把抽取出来的</w:t>
      </w:r>
      <w:r w:rsidRPr="00564B21">
        <w:rPr>
          <w:b/>
          <w:bCs/>
        </w:rPr>
        <w:t>实体</w:t>
      </w:r>
      <w:r w:rsidRPr="00564B21">
        <w:t>和</w:t>
      </w:r>
      <w:r w:rsidRPr="00564B21">
        <w:rPr>
          <w:b/>
          <w:bCs/>
        </w:rPr>
        <w:t>关系</w:t>
      </w:r>
      <w:r w:rsidRPr="00564B21">
        <w:t>映射成</w:t>
      </w:r>
      <w:r w:rsidRPr="00564B21">
        <w:t> Neo4j </w:t>
      </w:r>
      <w:r w:rsidRPr="00564B21">
        <w:t>里的三类东西：</w:t>
      </w:r>
      <w:r w:rsidRPr="00564B21">
        <w:rPr>
          <w:b/>
          <w:bCs/>
        </w:rPr>
        <w:t>节点（</w:t>
      </w:r>
      <w:r w:rsidRPr="00564B21">
        <w:rPr>
          <w:b/>
          <w:bCs/>
        </w:rPr>
        <w:t>Node</w:t>
      </w:r>
      <w:r w:rsidRPr="00564B21">
        <w:rPr>
          <w:b/>
          <w:bCs/>
        </w:rPr>
        <w:t>）</w:t>
      </w:r>
      <w:r w:rsidRPr="00564B21">
        <w:t>、</w:t>
      </w:r>
      <w:r w:rsidRPr="00564B21">
        <w:rPr>
          <w:b/>
          <w:bCs/>
        </w:rPr>
        <w:t>关系（</w:t>
      </w:r>
      <w:r w:rsidRPr="00564B21">
        <w:rPr>
          <w:b/>
          <w:bCs/>
        </w:rPr>
        <w:t>Relationship</w:t>
      </w:r>
      <w:r w:rsidRPr="00564B21">
        <w:rPr>
          <w:b/>
          <w:bCs/>
        </w:rPr>
        <w:t>）</w:t>
      </w:r>
      <w:r w:rsidRPr="00564B21">
        <w:t>、</w:t>
      </w:r>
      <w:r w:rsidRPr="00564B21">
        <w:rPr>
          <w:b/>
          <w:bCs/>
        </w:rPr>
        <w:t>属性（</w:t>
      </w:r>
      <w:r w:rsidRPr="00564B21">
        <w:rPr>
          <w:b/>
          <w:bCs/>
        </w:rPr>
        <w:t>Properties</w:t>
      </w:r>
      <w:r w:rsidRPr="00564B21">
        <w:rPr>
          <w:b/>
          <w:bCs/>
        </w:rPr>
        <w:t>）</w:t>
      </w:r>
      <w:r w:rsidRPr="00564B21">
        <w:t>，并用合适的约束</w:t>
      </w:r>
      <w:r w:rsidRPr="00564B21">
        <w:t>/</w:t>
      </w:r>
      <w:r w:rsidRPr="00564B21">
        <w:t>索引保证可查、可控、可重复导入。</w:t>
      </w:r>
    </w:p>
    <w:p w14:paraId="46D69043" w14:textId="2EE58A57" w:rsidR="00827E92" w:rsidRPr="00D15CCF" w:rsidRDefault="00827E92" w:rsidP="00D15CCF">
      <w:pPr>
        <w:pStyle w:val="afb"/>
      </w:pPr>
      <w:r>
        <w:rPr>
          <w:rFonts w:hint="eastAsia"/>
        </w:rPr>
        <w:t>而图数据库的优势就是可以基于</w:t>
      </w:r>
      <w:r w:rsidR="006A3343">
        <w:rPr>
          <w:rFonts w:hint="eastAsia"/>
        </w:rPr>
        <w:t>节点、</w:t>
      </w:r>
      <w:r>
        <w:rPr>
          <w:rFonts w:hint="eastAsia"/>
        </w:rPr>
        <w:t>关系可以查询出</w:t>
      </w:r>
      <w:r w:rsidR="006A3343">
        <w:rPr>
          <w:rFonts w:hint="eastAsia"/>
        </w:rPr>
        <w:t>连带的整个关系</w:t>
      </w:r>
      <w:r>
        <w:rPr>
          <w:rFonts w:hint="eastAsia"/>
        </w:rPr>
        <w:t>。</w:t>
      </w:r>
    </w:p>
    <w:p w14:paraId="47623993" w14:textId="37B6476A" w:rsidR="00111F91" w:rsidRDefault="00344585" w:rsidP="00111F91">
      <w:pPr>
        <w:pStyle w:val="afb"/>
      </w:pPr>
      <w:r>
        <w:rPr>
          <w:rFonts w:hint="eastAsia"/>
        </w:rPr>
        <w:t>关于</w:t>
      </w:r>
      <w:r>
        <w:rPr>
          <w:rFonts w:hint="eastAsia"/>
        </w:rPr>
        <w:t xml:space="preserve"> Neo4j</w:t>
      </w:r>
      <w:r>
        <w:rPr>
          <w:rFonts w:hint="eastAsia"/>
        </w:rPr>
        <w:t>的安装使用请参考《</w:t>
      </w:r>
      <w:r>
        <w:rPr>
          <w:rFonts w:hint="eastAsia"/>
        </w:rPr>
        <w:t>Neo4j</w:t>
      </w:r>
      <w:r>
        <w:rPr>
          <w:rFonts w:hint="eastAsia"/>
        </w:rPr>
        <w:t>使用教程》</w:t>
      </w:r>
    </w:p>
    <w:p w14:paraId="62B977BB" w14:textId="77777777" w:rsidR="00344585" w:rsidRDefault="00344585" w:rsidP="00344585">
      <w:pPr>
        <w:pStyle w:val="afb"/>
        <w:ind w:firstLine="0"/>
      </w:pPr>
    </w:p>
    <w:p w14:paraId="1F492246" w14:textId="752DA7AF" w:rsidR="00E133A2" w:rsidRDefault="00983A0A" w:rsidP="00E133A2">
      <w:pPr>
        <w:pStyle w:val="a0"/>
      </w:pPr>
      <w:r>
        <w:rPr>
          <w:rFonts w:hint="eastAsia"/>
        </w:rPr>
        <w:t>导入流程</w:t>
      </w:r>
    </w:p>
    <w:p w14:paraId="168B147F" w14:textId="65F99C1D" w:rsidR="00983A0A" w:rsidRPr="00983A0A" w:rsidRDefault="00983A0A" w:rsidP="00983A0A">
      <w:pPr>
        <w:pStyle w:val="a1"/>
      </w:pPr>
      <w:r>
        <w:rPr>
          <w:rFonts w:hint="eastAsia"/>
        </w:rPr>
        <w:t>导入业务逻辑</w:t>
      </w:r>
    </w:p>
    <w:p w14:paraId="03D62212" w14:textId="77777777" w:rsidR="00983A0A" w:rsidRPr="00983A0A" w:rsidRDefault="00983A0A" w:rsidP="00983A0A">
      <w:pPr>
        <w:pStyle w:val="afb"/>
        <w:numPr>
          <w:ilvl w:val="0"/>
          <w:numId w:val="31"/>
        </w:numPr>
      </w:pPr>
      <w:r w:rsidRPr="00983A0A">
        <w:rPr>
          <w:b/>
          <w:bCs/>
        </w:rPr>
        <w:t>输入准备</w:t>
      </w:r>
      <w:r w:rsidRPr="00983A0A">
        <w:t>：文档已被切成多个</w:t>
      </w:r>
      <w:r w:rsidRPr="00983A0A">
        <w:t xml:space="preserve"> chunk</w:t>
      </w:r>
      <w:r w:rsidRPr="00983A0A">
        <w:t>（每个</w:t>
      </w:r>
      <w:r w:rsidRPr="00983A0A">
        <w:t xml:space="preserve"> chunk </w:t>
      </w:r>
      <w:r w:rsidRPr="00983A0A">
        <w:t>有内容、</w:t>
      </w:r>
      <w:r w:rsidRPr="00983A0A">
        <w:t>chunk_id</w:t>
      </w:r>
      <w:r w:rsidRPr="00983A0A">
        <w:t>、</w:t>
      </w:r>
      <w:r w:rsidRPr="00983A0A">
        <w:t>item_name</w:t>
      </w:r>
      <w:r w:rsidRPr="00983A0A">
        <w:t>）。</w:t>
      </w:r>
    </w:p>
    <w:p w14:paraId="48E5C33D" w14:textId="17B8AF36" w:rsidR="00983A0A" w:rsidRPr="00983A0A" w:rsidRDefault="0043296E" w:rsidP="00983A0A">
      <w:pPr>
        <w:pStyle w:val="afb"/>
        <w:numPr>
          <w:ilvl w:val="0"/>
          <w:numId w:val="32"/>
        </w:numPr>
      </w:pPr>
      <w:r>
        <w:rPr>
          <w:rFonts w:hint="eastAsia"/>
          <w:b/>
          <w:bCs/>
        </w:rPr>
        <w:t xml:space="preserve"> </w:t>
      </w:r>
      <w:r w:rsidR="00983A0A" w:rsidRPr="00983A0A">
        <w:rPr>
          <w:b/>
          <w:bCs/>
        </w:rPr>
        <w:t>幂等清理</w:t>
      </w:r>
      <w:r w:rsidR="00983A0A" w:rsidRPr="00983A0A">
        <w:t>：为了重复导入同一份资料不产生旧数据干扰，先按</w:t>
      </w:r>
      <w:r w:rsidR="00983A0A" w:rsidRPr="00983A0A">
        <w:t> item_name </w:t>
      </w:r>
      <w:r w:rsidR="00983A0A" w:rsidRPr="00983A0A">
        <w:t>清理该文档对应的旧图数据与旧实体向量。</w:t>
      </w:r>
    </w:p>
    <w:p w14:paraId="317FC591" w14:textId="77777777" w:rsidR="00983A0A" w:rsidRPr="00983A0A" w:rsidRDefault="00983A0A" w:rsidP="00983A0A">
      <w:pPr>
        <w:pStyle w:val="afb"/>
        <w:numPr>
          <w:ilvl w:val="0"/>
          <w:numId w:val="33"/>
        </w:numPr>
      </w:pPr>
      <w:r w:rsidRPr="00983A0A">
        <w:rPr>
          <w:b/>
          <w:bCs/>
        </w:rPr>
        <w:t>逐</w:t>
      </w:r>
      <w:r w:rsidRPr="00983A0A">
        <w:rPr>
          <w:b/>
          <w:bCs/>
        </w:rPr>
        <w:t xml:space="preserve"> chunk </w:t>
      </w:r>
      <w:r w:rsidRPr="00983A0A">
        <w:rPr>
          <w:b/>
          <w:bCs/>
        </w:rPr>
        <w:t>抽取结构</w:t>
      </w:r>
      <w:r w:rsidRPr="00983A0A">
        <w:t>：对每个</w:t>
      </w:r>
      <w:r w:rsidRPr="00983A0A">
        <w:t xml:space="preserve"> chunk</w:t>
      </w:r>
      <w:r w:rsidRPr="00983A0A">
        <w:t>，用大模型抽取</w:t>
      </w:r>
      <w:r w:rsidRPr="00983A0A">
        <w:t>“</w:t>
      </w:r>
      <w:r w:rsidRPr="00983A0A">
        <w:t>实体列表</w:t>
      </w:r>
      <w:r w:rsidRPr="00983A0A">
        <w:t xml:space="preserve"> + </w:t>
      </w:r>
      <w:r w:rsidRPr="00983A0A">
        <w:t>关系列表</w:t>
      </w:r>
      <w:r w:rsidRPr="00983A0A">
        <w:t>”</w:t>
      </w:r>
      <w:r w:rsidRPr="00983A0A">
        <w:t>（三元组）。</w:t>
      </w:r>
    </w:p>
    <w:p w14:paraId="0DCB0D51" w14:textId="77777777" w:rsidR="00983A0A" w:rsidRPr="00983A0A" w:rsidRDefault="00983A0A" w:rsidP="00983A0A">
      <w:pPr>
        <w:pStyle w:val="afb"/>
        <w:numPr>
          <w:ilvl w:val="0"/>
          <w:numId w:val="34"/>
        </w:numPr>
      </w:pPr>
      <w:r w:rsidRPr="00983A0A">
        <w:rPr>
          <w:b/>
          <w:bCs/>
        </w:rPr>
        <w:t>实体向量入库（</w:t>
      </w:r>
      <w:r w:rsidRPr="00983A0A">
        <w:rPr>
          <w:b/>
          <w:bCs/>
        </w:rPr>
        <w:t>Milvus</w:t>
      </w:r>
      <w:r w:rsidRPr="00983A0A">
        <w:rPr>
          <w:b/>
          <w:bCs/>
        </w:rPr>
        <w:t>）</w:t>
      </w:r>
      <w:r w:rsidRPr="00983A0A">
        <w:t>：把抽取到的实体名称向量化，写入实体向量集合（并带上</w:t>
      </w:r>
      <w:r w:rsidRPr="00983A0A">
        <w:t xml:space="preserve"> item_name</w:t>
      </w:r>
      <w:r w:rsidRPr="00983A0A">
        <w:t>、来源</w:t>
      </w:r>
      <w:r w:rsidRPr="00983A0A">
        <w:t xml:space="preserve"> chunk </w:t>
      </w:r>
      <w:r w:rsidRPr="00983A0A">
        <w:t>等元信息）。</w:t>
      </w:r>
    </w:p>
    <w:p w14:paraId="41CA9466" w14:textId="77777777" w:rsidR="00983A0A" w:rsidRPr="00983A0A" w:rsidRDefault="00983A0A" w:rsidP="00983A0A">
      <w:pPr>
        <w:pStyle w:val="afb"/>
        <w:numPr>
          <w:ilvl w:val="0"/>
          <w:numId w:val="35"/>
        </w:numPr>
      </w:pPr>
      <w:r w:rsidRPr="00983A0A">
        <w:rPr>
          <w:b/>
          <w:bCs/>
        </w:rPr>
        <w:t>图数据入库（</w:t>
      </w:r>
      <w:r w:rsidRPr="00983A0A">
        <w:rPr>
          <w:b/>
          <w:bCs/>
        </w:rPr>
        <w:t>Neo4j</w:t>
      </w:r>
      <w:r w:rsidRPr="00983A0A">
        <w:rPr>
          <w:b/>
          <w:bCs/>
        </w:rPr>
        <w:t>）</w:t>
      </w:r>
      <w:r w:rsidRPr="00983A0A">
        <w:t>：把实体节点与关系边写入图数据库，同时建立</w:t>
      </w:r>
      <w:r w:rsidRPr="00983A0A">
        <w:t>“</w:t>
      </w:r>
      <w:r w:rsidRPr="00983A0A">
        <w:t>实体</w:t>
      </w:r>
      <w:r w:rsidRPr="00983A0A">
        <w:t xml:space="preserve"> ↔ chunk”</w:t>
      </w:r>
      <w:r w:rsidRPr="00983A0A">
        <w:t>的关联，保留可追溯的证据来源。</w:t>
      </w:r>
    </w:p>
    <w:p w14:paraId="13ABDAD5" w14:textId="77777777" w:rsidR="00983A0A" w:rsidRPr="00983A0A" w:rsidRDefault="00983A0A" w:rsidP="00983A0A">
      <w:pPr>
        <w:pStyle w:val="afb"/>
        <w:numPr>
          <w:ilvl w:val="0"/>
          <w:numId w:val="36"/>
        </w:numPr>
      </w:pPr>
      <w:r w:rsidRPr="00983A0A">
        <w:rPr>
          <w:b/>
          <w:bCs/>
        </w:rPr>
        <w:lastRenderedPageBreak/>
        <w:t>并发处理</w:t>
      </w:r>
      <w:r w:rsidRPr="00983A0A">
        <w:t>：多个</w:t>
      </w:r>
      <w:r w:rsidRPr="00983A0A">
        <w:t xml:space="preserve"> chunk </w:t>
      </w:r>
      <w:r w:rsidRPr="00983A0A">
        <w:t>可并行抽取与写入，提高导入速度（但要注意大模型限流与稳定性）。</w:t>
      </w:r>
    </w:p>
    <w:p w14:paraId="46824DFA" w14:textId="0763B79C" w:rsidR="00344585" w:rsidRDefault="007B600F" w:rsidP="007B600F">
      <w:pPr>
        <w:pStyle w:val="a1"/>
      </w:pPr>
      <w:r>
        <w:rPr>
          <w:rFonts w:hint="eastAsia"/>
        </w:rPr>
        <w:t>代码实现</w:t>
      </w:r>
    </w:p>
    <w:p w14:paraId="78C39B7E" w14:textId="14000547" w:rsidR="007B4021" w:rsidRDefault="007B4021" w:rsidP="007B4021">
      <w:pPr>
        <w:pStyle w:val="a3"/>
      </w:pPr>
      <w:r>
        <w:rPr>
          <w:rFonts w:hint="eastAsia"/>
        </w:rPr>
        <w:t>加入</w:t>
      </w:r>
      <w:r>
        <w:rPr>
          <w:rFonts w:hint="eastAsia"/>
        </w:rPr>
        <w:t>neo4j</w:t>
      </w:r>
      <w:r>
        <w:rPr>
          <w:rFonts w:hint="eastAsia"/>
        </w:rPr>
        <w:t>工具，</w:t>
      </w:r>
      <w:r>
        <w:rPr>
          <w:rFonts w:hint="eastAsia"/>
        </w:rPr>
        <w:t xml:space="preserve"> neo4j_utils.py</w:t>
      </w:r>
    </w:p>
    <w:p w14:paraId="076B1DF8" w14:textId="77777777" w:rsidR="007B4021" w:rsidRPr="007B4021" w:rsidRDefault="007B4021" w:rsidP="007B4021">
      <w:pPr>
        <w:pStyle w:val="afff0"/>
        <w:rPr>
          <w:color w:val="657B83"/>
        </w:rPr>
      </w:pPr>
      <w:r w:rsidRPr="007B4021">
        <w:t>import</w:t>
      </w:r>
      <w:r w:rsidRPr="007B4021">
        <w:rPr>
          <w:color w:val="657B83"/>
        </w:rPr>
        <w:t xml:space="preserve"> </w:t>
      </w:r>
      <w:r w:rsidRPr="007B4021">
        <w:rPr>
          <w:color w:val="CB4B16"/>
        </w:rPr>
        <w:t>os</w:t>
      </w:r>
    </w:p>
    <w:p w14:paraId="3369582F" w14:textId="77777777" w:rsidR="007B4021" w:rsidRPr="007B4021" w:rsidRDefault="007B4021" w:rsidP="007B4021">
      <w:pPr>
        <w:pStyle w:val="afff0"/>
        <w:rPr>
          <w:color w:val="657B83"/>
        </w:rPr>
      </w:pPr>
      <w:r w:rsidRPr="007B4021">
        <w:t>from</w:t>
      </w:r>
      <w:r w:rsidRPr="007B4021">
        <w:rPr>
          <w:color w:val="657B83"/>
        </w:rPr>
        <w:t xml:space="preserve"> </w:t>
      </w:r>
      <w:r w:rsidRPr="007B4021">
        <w:rPr>
          <w:color w:val="CB4B16"/>
        </w:rPr>
        <w:t>neo4j</w:t>
      </w:r>
      <w:r w:rsidRPr="007B4021">
        <w:rPr>
          <w:color w:val="657B83"/>
        </w:rPr>
        <w:t xml:space="preserve"> </w:t>
      </w:r>
      <w:r w:rsidRPr="007B4021">
        <w:t>import</w:t>
      </w:r>
      <w:r w:rsidRPr="007B4021">
        <w:rPr>
          <w:color w:val="657B83"/>
        </w:rPr>
        <w:t xml:space="preserve"> </w:t>
      </w:r>
      <w:r w:rsidRPr="007B4021">
        <w:rPr>
          <w:color w:val="CB4B16"/>
        </w:rPr>
        <w:t>GraphDatabase</w:t>
      </w:r>
    </w:p>
    <w:p w14:paraId="6B68D98A" w14:textId="77777777" w:rsidR="007B4021" w:rsidRPr="007B4021" w:rsidRDefault="007B4021" w:rsidP="007B4021">
      <w:pPr>
        <w:pStyle w:val="afff0"/>
        <w:rPr>
          <w:color w:val="657B83"/>
        </w:rPr>
      </w:pPr>
    </w:p>
    <w:p w14:paraId="306E7480" w14:textId="77777777" w:rsidR="007B4021" w:rsidRPr="007B4021" w:rsidRDefault="007B4021" w:rsidP="007B4021">
      <w:pPr>
        <w:pStyle w:val="afff0"/>
        <w:rPr>
          <w:color w:val="657B83"/>
        </w:rPr>
      </w:pPr>
      <w:r w:rsidRPr="007B4021">
        <w:rPr>
          <w:color w:val="268BD2"/>
        </w:rPr>
        <w:t>_neo4j_driver</w:t>
      </w:r>
      <w:r w:rsidRPr="007B4021">
        <w:rPr>
          <w:color w:val="657B83"/>
        </w:rPr>
        <w:t xml:space="preserve"> </w:t>
      </w:r>
      <w:r w:rsidRPr="007B4021">
        <w:t>=</w:t>
      </w:r>
      <w:r w:rsidRPr="007B4021">
        <w:rPr>
          <w:color w:val="657B83"/>
        </w:rPr>
        <w:t xml:space="preserve"> </w:t>
      </w:r>
      <w:r w:rsidRPr="007B4021">
        <w:rPr>
          <w:color w:val="B58900"/>
        </w:rPr>
        <w:t>None</w:t>
      </w:r>
      <w:r w:rsidRPr="007B4021">
        <w:rPr>
          <w:color w:val="657B83"/>
        </w:rPr>
        <w:t xml:space="preserve">    </w:t>
      </w:r>
    </w:p>
    <w:p w14:paraId="18782599" w14:textId="77777777" w:rsidR="007B4021" w:rsidRPr="007B4021" w:rsidRDefault="007B4021" w:rsidP="007B4021">
      <w:pPr>
        <w:pStyle w:val="afff0"/>
        <w:rPr>
          <w:color w:val="657B83"/>
        </w:rPr>
      </w:pPr>
      <w:r w:rsidRPr="007B4021">
        <w:rPr>
          <w:b/>
          <w:bCs/>
          <w:color w:val="586E75"/>
        </w:rPr>
        <w:t>def</w:t>
      </w:r>
      <w:r w:rsidRPr="007B4021">
        <w:rPr>
          <w:color w:val="657B83"/>
        </w:rPr>
        <w:t xml:space="preserve"> </w:t>
      </w:r>
      <w:r w:rsidRPr="007B4021">
        <w:rPr>
          <w:color w:val="268BD2"/>
        </w:rPr>
        <w:t>get_neo4j_driver</w:t>
      </w:r>
      <w:r w:rsidRPr="007B4021">
        <w:rPr>
          <w:color w:val="657B83"/>
        </w:rPr>
        <w:t xml:space="preserve">() -&gt; </w:t>
      </w:r>
      <w:r w:rsidRPr="007B4021">
        <w:rPr>
          <w:color w:val="CB4B16"/>
        </w:rPr>
        <w:t>GraphDatabase</w:t>
      </w:r>
      <w:r w:rsidRPr="007B4021">
        <w:rPr>
          <w:color w:val="657B83"/>
        </w:rPr>
        <w:t>:</w:t>
      </w:r>
    </w:p>
    <w:p w14:paraId="544722EA" w14:textId="77777777" w:rsidR="007B4021" w:rsidRPr="007B4021" w:rsidRDefault="007B4021" w:rsidP="007B4021">
      <w:pPr>
        <w:pStyle w:val="afff0"/>
        <w:rPr>
          <w:color w:val="657B83"/>
        </w:rPr>
      </w:pPr>
      <w:r w:rsidRPr="007B4021">
        <w:rPr>
          <w:color w:val="657B83"/>
        </w:rPr>
        <w:t xml:space="preserve">    </w:t>
      </w:r>
      <w:r w:rsidRPr="007B4021">
        <w:rPr>
          <w:color w:val="2AA198"/>
        </w:rPr>
        <w:t>"""</w:t>
      </w:r>
    </w:p>
    <w:p w14:paraId="48135E06" w14:textId="77777777" w:rsidR="007B4021" w:rsidRPr="007B4021" w:rsidRDefault="007B4021" w:rsidP="007B4021">
      <w:pPr>
        <w:pStyle w:val="afff0"/>
        <w:rPr>
          <w:color w:val="657B83"/>
        </w:rPr>
      </w:pPr>
      <w:r w:rsidRPr="007B4021">
        <w:rPr>
          <w:color w:val="2AA198"/>
        </w:rPr>
        <w:t xml:space="preserve">    </w:t>
      </w:r>
      <w:r w:rsidRPr="007B4021">
        <w:rPr>
          <w:color w:val="2AA198"/>
        </w:rPr>
        <w:t>获取</w:t>
      </w:r>
      <w:r w:rsidRPr="007B4021">
        <w:rPr>
          <w:color w:val="2AA198"/>
        </w:rPr>
        <w:t xml:space="preserve"> Neo4j </w:t>
      </w:r>
      <w:r w:rsidRPr="007B4021">
        <w:rPr>
          <w:color w:val="2AA198"/>
        </w:rPr>
        <w:t>驱动实例</w:t>
      </w:r>
    </w:p>
    <w:p w14:paraId="2A0ADF0D" w14:textId="77777777" w:rsidR="007B4021" w:rsidRPr="007B4021" w:rsidRDefault="007B4021" w:rsidP="007B4021">
      <w:pPr>
        <w:pStyle w:val="afff0"/>
        <w:rPr>
          <w:color w:val="657B83"/>
        </w:rPr>
      </w:pPr>
      <w:r w:rsidRPr="007B4021">
        <w:rPr>
          <w:color w:val="2AA198"/>
        </w:rPr>
        <w:t>    """</w:t>
      </w:r>
    </w:p>
    <w:p w14:paraId="7E1BCB83" w14:textId="77777777" w:rsidR="007B4021" w:rsidRPr="007B4021" w:rsidRDefault="007B4021" w:rsidP="007B4021">
      <w:pPr>
        <w:pStyle w:val="afff0"/>
        <w:rPr>
          <w:color w:val="657B83"/>
        </w:rPr>
      </w:pPr>
      <w:r w:rsidRPr="007B4021">
        <w:rPr>
          <w:color w:val="657B83"/>
        </w:rPr>
        <w:t xml:space="preserve">    </w:t>
      </w:r>
      <w:r w:rsidRPr="007B4021">
        <w:rPr>
          <w:b/>
          <w:bCs/>
          <w:color w:val="586E75"/>
        </w:rPr>
        <w:t>global</w:t>
      </w:r>
      <w:r w:rsidRPr="007B4021">
        <w:rPr>
          <w:color w:val="657B83"/>
        </w:rPr>
        <w:t xml:space="preserve"> </w:t>
      </w:r>
      <w:r w:rsidRPr="007B4021">
        <w:rPr>
          <w:color w:val="268BD2"/>
        </w:rPr>
        <w:t>_neo4j_driver</w:t>
      </w:r>
    </w:p>
    <w:p w14:paraId="0B5B5FF9" w14:textId="77777777" w:rsidR="007B4021" w:rsidRPr="007B4021" w:rsidRDefault="007B4021" w:rsidP="007B4021">
      <w:pPr>
        <w:pStyle w:val="afff0"/>
        <w:rPr>
          <w:color w:val="657B83"/>
        </w:rPr>
      </w:pPr>
      <w:r w:rsidRPr="007B4021">
        <w:rPr>
          <w:color w:val="657B83"/>
        </w:rPr>
        <w:t xml:space="preserve">    </w:t>
      </w:r>
      <w:r w:rsidRPr="007B4021">
        <w:t>if</w:t>
      </w:r>
      <w:r w:rsidRPr="007B4021">
        <w:rPr>
          <w:color w:val="657B83"/>
        </w:rPr>
        <w:t xml:space="preserve"> </w:t>
      </w:r>
      <w:r w:rsidRPr="007B4021">
        <w:rPr>
          <w:color w:val="268BD2"/>
        </w:rPr>
        <w:t>_neo4j_driver</w:t>
      </w:r>
      <w:r w:rsidRPr="007B4021">
        <w:rPr>
          <w:color w:val="657B83"/>
        </w:rPr>
        <w:t xml:space="preserve"> </w:t>
      </w:r>
      <w:r w:rsidRPr="007B4021">
        <w:t>is</w:t>
      </w:r>
      <w:r w:rsidRPr="007B4021">
        <w:rPr>
          <w:color w:val="657B83"/>
        </w:rPr>
        <w:t xml:space="preserve"> </w:t>
      </w:r>
      <w:r w:rsidRPr="007B4021">
        <w:rPr>
          <w:color w:val="B58900"/>
        </w:rPr>
        <w:t>None</w:t>
      </w:r>
      <w:r w:rsidRPr="007B4021">
        <w:rPr>
          <w:color w:val="657B83"/>
        </w:rPr>
        <w:t>:</w:t>
      </w:r>
    </w:p>
    <w:p w14:paraId="4B7D7ED7" w14:textId="77777777" w:rsidR="007B4021" w:rsidRPr="007B4021" w:rsidRDefault="007B4021" w:rsidP="007B4021">
      <w:pPr>
        <w:pStyle w:val="afff0"/>
        <w:rPr>
          <w:color w:val="657B83"/>
        </w:rPr>
      </w:pPr>
      <w:r w:rsidRPr="007B4021">
        <w:rPr>
          <w:color w:val="657B83"/>
        </w:rPr>
        <w:t xml:space="preserve">        </w:t>
      </w:r>
      <w:r w:rsidRPr="007B4021">
        <w:rPr>
          <w:color w:val="268BD2"/>
        </w:rPr>
        <w:t>_neo4j_driver</w:t>
      </w:r>
      <w:r w:rsidRPr="007B4021">
        <w:rPr>
          <w:color w:val="657B83"/>
        </w:rPr>
        <w:t xml:space="preserve"> </w:t>
      </w:r>
      <w:r w:rsidRPr="007B4021">
        <w:t>=</w:t>
      </w:r>
      <w:r w:rsidRPr="007B4021">
        <w:rPr>
          <w:color w:val="657B83"/>
        </w:rPr>
        <w:t xml:space="preserve"> </w:t>
      </w:r>
      <w:r w:rsidRPr="007B4021">
        <w:rPr>
          <w:color w:val="CB4B16"/>
        </w:rPr>
        <w:t>GraphDatabase</w:t>
      </w:r>
      <w:r w:rsidRPr="007B4021">
        <w:rPr>
          <w:color w:val="657B83"/>
        </w:rPr>
        <w:t>.</w:t>
      </w:r>
      <w:r w:rsidRPr="007B4021">
        <w:rPr>
          <w:color w:val="268BD2"/>
        </w:rPr>
        <w:t>driver</w:t>
      </w:r>
      <w:r w:rsidRPr="007B4021">
        <w:rPr>
          <w:color w:val="657B83"/>
        </w:rPr>
        <w:t>(</w:t>
      </w:r>
      <w:r w:rsidRPr="007B4021">
        <w:rPr>
          <w:color w:val="CB4B16"/>
        </w:rPr>
        <w:t>os</w:t>
      </w:r>
      <w:r w:rsidRPr="007B4021">
        <w:rPr>
          <w:color w:val="657B83"/>
        </w:rPr>
        <w:t>.</w:t>
      </w:r>
      <w:r w:rsidRPr="007B4021">
        <w:rPr>
          <w:color w:val="268BD2"/>
        </w:rPr>
        <w:t>getenv</w:t>
      </w:r>
      <w:r w:rsidRPr="007B4021">
        <w:rPr>
          <w:color w:val="657B83"/>
        </w:rPr>
        <w:t>(</w:t>
      </w:r>
      <w:r w:rsidRPr="007B4021">
        <w:rPr>
          <w:color w:val="2AA198"/>
        </w:rPr>
        <w:t>"NEO4J_URI"</w:t>
      </w:r>
      <w:r w:rsidRPr="007B4021">
        <w:rPr>
          <w:color w:val="657B83"/>
        </w:rPr>
        <w:t>), auth</w:t>
      </w:r>
      <w:r w:rsidRPr="007B4021">
        <w:t>=</w:t>
      </w:r>
      <w:r w:rsidRPr="007B4021">
        <w:rPr>
          <w:color w:val="657B83"/>
        </w:rPr>
        <w:t>(</w:t>
      </w:r>
      <w:r w:rsidRPr="007B4021">
        <w:rPr>
          <w:color w:val="CB4B16"/>
        </w:rPr>
        <w:t>os</w:t>
      </w:r>
      <w:r w:rsidRPr="007B4021">
        <w:rPr>
          <w:color w:val="657B83"/>
        </w:rPr>
        <w:t>.</w:t>
      </w:r>
      <w:r w:rsidRPr="007B4021">
        <w:rPr>
          <w:color w:val="268BD2"/>
        </w:rPr>
        <w:t>getenv</w:t>
      </w:r>
      <w:r w:rsidRPr="007B4021">
        <w:rPr>
          <w:color w:val="657B83"/>
        </w:rPr>
        <w:t>(</w:t>
      </w:r>
      <w:r w:rsidRPr="007B4021">
        <w:rPr>
          <w:color w:val="2AA198"/>
        </w:rPr>
        <w:t>"NEO4J_USERNAME"</w:t>
      </w:r>
      <w:r w:rsidRPr="007B4021">
        <w:rPr>
          <w:color w:val="657B83"/>
        </w:rPr>
        <w:t xml:space="preserve">), </w:t>
      </w:r>
      <w:r w:rsidRPr="007B4021">
        <w:rPr>
          <w:color w:val="CB4B16"/>
        </w:rPr>
        <w:t>os</w:t>
      </w:r>
      <w:r w:rsidRPr="007B4021">
        <w:rPr>
          <w:color w:val="657B83"/>
        </w:rPr>
        <w:t>.</w:t>
      </w:r>
      <w:r w:rsidRPr="007B4021">
        <w:rPr>
          <w:color w:val="268BD2"/>
        </w:rPr>
        <w:t>getenv</w:t>
      </w:r>
      <w:r w:rsidRPr="007B4021">
        <w:rPr>
          <w:color w:val="657B83"/>
        </w:rPr>
        <w:t>(</w:t>
      </w:r>
      <w:r w:rsidRPr="007B4021">
        <w:rPr>
          <w:color w:val="2AA198"/>
        </w:rPr>
        <w:t>"NEO4J_PASSWORD"</w:t>
      </w:r>
      <w:r w:rsidRPr="007B4021">
        <w:rPr>
          <w:color w:val="657B83"/>
        </w:rPr>
        <w:t>)))</w:t>
      </w:r>
    </w:p>
    <w:p w14:paraId="5E2D79D9" w14:textId="434CD890" w:rsidR="007B4021" w:rsidRDefault="007B4021" w:rsidP="007B4021">
      <w:pPr>
        <w:pStyle w:val="afff0"/>
        <w:ind w:firstLine="320"/>
        <w:rPr>
          <w:color w:val="268BD2"/>
        </w:rPr>
      </w:pPr>
      <w:r w:rsidRPr="007B4021">
        <w:t>return</w:t>
      </w:r>
      <w:r w:rsidRPr="007B4021">
        <w:rPr>
          <w:color w:val="657B83"/>
        </w:rPr>
        <w:t xml:space="preserve"> </w:t>
      </w:r>
      <w:r w:rsidRPr="007B4021">
        <w:rPr>
          <w:color w:val="268BD2"/>
        </w:rPr>
        <w:t>_neo4j_driver</w:t>
      </w:r>
    </w:p>
    <w:p w14:paraId="11BAB8B6" w14:textId="32288310" w:rsidR="007B4021" w:rsidRDefault="007B4021" w:rsidP="007B4021">
      <w:pPr>
        <w:pStyle w:val="a3"/>
      </w:pPr>
      <w:r w:rsidRPr="007B4021">
        <w:t>加入</w:t>
      </w:r>
      <w:r w:rsidRPr="007B4021">
        <w:t>.env</w:t>
      </w:r>
      <w:r w:rsidRPr="007B4021">
        <w:t>配置</w:t>
      </w:r>
    </w:p>
    <w:p w14:paraId="64DD311C" w14:textId="77777777" w:rsidR="007B4021" w:rsidRPr="007B4021" w:rsidRDefault="007B4021" w:rsidP="007B4021">
      <w:pPr>
        <w:pStyle w:val="afff0"/>
        <w:rPr>
          <w:color w:val="657B83"/>
        </w:rPr>
      </w:pPr>
      <w:r w:rsidRPr="007B4021">
        <w:t xml:space="preserve"># Neo4j </w:t>
      </w:r>
      <w:r w:rsidRPr="007B4021">
        <w:t>配置（如果已启动的话）</w:t>
      </w:r>
    </w:p>
    <w:p w14:paraId="14B1E201" w14:textId="77777777" w:rsidR="007B4021" w:rsidRPr="007B4021" w:rsidRDefault="007B4021" w:rsidP="007B4021">
      <w:pPr>
        <w:pStyle w:val="afff0"/>
      </w:pPr>
      <w:r w:rsidRPr="007B4021">
        <w:rPr>
          <w:color w:val="859900"/>
        </w:rPr>
        <w:t>NEO4J_URI</w:t>
      </w:r>
      <w:r w:rsidRPr="007B4021">
        <w:t>=bolt://192.168.11.104:7687</w:t>
      </w:r>
    </w:p>
    <w:p w14:paraId="07380A3F" w14:textId="77777777" w:rsidR="007B4021" w:rsidRPr="007B4021" w:rsidRDefault="007B4021" w:rsidP="007B4021">
      <w:pPr>
        <w:pStyle w:val="afff0"/>
        <w:rPr>
          <w:color w:val="657B83"/>
        </w:rPr>
      </w:pPr>
      <w:r w:rsidRPr="007B4021">
        <w:t>NEO4J_DATABASE</w:t>
      </w:r>
      <w:r w:rsidRPr="007B4021">
        <w:rPr>
          <w:color w:val="657B83"/>
        </w:rPr>
        <w:t>=neo4j</w:t>
      </w:r>
    </w:p>
    <w:p w14:paraId="0BEDCA1D" w14:textId="77777777" w:rsidR="007B4021" w:rsidRPr="007B4021" w:rsidRDefault="007B4021" w:rsidP="007B4021">
      <w:pPr>
        <w:pStyle w:val="afff0"/>
        <w:rPr>
          <w:color w:val="657B83"/>
        </w:rPr>
      </w:pPr>
      <w:r w:rsidRPr="007B4021">
        <w:t>NEO4J_USERNAME</w:t>
      </w:r>
      <w:r w:rsidRPr="007B4021">
        <w:rPr>
          <w:color w:val="657B83"/>
        </w:rPr>
        <w:t>=neo4j</w:t>
      </w:r>
    </w:p>
    <w:p w14:paraId="793D2A03" w14:textId="701A0628" w:rsidR="007B4021" w:rsidRPr="007B4021" w:rsidRDefault="007B4021" w:rsidP="007B4021">
      <w:pPr>
        <w:pStyle w:val="afff0"/>
        <w:rPr>
          <w:rFonts w:hint="eastAsia"/>
          <w:color w:val="657B83"/>
        </w:rPr>
      </w:pPr>
      <w:r w:rsidRPr="007B4021">
        <w:t>NEO4J_PASSWORD</w:t>
      </w:r>
      <w:r w:rsidRPr="007B4021">
        <w:rPr>
          <w:color w:val="657B83"/>
        </w:rPr>
        <w:t>=123123123</w:t>
      </w:r>
    </w:p>
    <w:p w14:paraId="28D3B414" w14:textId="1A198B11" w:rsidR="007B4021" w:rsidRPr="007B4021" w:rsidRDefault="007B4021" w:rsidP="007B4021">
      <w:pPr>
        <w:pStyle w:val="a3"/>
        <w:rPr>
          <w:rFonts w:hint="eastAsia"/>
        </w:rPr>
      </w:pPr>
      <w:r>
        <w:rPr>
          <w:rFonts w:hint="eastAsia"/>
        </w:rPr>
        <w:t>node_import_kg.py</w:t>
      </w:r>
    </w:p>
    <w:p w14:paraId="765128A5" w14:textId="77777777" w:rsidR="007B600F" w:rsidRPr="007B600F" w:rsidRDefault="007B600F" w:rsidP="007B600F">
      <w:pPr>
        <w:pStyle w:val="afff0"/>
        <w:rPr>
          <w:color w:val="657B83"/>
        </w:rPr>
      </w:pPr>
      <w:r w:rsidRPr="007B600F">
        <w:t>import</w:t>
      </w:r>
      <w:r w:rsidRPr="007B600F">
        <w:rPr>
          <w:color w:val="657B83"/>
        </w:rPr>
        <w:t xml:space="preserve"> </w:t>
      </w:r>
      <w:r w:rsidRPr="007B600F">
        <w:rPr>
          <w:color w:val="CB4B16"/>
        </w:rPr>
        <w:t>os</w:t>
      </w:r>
    </w:p>
    <w:p w14:paraId="22913290" w14:textId="77777777" w:rsidR="007B600F" w:rsidRPr="007B600F" w:rsidRDefault="007B600F" w:rsidP="007B600F">
      <w:pPr>
        <w:pStyle w:val="afff0"/>
        <w:rPr>
          <w:color w:val="657B83"/>
        </w:rPr>
      </w:pPr>
      <w:r w:rsidRPr="007B600F">
        <w:t>import</w:t>
      </w:r>
      <w:r w:rsidRPr="007B600F">
        <w:rPr>
          <w:color w:val="657B83"/>
        </w:rPr>
        <w:t xml:space="preserve"> </w:t>
      </w:r>
      <w:r w:rsidRPr="007B600F">
        <w:rPr>
          <w:color w:val="CB4B16"/>
        </w:rPr>
        <w:t>json</w:t>
      </w:r>
    </w:p>
    <w:p w14:paraId="374D7217" w14:textId="77777777" w:rsidR="007B600F" w:rsidRPr="007B600F" w:rsidRDefault="007B600F" w:rsidP="007B600F">
      <w:pPr>
        <w:pStyle w:val="afff0"/>
        <w:rPr>
          <w:color w:val="657B83"/>
        </w:rPr>
      </w:pPr>
      <w:r w:rsidRPr="007B600F">
        <w:t>import</w:t>
      </w:r>
      <w:r w:rsidRPr="007B600F">
        <w:rPr>
          <w:color w:val="657B83"/>
        </w:rPr>
        <w:t xml:space="preserve"> </w:t>
      </w:r>
      <w:r w:rsidRPr="007B600F">
        <w:rPr>
          <w:color w:val="CB4B16"/>
        </w:rPr>
        <w:t>logging</w:t>
      </w:r>
    </w:p>
    <w:p w14:paraId="311EA38A" w14:textId="77777777" w:rsidR="007B600F" w:rsidRPr="007B600F" w:rsidRDefault="007B600F" w:rsidP="007B600F">
      <w:pPr>
        <w:pStyle w:val="afff0"/>
        <w:rPr>
          <w:color w:val="657B83"/>
        </w:rPr>
      </w:pPr>
      <w:r w:rsidRPr="007B600F">
        <w:t>from</w:t>
      </w:r>
      <w:r w:rsidRPr="007B600F">
        <w:rPr>
          <w:color w:val="657B83"/>
        </w:rPr>
        <w:t xml:space="preserve"> </w:t>
      </w:r>
      <w:r w:rsidRPr="007B600F">
        <w:rPr>
          <w:color w:val="CB4B16"/>
        </w:rPr>
        <w:t>typing</w:t>
      </w:r>
      <w:r w:rsidRPr="007B600F">
        <w:rPr>
          <w:color w:val="657B83"/>
        </w:rPr>
        <w:t xml:space="preserve"> </w:t>
      </w:r>
      <w:r w:rsidRPr="007B600F">
        <w:t>import</w:t>
      </w:r>
      <w:r w:rsidRPr="007B600F">
        <w:rPr>
          <w:color w:val="657B83"/>
        </w:rPr>
        <w:t xml:space="preserve"> </w:t>
      </w:r>
      <w:r w:rsidRPr="007B600F">
        <w:rPr>
          <w:color w:val="CB4B16"/>
        </w:rPr>
        <w:t>List</w:t>
      </w:r>
      <w:r w:rsidRPr="007B600F">
        <w:rPr>
          <w:color w:val="657B83"/>
        </w:rPr>
        <w:t xml:space="preserve">, </w:t>
      </w:r>
      <w:r w:rsidRPr="007B600F">
        <w:rPr>
          <w:color w:val="CB4B16"/>
        </w:rPr>
        <w:t>Dict</w:t>
      </w:r>
      <w:r w:rsidRPr="007B600F">
        <w:rPr>
          <w:color w:val="657B83"/>
        </w:rPr>
        <w:t xml:space="preserve">, </w:t>
      </w:r>
      <w:r w:rsidRPr="007B600F">
        <w:rPr>
          <w:color w:val="CB4B16"/>
        </w:rPr>
        <w:t>Any</w:t>
      </w:r>
      <w:r w:rsidRPr="007B600F">
        <w:rPr>
          <w:color w:val="657B83"/>
        </w:rPr>
        <w:t xml:space="preserve">, </w:t>
      </w:r>
      <w:r w:rsidRPr="007B600F">
        <w:rPr>
          <w:color w:val="CB4B16"/>
        </w:rPr>
        <w:t>Set</w:t>
      </w:r>
    </w:p>
    <w:p w14:paraId="7F74AE09" w14:textId="77777777" w:rsidR="007B600F" w:rsidRPr="007B600F" w:rsidRDefault="007B600F" w:rsidP="007B600F">
      <w:pPr>
        <w:pStyle w:val="afff0"/>
        <w:rPr>
          <w:color w:val="657B83"/>
        </w:rPr>
      </w:pPr>
      <w:r w:rsidRPr="007B600F">
        <w:t>from</w:t>
      </w:r>
      <w:r w:rsidRPr="007B600F">
        <w:rPr>
          <w:color w:val="657B83"/>
        </w:rPr>
        <w:t xml:space="preserve"> </w:t>
      </w:r>
      <w:r w:rsidRPr="007B600F">
        <w:rPr>
          <w:color w:val="CB4B16"/>
        </w:rPr>
        <w:t>dotenv</w:t>
      </w:r>
      <w:r w:rsidRPr="007B600F">
        <w:rPr>
          <w:color w:val="657B83"/>
        </w:rPr>
        <w:t xml:space="preserve"> </w:t>
      </w:r>
      <w:r w:rsidRPr="007B600F">
        <w:t>import</w:t>
      </w:r>
      <w:r w:rsidRPr="007B600F">
        <w:rPr>
          <w:color w:val="657B83"/>
        </w:rPr>
        <w:t xml:space="preserve"> </w:t>
      </w:r>
      <w:r w:rsidRPr="007B600F">
        <w:rPr>
          <w:color w:val="268BD2"/>
        </w:rPr>
        <w:t>load_dotenv</w:t>
      </w:r>
    </w:p>
    <w:p w14:paraId="3A45855B" w14:textId="77777777" w:rsidR="007B600F" w:rsidRPr="007B600F" w:rsidRDefault="007B600F" w:rsidP="007B600F">
      <w:pPr>
        <w:pStyle w:val="afff0"/>
        <w:rPr>
          <w:color w:val="657B83"/>
        </w:rPr>
      </w:pPr>
      <w:r w:rsidRPr="007B600F">
        <w:t>import</w:t>
      </w:r>
      <w:r w:rsidRPr="007B600F">
        <w:rPr>
          <w:color w:val="657B83"/>
        </w:rPr>
        <w:t xml:space="preserve"> </w:t>
      </w:r>
      <w:r w:rsidRPr="007B600F">
        <w:rPr>
          <w:color w:val="CB4B16"/>
        </w:rPr>
        <w:t>sys</w:t>
      </w:r>
    </w:p>
    <w:p w14:paraId="1819D817" w14:textId="77777777" w:rsidR="007B600F" w:rsidRPr="007B600F" w:rsidRDefault="007B600F" w:rsidP="007B600F">
      <w:pPr>
        <w:pStyle w:val="afff0"/>
        <w:rPr>
          <w:color w:val="657B83"/>
        </w:rPr>
      </w:pPr>
    </w:p>
    <w:p w14:paraId="3283B0A4" w14:textId="77777777" w:rsidR="007B600F" w:rsidRPr="007B600F" w:rsidRDefault="007B600F" w:rsidP="007B600F">
      <w:pPr>
        <w:pStyle w:val="afff0"/>
        <w:rPr>
          <w:color w:val="657B83"/>
        </w:rPr>
      </w:pPr>
      <w:r w:rsidRPr="007B600F">
        <w:t>from</w:t>
      </w:r>
      <w:r w:rsidRPr="007B600F">
        <w:rPr>
          <w:color w:val="657B83"/>
        </w:rPr>
        <w:t xml:space="preserve"> </w:t>
      </w:r>
      <w:r w:rsidRPr="007B600F">
        <w:rPr>
          <w:color w:val="CB4B16"/>
        </w:rPr>
        <w:t>pymilvus</w:t>
      </w:r>
      <w:r w:rsidRPr="007B600F">
        <w:rPr>
          <w:color w:val="657B83"/>
        </w:rPr>
        <w:t xml:space="preserve"> </w:t>
      </w:r>
      <w:r w:rsidRPr="007B600F">
        <w:t>import</w:t>
      </w:r>
      <w:r w:rsidRPr="007B600F">
        <w:rPr>
          <w:color w:val="657B83"/>
        </w:rPr>
        <w:t xml:space="preserve"> </w:t>
      </w:r>
      <w:r w:rsidRPr="007B600F">
        <w:rPr>
          <w:color w:val="CB4B16"/>
        </w:rPr>
        <w:t>MilvusClient</w:t>
      </w:r>
      <w:r w:rsidRPr="007B600F">
        <w:rPr>
          <w:color w:val="657B83"/>
        </w:rPr>
        <w:t xml:space="preserve">, </w:t>
      </w:r>
      <w:r w:rsidRPr="007B600F">
        <w:rPr>
          <w:color w:val="CB4B16"/>
        </w:rPr>
        <w:t>DataType</w:t>
      </w:r>
    </w:p>
    <w:p w14:paraId="011C4598" w14:textId="77777777" w:rsidR="007B600F" w:rsidRPr="007B600F" w:rsidRDefault="007B600F" w:rsidP="007B600F">
      <w:pPr>
        <w:pStyle w:val="afff0"/>
        <w:rPr>
          <w:color w:val="657B83"/>
        </w:rPr>
      </w:pPr>
    </w:p>
    <w:p w14:paraId="34A68CAB" w14:textId="77777777" w:rsidR="007B600F" w:rsidRPr="007B600F" w:rsidRDefault="007B600F" w:rsidP="007B600F">
      <w:pPr>
        <w:pStyle w:val="afff0"/>
        <w:rPr>
          <w:color w:val="657B83"/>
        </w:rPr>
      </w:pPr>
      <w:r w:rsidRPr="007B600F">
        <w:t>from</w:t>
      </w:r>
      <w:r w:rsidRPr="007B600F">
        <w:rPr>
          <w:color w:val="657B83"/>
        </w:rPr>
        <w:t xml:space="preserve"> .</w:t>
      </w:r>
      <w:r w:rsidRPr="007B600F">
        <w:rPr>
          <w:color w:val="CB4B16"/>
        </w:rPr>
        <w:t>state</w:t>
      </w:r>
      <w:r w:rsidRPr="007B600F">
        <w:rPr>
          <w:color w:val="657B83"/>
        </w:rPr>
        <w:t xml:space="preserve"> </w:t>
      </w:r>
      <w:r w:rsidRPr="007B600F">
        <w:t>import</w:t>
      </w:r>
      <w:r w:rsidRPr="007B600F">
        <w:rPr>
          <w:color w:val="657B83"/>
        </w:rPr>
        <w:t xml:space="preserve"> </w:t>
      </w:r>
      <w:r w:rsidRPr="007B600F">
        <w:rPr>
          <w:color w:val="CB4B16"/>
        </w:rPr>
        <w:t>ImportGraphState</w:t>
      </w:r>
    </w:p>
    <w:p w14:paraId="746F5BA7" w14:textId="77777777" w:rsidR="007B600F" w:rsidRPr="007B600F" w:rsidRDefault="007B600F" w:rsidP="007B600F">
      <w:pPr>
        <w:pStyle w:val="afff0"/>
        <w:rPr>
          <w:color w:val="657B83"/>
        </w:rPr>
      </w:pPr>
      <w:r w:rsidRPr="007B600F">
        <w:t>from</w:t>
      </w:r>
      <w:r w:rsidRPr="007B600F">
        <w:rPr>
          <w:color w:val="657B83"/>
        </w:rPr>
        <w:t xml:space="preserve"> </w:t>
      </w:r>
      <w:r w:rsidRPr="007B600F">
        <w:rPr>
          <w:color w:val="CB4B16"/>
        </w:rPr>
        <w:t>langchain_openai</w:t>
      </w:r>
      <w:r w:rsidRPr="007B600F">
        <w:rPr>
          <w:color w:val="657B83"/>
        </w:rPr>
        <w:t xml:space="preserve"> </w:t>
      </w:r>
      <w:r w:rsidRPr="007B600F">
        <w:t>import</w:t>
      </w:r>
      <w:r w:rsidRPr="007B600F">
        <w:rPr>
          <w:color w:val="657B83"/>
        </w:rPr>
        <w:t xml:space="preserve"> </w:t>
      </w:r>
      <w:r w:rsidRPr="007B600F">
        <w:rPr>
          <w:color w:val="CB4B16"/>
        </w:rPr>
        <w:t>ChatOpenAI</w:t>
      </w:r>
    </w:p>
    <w:p w14:paraId="6F1C11B6" w14:textId="77777777" w:rsidR="007B600F" w:rsidRPr="007B600F" w:rsidRDefault="007B600F" w:rsidP="007B600F">
      <w:pPr>
        <w:pStyle w:val="afff0"/>
        <w:rPr>
          <w:color w:val="657B83"/>
        </w:rPr>
      </w:pPr>
      <w:r w:rsidRPr="007B600F">
        <w:t>from</w:t>
      </w:r>
      <w:r w:rsidRPr="007B600F">
        <w:rPr>
          <w:color w:val="657B83"/>
        </w:rPr>
        <w:t xml:space="preserve"> </w:t>
      </w:r>
      <w:r w:rsidRPr="007B600F">
        <w:rPr>
          <w:color w:val="CB4B16"/>
        </w:rPr>
        <w:t>langchain_core</w:t>
      </w:r>
      <w:r w:rsidRPr="007B600F">
        <w:rPr>
          <w:color w:val="657B83"/>
        </w:rPr>
        <w:t>.</w:t>
      </w:r>
      <w:r w:rsidRPr="007B600F">
        <w:rPr>
          <w:color w:val="CB4B16"/>
        </w:rPr>
        <w:t>messages</w:t>
      </w:r>
      <w:r w:rsidRPr="007B600F">
        <w:rPr>
          <w:color w:val="657B83"/>
        </w:rPr>
        <w:t xml:space="preserve"> </w:t>
      </w:r>
      <w:r w:rsidRPr="007B600F">
        <w:t>import</w:t>
      </w:r>
      <w:r w:rsidRPr="007B600F">
        <w:rPr>
          <w:color w:val="657B83"/>
        </w:rPr>
        <w:t xml:space="preserve"> </w:t>
      </w:r>
      <w:r w:rsidRPr="007B600F">
        <w:rPr>
          <w:color w:val="CB4B16"/>
        </w:rPr>
        <w:t>SystemMessage</w:t>
      </w:r>
      <w:r w:rsidRPr="007B600F">
        <w:rPr>
          <w:color w:val="657B83"/>
        </w:rPr>
        <w:t xml:space="preserve">, </w:t>
      </w:r>
      <w:r w:rsidRPr="007B600F">
        <w:rPr>
          <w:color w:val="CB4B16"/>
        </w:rPr>
        <w:t>HumanMessage</w:t>
      </w:r>
    </w:p>
    <w:p w14:paraId="22E054E7" w14:textId="77777777" w:rsidR="007B600F" w:rsidRPr="007B600F" w:rsidRDefault="007B600F" w:rsidP="007B600F">
      <w:pPr>
        <w:pStyle w:val="afff0"/>
        <w:rPr>
          <w:color w:val="657B83"/>
        </w:rPr>
      </w:pPr>
    </w:p>
    <w:p w14:paraId="1325D70C" w14:textId="77777777" w:rsidR="007B600F" w:rsidRPr="007B600F" w:rsidRDefault="007B600F" w:rsidP="007B600F">
      <w:pPr>
        <w:pStyle w:val="afff0"/>
        <w:rPr>
          <w:color w:val="657B83"/>
        </w:rPr>
      </w:pPr>
      <w:r w:rsidRPr="007B600F">
        <w:t>from</w:t>
      </w:r>
      <w:r w:rsidRPr="007B600F">
        <w:rPr>
          <w:color w:val="657B83"/>
        </w:rPr>
        <w:t xml:space="preserve"> </w:t>
      </w:r>
      <w:r w:rsidRPr="007B600F">
        <w:rPr>
          <w:color w:val="CB4B16"/>
        </w:rPr>
        <w:t>kb</w:t>
      </w:r>
      <w:r w:rsidRPr="007B600F">
        <w:rPr>
          <w:color w:val="657B83"/>
        </w:rPr>
        <w:t>.</w:t>
      </w:r>
      <w:r w:rsidRPr="007B600F">
        <w:rPr>
          <w:color w:val="CB4B16"/>
        </w:rPr>
        <w:t>utils</w:t>
      </w:r>
      <w:r w:rsidRPr="007B600F">
        <w:rPr>
          <w:color w:val="657B83"/>
        </w:rPr>
        <w:t>.</w:t>
      </w:r>
      <w:r w:rsidRPr="007B600F">
        <w:rPr>
          <w:color w:val="CB4B16"/>
        </w:rPr>
        <w:t>llm_utils</w:t>
      </w:r>
      <w:r w:rsidRPr="007B600F">
        <w:rPr>
          <w:color w:val="657B83"/>
        </w:rPr>
        <w:t xml:space="preserve"> </w:t>
      </w:r>
      <w:r w:rsidRPr="007B600F">
        <w:t>import</w:t>
      </w:r>
      <w:r w:rsidRPr="007B600F">
        <w:rPr>
          <w:color w:val="657B83"/>
        </w:rPr>
        <w:t xml:space="preserve"> </w:t>
      </w:r>
      <w:r w:rsidRPr="007B600F">
        <w:rPr>
          <w:color w:val="268BD2"/>
        </w:rPr>
        <w:t>get_llm_client</w:t>
      </w:r>
    </w:p>
    <w:p w14:paraId="2DB79285" w14:textId="77777777" w:rsidR="007B600F" w:rsidRPr="007B600F" w:rsidRDefault="007B600F" w:rsidP="007B600F">
      <w:pPr>
        <w:pStyle w:val="afff0"/>
        <w:rPr>
          <w:color w:val="657B83"/>
        </w:rPr>
      </w:pPr>
      <w:r w:rsidRPr="007B600F">
        <w:t>from</w:t>
      </w:r>
      <w:r w:rsidRPr="007B600F">
        <w:rPr>
          <w:color w:val="657B83"/>
        </w:rPr>
        <w:t xml:space="preserve"> </w:t>
      </w:r>
      <w:r w:rsidRPr="007B600F">
        <w:rPr>
          <w:color w:val="CB4B16"/>
        </w:rPr>
        <w:t>kb</w:t>
      </w:r>
      <w:r w:rsidRPr="007B600F">
        <w:rPr>
          <w:color w:val="657B83"/>
        </w:rPr>
        <w:t>.</w:t>
      </w:r>
      <w:r w:rsidRPr="007B600F">
        <w:rPr>
          <w:color w:val="CB4B16"/>
        </w:rPr>
        <w:t>utils</w:t>
      </w:r>
      <w:r w:rsidRPr="007B600F">
        <w:rPr>
          <w:color w:val="657B83"/>
        </w:rPr>
        <w:t>.</w:t>
      </w:r>
      <w:r w:rsidRPr="007B600F">
        <w:rPr>
          <w:color w:val="CB4B16"/>
        </w:rPr>
        <w:t>embedding_utils</w:t>
      </w:r>
      <w:r w:rsidRPr="007B600F">
        <w:rPr>
          <w:color w:val="657B83"/>
        </w:rPr>
        <w:t xml:space="preserve"> </w:t>
      </w:r>
      <w:r w:rsidRPr="007B600F">
        <w:t>import</w:t>
      </w:r>
      <w:r w:rsidRPr="007B600F">
        <w:rPr>
          <w:color w:val="657B83"/>
        </w:rPr>
        <w:t xml:space="preserve"> </w:t>
      </w:r>
      <w:r w:rsidRPr="007B600F">
        <w:rPr>
          <w:color w:val="268BD2"/>
        </w:rPr>
        <w:t>get_bge_m3_ef</w:t>
      </w:r>
      <w:r w:rsidRPr="007B600F">
        <w:rPr>
          <w:color w:val="657B83"/>
        </w:rPr>
        <w:t xml:space="preserve">, </w:t>
      </w:r>
      <w:r w:rsidRPr="007B600F">
        <w:rPr>
          <w:color w:val="268BD2"/>
        </w:rPr>
        <w:t>normalize_sparse_vector</w:t>
      </w:r>
    </w:p>
    <w:p w14:paraId="767CC3C4" w14:textId="77777777" w:rsidR="007B600F" w:rsidRPr="007B600F" w:rsidRDefault="007B600F" w:rsidP="007B600F">
      <w:pPr>
        <w:pStyle w:val="afff0"/>
        <w:rPr>
          <w:color w:val="657B83"/>
        </w:rPr>
      </w:pPr>
      <w:r w:rsidRPr="007B600F">
        <w:t>from</w:t>
      </w:r>
      <w:r w:rsidRPr="007B600F">
        <w:rPr>
          <w:color w:val="657B83"/>
        </w:rPr>
        <w:t xml:space="preserve"> </w:t>
      </w:r>
      <w:r w:rsidRPr="007B600F">
        <w:rPr>
          <w:color w:val="CB4B16"/>
        </w:rPr>
        <w:t>kb</w:t>
      </w:r>
      <w:r w:rsidRPr="007B600F">
        <w:rPr>
          <w:color w:val="657B83"/>
        </w:rPr>
        <w:t>.</w:t>
      </w:r>
      <w:r w:rsidRPr="007B600F">
        <w:rPr>
          <w:color w:val="CB4B16"/>
        </w:rPr>
        <w:t>utils</w:t>
      </w:r>
      <w:r w:rsidRPr="007B600F">
        <w:rPr>
          <w:color w:val="657B83"/>
        </w:rPr>
        <w:t>.</w:t>
      </w:r>
      <w:r w:rsidRPr="007B600F">
        <w:rPr>
          <w:color w:val="CB4B16"/>
        </w:rPr>
        <w:t>milvus_utils</w:t>
      </w:r>
      <w:r w:rsidRPr="007B600F">
        <w:rPr>
          <w:color w:val="657B83"/>
        </w:rPr>
        <w:t xml:space="preserve"> </w:t>
      </w:r>
      <w:r w:rsidRPr="007B600F">
        <w:t>import</w:t>
      </w:r>
      <w:r w:rsidRPr="007B600F">
        <w:rPr>
          <w:color w:val="657B83"/>
        </w:rPr>
        <w:t xml:space="preserve"> </w:t>
      </w:r>
      <w:r w:rsidRPr="007B600F">
        <w:rPr>
          <w:color w:val="268BD2"/>
        </w:rPr>
        <w:t>get_milvus_client</w:t>
      </w:r>
    </w:p>
    <w:p w14:paraId="2B6F3309" w14:textId="77777777" w:rsidR="007B600F" w:rsidRPr="007B600F" w:rsidRDefault="007B600F" w:rsidP="007B600F">
      <w:pPr>
        <w:pStyle w:val="afff0"/>
        <w:rPr>
          <w:color w:val="657B83"/>
        </w:rPr>
      </w:pPr>
      <w:r w:rsidRPr="007B600F">
        <w:t>from</w:t>
      </w:r>
      <w:r w:rsidRPr="007B600F">
        <w:rPr>
          <w:color w:val="657B83"/>
        </w:rPr>
        <w:t xml:space="preserve"> </w:t>
      </w:r>
      <w:r w:rsidRPr="007B600F">
        <w:rPr>
          <w:color w:val="CB4B16"/>
        </w:rPr>
        <w:t>kb</w:t>
      </w:r>
      <w:r w:rsidRPr="007B600F">
        <w:rPr>
          <w:color w:val="657B83"/>
        </w:rPr>
        <w:t>.</w:t>
      </w:r>
      <w:r w:rsidRPr="007B600F">
        <w:rPr>
          <w:color w:val="CB4B16"/>
        </w:rPr>
        <w:t>utils</w:t>
      </w:r>
      <w:r w:rsidRPr="007B600F">
        <w:rPr>
          <w:color w:val="657B83"/>
        </w:rPr>
        <w:t>.</w:t>
      </w:r>
      <w:r w:rsidRPr="007B600F">
        <w:rPr>
          <w:color w:val="CB4B16"/>
        </w:rPr>
        <w:t>neo4j_utils</w:t>
      </w:r>
      <w:r w:rsidRPr="007B600F">
        <w:rPr>
          <w:color w:val="657B83"/>
        </w:rPr>
        <w:t xml:space="preserve"> </w:t>
      </w:r>
      <w:r w:rsidRPr="007B600F">
        <w:t>import</w:t>
      </w:r>
      <w:r w:rsidRPr="007B600F">
        <w:rPr>
          <w:color w:val="657B83"/>
        </w:rPr>
        <w:t xml:space="preserve"> </w:t>
      </w:r>
      <w:r w:rsidRPr="007B600F">
        <w:rPr>
          <w:color w:val="268BD2"/>
        </w:rPr>
        <w:t>get_neo4j_driver</w:t>
      </w:r>
    </w:p>
    <w:p w14:paraId="6405AB6C" w14:textId="77777777" w:rsidR="007B600F" w:rsidRPr="007B600F" w:rsidRDefault="007B600F" w:rsidP="007B600F">
      <w:pPr>
        <w:pStyle w:val="afff0"/>
        <w:rPr>
          <w:color w:val="657B83"/>
        </w:rPr>
      </w:pPr>
      <w:r w:rsidRPr="007B600F">
        <w:t>from</w:t>
      </w:r>
      <w:r w:rsidRPr="007B600F">
        <w:rPr>
          <w:color w:val="657B83"/>
        </w:rPr>
        <w:t xml:space="preserve"> </w:t>
      </w:r>
      <w:r w:rsidRPr="007B600F">
        <w:rPr>
          <w:color w:val="CB4B16"/>
        </w:rPr>
        <w:t>kb</w:t>
      </w:r>
      <w:r w:rsidRPr="007B600F">
        <w:rPr>
          <w:color w:val="657B83"/>
        </w:rPr>
        <w:t>.</w:t>
      </w:r>
      <w:r w:rsidRPr="007B600F">
        <w:rPr>
          <w:color w:val="CB4B16"/>
        </w:rPr>
        <w:t>utils</w:t>
      </w:r>
      <w:r w:rsidRPr="007B600F">
        <w:rPr>
          <w:color w:val="657B83"/>
        </w:rPr>
        <w:t>.</w:t>
      </w:r>
      <w:r w:rsidRPr="007B600F">
        <w:rPr>
          <w:color w:val="CB4B16"/>
        </w:rPr>
        <w:t>task_utils</w:t>
      </w:r>
      <w:r w:rsidRPr="007B600F">
        <w:rPr>
          <w:color w:val="657B83"/>
        </w:rPr>
        <w:t xml:space="preserve"> </w:t>
      </w:r>
      <w:r w:rsidRPr="007B600F">
        <w:t>import</w:t>
      </w:r>
      <w:r w:rsidRPr="007B600F">
        <w:rPr>
          <w:color w:val="657B83"/>
        </w:rPr>
        <w:t xml:space="preserve"> </w:t>
      </w:r>
      <w:r w:rsidRPr="007B600F">
        <w:rPr>
          <w:color w:val="268BD2"/>
        </w:rPr>
        <w:t>add_running_task</w:t>
      </w:r>
    </w:p>
    <w:p w14:paraId="488E2F31" w14:textId="77777777" w:rsidR="007B600F" w:rsidRPr="007B600F" w:rsidRDefault="007B600F" w:rsidP="007B600F">
      <w:pPr>
        <w:pStyle w:val="afff0"/>
        <w:rPr>
          <w:color w:val="657B83"/>
        </w:rPr>
      </w:pPr>
      <w:r w:rsidRPr="007B600F">
        <w:t>from</w:t>
      </w:r>
      <w:r w:rsidRPr="007B600F">
        <w:rPr>
          <w:color w:val="657B83"/>
        </w:rPr>
        <w:t xml:space="preserve"> </w:t>
      </w:r>
      <w:r w:rsidRPr="007B600F">
        <w:rPr>
          <w:color w:val="CB4B16"/>
        </w:rPr>
        <w:t>concurrent</w:t>
      </w:r>
      <w:r w:rsidRPr="007B600F">
        <w:rPr>
          <w:color w:val="657B83"/>
        </w:rPr>
        <w:t>.</w:t>
      </w:r>
      <w:r w:rsidRPr="007B600F">
        <w:rPr>
          <w:color w:val="CB4B16"/>
        </w:rPr>
        <w:t>futures</w:t>
      </w:r>
      <w:r w:rsidRPr="007B600F">
        <w:rPr>
          <w:color w:val="657B83"/>
        </w:rPr>
        <w:t xml:space="preserve"> </w:t>
      </w:r>
      <w:r w:rsidRPr="007B600F">
        <w:t>import</w:t>
      </w:r>
      <w:r w:rsidRPr="007B600F">
        <w:rPr>
          <w:color w:val="657B83"/>
        </w:rPr>
        <w:t xml:space="preserve"> </w:t>
      </w:r>
      <w:r w:rsidRPr="007B600F">
        <w:rPr>
          <w:color w:val="CB4B16"/>
        </w:rPr>
        <w:t>ThreadPoolExecutor</w:t>
      </w:r>
      <w:r w:rsidRPr="007B600F">
        <w:rPr>
          <w:color w:val="657B83"/>
        </w:rPr>
        <w:t xml:space="preserve">, </w:t>
      </w:r>
      <w:r w:rsidRPr="007B600F">
        <w:rPr>
          <w:color w:val="268BD2"/>
        </w:rPr>
        <w:t>as_completed</w:t>
      </w:r>
    </w:p>
    <w:p w14:paraId="11B5464B" w14:textId="77777777" w:rsidR="007B600F" w:rsidRPr="007B600F" w:rsidRDefault="007B600F" w:rsidP="007B600F">
      <w:pPr>
        <w:pStyle w:val="afff0"/>
        <w:rPr>
          <w:color w:val="657B83"/>
        </w:rPr>
      </w:pPr>
    </w:p>
    <w:p w14:paraId="72565667" w14:textId="77777777" w:rsidR="007B600F" w:rsidRPr="007B600F" w:rsidRDefault="007B600F" w:rsidP="007B600F">
      <w:pPr>
        <w:pStyle w:val="afff0"/>
        <w:rPr>
          <w:color w:val="657B83"/>
        </w:rPr>
      </w:pPr>
      <w:r w:rsidRPr="007B600F">
        <w:rPr>
          <w:i/>
          <w:iCs/>
          <w:color w:val="93A1A1"/>
        </w:rPr>
        <w:t xml:space="preserve"># --- </w:t>
      </w:r>
      <w:r w:rsidRPr="007B600F">
        <w:rPr>
          <w:i/>
          <w:iCs/>
          <w:color w:val="93A1A1"/>
        </w:rPr>
        <w:t>配置部分</w:t>
      </w:r>
      <w:r w:rsidRPr="007B600F">
        <w:rPr>
          <w:i/>
          <w:iCs/>
          <w:color w:val="93A1A1"/>
        </w:rPr>
        <w:t xml:space="preserve"> ---</w:t>
      </w:r>
    </w:p>
    <w:p w14:paraId="753D9F3B" w14:textId="77777777" w:rsidR="007B600F" w:rsidRPr="007B600F" w:rsidRDefault="007B600F" w:rsidP="007B600F">
      <w:pPr>
        <w:pStyle w:val="afff0"/>
        <w:rPr>
          <w:color w:val="657B83"/>
        </w:rPr>
      </w:pPr>
      <w:r w:rsidRPr="007B600F">
        <w:rPr>
          <w:i/>
          <w:iCs/>
          <w:color w:val="93A1A1"/>
        </w:rPr>
        <w:t xml:space="preserve"># </w:t>
      </w:r>
      <w:r w:rsidRPr="007B600F">
        <w:rPr>
          <w:i/>
          <w:iCs/>
          <w:color w:val="93A1A1"/>
        </w:rPr>
        <w:t>加载环境变量，确保</w:t>
      </w:r>
      <w:r w:rsidRPr="007B600F">
        <w:rPr>
          <w:i/>
          <w:iCs/>
          <w:color w:val="93A1A1"/>
        </w:rPr>
        <w:t xml:space="preserve"> .env </w:t>
      </w:r>
      <w:r w:rsidRPr="007B600F">
        <w:rPr>
          <w:i/>
          <w:iCs/>
          <w:color w:val="93A1A1"/>
        </w:rPr>
        <w:t>文件中有相关配置</w:t>
      </w:r>
    </w:p>
    <w:p w14:paraId="58129757" w14:textId="77777777" w:rsidR="007B600F" w:rsidRPr="007B600F" w:rsidRDefault="007B600F" w:rsidP="007B600F">
      <w:pPr>
        <w:pStyle w:val="afff0"/>
        <w:rPr>
          <w:color w:val="657B83"/>
        </w:rPr>
      </w:pPr>
      <w:r w:rsidRPr="007B600F">
        <w:rPr>
          <w:i/>
          <w:iCs/>
          <w:color w:val="93A1A1"/>
        </w:rPr>
        <w:t xml:space="preserve"># </w:t>
      </w:r>
      <w:r w:rsidRPr="007B600F">
        <w:rPr>
          <w:i/>
          <w:iCs/>
          <w:color w:val="93A1A1"/>
        </w:rPr>
        <w:t>需要</w:t>
      </w:r>
      <w:r w:rsidRPr="007B600F">
        <w:rPr>
          <w:i/>
          <w:iCs/>
          <w:color w:val="93A1A1"/>
        </w:rPr>
        <w:t>: OPENAI_API_KEY, OPENAI_API_BASE, MILVUS_URL, MILVUS_ENTITY_COLLECTION_NAME(</w:t>
      </w:r>
      <w:r w:rsidRPr="007B600F">
        <w:rPr>
          <w:i/>
          <w:iCs/>
          <w:color w:val="93A1A1"/>
        </w:rPr>
        <w:t>可选</w:t>
      </w:r>
      <w:r w:rsidRPr="007B600F">
        <w:rPr>
          <w:i/>
          <w:iCs/>
          <w:color w:val="93A1A1"/>
        </w:rPr>
        <w:t>)</w:t>
      </w:r>
    </w:p>
    <w:p w14:paraId="5C44B6A7" w14:textId="77777777" w:rsidR="007B600F" w:rsidRPr="007B600F" w:rsidRDefault="007B600F" w:rsidP="007B600F">
      <w:pPr>
        <w:pStyle w:val="afff0"/>
        <w:rPr>
          <w:color w:val="657B83"/>
        </w:rPr>
      </w:pPr>
      <w:r w:rsidRPr="007B600F">
        <w:rPr>
          <w:i/>
          <w:iCs/>
          <w:color w:val="93A1A1"/>
        </w:rPr>
        <w:t># NEO4J_URI, NEO4J_USERNAME, NEO4J_PASSWORD</w:t>
      </w:r>
    </w:p>
    <w:p w14:paraId="531FFA89" w14:textId="77777777" w:rsidR="007B600F" w:rsidRPr="007B600F" w:rsidRDefault="007B600F" w:rsidP="007B600F">
      <w:pPr>
        <w:pStyle w:val="afff0"/>
        <w:rPr>
          <w:color w:val="657B83"/>
        </w:rPr>
      </w:pPr>
      <w:r w:rsidRPr="007B600F">
        <w:rPr>
          <w:color w:val="268BD2"/>
        </w:rPr>
        <w:t>load_dotenv</w:t>
      </w:r>
      <w:r w:rsidRPr="007B600F">
        <w:rPr>
          <w:color w:val="657B83"/>
        </w:rPr>
        <w:t>()</w:t>
      </w:r>
    </w:p>
    <w:p w14:paraId="0CDB39C2" w14:textId="77777777" w:rsidR="007B600F" w:rsidRPr="007B600F" w:rsidRDefault="007B600F" w:rsidP="007B600F">
      <w:pPr>
        <w:pStyle w:val="afff0"/>
        <w:rPr>
          <w:color w:val="657B83"/>
        </w:rPr>
      </w:pPr>
    </w:p>
    <w:p w14:paraId="51436EBD" w14:textId="77777777" w:rsidR="007B600F" w:rsidRPr="007B600F" w:rsidRDefault="007B600F" w:rsidP="007B600F">
      <w:pPr>
        <w:pStyle w:val="afff0"/>
        <w:rPr>
          <w:color w:val="657B83"/>
        </w:rPr>
      </w:pPr>
      <w:r w:rsidRPr="007B600F">
        <w:rPr>
          <w:i/>
          <w:iCs/>
          <w:color w:val="93A1A1"/>
        </w:rPr>
        <w:t xml:space="preserve"># </w:t>
      </w:r>
      <w:r w:rsidRPr="007B600F">
        <w:rPr>
          <w:i/>
          <w:iCs/>
          <w:color w:val="93A1A1"/>
        </w:rPr>
        <w:t>配置日志输出，方便调试</w:t>
      </w:r>
    </w:p>
    <w:p w14:paraId="22FC2965" w14:textId="77777777" w:rsidR="007B600F" w:rsidRPr="007B600F" w:rsidRDefault="007B600F" w:rsidP="007B600F">
      <w:pPr>
        <w:pStyle w:val="afff0"/>
        <w:rPr>
          <w:color w:val="657B83"/>
        </w:rPr>
      </w:pPr>
      <w:r w:rsidRPr="007B600F">
        <w:rPr>
          <w:color w:val="CB4B16"/>
        </w:rPr>
        <w:t>logging</w:t>
      </w:r>
      <w:r w:rsidRPr="007B600F">
        <w:rPr>
          <w:color w:val="657B83"/>
        </w:rPr>
        <w:t>.</w:t>
      </w:r>
      <w:r w:rsidRPr="007B600F">
        <w:rPr>
          <w:color w:val="268BD2"/>
        </w:rPr>
        <w:t>basicConfig</w:t>
      </w:r>
      <w:r w:rsidRPr="007B600F">
        <w:rPr>
          <w:color w:val="657B83"/>
        </w:rPr>
        <w:t>(level</w:t>
      </w:r>
      <w:r w:rsidRPr="007B600F">
        <w:t>=</w:t>
      </w:r>
      <w:r w:rsidRPr="007B600F">
        <w:rPr>
          <w:color w:val="CB4B16"/>
        </w:rPr>
        <w:t>logging</w:t>
      </w:r>
      <w:r w:rsidRPr="007B600F">
        <w:rPr>
          <w:color w:val="657B83"/>
        </w:rPr>
        <w:t>.</w:t>
      </w:r>
      <w:r w:rsidRPr="007B600F">
        <w:rPr>
          <w:color w:val="268BD2"/>
        </w:rPr>
        <w:t>INFO</w:t>
      </w:r>
      <w:r w:rsidRPr="007B600F">
        <w:rPr>
          <w:color w:val="657B83"/>
        </w:rPr>
        <w:t>, format</w:t>
      </w:r>
      <w:r w:rsidRPr="007B600F">
        <w:t>=</w:t>
      </w:r>
      <w:r w:rsidRPr="007B600F">
        <w:rPr>
          <w:color w:val="2AA198"/>
        </w:rPr>
        <w:t>'</w:t>
      </w:r>
      <w:r w:rsidRPr="007B600F">
        <w:rPr>
          <w:color w:val="CB4B16"/>
        </w:rPr>
        <w:t>%(asctime)s</w:t>
      </w:r>
      <w:r w:rsidRPr="007B600F">
        <w:rPr>
          <w:color w:val="2AA198"/>
        </w:rPr>
        <w:t xml:space="preserve"> - </w:t>
      </w:r>
      <w:r w:rsidRPr="007B600F">
        <w:rPr>
          <w:color w:val="CB4B16"/>
        </w:rPr>
        <w:t>%(levelname)s</w:t>
      </w:r>
      <w:r w:rsidRPr="007B600F">
        <w:rPr>
          <w:color w:val="2AA198"/>
        </w:rPr>
        <w:t xml:space="preserve"> - </w:t>
      </w:r>
      <w:r w:rsidRPr="007B600F">
        <w:rPr>
          <w:color w:val="CB4B16"/>
        </w:rPr>
        <w:t>%(message)s</w:t>
      </w:r>
      <w:r w:rsidRPr="007B600F">
        <w:rPr>
          <w:color w:val="2AA198"/>
        </w:rPr>
        <w:t>'</w:t>
      </w:r>
      <w:r w:rsidRPr="007B600F">
        <w:rPr>
          <w:color w:val="657B83"/>
        </w:rPr>
        <w:t>)</w:t>
      </w:r>
    </w:p>
    <w:p w14:paraId="3ECCCE46" w14:textId="77777777" w:rsidR="007B600F" w:rsidRPr="007B600F" w:rsidRDefault="007B600F" w:rsidP="007B600F">
      <w:pPr>
        <w:pStyle w:val="afff0"/>
        <w:rPr>
          <w:color w:val="657B83"/>
        </w:rPr>
      </w:pPr>
    </w:p>
    <w:p w14:paraId="52123150" w14:textId="77777777" w:rsidR="007B600F" w:rsidRPr="007B600F" w:rsidRDefault="007B600F" w:rsidP="007B600F">
      <w:pPr>
        <w:pStyle w:val="afff0"/>
        <w:rPr>
          <w:color w:val="657B83"/>
        </w:rPr>
      </w:pPr>
      <w:r w:rsidRPr="007B600F">
        <w:rPr>
          <w:i/>
          <w:iCs/>
          <w:color w:val="93A1A1"/>
        </w:rPr>
        <w:t># MILVUS_URL="http://192.168.11.104:19530"</w:t>
      </w:r>
    </w:p>
    <w:p w14:paraId="1EFABAC2" w14:textId="77777777" w:rsidR="007B600F" w:rsidRPr="007B600F" w:rsidRDefault="007B600F" w:rsidP="007B600F">
      <w:pPr>
        <w:pStyle w:val="afff0"/>
        <w:rPr>
          <w:color w:val="657B83"/>
        </w:rPr>
      </w:pPr>
      <w:r w:rsidRPr="007B600F">
        <w:rPr>
          <w:i/>
          <w:iCs/>
          <w:color w:val="93A1A1"/>
        </w:rPr>
        <w:t># NEO4J_URL="bolt://192.168.11.104:7687"</w:t>
      </w:r>
    </w:p>
    <w:p w14:paraId="13DB5F26" w14:textId="77777777" w:rsidR="007B600F" w:rsidRPr="007B600F" w:rsidRDefault="007B600F" w:rsidP="007B600F">
      <w:pPr>
        <w:pStyle w:val="afff0"/>
        <w:rPr>
          <w:color w:val="657B83"/>
        </w:rPr>
      </w:pPr>
      <w:r w:rsidRPr="007B600F">
        <w:rPr>
          <w:i/>
          <w:iCs/>
          <w:color w:val="93A1A1"/>
        </w:rPr>
        <w:lastRenderedPageBreak/>
        <w:t># NEO4J_USERNAME="neo4j"</w:t>
      </w:r>
    </w:p>
    <w:p w14:paraId="61DDF0E5" w14:textId="77777777" w:rsidR="007B600F" w:rsidRPr="007B600F" w:rsidRDefault="007B600F" w:rsidP="007B600F">
      <w:pPr>
        <w:pStyle w:val="afff0"/>
        <w:rPr>
          <w:color w:val="657B83"/>
        </w:rPr>
      </w:pPr>
      <w:r w:rsidRPr="007B600F">
        <w:rPr>
          <w:i/>
          <w:iCs/>
          <w:color w:val="93A1A1"/>
        </w:rPr>
        <w:t># NEO4J_PASSWORD="123123123"</w:t>
      </w:r>
    </w:p>
    <w:p w14:paraId="1A6F74F5" w14:textId="77777777" w:rsidR="007B600F" w:rsidRPr="007B600F" w:rsidRDefault="007B600F" w:rsidP="007B600F">
      <w:pPr>
        <w:pStyle w:val="afff0"/>
        <w:rPr>
          <w:color w:val="657B83"/>
        </w:rPr>
      </w:pPr>
    </w:p>
    <w:p w14:paraId="40E6A6D5" w14:textId="77777777" w:rsidR="007B600F" w:rsidRPr="007B600F" w:rsidRDefault="007B600F" w:rsidP="007B600F">
      <w:pPr>
        <w:pStyle w:val="afff0"/>
        <w:rPr>
          <w:color w:val="657B83"/>
        </w:rPr>
      </w:pPr>
      <w:r w:rsidRPr="007B600F">
        <w:rPr>
          <w:color w:val="657B83"/>
        </w:rPr>
        <w:t> </w:t>
      </w:r>
    </w:p>
    <w:p w14:paraId="6B9B0C52" w14:textId="77777777" w:rsidR="007B600F" w:rsidRPr="007B600F" w:rsidRDefault="007B600F" w:rsidP="007B600F">
      <w:pPr>
        <w:pStyle w:val="afff0"/>
        <w:rPr>
          <w:color w:val="657B83"/>
        </w:rPr>
      </w:pPr>
    </w:p>
    <w:p w14:paraId="3634A8EA" w14:textId="77777777" w:rsidR="007B600F" w:rsidRPr="007B600F" w:rsidRDefault="007B600F" w:rsidP="007B600F">
      <w:pPr>
        <w:pStyle w:val="afff0"/>
        <w:rPr>
          <w:color w:val="657B83"/>
        </w:rPr>
      </w:pPr>
      <w:r w:rsidRPr="007B600F">
        <w:rPr>
          <w:i/>
          <w:iCs/>
          <w:color w:val="93A1A1"/>
        </w:rPr>
        <w:t xml:space="preserve"># --- </w:t>
      </w:r>
      <w:r w:rsidRPr="007B600F">
        <w:rPr>
          <w:i/>
          <w:iCs/>
          <w:color w:val="93A1A1"/>
        </w:rPr>
        <w:t>步骤</w:t>
      </w:r>
      <w:r w:rsidRPr="007B600F">
        <w:rPr>
          <w:i/>
          <w:iCs/>
          <w:color w:val="93A1A1"/>
        </w:rPr>
        <w:t xml:space="preserve"> 1: </w:t>
      </w:r>
      <w:r w:rsidRPr="007B600F">
        <w:rPr>
          <w:i/>
          <w:iCs/>
          <w:color w:val="93A1A1"/>
        </w:rPr>
        <w:t>使用</w:t>
      </w:r>
      <w:r w:rsidRPr="007B600F">
        <w:rPr>
          <w:i/>
          <w:iCs/>
          <w:color w:val="93A1A1"/>
        </w:rPr>
        <w:t xml:space="preserve"> LLM </w:t>
      </w:r>
      <w:r w:rsidRPr="007B600F">
        <w:rPr>
          <w:i/>
          <w:iCs/>
          <w:color w:val="93A1A1"/>
        </w:rPr>
        <w:t>提取原始数据</w:t>
      </w:r>
      <w:r w:rsidRPr="007B600F">
        <w:rPr>
          <w:i/>
          <w:iCs/>
          <w:color w:val="93A1A1"/>
        </w:rPr>
        <w:t xml:space="preserve"> ---</w:t>
      </w:r>
    </w:p>
    <w:p w14:paraId="1D40EE0E" w14:textId="77777777" w:rsidR="007B600F" w:rsidRPr="007B600F" w:rsidRDefault="007B600F" w:rsidP="007B600F">
      <w:pPr>
        <w:pStyle w:val="afff0"/>
        <w:rPr>
          <w:color w:val="657B83"/>
        </w:rPr>
      </w:pPr>
      <w:r w:rsidRPr="007B600F">
        <w:rPr>
          <w:b/>
          <w:bCs/>
          <w:color w:val="586E75"/>
        </w:rPr>
        <w:t>def</w:t>
      </w:r>
      <w:r w:rsidRPr="007B600F">
        <w:rPr>
          <w:color w:val="657B83"/>
        </w:rPr>
        <w:t xml:space="preserve"> </w:t>
      </w:r>
      <w:r w:rsidRPr="007B600F">
        <w:rPr>
          <w:color w:val="268BD2"/>
        </w:rPr>
        <w:t>step_1_llm_extract</w:t>
      </w:r>
      <w:r w:rsidRPr="007B600F">
        <w:rPr>
          <w:color w:val="657B83"/>
        </w:rPr>
        <w:t xml:space="preserve">(chunk_text: </w:t>
      </w:r>
      <w:r w:rsidRPr="007B600F">
        <w:t>str</w:t>
      </w:r>
      <w:r w:rsidRPr="007B600F">
        <w:rPr>
          <w:color w:val="657B83"/>
        </w:rPr>
        <w:t xml:space="preserve">, client: </w:t>
      </w:r>
      <w:r w:rsidRPr="007B600F">
        <w:rPr>
          <w:color w:val="CB4B16"/>
        </w:rPr>
        <w:t>ChatOpenAI</w:t>
      </w:r>
      <w:r w:rsidRPr="007B600F">
        <w:rPr>
          <w:color w:val="657B83"/>
        </w:rPr>
        <w:t xml:space="preserve">) -&gt; </w:t>
      </w:r>
      <w:r w:rsidRPr="007B600F">
        <w:t>str</w:t>
      </w:r>
      <w:r w:rsidRPr="007B600F">
        <w:rPr>
          <w:color w:val="657B83"/>
        </w:rPr>
        <w:t>:</w:t>
      </w:r>
    </w:p>
    <w:p w14:paraId="5EF948C7" w14:textId="77777777" w:rsidR="007B600F" w:rsidRPr="007B600F" w:rsidRDefault="007B600F" w:rsidP="007B600F">
      <w:pPr>
        <w:pStyle w:val="afff0"/>
        <w:rPr>
          <w:color w:val="657B83"/>
        </w:rPr>
      </w:pPr>
      <w:r w:rsidRPr="007B600F">
        <w:rPr>
          <w:color w:val="657B83"/>
        </w:rPr>
        <w:t xml:space="preserve">    </w:t>
      </w:r>
      <w:r w:rsidRPr="007B600F">
        <w:rPr>
          <w:color w:val="2AA198"/>
        </w:rPr>
        <w:t>"""</w:t>
      </w:r>
    </w:p>
    <w:p w14:paraId="1C69F541" w14:textId="77777777" w:rsidR="007B600F" w:rsidRPr="007B600F" w:rsidRDefault="007B600F" w:rsidP="007B600F">
      <w:pPr>
        <w:pStyle w:val="afff0"/>
        <w:rPr>
          <w:color w:val="657B83"/>
        </w:rPr>
      </w:pPr>
      <w:r w:rsidRPr="007B600F">
        <w:rPr>
          <w:color w:val="2AA198"/>
        </w:rPr>
        <w:t xml:space="preserve">    </w:t>
      </w:r>
      <w:r w:rsidRPr="007B600F">
        <w:rPr>
          <w:color w:val="2AA198"/>
        </w:rPr>
        <w:t>步骤</w:t>
      </w:r>
      <w:r w:rsidRPr="007B600F">
        <w:rPr>
          <w:color w:val="2AA198"/>
        </w:rPr>
        <w:t xml:space="preserve"> 1: </w:t>
      </w:r>
      <w:r w:rsidRPr="007B600F">
        <w:rPr>
          <w:color w:val="2AA198"/>
        </w:rPr>
        <w:t>调用</w:t>
      </w:r>
      <w:r w:rsidRPr="007B600F">
        <w:rPr>
          <w:color w:val="2AA198"/>
        </w:rPr>
        <w:t xml:space="preserve"> LLM </w:t>
      </w:r>
      <w:r w:rsidRPr="007B600F">
        <w:rPr>
          <w:color w:val="2AA198"/>
        </w:rPr>
        <w:t>从切片文本中提取信息，仅返回</w:t>
      </w:r>
      <w:r w:rsidRPr="007B600F">
        <w:rPr>
          <w:color w:val="2AA198"/>
        </w:rPr>
        <w:t xml:space="preserve"> LLM </w:t>
      </w:r>
      <w:r w:rsidRPr="007B600F">
        <w:rPr>
          <w:color w:val="2AA198"/>
        </w:rPr>
        <w:t>的原始响应内容</w:t>
      </w:r>
      <w:r w:rsidRPr="007B600F">
        <w:rPr>
          <w:color w:val="2AA198"/>
        </w:rPr>
        <w:t xml:space="preserve"> (String)</w:t>
      </w:r>
      <w:r w:rsidRPr="007B600F">
        <w:rPr>
          <w:color w:val="2AA198"/>
        </w:rPr>
        <w:t>。</w:t>
      </w:r>
    </w:p>
    <w:p w14:paraId="27F274DD" w14:textId="77777777" w:rsidR="007B600F" w:rsidRPr="007B600F" w:rsidRDefault="007B600F" w:rsidP="007B600F">
      <w:pPr>
        <w:pStyle w:val="afff0"/>
        <w:rPr>
          <w:color w:val="657B83"/>
        </w:rPr>
      </w:pPr>
      <w:r w:rsidRPr="007B600F">
        <w:rPr>
          <w:color w:val="2AA198"/>
        </w:rPr>
        <w:t>    """</w:t>
      </w:r>
    </w:p>
    <w:p w14:paraId="1B7A093F"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info</w:t>
      </w:r>
      <w:r w:rsidRPr="007B600F">
        <w:rPr>
          <w:color w:val="657B83"/>
        </w:rPr>
        <w:t>(</w:t>
      </w:r>
      <w:r w:rsidRPr="007B600F">
        <w:rPr>
          <w:color w:val="2AA198"/>
        </w:rPr>
        <w:t xml:space="preserve">"Step 1: </w:t>
      </w:r>
      <w:r w:rsidRPr="007B600F">
        <w:rPr>
          <w:color w:val="2AA198"/>
        </w:rPr>
        <w:t>正在调用</w:t>
      </w:r>
      <w:r w:rsidRPr="007B600F">
        <w:rPr>
          <w:color w:val="2AA198"/>
        </w:rPr>
        <w:t xml:space="preserve"> LLM </w:t>
      </w:r>
      <w:r w:rsidRPr="007B600F">
        <w:rPr>
          <w:color w:val="2AA198"/>
        </w:rPr>
        <w:t>提取图谱数据</w:t>
      </w:r>
      <w:r w:rsidRPr="007B600F">
        <w:rPr>
          <w:color w:val="2AA198"/>
        </w:rPr>
        <w:t>..."</w:t>
      </w:r>
      <w:r w:rsidRPr="007B600F">
        <w:rPr>
          <w:color w:val="657B83"/>
        </w:rPr>
        <w:t>)</w:t>
      </w:r>
    </w:p>
    <w:p w14:paraId="33C169E3" w14:textId="77777777" w:rsidR="007B600F" w:rsidRPr="007B600F" w:rsidRDefault="007B600F" w:rsidP="007B600F">
      <w:pPr>
        <w:pStyle w:val="afff0"/>
        <w:rPr>
          <w:color w:val="657B83"/>
        </w:rPr>
      </w:pPr>
      <w:r w:rsidRPr="007B600F">
        <w:rPr>
          <w:color w:val="657B83"/>
        </w:rPr>
        <w:t xml:space="preserve">    </w:t>
      </w:r>
    </w:p>
    <w:p w14:paraId="1E08058E" w14:textId="77777777" w:rsidR="007B600F" w:rsidRPr="007B600F" w:rsidRDefault="007B600F" w:rsidP="007B600F">
      <w:pPr>
        <w:pStyle w:val="afff0"/>
        <w:rPr>
          <w:color w:val="657B83"/>
        </w:rPr>
      </w:pPr>
      <w:r w:rsidRPr="007B600F">
        <w:rPr>
          <w:color w:val="657B83"/>
        </w:rPr>
        <w:t xml:space="preserve">    </w:t>
      </w:r>
      <w:r w:rsidRPr="007B600F">
        <w:rPr>
          <w:i/>
          <w:iCs/>
          <w:color w:val="93A1A1"/>
        </w:rPr>
        <w:t xml:space="preserve"># </w:t>
      </w:r>
      <w:r w:rsidRPr="007B600F">
        <w:rPr>
          <w:i/>
          <w:iCs/>
          <w:color w:val="93A1A1"/>
        </w:rPr>
        <w:t>定义提示词</w:t>
      </w:r>
    </w:p>
    <w:p w14:paraId="34C9D521" w14:textId="77777777" w:rsidR="007B600F" w:rsidRPr="007B600F" w:rsidRDefault="007B600F" w:rsidP="007B600F">
      <w:pPr>
        <w:pStyle w:val="afff0"/>
        <w:rPr>
          <w:color w:val="657B83"/>
        </w:rPr>
      </w:pPr>
      <w:r w:rsidRPr="007B600F">
        <w:rPr>
          <w:color w:val="657B83"/>
        </w:rPr>
        <w:t xml:space="preserve">    </w:t>
      </w:r>
      <w:r w:rsidRPr="007B600F">
        <w:rPr>
          <w:color w:val="268BD2"/>
        </w:rPr>
        <w:t>system_prompt</w:t>
      </w:r>
      <w:r w:rsidRPr="007B600F">
        <w:rPr>
          <w:color w:val="657B83"/>
        </w:rPr>
        <w:t xml:space="preserve"> </w:t>
      </w:r>
      <w:r w:rsidRPr="007B600F">
        <w:t>=</w:t>
      </w:r>
      <w:r w:rsidRPr="007B600F">
        <w:rPr>
          <w:color w:val="657B83"/>
        </w:rPr>
        <w:t xml:space="preserve"> </w:t>
      </w:r>
      <w:r w:rsidRPr="007B600F">
        <w:rPr>
          <w:color w:val="2AA198"/>
        </w:rPr>
        <w:t>"""</w:t>
      </w:r>
    </w:p>
    <w:p w14:paraId="3E0223D6" w14:textId="77777777" w:rsidR="007B600F" w:rsidRPr="007B600F" w:rsidRDefault="007B600F" w:rsidP="007B600F">
      <w:pPr>
        <w:pStyle w:val="afff0"/>
        <w:rPr>
          <w:color w:val="657B83"/>
        </w:rPr>
      </w:pPr>
      <w:r w:rsidRPr="007B600F">
        <w:rPr>
          <w:color w:val="2AA198"/>
        </w:rPr>
        <w:t> </w:t>
      </w:r>
      <w:r w:rsidRPr="007B600F">
        <w:rPr>
          <w:color w:val="2AA198"/>
        </w:rPr>
        <w:t>你是知识图谱信息抽取器。给你一段设备操作手册的文本切片，你必须抽取实体与关系，并只输出一个</w:t>
      </w:r>
      <w:r w:rsidRPr="007B600F">
        <w:rPr>
          <w:color w:val="2AA198"/>
        </w:rPr>
        <w:t xml:space="preserve"> JSON </w:t>
      </w:r>
      <w:r w:rsidRPr="007B600F">
        <w:rPr>
          <w:color w:val="2AA198"/>
        </w:rPr>
        <w:t>对象（不要输出解释、不要</w:t>
      </w:r>
      <w:r w:rsidRPr="007B600F">
        <w:rPr>
          <w:color w:val="2AA198"/>
        </w:rPr>
        <w:t xml:space="preserve"> Markdown</w:t>
      </w:r>
      <w:r w:rsidRPr="007B600F">
        <w:rPr>
          <w:color w:val="2AA198"/>
        </w:rPr>
        <w:t>）。</w:t>
      </w:r>
    </w:p>
    <w:p w14:paraId="7325A234" w14:textId="77777777" w:rsidR="007B600F" w:rsidRPr="007B600F" w:rsidRDefault="007B600F" w:rsidP="007B600F">
      <w:pPr>
        <w:pStyle w:val="afff0"/>
        <w:rPr>
          <w:color w:val="657B83"/>
        </w:rPr>
      </w:pPr>
    </w:p>
    <w:p w14:paraId="05CCA074" w14:textId="77777777" w:rsidR="007B600F" w:rsidRPr="007B600F" w:rsidRDefault="007B600F" w:rsidP="007B600F">
      <w:pPr>
        <w:pStyle w:val="afff0"/>
        <w:rPr>
          <w:color w:val="657B83"/>
        </w:rPr>
      </w:pPr>
      <w:r w:rsidRPr="007B600F">
        <w:rPr>
          <w:color w:val="2AA198"/>
        </w:rPr>
        <w:t xml:space="preserve">## </w:t>
      </w:r>
      <w:r w:rsidRPr="007B600F">
        <w:rPr>
          <w:color w:val="2AA198"/>
        </w:rPr>
        <w:t>允许的关系类型（</w:t>
      </w:r>
      <w:r w:rsidRPr="007B600F">
        <w:rPr>
          <w:color w:val="2AA198"/>
        </w:rPr>
        <w:t>type</w:t>
      </w:r>
      <w:r w:rsidRPr="007B600F">
        <w:rPr>
          <w:color w:val="2AA198"/>
        </w:rPr>
        <w:t>）</w:t>
      </w:r>
    </w:p>
    <w:p w14:paraId="1634237D" w14:textId="77777777" w:rsidR="007B600F" w:rsidRPr="007B600F" w:rsidRDefault="007B600F" w:rsidP="007B600F">
      <w:pPr>
        <w:pStyle w:val="afff0"/>
        <w:rPr>
          <w:color w:val="657B83"/>
        </w:rPr>
      </w:pPr>
      <w:r w:rsidRPr="007B600F">
        <w:rPr>
          <w:color w:val="2AA198"/>
        </w:rPr>
        <w:t>- HAS_OPERATION, HAS_PART, HAS_STEP, USES_TOOL, HAS_WARNING, NEXT_STEP, AFFECTS, REQUIRES</w:t>
      </w:r>
    </w:p>
    <w:p w14:paraId="69421F5D" w14:textId="77777777" w:rsidR="007B600F" w:rsidRPr="007B600F" w:rsidRDefault="007B600F" w:rsidP="007B600F">
      <w:pPr>
        <w:pStyle w:val="afff0"/>
        <w:rPr>
          <w:color w:val="657B83"/>
        </w:rPr>
      </w:pPr>
    </w:p>
    <w:p w14:paraId="28BA3264" w14:textId="77777777" w:rsidR="007B600F" w:rsidRPr="007B600F" w:rsidRDefault="007B600F" w:rsidP="007B600F">
      <w:pPr>
        <w:pStyle w:val="afff0"/>
        <w:rPr>
          <w:color w:val="657B83"/>
        </w:rPr>
      </w:pPr>
      <w:r w:rsidRPr="007B600F">
        <w:rPr>
          <w:color w:val="2AA198"/>
        </w:rPr>
        <w:t xml:space="preserve">## </w:t>
      </w:r>
      <w:r w:rsidRPr="007B600F">
        <w:rPr>
          <w:color w:val="2AA198"/>
        </w:rPr>
        <w:t>抽取原则（非常重要）</w:t>
      </w:r>
    </w:p>
    <w:p w14:paraId="0A2BE69F" w14:textId="77777777" w:rsidR="007B600F" w:rsidRPr="007B600F" w:rsidRDefault="007B600F" w:rsidP="007B600F">
      <w:pPr>
        <w:pStyle w:val="afff0"/>
        <w:rPr>
          <w:color w:val="657B83"/>
        </w:rPr>
      </w:pPr>
      <w:r w:rsidRPr="007B600F">
        <w:rPr>
          <w:color w:val="2AA198"/>
        </w:rPr>
        <w:t xml:space="preserve"> - </w:t>
      </w:r>
      <w:r w:rsidRPr="007B600F">
        <w:rPr>
          <w:color w:val="2AA198"/>
        </w:rPr>
        <w:t>只抽取文本中明确出现或可直接对应的实体与关系；禁止臆造。</w:t>
      </w:r>
    </w:p>
    <w:p w14:paraId="513B0F64" w14:textId="77777777" w:rsidR="007B600F" w:rsidRPr="007B600F" w:rsidRDefault="007B600F" w:rsidP="007B600F">
      <w:pPr>
        <w:pStyle w:val="afff0"/>
        <w:rPr>
          <w:color w:val="657B83"/>
        </w:rPr>
      </w:pPr>
      <w:r w:rsidRPr="007B600F">
        <w:rPr>
          <w:color w:val="2AA198"/>
        </w:rPr>
        <w:t xml:space="preserve"> - </w:t>
      </w:r>
      <w:r w:rsidRPr="007B600F">
        <w:rPr>
          <w:color w:val="2AA198"/>
        </w:rPr>
        <w:t>实体命名用原文短语。</w:t>
      </w:r>
    </w:p>
    <w:p w14:paraId="61CA60EB" w14:textId="77777777" w:rsidR="007B600F" w:rsidRPr="007B600F" w:rsidRDefault="007B600F" w:rsidP="007B600F">
      <w:pPr>
        <w:pStyle w:val="afff0"/>
        <w:rPr>
          <w:color w:val="657B83"/>
        </w:rPr>
      </w:pPr>
      <w:r w:rsidRPr="007B600F">
        <w:rPr>
          <w:color w:val="2AA198"/>
        </w:rPr>
        <w:t xml:space="preserve"> - </w:t>
      </w:r>
      <w:r w:rsidRPr="007B600F">
        <w:rPr>
          <w:color w:val="2AA198"/>
        </w:rPr>
        <w:t>步骤编号</w:t>
      </w:r>
      <w:r w:rsidRPr="007B600F">
        <w:rPr>
          <w:color w:val="2AA198"/>
        </w:rPr>
        <w:t>(1/2/3)</w:t>
      </w:r>
      <w:r w:rsidRPr="007B600F">
        <w:rPr>
          <w:color w:val="2AA198"/>
        </w:rPr>
        <w:t>时：每条作为</w:t>
      </w:r>
      <w:r w:rsidRPr="007B600F">
        <w:rPr>
          <w:color w:val="2AA198"/>
        </w:rPr>
        <w:t>Step</w:t>
      </w:r>
      <w:r w:rsidRPr="007B600F">
        <w:rPr>
          <w:color w:val="2AA198"/>
        </w:rPr>
        <w:t>，并按顺序生成</w:t>
      </w:r>
      <w:r w:rsidRPr="007B600F">
        <w:rPr>
          <w:color w:val="2AA198"/>
        </w:rPr>
        <w:t>NEXT_STEP</w:t>
      </w:r>
      <w:r w:rsidRPr="007B600F">
        <w:rPr>
          <w:color w:val="2AA198"/>
        </w:rPr>
        <w:t>。</w:t>
      </w:r>
    </w:p>
    <w:p w14:paraId="2BF4FF4C" w14:textId="77777777" w:rsidR="007B600F" w:rsidRPr="007B600F" w:rsidRDefault="007B600F" w:rsidP="007B600F">
      <w:pPr>
        <w:pStyle w:val="afff0"/>
        <w:rPr>
          <w:color w:val="657B83"/>
        </w:rPr>
      </w:pPr>
      <w:r w:rsidRPr="007B600F">
        <w:rPr>
          <w:color w:val="2AA198"/>
        </w:rPr>
        <w:t xml:space="preserve"> - </w:t>
      </w:r>
      <w:r w:rsidRPr="007B600F">
        <w:rPr>
          <w:color w:val="2AA198"/>
        </w:rPr>
        <w:t>实体不重复：同名只保留一个。</w:t>
      </w:r>
    </w:p>
    <w:p w14:paraId="70F2DDF9" w14:textId="77777777" w:rsidR="007B600F" w:rsidRPr="007B600F" w:rsidRDefault="007B600F" w:rsidP="007B600F">
      <w:pPr>
        <w:pStyle w:val="afff0"/>
        <w:rPr>
          <w:color w:val="657B83"/>
        </w:rPr>
      </w:pPr>
      <w:r w:rsidRPr="007B600F">
        <w:rPr>
          <w:color w:val="2AA198"/>
        </w:rPr>
        <w:t> - “</w:t>
      </w:r>
      <w:r w:rsidRPr="007B600F">
        <w:rPr>
          <w:color w:val="2AA198"/>
        </w:rPr>
        <w:t>警告</w:t>
      </w:r>
      <w:r w:rsidRPr="007B600F">
        <w:rPr>
          <w:color w:val="2AA198"/>
        </w:rPr>
        <w:t>/</w:t>
      </w:r>
      <w:r w:rsidRPr="007B600F">
        <w:rPr>
          <w:color w:val="2AA198"/>
        </w:rPr>
        <w:t>注意</w:t>
      </w:r>
      <w:r w:rsidRPr="007B600F">
        <w:rPr>
          <w:color w:val="2AA198"/>
        </w:rPr>
        <w:t>/</w:t>
      </w:r>
      <w:r w:rsidRPr="007B600F">
        <w:rPr>
          <w:color w:val="2AA198"/>
        </w:rPr>
        <w:t>危险</w:t>
      </w:r>
      <w:r w:rsidRPr="007B600F">
        <w:rPr>
          <w:color w:val="2AA198"/>
        </w:rPr>
        <w:t>”</w:t>
      </w:r>
      <w:r w:rsidRPr="007B600F">
        <w:rPr>
          <w:color w:val="2AA198"/>
        </w:rPr>
        <w:t>抽为</w:t>
      </w:r>
      <w:r w:rsidRPr="007B600F">
        <w:rPr>
          <w:color w:val="2AA198"/>
        </w:rPr>
        <w:t>Warning</w:t>
      </w:r>
      <w:r w:rsidRPr="007B600F">
        <w:rPr>
          <w:color w:val="2AA198"/>
        </w:rPr>
        <w:t>，并用</w:t>
      </w:r>
      <w:r w:rsidRPr="007B600F">
        <w:rPr>
          <w:color w:val="2AA198"/>
        </w:rPr>
        <w:t>HAS_WARNING</w:t>
      </w:r>
      <w:r w:rsidRPr="007B600F">
        <w:rPr>
          <w:color w:val="2AA198"/>
        </w:rPr>
        <w:t>连到相关</w:t>
      </w:r>
      <w:r w:rsidRPr="007B600F">
        <w:rPr>
          <w:color w:val="2AA198"/>
        </w:rPr>
        <w:t>Operation</w:t>
      </w:r>
      <w:r w:rsidRPr="007B600F">
        <w:rPr>
          <w:color w:val="2AA198"/>
        </w:rPr>
        <w:t>或</w:t>
      </w:r>
      <w:r w:rsidRPr="007B600F">
        <w:rPr>
          <w:color w:val="2AA198"/>
        </w:rPr>
        <w:t>Step</w:t>
      </w:r>
      <w:r w:rsidRPr="007B600F">
        <w:rPr>
          <w:color w:val="2AA198"/>
        </w:rPr>
        <w:t>。</w:t>
      </w:r>
    </w:p>
    <w:p w14:paraId="303A91B8" w14:textId="77777777" w:rsidR="007B600F" w:rsidRPr="007B600F" w:rsidRDefault="007B600F" w:rsidP="007B600F">
      <w:pPr>
        <w:pStyle w:val="afff0"/>
        <w:rPr>
          <w:color w:val="657B83"/>
        </w:rPr>
      </w:pPr>
      <w:r w:rsidRPr="007B600F">
        <w:rPr>
          <w:color w:val="2AA198"/>
        </w:rPr>
        <w:t> - “</w:t>
      </w:r>
      <w:r w:rsidRPr="007B600F">
        <w:rPr>
          <w:color w:val="2AA198"/>
        </w:rPr>
        <w:t>用</w:t>
      </w:r>
      <w:r w:rsidRPr="007B600F">
        <w:rPr>
          <w:color w:val="2AA198"/>
        </w:rPr>
        <w:t>X”</w:t>
      </w:r>
      <w:r w:rsidRPr="007B600F">
        <w:rPr>
          <w:color w:val="2AA198"/>
        </w:rPr>
        <w:t>抽为</w:t>
      </w:r>
      <w:r w:rsidRPr="007B600F">
        <w:rPr>
          <w:color w:val="2AA198"/>
        </w:rPr>
        <w:t>USES_TOOL</w:t>
      </w:r>
      <w:r w:rsidRPr="007B600F">
        <w:rPr>
          <w:color w:val="2AA198"/>
        </w:rPr>
        <w:t>。</w:t>
      </w:r>
    </w:p>
    <w:p w14:paraId="51F507D9" w14:textId="77777777" w:rsidR="007B600F" w:rsidRPr="007B600F" w:rsidRDefault="007B600F" w:rsidP="007B600F">
      <w:pPr>
        <w:pStyle w:val="afff0"/>
        <w:rPr>
          <w:color w:val="657B83"/>
        </w:rPr>
      </w:pPr>
      <w:r w:rsidRPr="007B600F">
        <w:rPr>
          <w:color w:val="2AA198"/>
        </w:rPr>
        <w:t xml:space="preserve"> - </w:t>
      </w:r>
      <w:r w:rsidRPr="007B600F">
        <w:rPr>
          <w:color w:val="2AA198"/>
        </w:rPr>
        <w:t>如果无法判断某个关系，不要输出该关系。</w:t>
      </w:r>
    </w:p>
    <w:p w14:paraId="403AFF07" w14:textId="77777777" w:rsidR="007B600F" w:rsidRPr="007B600F" w:rsidRDefault="007B600F" w:rsidP="007B600F">
      <w:pPr>
        <w:pStyle w:val="afff0"/>
        <w:rPr>
          <w:color w:val="657B83"/>
        </w:rPr>
      </w:pPr>
      <w:r w:rsidRPr="007B600F">
        <w:rPr>
          <w:color w:val="2AA198"/>
        </w:rPr>
        <w:t xml:space="preserve"> - </w:t>
      </w:r>
      <w:r w:rsidRPr="007B600F">
        <w:rPr>
          <w:color w:val="2AA198"/>
        </w:rPr>
        <w:t>输出必须包含</w:t>
      </w:r>
      <w:r w:rsidRPr="007B600F">
        <w:rPr>
          <w:color w:val="2AA198"/>
        </w:rPr>
        <w:t xml:space="preserve"> keys</w:t>
      </w:r>
      <w:r w:rsidRPr="007B600F">
        <w:rPr>
          <w:color w:val="2AA198"/>
        </w:rPr>
        <w:t>：</w:t>
      </w:r>
      <w:r w:rsidRPr="007B600F">
        <w:rPr>
          <w:color w:val="2AA198"/>
        </w:rPr>
        <w:t>entities, relations</w:t>
      </w:r>
      <w:r w:rsidRPr="007B600F">
        <w:rPr>
          <w:color w:val="2AA198"/>
        </w:rPr>
        <w:t>；没有则输出空数组。</w:t>
      </w:r>
    </w:p>
    <w:p w14:paraId="3256784D" w14:textId="77777777" w:rsidR="007B600F" w:rsidRPr="007B600F" w:rsidRDefault="007B600F" w:rsidP="007B600F">
      <w:pPr>
        <w:pStyle w:val="afff0"/>
        <w:rPr>
          <w:color w:val="657B83"/>
        </w:rPr>
      </w:pPr>
    </w:p>
    <w:p w14:paraId="3A51E3C3" w14:textId="77777777" w:rsidR="007B600F" w:rsidRPr="007B600F" w:rsidRDefault="007B600F" w:rsidP="007B600F">
      <w:pPr>
        <w:pStyle w:val="afff0"/>
        <w:rPr>
          <w:color w:val="657B83"/>
        </w:rPr>
      </w:pPr>
      <w:r w:rsidRPr="007B600F">
        <w:rPr>
          <w:color w:val="2AA198"/>
        </w:rPr>
        <w:t xml:space="preserve">## </w:t>
      </w:r>
      <w:r w:rsidRPr="007B600F">
        <w:rPr>
          <w:color w:val="2AA198"/>
        </w:rPr>
        <w:t>输出</w:t>
      </w:r>
      <w:r w:rsidRPr="007B600F">
        <w:rPr>
          <w:color w:val="2AA198"/>
        </w:rPr>
        <w:t xml:space="preserve"> JSON Schema</w:t>
      </w:r>
    </w:p>
    <w:p w14:paraId="729B75BF" w14:textId="77777777" w:rsidR="007B600F" w:rsidRPr="007B600F" w:rsidRDefault="007B600F" w:rsidP="007B600F">
      <w:pPr>
        <w:pStyle w:val="afff0"/>
        <w:rPr>
          <w:color w:val="657B83"/>
        </w:rPr>
      </w:pPr>
      <w:r w:rsidRPr="007B600F">
        <w:rPr>
          <w:color w:val="2AA198"/>
        </w:rPr>
        <w:t>{</w:t>
      </w:r>
    </w:p>
    <w:p w14:paraId="51010C48" w14:textId="77777777" w:rsidR="007B600F" w:rsidRPr="007B600F" w:rsidRDefault="007B600F" w:rsidP="007B600F">
      <w:pPr>
        <w:pStyle w:val="afff0"/>
        <w:rPr>
          <w:color w:val="657B83"/>
        </w:rPr>
      </w:pPr>
      <w:r w:rsidRPr="007B600F">
        <w:rPr>
          <w:color w:val="2AA198"/>
        </w:rPr>
        <w:t>  "entities": [{"name": string}],</w:t>
      </w:r>
    </w:p>
    <w:p w14:paraId="30411593" w14:textId="77777777" w:rsidR="007B600F" w:rsidRPr="007B600F" w:rsidRDefault="007B600F" w:rsidP="007B600F">
      <w:pPr>
        <w:pStyle w:val="afff0"/>
        <w:rPr>
          <w:color w:val="657B83"/>
        </w:rPr>
      </w:pPr>
      <w:r w:rsidRPr="007B600F">
        <w:rPr>
          <w:color w:val="2AA198"/>
        </w:rPr>
        <w:t>  "relations": [{"head": string, "tail": string, "type": string}]</w:t>
      </w:r>
    </w:p>
    <w:p w14:paraId="4BE58610" w14:textId="77777777" w:rsidR="007B600F" w:rsidRPr="007B600F" w:rsidRDefault="007B600F" w:rsidP="007B600F">
      <w:pPr>
        <w:pStyle w:val="afff0"/>
        <w:rPr>
          <w:color w:val="657B83"/>
        </w:rPr>
      </w:pPr>
      <w:r w:rsidRPr="007B600F">
        <w:rPr>
          <w:color w:val="2AA198"/>
        </w:rPr>
        <w:t>}</w:t>
      </w:r>
    </w:p>
    <w:p w14:paraId="3F54EF9A" w14:textId="77777777" w:rsidR="007B600F" w:rsidRPr="007B600F" w:rsidRDefault="007B600F" w:rsidP="007B600F">
      <w:pPr>
        <w:pStyle w:val="afff0"/>
        <w:rPr>
          <w:color w:val="657B83"/>
        </w:rPr>
      </w:pPr>
    </w:p>
    <w:p w14:paraId="3878ADFA" w14:textId="77777777" w:rsidR="007B600F" w:rsidRPr="007B600F" w:rsidRDefault="007B600F" w:rsidP="007B600F">
      <w:pPr>
        <w:pStyle w:val="afff0"/>
        <w:rPr>
          <w:color w:val="657B83"/>
        </w:rPr>
      </w:pPr>
      <w:r w:rsidRPr="007B600F">
        <w:rPr>
          <w:color w:val="2AA198"/>
        </w:rPr>
        <w:t xml:space="preserve">## Few-shot </w:t>
      </w:r>
      <w:r w:rsidRPr="007B600F">
        <w:rPr>
          <w:color w:val="2AA198"/>
        </w:rPr>
        <w:t>示例</w:t>
      </w:r>
      <w:r w:rsidRPr="007B600F">
        <w:rPr>
          <w:color w:val="2AA198"/>
        </w:rPr>
        <w:t xml:space="preserve"> 1</w:t>
      </w:r>
    </w:p>
    <w:p w14:paraId="08B73128" w14:textId="77777777" w:rsidR="007B600F" w:rsidRPr="007B600F" w:rsidRDefault="007B600F" w:rsidP="007B600F">
      <w:pPr>
        <w:pStyle w:val="afff0"/>
        <w:rPr>
          <w:color w:val="657B83"/>
        </w:rPr>
      </w:pPr>
      <w:r w:rsidRPr="007B600F">
        <w:rPr>
          <w:color w:val="2AA198"/>
        </w:rPr>
        <w:t>输入文本：</w:t>
      </w:r>
    </w:p>
    <w:p w14:paraId="76E57D21" w14:textId="77777777" w:rsidR="007B600F" w:rsidRPr="007B600F" w:rsidRDefault="007B600F" w:rsidP="007B600F">
      <w:pPr>
        <w:pStyle w:val="afff0"/>
        <w:rPr>
          <w:color w:val="657B83"/>
        </w:rPr>
      </w:pPr>
      <w:r w:rsidRPr="007B600F">
        <w:rPr>
          <w:color w:val="2AA198"/>
        </w:rPr>
        <w:t>“</w:t>
      </w:r>
      <w:r w:rsidRPr="007B600F">
        <w:rPr>
          <w:color w:val="2AA198"/>
        </w:rPr>
        <w:t>警告：为防触电，打开电池后盖前，请勿操作仪表。用螺丝刀拧开电池后盖上的螺母。</w:t>
      </w:r>
      <w:r w:rsidRPr="007B600F">
        <w:rPr>
          <w:color w:val="2AA198"/>
        </w:rPr>
        <w:t>”</w:t>
      </w:r>
    </w:p>
    <w:p w14:paraId="5CFE64A1" w14:textId="77777777" w:rsidR="007B600F" w:rsidRPr="007B600F" w:rsidRDefault="007B600F" w:rsidP="007B600F">
      <w:pPr>
        <w:pStyle w:val="afff0"/>
        <w:rPr>
          <w:color w:val="657B83"/>
        </w:rPr>
      </w:pPr>
      <w:r w:rsidRPr="007B600F">
        <w:rPr>
          <w:color w:val="2AA198"/>
        </w:rPr>
        <w:t>输出：</w:t>
      </w:r>
    </w:p>
    <w:p w14:paraId="26676841" w14:textId="77777777" w:rsidR="007B600F" w:rsidRPr="007B600F" w:rsidRDefault="007B600F" w:rsidP="007B600F">
      <w:pPr>
        <w:pStyle w:val="afff0"/>
        <w:rPr>
          <w:color w:val="657B83"/>
        </w:rPr>
      </w:pPr>
      <w:r w:rsidRPr="007B600F">
        <w:rPr>
          <w:color w:val="2AA198"/>
        </w:rPr>
        <w:t>{</w:t>
      </w:r>
    </w:p>
    <w:p w14:paraId="68175170" w14:textId="77777777" w:rsidR="007B600F" w:rsidRPr="007B600F" w:rsidRDefault="007B600F" w:rsidP="007B600F">
      <w:pPr>
        <w:pStyle w:val="afff0"/>
        <w:rPr>
          <w:color w:val="657B83"/>
        </w:rPr>
      </w:pPr>
      <w:r w:rsidRPr="007B600F">
        <w:rPr>
          <w:color w:val="2AA198"/>
        </w:rPr>
        <w:t>  "entities": [</w:t>
      </w:r>
    </w:p>
    <w:p w14:paraId="619C2EFF" w14:textId="77777777" w:rsidR="007B600F" w:rsidRPr="007B600F" w:rsidRDefault="007B600F" w:rsidP="007B600F">
      <w:pPr>
        <w:pStyle w:val="afff0"/>
        <w:rPr>
          <w:color w:val="657B83"/>
        </w:rPr>
      </w:pPr>
      <w:r w:rsidRPr="007B600F">
        <w:rPr>
          <w:color w:val="2AA198"/>
        </w:rPr>
        <w:t>    {"name":"</w:t>
      </w:r>
      <w:r w:rsidRPr="007B600F">
        <w:rPr>
          <w:color w:val="2AA198"/>
        </w:rPr>
        <w:t>触电</w:t>
      </w:r>
      <w:r w:rsidRPr="007B600F">
        <w:rPr>
          <w:color w:val="2AA198"/>
        </w:rPr>
        <w:t>"},</w:t>
      </w:r>
    </w:p>
    <w:p w14:paraId="3FC3C966" w14:textId="77777777" w:rsidR="007B600F" w:rsidRPr="007B600F" w:rsidRDefault="007B600F" w:rsidP="007B600F">
      <w:pPr>
        <w:pStyle w:val="afff0"/>
        <w:rPr>
          <w:color w:val="657B83"/>
        </w:rPr>
      </w:pPr>
      <w:r w:rsidRPr="007B600F">
        <w:rPr>
          <w:color w:val="2AA198"/>
        </w:rPr>
        <w:t>    {"name":"</w:t>
      </w:r>
      <w:r w:rsidRPr="007B600F">
        <w:rPr>
          <w:color w:val="2AA198"/>
        </w:rPr>
        <w:t>打开电池后盖</w:t>
      </w:r>
      <w:r w:rsidRPr="007B600F">
        <w:rPr>
          <w:color w:val="2AA198"/>
        </w:rPr>
        <w:t>"},</w:t>
      </w:r>
    </w:p>
    <w:p w14:paraId="551222F3" w14:textId="77777777" w:rsidR="007B600F" w:rsidRPr="007B600F" w:rsidRDefault="007B600F" w:rsidP="007B600F">
      <w:pPr>
        <w:pStyle w:val="afff0"/>
        <w:rPr>
          <w:color w:val="657B83"/>
        </w:rPr>
      </w:pPr>
      <w:r w:rsidRPr="007B600F">
        <w:rPr>
          <w:color w:val="2AA198"/>
        </w:rPr>
        <w:t>    {"name":"</w:t>
      </w:r>
      <w:r w:rsidRPr="007B600F">
        <w:rPr>
          <w:color w:val="2AA198"/>
        </w:rPr>
        <w:t>螺丝刀</w:t>
      </w:r>
      <w:r w:rsidRPr="007B600F">
        <w:rPr>
          <w:color w:val="2AA198"/>
        </w:rPr>
        <w:t>"},</w:t>
      </w:r>
    </w:p>
    <w:p w14:paraId="33D39666" w14:textId="77777777" w:rsidR="007B600F" w:rsidRPr="007B600F" w:rsidRDefault="007B600F" w:rsidP="007B600F">
      <w:pPr>
        <w:pStyle w:val="afff0"/>
        <w:rPr>
          <w:color w:val="657B83"/>
        </w:rPr>
      </w:pPr>
      <w:r w:rsidRPr="007B600F">
        <w:rPr>
          <w:color w:val="2AA198"/>
        </w:rPr>
        <w:t>    {"name":"</w:t>
      </w:r>
      <w:r w:rsidRPr="007B600F">
        <w:rPr>
          <w:color w:val="2AA198"/>
        </w:rPr>
        <w:t>电池后盖</w:t>
      </w:r>
      <w:r w:rsidRPr="007B600F">
        <w:rPr>
          <w:color w:val="2AA198"/>
        </w:rPr>
        <w:t>"},</w:t>
      </w:r>
    </w:p>
    <w:p w14:paraId="573DA3E4" w14:textId="77777777" w:rsidR="007B600F" w:rsidRPr="007B600F" w:rsidRDefault="007B600F" w:rsidP="007B600F">
      <w:pPr>
        <w:pStyle w:val="afff0"/>
        <w:rPr>
          <w:color w:val="657B83"/>
        </w:rPr>
      </w:pPr>
      <w:r w:rsidRPr="007B600F">
        <w:rPr>
          <w:color w:val="2AA198"/>
        </w:rPr>
        <w:t>    {"name":"</w:t>
      </w:r>
      <w:r w:rsidRPr="007B600F">
        <w:rPr>
          <w:color w:val="2AA198"/>
        </w:rPr>
        <w:t>拧开螺母</w:t>
      </w:r>
      <w:r w:rsidRPr="007B600F">
        <w:rPr>
          <w:color w:val="2AA198"/>
        </w:rPr>
        <w:t>"}</w:t>
      </w:r>
    </w:p>
    <w:p w14:paraId="72C53DB0" w14:textId="77777777" w:rsidR="007B600F" w:rsidRPr="007B600F" w:rsidRDefault="007B600F" w:rsidP="007B600F">
      <w:pPr>
        <w:pStyle w:val="afff0"/>
        <w:rPr>
          <w:color w:val="657B83"/>
        </w:rPr>
      </w:pPr>
      <w:r w:rsidRPr="007B600F">
        <w:rPr>
          <w:color w:val="2AA198"/>
        </w:rPr>
        <w:t>  ],</w:t>
      </w:r>
    </w:p>
    <w:p w14:paraId="13DC7D4E" w14:textId="77777777" w:rsidR="007B600F" w:rsidRPr="007B600F" w:rsidRDefault="007B600F" w:rsidP="007B600F">
      <w:pPr>
        <w:pStyle w:val="afff0"/>
        <w:rPr>
          <w:color w:val="657B83"/>
        </w:rPr>
      </w:pPr>
      <w:r w:rsidRPr="007B600F">
        <w:rPr>
          <w:color w:val="2AA198"/>
        </w:rPr>
        <w:t>  "relations":[</w:t>
      </w:r>
    </w:p>
    <w:p w14:paraId="0CBFD043" w14:textId="77777777" w:rsidR="007B600F" w:rsidRPr="007B600F" w:rsidRDefault="007B600F" w:rsidP="007B600F">
      <w:pPr>
        <w:pStyle w:val="afff0"/>
        <w:rPr>
          <w:color w:val="657B83"/>
        </w:rPr>
      </w:pPr>
      <w:r w:rsidRPr="007B600F">
        <w:rPr>
          <w:color w:val="2AA198"/>
        </w:rPr>
        <w:t>    {"head":"</w:t>
      </w:r>
      <w:r w:rsidRPr="007B600F">
        <w:rPr>
          <w:color w:val="2AA198"/>
        </w:rPr>
        <w:t>打开电池后盖</w:t>
      </w:r>
      <w:r w:rsidRPr="007B600F">
        <w:rPr>
          <w:color w:val="2AA198"/>
        </w:rPr>
        <w:t>","tail":"</w:t>
      </w:r>
      <w:r w:rsidRPr="007B600F">
        <w:rPr>
          <w:color w:val="2AA198"/>
        </w:rPr>
        <w:t>触电</w:t>
      </w:r>
      <w:r w:rsidRPr="007B600F">
        <w:rPr>
          <w:color w:val="2AA198"/>
        </w:rPr>
        <w:t>","type":"HAS_WARNING"},</w:t>
      </w:r>
    </w:p>
    <w:p w14:paraId="35A55349" w14:textId="77777777" w:rsidR="007B600F" w:rsidRPr="007B600F" w:rsidRDefault="007B600F" w:rsidP="007B600F">
      <w:pPr>
        <w:pStyle w:val="afff0"/>
        <w:rPr>
          <w:color w:val="657B83"/>
        </w:rPr>
      </w:pPr>
      <w:r w:rsidRPr="007B600F">
        <w:rPr>
          <w:color w:val="2AA198"/>
        </w:rPr>
        <w:t>    {"head":"</w:t>
      </w:r>
      <w:r w:rsidRPr="007B600F">
        <w:rPr>
          <w:color w:val="2AA198"/>
        </w:rPr>
        <w:t>拧开螺母</w:t>
      </w:r>
      <w:r w:rsidRPr="007B600F">
        <w:rPr>
          <w:color w:val="2AA198"/>
        </w:rPr>
        <w:t>","tail":"</w:t>
      </w:r>
      <w:r w:rsidRPr="007B600F">
        <w:rPr>
          <w:color w:val="2AA198"/>
        </w:rPr>
        <w:t>螺丝刀</w:t>
      </w:r>
      <w:r w:rsidRPr="007B600F">
        <w:rPr>
          <w:color w:val="2AA198"/>
        </w:rPr>
        <w:t>","type":"USES_TOOL"},</w:t>
      </w:r>
    </w:p>
    <w:p w14:paraId="2278F329" w14:textId="77777777" w:rsidR="007B600F" w:rsidRPr="007B600F" w:rsidRDefault="007B600F" w:rsidP="007B600F">
      <w:pPr>
        <w:pStyle w:val="afff0"/>
        <w:rPr>
          <w:color w:val="657B83"/>
        </w:rPr>
      </w:pPr>
      <w:r w:rsidRPr="007B600F">
        <w:rPr>
          <w:color w:val="2AA198"/>
        </w:rPr>
        <w:t>    {"head":"</w:t>
      </w:r>
      <w:r w:rsidRPr="007B600F">
        <w:rPr>
          <w:color w:val="2AA198"/>
        </w:rPr>
        <w:t>打开电池后盖</w:t>
      </w:r>
      <w:r w:rsidRPr="007B600F">
        <w:rPr>
          <w:color w:val="2AA198"/>
        </w:rPr>
        <w:t>","tail":"</w:t>
      </w:r>
      <w:r w:rsidRPr="007B600F">
        <w:rPr>
          <w:color w:val="2AA198"/>
        </w:rPr>
        <w:t>电池后盖</w:t>
      </w:r>
      <w:r w:rsidRPr="007B600F">
        <w:rPr>
          <w:color w:val="2AA198"/>
        </w:rPr>
        <w:t>","type":"HAS_PART"},</w:t>
      </w:r>
    </w:p>
    <w:p w14:paraId="151524FE" w14:textId="77777777" w:rsidR="007B600F" w:rsidRPr="007B600F" w:rsidRDefault="007B600F" w:rsidP="007B600F">
      <w:pPr>
        <w:pStyle w:val="afff0"/>
        <w:rPr>
          <w:color w:val="657B83"/>
        </w:rPr>
      </w:pPr>
      <w:r w:rsidRPr="007B600F">
        <w:rPr>
          <w:color w:val="2AA198"/>
        </w:rPr>
        <w:t>    {"head":"</w:t>
      </w:r>
      <w:r w:rsidRPr="007B600F">
        <w:rPr>
          <w:color w:val="2AA198"/>
        </w:rPr>
        <w:t>打开电池后盖</w:t>
      </w:r>
      <w:r w:rsidRPr="007B600F">
        <w:rPr>
          <w:color w:val="2AA198"/>
        </w:rPr>
        <w:t>","tail":"</w:t>
      </w:r>
      <w:r w:rsidRPr="007B600F">
        <w:rPr>
          <w:color w:val="2AA198"/>
        </w:rPr>
        <w:t>拧开螺母</w:t>
      </w:r>
      <w:r w:rsidRPr="007B600F">
        <w:rPr>
          <w:color w:val="2AA198"/>
        </w:rPr>
        <w:t>","type":"HAS_STEP"}</w:t>
      </w:r>
    </w:p>
    <w:p w14:paraId="6738E77B" w14:textId="77777777" w:rsidR="007B600F" w:rsidRPr="007B600F" w:rsidRDefault="007B600F" w:rsidP="007B600F">
      <w:pPr>
        <w:pStyle w:val="afff0"/>
        <w:rPr>
          <w:color w:val="657B83"/>
        </w:rPr>
      </w:pPr>
      <w:r w:rsidRPr="007B600F">
        <w:rPr>
          <w:color w:val="2AA198"/>
        </w:rPr>
        <w:t>  ]</w:t>
      </w:r>
    </w:p>
    <w:p w14:paraId="0D155744" w14:textId="77777777" w:rsidR="007B600F" w:rsidRPr="007B600F" w:rsidRDefault="007B600F" w:rsidP="007B600F">
      <w:pPr>
        <w:pStyle w:val="afff0"/>
        <w:rPr>
          <w:color w:val="657B83"/>
        </w:rPr>
      </w:pPr>
      <w:r w:rsidRPr="007B600F">
        <w:rPr>
          <w:color w:val="2AA198"/>
        </w:rPr>
        <w:t>}</w:t>
      </w:r>
    </w:p>
    <w:p w14:paraId="06C18FAB" w14:textId="77777777" w:rsidR="007B600F" w:rsidRPr="007B600F" w:rsidRDefault="007B600F" w:rsidP="007B600F">
      <w:pPr>
        <w:pStyle w:val="afff0"/>
        <w:rPr>
          <w:color w:val="657B83"/>
        </w:rPr>
      </w:pPr>
      <w:r w:rsidRPr="007B600F">
        <w:rPr>
          <w:color w:val="2AA198"/>
        </w:rPr>
        <w:t>    """</w:t>
      </w:r>
    </w:p>
    <w:p w14:paraId="4AB13CEE" w14:textId="77777777" w:rsidR="007B600F" w:rsidRPr="007B600F" w:rsidRDefault="007B600F" w:rsidP="007B600F">
      <w:pPr>
        <w:pStyle w:val="afff0"/>
        <w:rPr>
          <w:color w:val="657B83"/>
        </w:rPr>
      </w:pPr>
      <w:r w:rsidRPr="007B600F">
        <w:rPr>
          <w:color w:val="657B83"/>
        </w:rPr>
        <w:t xml:space="preserve">    </w:t>
      </w:r>
      <w:r w:rsidRPr="007B600F">
        <w:rPr>
          <w:color w:val="268BD2"/>
        </w:rPr>
        <w:t>user_prompt</w:t>
      </w:r>
      <w:r w:rsidRPr="007B600F">
        <w:rPr>
          <w:color w:val="657B83"/>
        </w:rPr>
        <w:t xml:space="preserve"> </w:t>
      </w:r>
      <w:r w:rsidRPr="007B600F">
        <w:t>=</w:t>
      </w:r>
      <w:r w:rsidRPr="007B600F">
        <w:rPr>
          <w:color w:val="657B83"/>
        </w:rPr>
        <w:t xml:space="preserve"> </w:t>
      </w:r>
      <w:r w:rsidRPr="007B600F">
        <w:rPr>
          <w:b/>
          <w:bCs/>
          <w:color w:val="586E75"/>
        </w:rPr>
        <w:t>f</w:t>
      </w:r>
      <w:r w:rsidRPr="007B600F">
        <w:rPr>
          <w:color w:val="2AA198"/>
        </w:rPr>
        <w:t>"</w:t>
      </w:r>
      <w:r w:rsidRPr="007B600F">
        <w:rPr>
          <w:color w:val="2AA198"/>
        </w:rPr>
        <w:t>请处理以下文本切片：</w:t>
      </w:r>
      <w:r w:rsidRPr="007B600F">
        <w:rPr>
          <w:color w:val="CB4B16"/>
        </w:rPr>
        <w:t>\n\n{</w:t>
      </w:r>
      <w:r w:rsidRPr="007B600F">
        <w:rPr>
          <w:color w:val="657B83"/>
        </w:rPr>
        <w:t>chunk_text</w:t>
      </w:r>
      <w:r w:rsidRPr="007B600F">
        <w:rPr>
          <w:color w:val="CB4B16"/>
        </w:rPr>
        <w:t>}</w:t>
      </w:r>
      <w:r w:rsidRPr="007B600F">
        <w:rPr>
          <w:color w:val="2AA198"/>
        </w:rPr>
        <w:t>"</w:t>
      </w:r>
    </w:p>
    <w:p w14:paraId="0C7B5DF1" w14:textId="77777777" w:rsidR="007B600F" w:rsidRPr="007B600F" w:rsidRDefault="007B600F" w:rsidP="007B600F">
      <w:pPr>
        <w:pStyle w:val="afff0"/>
        <w:rPr>
          <w:color w:val="657B83"/>
        </w:rPr>
      </w:pPr>
      <w:r w:rsidRPr="007B600F">
        <w:rPr>
          <w:color w:val="657B83"/>
        </w:rPr>
        <w:t xml:space="preserve">    </w:t>
      </w:r>
      <w:r w:rsidRPr="007B600F">
        <w:t>try</w:t>
      </w:r>
      <w:r w:rsidRPr="007B600F">
        <w:rPr>
          <w:color w:val="657B83"/>
        </w:rPr>
        <w:t>:</w:t>
      </w:r>
    </w:p>
    <w:p w14:paraId="73CF941B" w14:textId="77777777" w:rsidR="007B600F" w:rsidRPr="007B600F" w:rsidRDefault="007B600F" w:rsidP="007B600F">
      <w:pPr>
        <w:pStyle w:val="afff0"/>
        <w:rPr>
          <w:color w:val="657B83"/>
        </w:rPr>
      </w:pPr>
      <w:r w:rsidRPr="007B600F">
        <w:rPr>
          <w:color w:val="657B83"/>
        </w:rPr>
        <w:t xml:space="preserve">        </w:t>
      </w:r>
      <w:r w:rsidRPr="007B600F">
        <w:rPr>
          <w:color w:val="268BD2"/>
        </w:rPr>
        <w:t>response</w:t>
      </w:r>
      <w:r w:rsidRPr="007B600F">
        <w:rPr>
          <w:color w:val="657B83"/>
        </w:rPr>
        <w:t xml:space="preserve"> </w:t>
      </w:r>
      <w:r w:rsidRPr="007B600F">
        <w:t>=</w:t>
      </w:r>
      <w:r w:rsidRPr="007B600F">
        <w:rPr>
          <w:color w:val="657B83"/>
        </w:rPr>
        <w:t xml:space="preserve"> client.</w:t>
      </w:r>
      <w:r w:rsidRPr="007B600F">
        <w:rPr>
          <w:color w:val="268BD2"/>
        </w:rPr>
        <w:t>invoke</w:t>
      </w:r>
      <w:r w:rsidRPr="007B600F">
        <w:rPr>
          <w:color w:val="657B83"/>
        </w:rPr>
        <w:t>(</w:t>
      </w:r>
    </w:p>
    <w:p w14:paraId="7D71BA6E" w14:textId="77777777" w:rsidR="007B600F" w:rsidRPr="007B600F" w:rsidRDefault="007B600F" w:rsidP="007B600F">
      <w:pPr>
        <w:pStyle w:val="afff0"/>
        <w:rPr>
          <w:color w:val="657B83"/>
        </w:rPr>
      </w:pPr>
      <w:r w:rsidRPr="007B600F">
        <w:rPr>
          <w:color w:val="657B83"/>
        </w:rPr>
        <w:t>            [</w:t>
      </w:r>
      <w:r w:rsidRPr="007B600F">
        <w:rPr>
          <w:color w:val="CB4B16"/>
        </w:rPr>
        <w:t>SystemMessage</w:t>
      </w:r>
      <w:r w:rsidRPr="007B600F">
        <w:rPr>
          <w:color w:val="657B83"/>
        </w:rPr>
        <w:t>(</w:t>
      </w:r>
      <w:r w:rsidRPr="007B600F">
        <w:rPr>
          <w:color w:val="268BD2"/>
        </w:rPr>
        <w:t>content</w:t>
      </w:r>
      <w:r w:rsidRPr="007B600F">
        <w:t>=</w:t>
      </w:r>
      <w:r w:rsidRPr="007B600F">
        <w:rPr>
          <w:color w:val="268BD2"/>
        </w:rPr>
        <w:t>system_prompt</w:t>
      </w:r>
      <w:r w:rsidRPr="007B600F">
        <w:rPr>
          <w:color w:val="657B83"/>
        </w:rPr>
        <w:t xml:space="preserve">), </w:t>
      </w:r>
      <w:r w:rsidRPr="007B600F">
        <w:rPr>
          <w:color w:val="CB4B16"/>
        </w:rPr>
        <w:t>HumanMessage</w:t>
      </w:r>
      <w:r w:rsidRPr="007B600F">
        <w:rPr>
          <w:color w:val="657B83"/>
        </w:rPr>
        <w:t>(</w:t>
      </w:r>
      <w:r w:rsidRPr="007B600F">
        <w:rPr>
          <w:color w:val="268BD2"/>
        </w:rPr>
        <w:t>content</w:t>
      </w:r>
      <w:r w:rsidRPr="007B600F">
        <w:t>=</w:t>
      </w:r>
      <w:r w:rsidRPr="007B600F">
        <w:rPr>
          <w:color w:val="268BD2"/>
        </w:rPr>
        <w:t>user_prompt</w:t>
      </w:r>
      <w:r w:rsidRPr="007B600F">
        <w:rPr>
          <w:color w:val="657B83"/>
        </w:rPr>
        <w:t>)],</w:t>
      </w:r>
    </w:p>
    <w:p w14:paraId="0F09FA16" w14:textId="77777777" w:rsidR="007B600F" w:rsidRPr="007B600F" w:rsidRDefault="007B600F" w:rsidP="007B600F">
      <w:pPr>
        <w:pStyle w:val="afff0"/>
        <w:rPr>
          <w:color w:val="657B83"/>
        </w:rPr>
      </w:pPr>
      <w:r w:rsidRPr="007B600F">
        <w:rPr>
          <w:color w:val="657B83"/>
        </w:rPr>
        <w:t xml:space="preserve">                 extra_body </w:t>
      </w:r>
      <w:r w:rsidRPr="007B600F">
        <w:t>=</w:t>
      </w:r>
      <w:r w:rsidRPr="007B600F">
        <w:rPr>
          <w:color w:val="657B83"/>
        </w:rPr>
        <w:t xml:space="preserve"> {</w:t>
      </w:r>
      <w:r w:rsidRPr="007B600F">
        <w:rPr>
          <w:color w:val="2AA198"/>
        </w:rPr>
        <w:t>"enable_thinking"</w:t>
      </w:r>
      <w:r w:rsidRPr="007B600F">
        <w:rPr>
          <w:color w:val="657B83"/>
        </w:rPr>
        <w:t xml:space="preserve">: </w:t>
      </w:r>
      <w:r w:rsidRPr="007B600F">
        <w:rPr>
          <w:color w:val="B58900"/>
        </w:rPr>
        <w:t>False</w:t>
      </w:r>
      <w:r w:rsidRPr="007B600F">
        <w:rPr>
          <w:color w:val="657B83"/>
        </w:rPr>
        <w:t>}</w:t>
      </w:r>
    </w:p>
    <w:p w14:paraId="0CCBD5AB" w14:textId="77777777" w:rsidR="007B600F" w:rsidRPr="007B600F" w:rsidRDefault="007B600F" w:rsidP="007B600F">
      <w:pPr>
        <w:pStyle w:val="afff0"/>
        <w:rPr>
          <w:color w:val="657B83"/>
        </w:rPr>
      </w:pPr>
      <w:r w:rsidRPr="007B600F">
        <w:rPr>
          <w:color w:val="657B83"/>
        </w:rPr>
        <w:t>        )</w:t>
      </w:r>
    </w:p>
    <w:p w14:paraId="02D0B307" w14:textId="77777777" w:rsidR="007B600F" w:rsidRPr="007B600F" w:rsidRDefault="007B600F" w:rsidP="007B600F">
      <w:pPr>
        <w:pStyle w:val="afff0"/>
        <w:rPr>
          <w:color w:val="657B83"/>
        </w:rPr>
      </w:pPr>
      <w:r w:rsidRPr="007B600F">
        <w:rPr>
          <w:color w:val="657B83"/>
        </w:rPr>
        <w:t xml:space="preserve">        </w:t>
      </w:r>
      <w:r w:rsidRPr="007B600F">
        <w:rPr>
          <w:color w:val="268BD2"/>
        </w:rPr>
        <w:t>content</w:t>
      </w:r>
      <w:r w:rsidRPr="007B600F">
        <w:rPr>
          <w:color w:val="657B83"/>
        </w:rPr>
        <w:t xml:space="preserve"> </w:t>
      </w:r>
      <w:r w:rsidRPr="007B600F">
        <w:t>=</w:t>
      </w:r>
      <w:r w:rsidRPr="007B600F">
        <w:rPr>
          <w:color w:val="657B83"/>
        </w:rPr>
        <w:t xml:space="preserve"> (</w:t>
      </w:r>
      <w:r w:rsidRPr="007B600F">
        <w:rPr>
          <w:color w:val="268BD2"/>
        </w:rPr>
        <w:t>response</w:t>
      </w:r>
      <w:r w:rsidRPr="007B600F">
        <w:rPr>
          <w:color w:val="657B83"/>
        </w:rPr>
        <w:t>.</w:t>
      </w:r>
      <w:r w:rsidRPr="007B600F">
        <w:rPr>
          <w:color w:val="268BD2"/>
        </w:rPr>
        <w:t>content</w:t>
      </w:r>
      <w:r w:rsidRPr="007B600F">
        <w:rPr>
          <w:color w:val="657B83"/>
        </w:rPr>
        <w:t xml:space="preserve"> </w:t>
      </w:r>
      <w:r w:rsidRPr="007B600F">
        <w:t>or</w:t>
      </w:r>
      <w:r w:rsidRPr="007B600F">
        <w:rPr>
          <w:color w:val="657B83"/>
        </w:rPr>
        <w:t xml:space="preserve"> </w:t>
      </w:r>
      <w:r w:rsidRPr="007B600F">
        <w:rPr>
          <w:color w:val="2AA198"/>
        </w:rPr>
        <w:t>""</w:t>
      </w:r>
      <w:r w:rsidRPr="007B600F">
        <w:rPr>
          <w:color w:val="657B83"/>
        </w:rPr>
        <w:t>).</w:t>
      </w:r>
      <w:r w:rsidRPr="007B600F">
        <w:rPr>
          <w:color w:val="268BD2"/>
        </w:rPr>
        <w:t>strip</w:t>
      </w:r>
      <w:r w:rsidRPr="007B600F">
        <w:rPr>
          <w:color w:val="657B83"/>
        </w:rPr>
        <w:t>()</w:t>
      </w:r>
    </w:p>
    <w:p w14:paraId="1B70C5F9" w14:textId="77777777" w:rsidR="007B600F" w:rsidRPr="007B600F" w:rsidRDefault="007B600F" w:rsidP="007B600F">
      <w:pPr>
        <w:pStyle w:val="afff0"/>
        <w:rPr>
          <w:color w:val="657B83"/>
        </w:rPr>
      </w:pPr>
      <w:r w:rsidRPr="007B600F">
        <w:rPr>
          <w:color w:val="657B83"/>
        </w:rPr>
        <w:lastRenderedPageBreak/>
        <w:t xml:space="preserve">        </w:t>
      </w:r>
      <w:r w:rsidRPr="007B600F">
        <w:rPr>
          <w:color w:val="CB4B16"/>
        </w:rPr>
        <w:t>logging</w:t>
      </w:r>
      <w:r w:rsidRPr="007B600F">
        <w:rPr>
          <w:color w:val="657B83"/>
        </w:rPr>
        <w:t>.</w:t>
      </w:r>
      <w:r w:rsidRPr="007B600F">
        <w:rPr>
          <w:color w:val="268BD2"/>
        </w:rPr>
        <w:t>info</w:t>
      </w:r>
      <w:r w:rsidRPr="007B600F">
        <w:rPr>
          <w:color w:val="657B83"/>
        </w:rPr>
        <w:t>(</w:t>
      </w:r>
      <w:r w:rsidRPr="007B600F">
        <w:rPr>
          <w:color w:val="2AA198"/>
        </w:rPr>
        <w:t xml:space="preserve">"Step1  Success: LLM </w:t>
      </w:r>
      <w:r w:rsidRPr="007B600F">
        <w:rPr>
          <w:color w:val="2AA198"/>
        </w:rPr>
        <w:t>响应成功</w:t>
      </w:r>
      <w:r w:rsidRPr="007B600F">
        <w:rPr>
          <w:color w:val="2AA198"/>
        </w:rPr>
        <w:t>"</w:t>
      </w:r>
      <w:r w:rsidRPr="007B600F">
        <w:rPr>
          <w:color w:val="657B83"/>
        </w:rPr>
        <w:t>)</w:t>
      </w:r>
    </w:p>
    <w:p w14:paraId="50679E4D" w14:textId="77777777" w:rsidR="007B600F" w:rsidRPr="007B600F" w:rsidRDefault="007B600F" w:rsidP="007B600F">
      <w:pPr>
        <w:pStyle w:val="afff0"/>
        <w:rPr>
          <w:color w:val="657B83"/>
        </w:rPr>
      </w:pPr>
      <w:r w:rsidRPr="007B600F">
        <w:rPr>
          <w:color w:val="657B83"/>
        </w:rPr>
        <w:t xml:space="preserve">        </w:t>
      </w:r>
      <w:r w:rsidRPr="007B600F">
        <w:t>return</w:t>
      </w:r>
      <w:r w:rsidRPr="007B600F">
        <w:rPr>
          <w:color w:val="657B83"/>
        </w:rPr>
        <w:t xml:space="preserve"> </w:t>
      </w:r>
      <w:r w:rsidRPr="007B600F">
        <w:rPr>
          <w:color w:val="268BD2"/>
        </w:rPr>
        <w:t>content</w:t>
      </w:r>
    </w:p>
    <w:p w14:paraId="3230CD56" w14:textId="77777777" w:rsidR="007B600F" w:rsidRPr="007B600F" w:rsidRDefault="007B600F" w:rsidP="007B600F">
      <w:pPr>
        <w:pStyle w:val="afff0"/>
        <w:rPr>
          <w:color w:val="657B83"/>
        </w:rPr>
      </w:pPr>
      <w:r w:rsidRPr="007B600F">
        <w:rPr>
          <w:color w:val="657B83"/>
        </w:rPr>
        <w:t xml:space="preserve">    </w:t>
      </w:r>
      <w:r w:rsidRPr="007B600F">
        <w:t>except</w:t>
      </w:r>
      <w:r w:rsidRPr="007B600F">
        <w:rPr>
          <w:color w:val="657B83"/>
        </w:rPr>
        <w:t xml:space="preserve"> </w:t>
      </w:r>
      <w:r w:rsidRPr="007B600F">
        <w:t>Exception</w:t>
      </w:r>
      <w:r w:rsidRPr="007B600F">
        <w:rPr>
          <w:color w:val="657B83"/>
        </w:rPr>
        <w:t xml:space="preserve"> </w:t>
      </w:r>
      <w:r w:rsidRPr="007B600F">
        <w:t>as</w:t>
      </w:r>
      <w:r w:rsidRPr="007B600F">
        <w:rPr>
          <w:color w:val="657B83"/>
        </w:rPr>
        <w:t xml:space="preserve"> </w:t>
      </w:r>
      <w:r w:rsidRPr="007B600F">
        <w:rPr>
          <w:color w:val="268BD2"/>
        </w:rPr>
        <w:t>e</w:t>
      </w:r>
      <w:r w:rsidRPr="007B600F">
        <w:rPr>
          <w:color w:val="657B83"/>
        </w:rPr>
        <w:t>:</w:t>
      </w:r>
    </w:p>
    <w:p w14:paraId="15421C29"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error</w:t>
      </w:r>
      <w:r w:rsidRPr="007B600F">
        <w:rPr>
          <w:color w:val="657B83"/>
        </w:rPr>
        <w:t>(</w:t>
      </w:r>
      <w:r w:rsidRPr="007B600F">
        <w:rPr>
          <w:b/>
          <w:bCs/>
          <w:color w:val="586E75"/>
        </w:rPr>
        <w:t>f</w:t>
      </w:r>
      <w:r w:rsidRPr="007B600F">
        <w:rPr>
          <w:color w:val="2AA198"/>
        </w:rPr>
        <w:t xml:space="preserve">"Step 1 Error: LLM </w:t>
      </w:r>
      <w:r w:rsidRPr="007B600F">
        <w:rPr>
          <w:color w:val="2AA198"/>
        </w:rPr>
        <w:t>调用失败</w:t>
      </w:r>
      <w:r w:rsidRPr="007B600F">
        <w:rPr>
          <w:color w:val="2AA198"/>
        </w:rPr>
        <w:t xml:space="preserve">: </w:t>
      </w:r>
      <w:r w:rsidRPr="007B600F">
        <w:rPr>
          <w:color w:val="CB4B16"/>
        </w:rPr>
        <w:t>{</w:t>
      </w:r>
      <w:r w:rsidRPr="007B600F">
        <w:rPr>
          <w:color w:val="268BD2"/>
        </w:rPr>
        <w:t>e</w:t>
      </w:r>
      <w:r w:rsidRPr="007B600F">
        <w:rPr>
          <w:color w:val="CB4B16"/>
        </w:rPr>
        <w:t>}</w:t>
      </w:r>
      <w:r w:rsidRPr="007B600F">
        <w:rPr>
          <w:color w:val="2AA198"/>
        </w:rPr>
        <w:t>"</w:t>
      </w:r>
      <w:r w:rsidRPr="007B600F">
        <w:rPr>
          <w:color w:val="657B83"/>
        </w:rPr>
        <w:t>)</w:t>
      </w:r>
    </w:p>
    <w:p w14:paraId="243F020D" w14:textId="77777777" w:rsidR="007B600F" w:rsidRPr="007B600F" w:rsidRDefault="007B600F" w:rsidP="007B600F">
      <w:pPr>
        <w:pStyle w:val="afff0"/>
        <w:rPr>
          <w:color w:val="657B83"/>
        </w:rPr>
      </w:pPr>
      <w:r w:rsidRPr="007B600F">
        <w:rPr>
          <w:color w:val="657B83"/>
        </w:rPr>
        <w:t xml:space="preserve">        </w:t>
      </w:r>
      <w:r w:rsidRPr="007B600F">
        <w:t>return</w:t>
      </w:r>
      <w:r w:rsidRPr="007B600F">
        <w:rPr>
          <w:color w:val="657B83"/>
        </w:rPr>
        <w:t xml:space="preserve"> </w:t>
      </w:r>
      <w:r w:rsidRPr="007B600F">
        <w:rPr>
          <w:color w:val="2AA198"/>
        </w:rPr>
        <w:t>""</w:t>
      </w:r>
    </w:p>
    <w:p w14:paraId="203E6632" w14:textId="77777777" w:rsidR="007B600F" w:rsidRPr="007B600F" w:rsidRDefault="007B600F" w:rsidP="007B600F">
      <w:pPr>
        <w:pStyle w:val="afff0"/>
        <w:rPr>
          <w:color w:val="657B83"/>
        </w:rPr>
      </w:pPr>
    </w:p>
    <w:p w14:paraId="14E34BDB" w14:textId="77777777" w:rsidR="007B600F" w:rsidRPr="007B600F" w:rsidRDefault="007B600F" w:rsidP="007B600F">
      <w:pPr>
        <w:pStyle w:val="afff0"/>
        <w:rPr>
          <w:color w:val="657B83"/>
        </w:rPr>
      </w:pPr>
      <w:r w:rsidRPr="007B600F">
        <w:rPr>
          <w:i/>
          <w:iCs/>
          <w:color w:val="93A1A1"/>
        </w:rPr>
        <w:t xml:space="preserve"># --- </w:t>
      </w:r>
      <w:r w:rsidRPr="007B600F">
        <w:rPr>
          <w:i/>
          <w:iCs/>
          <w:color w:val="93A1A1"/>
        </w:rPr>
        <w:t>步骤</w:t>
      </w:r>
      <w:r w:rsidRPr="007B600F">
        <w:rPr>
          <w:i/>
          <w:iCs/>
          <w:color w:val="93A1A1"/>
        </w:rPr>
        <w:t xml:space="preserve"> 2: </w:t>
      </w:r>
      <w:r w:rsidRPr="007B600F">
        <w:rPr>
          <w:i/>
          <w:iCs/>
          <w:color w:val="93A1A1"/>
        </w:rPr>
        <w:t>解析并结构化</w:t>
      </w:r>
      <w:r w:rsidRPr="007B600F">
        <w:rPr>
          <w:i/>
          <w:iCs/>
          <w:color w:val="93A1A1"/>
        </w:rPr>
        <w:t xml:space="preserve"> JSON </w:t>
      </w:r>
      <w:r w:rsidRPr="007B600F">
        <w:rPr>
          <w:i/>
          <w:iCs/>
          <w:color w:val="93A1A1"/>
        </w:rPr>
        <w:t>数据</w:t>
      </w:r>
      <w:r w:rsidRPr="007B600F">
        <w:rPr>
          <w:i/>
          <w:iCs/>
          <w:color w:val="93A1A1"/>
        </w:rPr>
        <w:t xml:space="preserve"> ---</w:t>
      </w:r>
    </w:p>
    <w:p w14:paraId="6EE1D32B" w14:textId="77777777" w:rsidR="007B600F" w:rsidRPr="007B600F" w:rsidRDefault="007B600F" w:rsidP="007B600F">
      <w:pPr>
        <w:pStyle w:val="afff0"/>
        <w:rPr>
          <w:color w:val="657B83"/>
        </w:rPr>
      </w:pPr>
      <w:r w:rsidRPr="007B600F">
        <w:rPr>
          <w:b/>
          <w:bCs/>
          <w:color w:val="586E75"/>
        </w:rPr>
        <w:t>def</w:t>
      </w:r>
      <w:r w:rsidRPr="007B600F">
        <w:rPr>
          <w:color w:val="657B83"/>
        </w:rPr>
        <w:t xml:space="preserve"> </w:t>
      </w:r>
      <w:r w:rsidRPr="007B600F">
        <w:rPr>
          <w:color w:val="268BD2"/>
        </w:rPr>
        <w:t>step_2_parse_to_json</w:t>
      </w:r>
      <w:r w:rsidRPr="007B600F">
        <w:rPr>
          <w:color w:val="657B83"/>
        </w:rPr>
        <w:t xml:space="preserve">(llm_response_text: </w:t>
      </w:r>
      <w:r w:rsidRPr="007B600F">
        <w:t>str</w:t>
      </w:r>
      <w:r w:rsidRPr="007B600F">
        <w:rPr>
          <w:color w:val="657B83"/>
        </w:rPr>
        <w:t xml:space="preserve">) -&gt; </w:t>
      </w:r>
      <w:r w:rsidRPr="007B600F">
        <w:rPr>
          <w:color w:val="CB4B16"/>
        </w:rPr>
        <w:t>Dict</w:t>
      </w:r>
      <w:r w:rsidRPr="007B600F">
        <w:rPr>
          <w:color w:val="657B83"/>
        </w:rPr>
        <w:t>[</w:t>
      </w:r>
      <w:r w:rsidRPr="007B600F">
        <w:t>str</w:t>
      </w:r>
      <w:r w:rsidRPr="007B600F">
        <w:rPr>
          <w:color w:val="657B83"/>
        </w:rPr>
        <w:t xml:space="preserve">, </w:t>
      </w:r>
      <w:r w:rsidRPr="007B600F">
        <w:rPr>
          <w:color w:val="CB4B16"/>
        </w:rPr>
        <w:t>Any</w:t>
      </w:r>
      <w:r w:rsidRPr="007B600F">
        <w:rPr>
          <w:color w:val="657B83"/>
        </w:rPr>
        <w:t>]:</w:t>
      </w:r>
    </w:p>
    <w:p w14:paraId="686F04D1" w14:textId="77777777" w:rsidR="007B600F" w:rsidRPr="007B600F" w:rsidRDefault="007B600F" w:rsidP="007B600F">
      <w:pPr>
        <w:pStyle w:val="afff0"/>
        <w:rPr>
          <w:color w:val="657B83"/>
        </w:rPr>
      </w:pPr>
      <w:r w:rsidRPr="007B600F">
        <w:rPr>
          <w:color w:val="657B83"/>
        </w:rPr>
        <w:t xml:space="preserve">    </w:t>
      </w:r>
      <w:r w:rsidRPr="007B600F">
        <w:rPr>
          <w:color w:val="2AA198"/>
        </w:rPr>
        <w:t>"""</w:t>
      </w:r>
    </w:p>
    <w:p w14:paraId="0618AADC" w14:textId="77777777" w:rsidR="007B600F" w:rsidRPr="007B600F" w:rsidRDefault="007B600F" w:rsidP="007B600F">
      <w:pPr>
        <w:pStyle w:val="afff0"/>
        <w:rPr>
          <w:color w:val="657B83"/>
        </w:rPr>
      </w:pPr>
      <w:r w:rsidRPr="007B600F">
        <w:rPr>
          <w:color w:val="2AA198"/>
        </w:rPr>
        <w:t xml:space="preserve">    </w:t>
      </w:r>
      <w:r w:rsidRPr="007B600F">
        <w:rPr>
          <w:color w:val="2AA198"/>
        </w:rPr>
        <w:t>步骤</w:t>
      </w:r>
      <w:r w:rsidRPr="007B600F">
        <w:rPr>
          <w:color w:val="2AA198"/>
        </w:rPr>
        <w:t xml:space="preserve"> 2: </w:t>
      </w:r>
      <w:r w:rsidRPr="007B600F">
        <w:rPr>
          <w:color w:val="2AA198"/>
        </w:rPr>
        <w:t>将</w:t>
      </w:r>
      <w:r w:rsidRPr="007B600F">
        <w:rPr>
          <w:color w:val="2AA198"/>
        </w:rPr>
        <w:t xml:space="preserve"> LLM </w:t>
      </w:r>
      <w:r w:rsidRPr="007B600F">
        <w:rPr>
          <w:color w:val="2AA198"/>
        </w:rPr>
        <w:t>返回的字符串解析为</w:t>
      </w:r>
      <w:r w:rsidRPr="007B600F">
        <w:rPr>
          <w:color w:val="2AA198"/>
        </w:rPr>
        <w:t xml:space="preserve"> Python </w:t>
      </w:r>
      <w:r w:rsidRPr="007B600F">
        <w:rPr>
          <w:color w:val="2AA198"/>
        </w:rPr>
        <w:t>字典，并进行基础校验。</w:t>
      </w:r>
    </w:p>
    <w:p w14:paraId="7B5F60BB" w14:textId="77777777" w:rsidR="007B600F" w:rsidRPr="007B600F" w:rsidRDefault="007B600F" w:rsidP="007B600F">
      <w:pPr>
        <w:pStyle w:val="afff0"/>
        <w:rPr>
          <w:color w:val="657B83"/>
        </w:rPr>
      </w:pPr>
      <w:r w:rsidRPr="007B600F">
        <w:rPr>
          <w:color w:val="2AA198"/>
        </w:rPr>
        <w:t>    """</w:t>
      </w:r>
    </w:p>
    <w:p w14:paraId="150EE996"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info</w:t>
      </w:r>
      <w:r w:rsidRPr="007B600F">
        <w:rPr>
          <w:color w:val="657B83"/>
        </w:rPr>
        <w:t>(</w:t>
      </w:r>
      <w:r w:rsidRPr="007B600F">
        <w:rPr>
          <w:color w:val="2AA198"/>
        </w:rPr>
        <w:t xml:space="preserve">"Step 2: </w:t>
      </w:r>
      <w:r w:rsidRPr="007B600F">
        <w:rPr>
          <w:color w:val="2AA198"/>
        </w:rPr>
        <w:t>正在解析</w:t>
      </w:r>
      <w:r w:rsidRPr="007B600F">
        <w:rPr>
          <w:color w:val="2AA198"/>
        </w:rPr>
        <w:t xml:space="preserve"> LLM </w:t>
      </w:r>
      <w:r w:rsidRPr="007B600F">
        <w:rPr>
          <w:color w:val="2AA198"/>
        </w:rPr>
        <w:t>响应数据</w:t>
      </w:r>
      <w:r w:rsidRPr="007B600F">
        <w:rPr>
          <w:color w:val="2AA198"/>
        </w:rPr>
        <w:t>..."</w:t>
      </w:r>
      <w:r w:rsidRPr="007B600F">
        <w:rPr>
          <w:color w:val="657B83"/>
        </w:rPr>
        <w:t>)</w:t>
      </w:r>
    </w:p>
    <w:p w14:paraId="7823D882" w14:textId="77777777" w:rsidR="007B600F" w:rsidRPr="007B600F" w:rsidRDefault="007B600F" w:rsidP="007B600F">
      <w:pPr>
        <w:pStyle w:val="afff0"/>
        <w:rPr>
          <w:color w:val="657B83"/>
        </w:rPr>
      </w:pPr>
      <w:r w:rsidRPr="007B600F">
        <w:rPr>
          <w:color w:val="657B83"/>
        </w:rPr>
        <w:t xml:space="preserve">    </w:t>
      </w:r>
    </w:p>
    <w:p w14:paraId="1235FC33" w14:textId="77777777" w:rsidR="007B600F" w:rsidRPr="007B600F" w:rsidRDefault="007B600F" w:rsidP="007B600F">
      <w:pPr>
        <w:pStyle w:val="afff0"/>
        <w:rPr>
          <w:color w:val="657B83"/>
        </w:rPr>
      </w:pPr>
      <w:r w:rsidRPr="007B600F">
        <w:rPr>
          <w:color w:val="657B83"/>
        </w:rPr>
        <w:t xml:space="preserve">    </w:t>
      </w:r>
      <w:r w:rsidRPr="007B600F">
        <w:t>if</w:t>
      </w:r>
      <w:r w:rsidRPr="007B600F">
        <w:rPr>
          <w:color w:val="657B83"/>
        </w:rPr>
        <w:t xml:space="preserve"> </w:t>
      </w:r>
      <w:r w:rsidRPr="007B600F">
        <w:t>not</w:t>
      </w:r>
      <w:r w:rsidRPr="007B600F">
        <w:rPr>
          <w:color w:val="657B83"/>
        </w:rPr>
        <w:t xml:space="preserve"> llm_response_text:</w:t>
      </w:r>
    </w:p>
    <w:p w14:paraId="3C18E581" w14:textId="77777777" w:rsidR="007B600F" w:rsidRPr="007B600F" w:rsidRDefault="007B600F" w:rsidP="007B600F">
      <w:pPr>
        <w:pStyle w:val="afff0"/>
        <w:rPr>
          <w:color w:val="657B83"/>
        </w:rPr>
      </w:pPr>
      <w:r w:rsidRPr="007B600F">
        <w:rPr>
          <w:color w:val="657B83"/>
        </w:rPr>
        <w:t xml:space="preserve">        </w:t>
      </w:r>
      <w:r w:rsidRPr="007B600F">
        <w:t>return</w:t>
      </w:r>
      <w:r w:rsidRPr="007B600F">
        <w:rPr>
          <w:color w:val="657B83"/>
        </w:rPr>
        <w:t xml:space="preserve"> {</w:t>
      </w:r>
      <w:r w:rsidRPr="007B600F">
        <w:rPr>
          <w:color w:val="2AA198"/>
        </w:rPr>
        <w:t>"entities"</w:t>
      </w:r>
      <w:r w:rsidRPr="007B600F">
        <w:rPr>
          <w:color w:val="657B83"/>
        </w:rPr>
        <w:t xml:space="preserve">: [], </w:t>
      </w:r>
      <w:r w:rsidRPr="007B600F">
        <w:rPr>
          <w:color w:val="2AA198"/>
        </w:rPr>
        <w:t>"relations"</w:t>
      </w:r>
      <w:r w:rsidRPr="007B600F">
        <w:rPr>
          <w:color w:val="657B83"/>
        </w:rPr>
        <w:t>: []}</w:t>
      </w:r>
    </w:p>
    <w:p w14:paraId="22294973" w14:textId="77777777" w:rsidR="007B600F" w:rsidRPr="007B600F" w:rsidRDefault="007B600F" w:rsidP="007B600F">
      <w:pPr>
        <w:pStyle w:val="afff0"/>
        <w:rPr>
          <w:color w:val="657B83"/>
        </w:rPr>
      </w:pPr>
      <w:r w:rsidRPr="007B600F">
        <w:rPr>
          <w:color w:val="657B83"/>
        </w:rPr>
        <w:t xml:space="preserve">    </w:t>
      </w:r>
      <w:r w:rsidRPr="007B600F">
        <w:t>try</w:t>
      </w:r>
      <w:r w:rsidRPr="007B600F">
        <w:rPr>
          <w:color w:val="657B83"/>
        </w:rPr>
        <w:t>:</w:t>
      </w:r>
    </w:p>
    <w:p w14:paraId="24F39479" w14:textId="77777777" w:rsidR="007B600F" w:rsidRPr="007B600F" w:rsidRDefault="007B600F" w:rsidP="007B600F">
      <w:pPr>
        <w:pStyle w:val="afff0"/>
        <w:rPr>
          <w:color w:val="657B83"/>
        </w:rPr>
      </w:pPr>
      <w:r w:rsidRPr="007B600F">
        <w:rPr>
          <w:color w:val="657B83"/>
        </w:rPr>
        <w:t> </w:t>
      </w:r>
    </w:p>
    <w:p w14:paraId="2F93BBAD" w14:textId="77777777" w:rsidR="007B600F" w:rsidRPr="007B600F" w:rsidRDefault="007B600F" w:rsidP="007B600F">
      <w:pPr>
        <w:pStyle w:val="afff0"/>
        <w:rPr>
          <w:color w:val="657B83"/>
        </w:rPr>
      </w:pPr>
      <w:r w:rsidRPr="007B600F">
        <w:rPr>
          <w:color w:val="657B83"/>
        </w:rPr>
        <w:t xml:space="preserve">        </w:t>
      </w:r>
      <w:r w:rsidRPr="007B600F">
        <w:rPr>
          <w:color w:val="268BD2"/>
        </w:rPr>
        <w:t>data</w:t>
      </w:r>
      <w:r w:rsidRPr="007B600F">
        <w:rPr>
          <w:color w:val="657B83"/>
        </w:rPr>
        <w:t xml:space="preserve"> </w:t>
      </w:r>
      <w:r w:rsidRPr="007B600F">
        <w:t>=</w:t>
      </w:r>
      <w:r w:rsidRPr="007B600F">
        <w:rPr>
          <w:color w:val="657B83"/>
        </w:rPr>
        <w:t xml:space="preserve"> </w:t>
      </w:r>
      <w:r w:rsidRPr="007B600F">
        <w:rPr>
          <w:color w:val="CB4B16"/>
        </w:rPr>
        <w:t>json</w:t>
      </w:r>
      <w:r w:rsidRPr="007B600F">
        <w:rPr>
          <w:color w:val="657B83"/>
        </w:rPr>
        <w:t>.</w:t>
      </w:r>
      <w:r w:rsidRPr="007B600F">
        <w:rPr>
          <w:color w:val="268BD2"/>
        </w:rPr>
        <w:t>loads</w:t>
      </w:r>
      <w:r w:rsidRPr="007B600F">
        <w:rPr>
          <w:color w:val="657B83"/>
        </w:rPr>
        <w:t>(llm_response_text)</w:t>
      </w:r>
    </w:p>
    <w:p w14:paraId="5193ADE5" w14:textId="77777777" w:rsidR="007B600F" w:rsidRPr="007B600F" w:rsidRDefault="007B600F" w:rsidP="007B600F">
      <w:pPr>
        <w:pStyle w:val="afff0"/>
        <w:rPr>
          <w:color w:val="657B83"/>
        </w:rPr>
      </w:pPr>
      <w:r w:rsidRPr="007B600F">
        <w:rPr>
          <w:color w:val="657B83"/>
        </w:rPr>
        <w:t xml:space="preserve">        </w:t>
      </w:r>
    </w:p>
    <w:p w14:paraId="29830010" w14:textId="77777777" w:rsidR="007B600F" w:rsidRPr="007B600F" w:rsidRDefault="007B600F" w:rsidP="007B600F">
      <w:pPr>
        <w:pStyle w:val="afff0"/>
        <w:rPr>
          <w:color w:val="657B83"/>
        </w:rPr>
      </w:pPr>
      <w:r w:rsidRPr="007B600F">
        <w:rPr>
          <w:color w:val="657B83"/>
        </w:rPr>
        <w:t xml:space="preserve">        </w:t>
      </w:r>
      <w:r w:rsidRPr="007B600F">
        <w:rPr>
          <w:i/>
          <w:iCs/>
          <w:color w:val="93A1A1"/>
        </w:rPr>
        <w:t xml:space="preserve"># </w:t>
      </w:r>
      <w:r w:rsidRPr="007B600F">
        <w:rPr>
          <w:i/>
          <w:iCs/>
          <w:color w:val="93A1A1"/>
        </w:rPr>
        <w:t>简单校验字段是否存在</w:t>
      </w:r>
    </w:p>
    <w:p w14:paraId="21A61F6F" w14:textId="77777777" w:rsidR="007B600F" w:rsidRPr="007B600F" w:rsidRDefault="007B600F" w:rsidP="007B600F">
      <w:pPr>
        <w:pStyle w:val="afff0"/>
        <w:rPr>
          <w:color w:val="657B83"/>
        </w:rPr>
      </w:pPr>
      <w:r w:rsidRPr="007B600F">
        <w:rPr>
          <w:color w:val="657B83"/>
        </w:rPr>
        <w:t xml:space="preserve">        </w:t>
      </w:r>
      <w:r w:rsidRPr="007B600F">
        <w:t>if</w:t>
      </w:r>
      <w:r w:rsidRPr="007B600F">
        <w:rPr>
          <w:color w:val="657B83"/>
        </w:rPr>
        <w:t xml:space="preserve"> </w:t>
      </w:r>
      <w:r w:rsidRPr="007B600F">
        <w:rPr>
          <w:color w:val="2AA198"/>
        </w:rPr>
        <w:t>"entities"</w:t>
      </w:r>
      <w:r w:rsidRPr="007B600F">
        <w:rPr>
          <w:color w:val="657B83"/>
        </w:rPr>
        <w:t xml:space="preserve"> </w:t>
      </w:r>
      <w:r w:rsidRPr="007B600F">
        <w:t>not</w:t>
      </w:r>
      <w:r w:rsidRPr="007B600F">
        <w:rPr>
          <w:color w:val="657B83"/>
        </w:rPr>
        <w:t xml:space="preserve"> </w:t>
      </w:r>
      <w:r w:rsidRPr="007B600F">
        <w:t>in</w:t>
      </w:r>
      <w:r w:rsidRPr="007B600F">
        <w:rPr>
          <w:color w:val="657B83"/>
        </w:rPr>
        <w:t xml:space="preserve"> </w:t>
      </w:r>
      <w:r w:rsidRPr="007B600F">
        <w:rPr>
          <w:color w:val="268BD2"/>
        </w:rPr>
        <w:t>data</w:t>
      </w:r>
      <w:r w:rsidRPr="007B600F">
        <w:rPr>
          <w:color w:val="657B83"/>
        </w:rPr>
        <w:t>:</w:t>
      </w:r>
    </w:p>
    <w:p w14:paraId="7D10B2F2" w14:textId="77777777" w:rsidR="007B600F" w:rsidRPr="007B600F" w:rsidRDefault="007B600F" w:rsidP="007B600F">
      <w:pPr>
        <w:pStyle w:val="afff0"/>
        <w:rPr>
          <w:color w:val="657B83"/>
        </w:rPr>
      </w:pPr>
      <w:r w:rsidRPr="007B600F">
        <w:rPr>
          <w:color w:val="657B83"/>
        </w:rPr>
        <w:t xml:space="preserve">            </w:t>
      </w:r>
      <w:r w:rsidRPr="007B600F">
        <w:rPr>
          <w:color w:val="268BD2"/>
        </w:rPr>
        <w:t>data</w:t>
      </w:r>
      <w:r w:rsidRPr="007B600F">
        <w:rPr>
          <w:color w:val="657B83"/>
        </w:rPr>
        <w:t>[</w:t>
      </w:r>
      <w:r w:rsidRPr="007B600F">
        <w:rPr>
          <w:color w:val="2AA198"/>
        </w:rPr>
        <w:t>"entities"</w:t>
      </w:r>
      <w:r w:rsidRPr="007B600F">
        <w:rPr>
          <w:color w:val="657B83"/>
        </w:rPr>
        <w:t xml:space="preserve">] </w:t>
      </w:r>
      <w:r w:rsidRPr="007B600F">
        <w:t>=</w:t>
      </w:r>
      <w:r w:rsidRPr="007B600F">
        <w:rPr>
          <w:color w:val="657B83"/>
        </w:rPr>
        <w:t xml:space="preserve"> []</w:t>
      </w:r>
    </w:p>
    <w:p w14:paraId="04ADF504" w14:textId="77777777" w:rsidR="007B600F" w:rsidRPr="007B600F" w:rsidRDefault="007B600F" w:rsidP="007B600F">
      <w:pPr>
        <w:pStyle w:val="afff0"/>
        <w:rPr>
          <w:color w:val="657B83"/>
        </w:rPr>
      </w:pPr>
      <w:r w:rsidRPr="007B600F">
        <w:rPr>
          <w:color w:val="657B83"/>
        </w:rPr>
        <w:t xml:space="preserve">        </w:t>
      </w:r>
      <w:r w:rsidRPr="007B600F">
        <w:t>if</w:t>
      </w:r>
      <w:r w:rsidRPr="007B600F">
        <w:rPr>
          <w:color w:val="657B83"/>
        </w:rPr>
        <w:t xml:space="preserve"> </w:t>
      </w:r>
      <w:r w:rsidRPr="007B600F">
        <w:rPr>
          <w:color w:val="2AA198"/>
        </w:rPr>
        <w:t>"relations"</w:t>
      </w:r>
      <w:r w:rsidRPr="007B600F">
        <w:rPr>
          <w:color w:val="657B83"/>
        </w:rPr>
        <w:t xml:space="preserve"> </w:t>
      </w:r>
      <w:r w:rsidRPr="007B600F">
        <w:t>not</w:t>
      </w:r>
      <w:r w:rsidRPr="007B600F">
        <w:rPr>
          <w:color w:val="657B83"/>
        </w:rPr>
        <w:t xml:space="preserve"> </w:t>
      </w:r>
      <w:r w:rsidRPr="007B600F">
        <w:t>in</w:t>
      </w:r>
      <w:r w:rsidRPr="007B600F">
        <w:rPr>
          <w:color w:val="657B83"/>
        </w:rPr>
        <w:t xml:space="preserve"> </w:t>
      </w:r>
      <w:r w:rsidRPr="007B600F">
        <w:rPr>
          <w:color w:val="268BD2"/>
        </w:rPr>
        <w:t>data</w:t>
      </w:r>
      <w:r w:rsidRPr="007B600F">
        <w:rPr>
          <w:color w:val="657B83"/>
        </w:rPr>
        <w:t>:</w:t>
      </w:r>
    </w:p>
    <w:p w14:paraId="209D3AC0" w14:textId="77777777" w:rsidR="007B600F" w:rsidRPr="007B600F" w:rsidRDefault="007B600F" w:rsidP="007B600F">
      <w:pPr>
        <w:pStyle w:val="afff0"/>
        <w:rPr>
          <w:color w:val="657B83"/>
        </w:rPr>
      </w:pPr>
      <w:r w:rsidRPr="007B600F">
        <w:rPr>
          <w:color w:val="657B83"/>
        </w:rPr>
        <w:t xml:space="preserve">            </w:t>
      </w:r>
      <w:r w:rsidRPr="007B600F">
        <w:rPr>
          <w:color w:val="268BD2"/>
        </w:rPr>
        <w:t>data</w:t>
      </w:r>
      <w:r w:rsidRPr="007B600F">
        <w:rPr>
          <w:color w:val="657B83"/>
        </w:rPr>
        <w:t>[</w:t>
      </w:r>
      <w:r w:rsidRPr="007B600F">
        <w:rPr>
          <w:color w:val="2AA198"/>
        </w:rPr>
        <w:t>"relations"</w:t>
      </w:r>
      <w:r w:rsidRPr="007B600F">
        <w:rPr>
          <w:color w:val="657B83"/>
        </w:rPr>
        <w:t xml:space="preserve">] </w:t>
      </w:r>
      <w:r w:rsidRPr="007B600F">
        <w:t>=</w:t>
      </w:r>
      <w:r w:rsidRPr="007B600F">
        <w:rPr>
          <w:color w:val="657B83"/>
        </w:rPr>
        <w:t xml:space="preserve"> []</w:t>
      </w:r>
    </w:p>
    <w:p w14:paraId="4AE3963D" w14:textId="77777777" w:rsidR="007B600F" w:rsidRPr="007B600F" w:rsidRDefault="007B600F" w:rsidP="007B600F">
      <w:pPr>
        <w:pStyle w:val="afff0"/>
        <w:rPr>
          <w:color w:val="657B83"/>
        </w:rPr>
      </w:pPr>
      <w:r w:rsidRPr="007B600F">
        <w:rPr>
          <w:color w:val="657B83"/>
        </w:rPr>
        <w:t xml:space="preserve">            </w:t>
      </w:r>
    </w:p>
    <w:p w14:paraId="18078EBC"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info</w:t>
      </w:r>
      <w:r w:rsidRPr="007B600F">
        <w:rPr>
          <w:color w:val="657B83"/>
        </w:rPr>
        <w:t>(</w:t>
      </w:r>
      <w:r w:rsidRPr="007B600F">
        <w:rPr>
          <w:b/>
          <w:bCs/>
          <w:color w:val="586E75"/>
        </w:rPr>
        <w:t>f</w:t>
      </w:r>
      <w:r w:rsidRPr="007B600F">
        <w:rPr>
          <w:color w:val="2AA198"/>
        </w:rPr>
        <w:t xml:space="preserve">"Step 2 Success: </w:t>
      </w:r>
      <w:r w:rsidRPr="007B600F">
        <w:rPr>
          <w:color w:val="2AA198"/>
        </w:rPr>
        <w:t>解析完成</w:t>
      </w:r>
      <w:r w:rsidRPr="007B600F">
        <w:rPr>
          <w:color w:val="2AA198"/>
        </w:rPr>
        <w:t xml:space="preserve"> - </w:t>
      </w:r>
      <w:r w:rsidRPr="007B600F">
        <w:rPr>
          <w:color w:val="CB4B16"/>
        </w:rPr>
        <w:t>{</w:t>
      </w:r>
      <w:r w:rsidRPr="007B600F">
        <w:rPr>
          <w:color w:val="268BD2"/>
        </w:rPr>
        <w:t>len</w:t>
      </w:r>
      <w:r w:rsidRPr="007B600F">
        <w:rPr>
          <w:color w:val="657B83"/>
        </w:rPr>
        <w:t>(</w:t>
      </w:r>
      <w:r w:rsidRPr="007B600F">
        <w:rPr>
          <w:color w:val="268BD2"/>
        </w:rPr>
        <w:t>data</w:t>
      </w:r>
      <w:r w:rsidRPr="007B600F">
        <w:rPr>
          <w:color w:val="657B83"/>
        </w:rPr>
        <w:t>[</w:t>
      </w:r>
      <w:r w:rsidRPr="007B600F">
        <w:rPr>
          <w:color w:val="2AA198"/>
        </w:rPr>
        <w:t>'entities'</w:t>
      </w:r>
      <w:r w:rsidRPr="007B600F">
        <w:rPr>
          <w:color w:val="657B83"/>
        </w:rPr>
        <w:t>])</w:t>
      </w:r>
      <w:r w:rsidRPr="007B600F">
        <w:rPr>
          <w:color w:val="CB4B16"/>
        </w:rPr>
        <w:t>}</w:t>
      </w:r>
      <w:r w:rsidRPr="007B600F">
        <w:rPr>
          <w:color w:val="2AA198"/>
        </w:rPr>
        <w:t xml:space="preserve"> </w:t>
      </w:r>
      <w:r w:rsidRPr="007B600F">
        <w:rPr>
          <w:color w:val="2AA198"/>
        </w:rPr>
        <w:t>个实体</w:t>
      </w:r>
      <w:r w:rsidRPr="007B600F">
        <w:rPr>
          <w:color w:val="2AA198"/>
        </w:rPr>
        <w:t xml:space="preserve">, </w:t>
      </w:r>
      <w:r w:rsidRPr="007B600F">
        <w:rPr>
          <w:color w:val="CB4B16"/>
        </w:rPr>
        <w:t>{</w:t>
      </w:r>
      <w:r w:rsidRPr="007B600F">
        <w:rPr>
          <w:color w:val="268BD2"/>
        </w:rPr>
        <w:t>len</w:t>
      </w:r>
      <w:r w:rsidRPr="007B600F">
        <w:rPr>
          <w:color w:val="657B83"/>
        </w:rPr>
        <w:t>(</w:t>
      </w:r>
      <w:r w:rsidRPr="007B600F">
        <w:rPr>
          <w:color w:val="268BD2"/>
        </w:rPr>
        <w:t>data</w:t>
      </w:r>
      <w:r w:rsidRPr="007B600F">
        <w:rPr>
          <w:color w:val="657B83"/>
        </w:rPr>
        <w:t>[</w:t>
      </w:r>
      <w:r w:rsidRPr="007B600F">
        <w:rPr>
          <w:color w:val="2AA198"/>
        </w:rPr>
        <w:t>'relations'</w:t>
      </w:r>
      <w:r w:rsidRPr="007B600F">
        <w:rPr>
          <w:color w:val="657B83"/>
        </w:rPr>
        <w:t>])</w:t>
      </w:r>
      <w:r w:rsidRPr="007B600F">
        <w:rPr>
          <w:color w:val="CB4B16"/>
        </w:rPr>
        <w:t>}</w:t>
      </w:r>
      <w:r w:rsidRPr="007B600F">
        <w:rPr>
          <w:color w:val="2AA198"/>
        </w:rPr>
        <w:t xml:space="preserve"> </w:t>
      </w:r>
      <w:r w:rsidRPr="007B600F">
        <w:rPr>
          <w:color w:val="2AA198"/>
        </w:rPr>
        <w:t>条关系</w:t>
      </w:r>
      <w:r w:rsidRPr="007B600F">
        <w:rPr>
          <w:color w:val="2AA198"/>
        </w:rPr>
        <w:t>"</w:t>
      </w:r>
      <w:r w:rsidRPr="007B600F">
        <w:rPr>
          <w:color w:val="657B83"/>
        </w:rPr>
        <w:t>)</w:t>
      </w:r>
    </w:p>
    <w:p w14:paraId="74FB7D56" w14:textId="77777777" w:rsidR="007B600F" w:rsidRPr="007B600F" w:rsidRDefault="007B600F" w:rsidP="007B600F">
      <w:pPr>
        <w:pStyle w:val="afff0"/>
        <w:rPr>
          <w:color w:val="657B83"/>
        </w:rPr>
      </w:pPr>
      <w:r w:rsidRPr="007B600F">
        <w:rPr>
          <w:color w:val="657B83"/>
        </w:rPr>
        <w:t xml:space="preserve">        </w:t>
      </w:r>
      <w:r w:rsidRPr="007B600F">
        <w:t>return</w:t>
      </w:r>
      <w:r w:rsidRPr="007B600F">
        <w:rPr>
          <w:color w:val="657B83"/>
        </w:rPr>
        <w:t xml:space="preserve"> </w:t>
      </w:r>
      <w:r w:rsidRPr="007B600F">
        <w:rPr>
          <w:color w:val="268BD2"/>
        </w:rPr>
        <w:t>data</w:t>
      </w:r>
    </w:p>
    <w:p w14:paraId="6F045189" w14:textId="77777777" w:rsidR="007B600F" w:rsidRPr="007B600F" w:rsidRDefault="007B600F" w:rsidP="007B600F">
      <w:pPr>
        <w:pStyle w:val="afff0"/>
        <w:rPr>
          <w:color w:val="657B83"/>
        </w:rPr>
      </w:pPr>
      <w:r w:rsidRPr="007B600F">
        <w:rPr>
          <w:color w:val="657B83"/>
        </w:rPr>
        <w:t xml:space="preserve">        </w:t>
      </w:r>
    </w:p>
    <w:p w14:paraId="13B8FA5F" w14:textId="77777777" w:rsidR="007B600F" w:rsidRPr="007B600F" w:rsidRDefault="007B600F" w:rsidP="007B600F">
      <w:pPr>
        <w:pStyle w:val="afff0"/>
        <w:rPr>
          <w:color w:val="657B83"/>
        </w:rPr>
      </w:pPr>
      <w:r w:rsidRPr="007B600F">
        <w:rPr>
          <w:color w:val="657B83"/>
        </w:rPr>
        <w:t xml:space="preserve">    </w:t>
      </w:r>
      <w:r w:rsidRPr="007B600F">
        <w:t>except</w:t>
      </w:r>
      <w:r w:rsidRPr="007B600F">
        <w:rPr>
          <w:color w:val="657B83"/>
        </w:rPr>
        <w:t xml:space="preserve"> </w:t>
      </w:r>
      <w:r w:rsidRPr="007B600F">
        <w:rPr>
          <w:color w:val="CB4B16"/>
        </w:rPr>
        <w:t>json</w:t>
      </w:r>
      <w:r w:rsidRPr="007B600F">
        <w:rPr>
          <w:color w:val="657B83"/>
        </w:rPr>
        <w:t>.</w:t>
      </w:r>
      <w:r w:rsidRPr="007B600F">
        <w:rPr>
          <w:color w:val="CB4B16"/>
        </w:rPr>
        <w:t>JSONDecodeError</w:t>
      </w:r>
      <w:r w:rsidRPr="007B600F">
        <w:rPr>
          <w:color w:val="657B83"/>
        </w:rPr>
        <w:t xml:space="preserve"> </w:t>
      </w:r>
      <w:r w:rsidRPr="007B600F">
        <w:t>as</w:t>
      </w:r>
      <w:r w:rsidRPr="007B600F">
        <w:rPr>
          <w:color w:val="657B83"/>
        </w:rPr>
        <w:t xml:space="preserve"> </w:t>
      </w:r>
      <w:r w:rsidRPr="007B600F">
        <w:rPr>
          <w:color w:val="268BD2"/>
        </w:rPr>
        <w:t>e</w:t>
      </w:r>
      <w:r w:rsidRPr="007B600F">
        <w:rPr>
          <w:color w:val="657B83"/>
        </w:rPr>
        <w:t>:</w:t>
      </w:r>
    </w:p>
    <w:p w14:paraId="3A69BCE5"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error</w:t>
      </w:r>
      <w:r w:rsidRPr="007B600F">
        <w:rPr>
          <w:color w:val="657B83"/>
        </w:rPr>
        <w:t>(</w:t>
      </w:r>
      <w:r w:rsidRPr="007B600F">
        <w:rPr>
          <w:b/>
          <w:bCs/>
          <w:color w:val="586E75"/>
        </w:rPr>
        <w:t>f</w:t>
      </w:r>
      <w:r w:rsidRPr="007B600F">
        <w:rPr>
          <w:color w:val="2AA198"/>
        </w:rPr>
        <w:t xml:space="preserve">"Step 2 Error: JSON </w:t>
      </w:r>
      <w:r w:rsidRPr="007B600F">
        <w:rPr>
          <w:color w:val="2AA198"/>
        </w:rPr>
        <w:t>解析失败</w:t>
      </w:r>
      <w:r w:rsidRPr="007B600F">
        <w:rPr>
          <w:color w:val="2AA198"/>
        </w:rPr>
        <w:t xml:space="preserve">: </w:t>
      </w:r>
      <w:r w:rsidRPr="007B600F">
        <w:rPr>
          <w:color w:val="CB4B16"/>
        </w:rPr>
        <w:t>{</w:t>
      </w:r>
      <w:r w:rsidRPr="007B600F">
        <w:rPr>
          <w:color w:val="268BD2"/>
        </w:rPr>
        <w:t>e</w:t>
      </w:r>
      <w:r w:rsidRPr="007B600F">
        <w:rPr>
          <w:color w:val="CB4B16"/>
        </w:rPr>
        <w:t>}</w:t>
      </w:r>
      <w:r w:rsidRPr="007B600F">
        <w:rPr>
          <w:color w:val="2AA198"/>
        </w:rPr>
        <w:t xml:space="preserve"> | </w:t>
      </w:r>
      <w:r w:rsidRPr="007B600F">
        <w:rPr>
          <w:color w:val="2AA198"/>
        </w:rPr>
        <w:t>内容片段</w:t>
      </w:r>
      <w:r w:rsidRPr="007B600F">
        <w:rPr>
          <w:color w:val="2AA198"/>
        </w:rPr>
        <w:t xml:space="preserve">: </w:t>
      </w:r>
      <w:r w:rsidRPr="007B600F">
        <w:rPr>
          <w:color w:val="CB4B16"/>
        </w:rPr>
        <w:t>{</w:t>
      </w:r>
      <w:r w:rsidRPr="007B600F">
        <w:rPr>
          <w:color w:val="657B83"/>
        </w:rPr>
        <w:t>llm_response_text[:</w:t>
      </w:r>
      <w:r w:rsidRPr="007B600F">
        <w:rPr>
          <w:color w:val="D33682"/>
        </w:rPr>
        <w:t>50</w:t>
      </w:r>
      <w:r w:rsidRPr="007B600F">
        <w:rPr>
          <w:color w:val="657B83"/>
        </w:rPr>
        <w:t>]</w:t>
      </w:r>
      <w:r w:rsidRPr="007B600F">
        <w:rPr>
          <w:color w:val="CB4B16"/>
        </w:rPr>
        <w:t>}</w:t>
      </w:r>
      <w:r w:rsidRPr="007B600F">
        <w:rPr>
          <w:color w:val="2AA198"/>
        </w:rPr>
        <w:t>..."</w:t>
      </w:r>
      <w:r w:rsidRPr="007B600F">
        <w:rPr>
          <w:color w:val="657B83"/>
        </w:rPr>
        <w:t>)</w:t>
      </w:r>
    </w:p>
    <w:p w14:paraId="05806161" w14:textId="77777777" w:rsidR="007B600F" w:rsidRPr="007B600F" w:rsidRDefault="007B600F" w:rsidP="007B600F">
      <w:pPr>
        <w:pStyle w:val="afff0"/>
        <w:rPr>
          <w:color w:val="657B83"/>
        </w:rPr>
      </w:pPr>
      <w:r w:rsidRPr="007B600F">
        <w:rPr>
          <w:color w:val="657B83"/>
        </w:rPr>
        <w:t xml:space="preserve">        </w:t>
      </w:r>
      <w:r w:rsidRPr="007B600F">
        <w:t>return</w:t>
      </w:r>
      <w:r w:rsidRPr="007B600F">
        <w:rPr>
          <w:color w:val="657B83"/>
        </w:rPr>
        <w:t xml:space="preserve"> {</w:t>
      </w:r>
      <w:r w:rsidRPr="007B600F">
        <w:rPr>
          <w:color w:val="2AA198"/>
        </w:rPr>
        <w:t>"entities"</w:t>
      </w:r>
      <w:r w:rsidRPr="007B600F">
        <w:rPr>
          <w:color w:val="657B83"/>
        </w:rPr>
        <w:t xml:space="preserve">: [], </w:t>
      </w:r>
      <w:r w:rsidRPr="007B600F">
        <w:rPr>
          <w:color w:val="2AA198"/>
        </w:rPr>
        <w:t>"relations"</w:t>
      </w:r>
      <w:r w:rsidRPr="007B600F">
        <w:rPr>
          <w:color w:val="657B83"/>
        </w:rPr>
        <w:t>: []}</w:t>
      </w:r>
    </w:p>
    <w:p w14:paraId="292484F4" w14:textId="77777777" w:rsidR="007B600F" w:rsidRPr="007B600F" w:rsidRDefault="007B600F" w:rsidP="007B600F">
      <w:pPr>
        <w:pStyle w:val="afff0"/>
        <w:rPr>
          <w:color w:val="657B83"/>
        </w:rPr>
      </w:pPr>
    </w:p>
    <w:p w14:paraId="790D5FC0" w14:textId="77777777" w:rsidR="007B600F" w:rsidRPr="007B600F" w:rsidRDefault="007B600F" w:rsidP="007B600F">
      <w:pPr>
        <w:pStyle w:val="afff0"/>
        <w:rPr>
          <w:color w:val="657B83"/>
        </w:rPr>
      </w:pPr>
      <w:r w:rsidRPr="007B600F">
        <w:rPr>
          <w:i/>
          <w:iCs/>
          <w:color w:val="93A1A1"/>
        </w:rPr>
        <w:t xml:space="preserve"># --- </w:t>
      </w:r>
      <w:r w:rsidRPr="007B600F">
        <w:rPr>
          <w:i/>
          <w:iCs/>
          <w:color w:val="93A1A1"/>
        </w:rPr>
        <w:t>步骤</w:t>
      </w:r>
      <w:r w:rsidRPr="007B600F">
        <w:rPr>
          <w:i/>
          <w:iCs/>
          <w:color w:val="93A1A1"/>
        </w:rPr>
        <w:t xml:space="preserve"> 3: </w:t>
      </w:r>
      <w:r w:rsidRPr="007B600F">
        <w:rPr>
          <w:i/>
          <w:iCs/>
          <w:color w:val="93A1A1"/>
        </w:rPr>
        <w:t>实体向量化并写入</w:t>
      </w:r>
      <w:r w:rsidRPr="007B600F">
        <w:rPr>
          <w:i/>
          <w:iCs/>
          <w:color w:val="93A1A1"/>
        </w:rPr>
        <w:t xml:space="preserve"> Milvus ---</w:t>
      </w:r>
    </w:p>
    <w:p w14:paraId="111F4429" w14:textId="77777777" w:rsidR="007B600F" w:rsidRPr="007B600F" w:rsidRDefault="007B600F" w:rsidP="007B600F">
      <w:pPr>
        <w:pStyle w:val="afff0"/>
        <w:rPr>
          <w:color w:val="657B83"/>
        </w:rPr>
      </w:pPr>
      <w:r w:rsidRPr="007B600F">
        <w:rPr>
          <w:b/>
          <w:bCs/>
          <w:color w:val="586E75"/>
        </w:rPr>
        <w:t>def</w:t>
      </w:r>
      <w:r w:rsidRPr="007B600F">
        <w:rPr>
          <w:color w:val="657B83"/>
        </w:rPr>
        <w:t xml:space="preserve"> </w:t>
      </w:r>
      <w:r w:rsidRPr="007B600F">
        <w:rPr>
          <w:color w:val="268BD2"/>
        </w:rPr>
        <w:t>step_3_save_entities_to_milvus</w:t>
      </w:r>
      <w:r w:rsidRPr="007B600F">
        <w:rPr>
          <w:color w:val="657B83"/>
        </w:rPr>
        <w:t>(</w:t>
      </w:r>
    </w:p>
    <w:p w14:paraId="778692A9" w14:textId="77777777" w:rsidR="007B600F" w:rsidRPr="007B600F" w:rsidRDefault="007B600F" w:rsidP="007B600F">
      <w:pPr>
        <w:pStyle w:val="afff0"/>
        <w:rPr>
          <w:color w:val="657B83"/>
        </w:rPr>
      </w:pPr>
      <w:r w:rsidRPr="007B600F">
        <w:rPr>
          <w:color w:val="657B83"/>
        </w:rPr>
        <w:t xml:space="preserve">    entities: </w:t>
      </w:r>
      <w:r w:rsidRPr="007B600F">
        <w:rPr>
          <w:color w:val="CB4B16"/>
        </w:rPr>
        <w:t>List</w:t>
      </w:r>
      <w:r w:rsidRPr="007B600F">
        <w:rPr>
          <w:color w:val="657B83"/>
        </w:rPr>
        <w:t>[</w:t>
      </w:r>
      <w:r w:rsidRPr="007B600F">
        <w:rPr>
          <w:color w:val="CB4B16"/>
        </w:rPr>
        <w:t>Dict</w:t>
      </w:r>
      <w:r w:rsidRPr="007B600F">
        <w:rPr>
          <w:color w:val="657B83"/>
        </w:rPr>
        <w:t xml:space="preserve">], chunk_id: </w:t>
      </w:r>
      <w:r w:rsidRPr="007B600F">
        <w:t>str</w:t>
      </w:r>
      <w:r w:rsidRPr="007B600F">
        <w:rPr>
          <w:color w:val="657B83"/>
        </w:rPr>
        <w:t xml:space="preserve">, chunk_text: </w:t>
      </w:r>
      <w:r w:rsidRPr="007B600F">
        <w:t>str</w:t>
      </w:r>
      <w:r w:rsidRPr="007B600F">
        <w:rPr>
          <w:color w:val="657B83"/>
        </w:rPr>
        <w:t xml:space="preserve">, bge_ef, item_name: </w:t>
      </w:r>
      <w:r w:rsidRPr="007B600F">
        <w:t>str</w:t>
      </w:r>
    </w:p>
    <w:p w14:paraId="00B55F53" w14:textId="77777777" w:rsidR="007B600F" w:rsidRPr="007B600F" w:rsidRDefault="007B600F" w:rsidP="007B600F">
      <w:pPr>
        <w:pStyle w:val="afff0"/>
        <w:rPr>
          <w:color w:val="657B83"/>
        </w:rPr>
      </w:pPr>
      <w:r w:rsidRPr="007B600F">
        <w:rPr>
          <w:color w:val="657B83"/>
        </w:rPr>
        <w:t>):</w:t>
      </w:r>
    </w:p>
    <w:p w14:paraId="4916A56E" w14:textId="77777777" w:rsidR="007B600F" w:rsidRPr="007B600F" w:rsidRDefault="007B600F" w:rsidP="007B600F">
      <w:pPr>
        <w:pStyle w:val="afff0"/>
        <w:rPr>
          <w:color w:val="657B83"/>
        </w:rPr>
      </w:pPr>
      <w:r w:rsidRPr="007B600F">
        <w:rPr>
          <w:color w:val="657B83"/>
        </w:rPr>
        <w:t xml:space="preserve">    </w:t>
      </w:r>
      <w:r w:rsidRPr="007B600F">
        <w:rPr>
          <w:color w:val="2AA198"/>
        </w:rPr>
        <w:t>"""</w:t>
      </w:r>
    </w:p>
    <w:p w14:paraId="04D5423C" w14:textId="77777777" w:rsidR="007B600F" w:rsidRPr="007B600F" w:rsidRDefault="007B600F" w:rsidP="007B600F">
      <w:pPr>
        <w:pStyle w:val="afff0"/>
        <w:rPr>
          <w:color w:val="657B83"/>
        </w:rPr>
      </w:pPr>
      <w:r w:rsidRPr="007B600F">
        <w:rPr>
          <w:color w:val="2AA198"/>
        </w:rPr>
        <w:t xml:space="preserve">    </w:t>
      </w:r>
      <w:r w:rsidRPr="007B600F">
        <w:rPr>
          <w:color w:val="2AA198"/>
        </w:rPr>
        <w:t>步骤</w:t>
      </w:r>
      <w:r w:rsidRPr="007B600F">
        <w:rPr>
          <w:color w:val="2AA198"/>
        </w:rPr>
        <w:t xml:space="preserve"> 3: </w:t>
      </w:r>
      <w:r w:rsidRPr="007B600F">
        <w:rPr>
          <w:color w:val="2AA198"/>
        </w:rPr>
        <w:t>将提取出的实体名称向量化，并存入</w:t>
      </w:r>
      <w:r w:rsidRPr="007B600F">
        <w:rPr>
          <w:color w:val="2AA198"/>
        </w:rPr>
        <w:t xml:space="preserve"> Milvus</w:t>
      </w:r>
      <w:r w:rsidRPr="007B600F">
        <w:rPr>
          <w:color w:val="2AA198"/>
        </w:rPr>
        <w:t>。</w:t>
      </w:r>
    </w:p>
    <w:p w14:paraId="045AAB80" w14:textId="77777777" w:rsidR="007B600F" w:rsidRPr="007B600F" w:rsidRDefault="007B600F" w:rsidP="007B600F">
      <w:pPr>
        <w:pStyle w:val="afff0"/>
        <w:rPr>
          <w:color w:val="657B83"/>
        </w:rPr>
      </w:pPr>
      <w:r w:rsidRPr="007B600F">
        <w:rPr>
          <w:color w:val="2AA198"/>
        </w:rPr>
        <w:t>    """</w:t>
      </w:r>
    </w:p>
    <w:p w14:paraId="25720DB7" w14:textId="77777777" w:rsidR="007B600F" w:rsidRPr="007B600F" w:rsidRDefault="007B600F" w:rsidP="007B600F">
      <w:pPr>
        <w:pStyle w:val="afff0"/>
        <w:rPr>
          <w:color w:val="657B83"/>
        </w:rPr>
      </w:pPr>
      <w:r w:rsidRPr="007B600F">
        <w:rPr>
          <w:color w:val="657B83"/>
        </w:rPr>
        <w:t xml:space="preserve">    </w:t>
      </w:r>
      <w:r w:rsidRPr="007B600F">
        <w:rPr>
          <w:color w:val="268BD2"/>
        </w:rPr>
        <w:t>milvus_uri</w:t>
      </w:r>
      <w:r w:rsidRPr="007B600F">
        <w:rPr>
          <w:color w:val="657B83"/>
        </w:rPr>
        <w:t xml:space="preserve"> </w:t>
      </w:r>
      <w:r w:rsidRPr="007B600F">
        <w:t>=</w:t>
      </w:r>
      <w:r w:rsidRPr="007B600F">
        <w:rPr>
          <w:color w:val="657B83"/>
        </w:rPr>
        <w:t xml:space="preserve"> </w:t>
      </w:r>
      <w:r w:rsidRPr="007B600F">
        <w:rPr>
          <w:color w:val="CB4B16"/>
        </w:rPr>
        <w:t>os</w:t>
      </w:r>
      <w:r w:rsidRPr="007B600F">
        <w:rPr>
          <w:color w:val="657B83"/>
        </w:rPr>
        <w:t>.</w:t>
      </w:r>
      <w:r w:rsidRPr="007B600F">
        <w:rPr>
          <w:color w:val="268BD2"/>
        </w:rPr>
        <w:t>environ</w:t>
      </w:r>
      <w:r w:rsidRPr="007B600F">
        <w:rPr>
          <w:color w:val="657B83"/>
        </w:rPr>
        <w:t>.</w:t>
      </w:r>
      <w:r w:rsidRPr="007B600F">
        <w:rPr>
          <w:color w:val="268BD2"/>
        </w:rPr>
        <w:t>get</w:t>
      </w:r>
      <w:r w:rsidRPr="007B600F">
        <w:rPr>
          <w:color w:val="657B83"/>
        </w:rPr>
        <w:t>(</w:t>
      </w:r>
      <w:r w:rsidRPr="007B600F">
        <w:rPr>
          <w:color w:val="2AA198"/>
        </w:rPr>
        <w:t>"MILVUS_URL"</w:t>
      </w:r>
      <w:r w:rsidRPr="007B600F">
        <w:rPr>
          <w:color w:val="657B83"/>
        </w:rPr>
        <w:t>)</w:t>
      </w:r>
    </w:p>
    <w:p w14:paraId="2384F282" w14:textId="77777777" w:rsidR="007B600F" w:rsidRPr="007B600F" w:rsidRDefault="007B600F" w:rsidP="007B600F">
      <w:pPr>
        <w:pStyle w:val="afff0"/>
        <w:rPr>
          <w:color w:val="657B83"/>
        </w:rPr>
      </w:pPr>
      <w:r w:rsidRPr="007B600F">
        <w:rPr>
          <w:color w:val="657B83"/>
        </w:rPr>
        <w:t xml:space="preserve">    </w:t>
      </w:r>
      <w:r w:rsidRPr="007B600F">
        <w:rPr>
          <w:color w:val="268BD2"/>
        </w:rPr>
        <w:t>collection_name</w:t>
      </w:r>
      <w:r w:rsidRPr="007B600F">
        <w:rPr>
          <w:color w:val="657B83"/>
        </w:rPr>
        <w:t xml:space="preserve"> </w:t>
      </w:r>
      <w:r w:rsidRPr="007B600F">
        <w:t>=</w:t>
      </w:r>
      <w:r w:rsidRPr="007B600F">
        <w:rPr>
          <w:color w:val="657B83"/>
        </w:rPr>
        <w:t xml:space="preserve"> </w:t>
      </w:r>
      <w:r w:rsidRPr="007B600F">
        <w:rPr>
          <w:color w:val="CB4B16"/>
        </w:rPr>
        <w:t>os</w:t>
      </w:r>
      <w:r w:rsidRPr="007B600F">
        <w:rPr>
          <w:color w:val="657B83"/>
        </w:rPr>
        <w:t>.</w:t>
      </w:r>
      <w:r w:rsidRPr="007B600F">
        <w:rPr>
          <w:color w:val="268BD2"/>
        </w:rPr>
        <w:t>environ</w:t>
      </w:r>
      <w:r w:rsidRPr="007B600F">
        <w:rPr>
          <w:color w:val="657B83"/>
        </w:rPr>
        <w:t>.</w:t>
      </w:r>
      <w:r w:rsidRPr="007B600F">
        <w:rPr>
          <w:color w:val="268BD2"/>
        </w:rPr>
        <w:t>get</w:t>
      </w:r>
      <w:r w:rsidRPr="007B600F">
        <w:rPr>
          <w:color w:val="657B83"/>
        </w:rPr>
        <w:t>(</w:t>
      </w:r>
      <w:r w:rsidRPr="007B600F">
        <w:rPr>
          <w:color w:val="2AA198"/>
        </w:rPr>
        <w:t>"ENTITY_NAME_COLLECTION"</w:t>
      </w:r>
      <w:r w:rsidRPr="007B600F">
        <w:rPr>
          <w:color w:val="657B83"/>
        </w:rPr>
        <w:t>)</w:t>
      </w:r>
    </w:p>
    <w:p w14:paraId="3E583493" w14:textId="77777777" w:rsidR="007B600F" w:rsidRPr="007B600F" w:rsidRDefault="007B600F" w:rsidP="007B600F">
      <w:pPr>
        <w:pStyle w:val="afff0"/>
        <w:rPr>
          <w:color w:val="657B83"/>
        </w:rPr>
      </w:pPr>
    </w:p>
    <w:p w14:paraId="58E5D2F4" w14:textId="77777777" w:rsidR="007B600F" w:rsidRPr="007B600F" w:rsidRDefault="007B600F" w:rsidP="007B600F">
      <w:pPr>
        <w:pStyle w:val="afff0"/>
        <w:rPr>
          <w:color w:val="657B83"/>
        </w:rPr>
      </w:pPr>
      <w:r w:rsidRPr="007B600F">
        <w:rPr>
          <w:color w:val="657B83"/>
        </w:rPr>
        <w:t xml:space="preserve">    </w:t>
      </w:r>
      <w:r w:rsidRPr="007B600F">
        <w:t>if</w:t>
      </w:r>
      <w:r w:rsidRPr="007B600F">
        <w:rPr>
          <w:color w:val="657B83"/>
        </w:rPr>
        <w:t xml:space="preserve"> </w:t>
      </w:r>
      <w:r w:rsidRPr="007B600F">
        <w:t>not</w:t>
      </w:r>
      <w:r w:rsidRPr="007B600F">
        <w:rPr>
          <w:color w:val="657B83"/>
        </w:rPr>
        <w:t xml:space="preserve"> </w:t>
      </w:r>
      <w:r w:rsidRPr="007B600F">
        <w:rPr>
          <w:color w:val="268BD2"/>
        </w:rPr>
        <w:t>milvus_uri</w:t>
      </w:r>
      <w:r w:rsidRPr="007B600F">
        <w:rPr>
          <w:color w:val="657B83"/>
        </w:rPr>
        <w:t xml:space="preserve"> </w:t>
      </w:r>
      <w:r w:rsidRPr="007B600F">
        <w:t>or</w:t>
      </w:r>
      <w:r w:rsidRPr="007B600F">
        <w:rPr>
          <w:color w:val="657B83"/>
        </w:rPr>
        <w:t xml:space="preserve"> </w:t>
      </w:r>
      <w:r w:rsidRPr="007B600F">
        <w:t>not</w:t>
      </w:r>
      <w:r w:rsidRPr="007B600F">
        <w:rPr>
          <w:color w:val="657B83"/>
        </w:rPr>
        <w:t xml:space="preserve"> </w:t>
      </w:r>
      <w:r w:rsidRPr="007B600F">
        <w:rPr>
          <w:color w:val="268BD2"/>
        </w:rPr>
        <w:t>collection_name</w:t>
      </w:r>
      <w:r w:rsidRPr="007B600F">
        <w:rPr>
          <w:color w:val="657B83"/>
        </w:rPr>
        <w:t>:</w:t>
      </w:r>
    </w:p>
    <w:p w14:paraId="03DAB588"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warning</w:t>
      </w:r>
      <w:r w:rsidRPr="007B600F">
        <w:rPr>
          <w:color w:val="657B83"/>
        </w:rPr>
        <w:t>(</w:t>
      </w:r>
      <w:r w:rsidRPr="007B600F">
        <w:rPr>
          <w:color w:val="2AA198"/>
        </w:rPr>
        <w:t xml:space="preserve">"Step 3 Skip: </w:t>
      </w:r>
      <w:r w:rsidRPr="007B600F">
        <w:rPr>
          <w:color w:val="2AA198"/>
        </w:rPr>
        <w:t>未配置</w:t>
      </w:r>
      <w:r w:rsidRPr="007B600F">
        <w:rPr>
          <w:color w:val="2AA198"/>
        </w:rPr>
        <w:t xml:space="preserve"> MILVUS_URL / ENTITY_NAME_COLLECTION"</w:t>
      </w:r>
      <w:r w:rsidRPr="007B600F">
        <w:rPr>
          <w:color w:val="657B83"/>
        </w:rPr>
        <w:t>)</w:t>
      </w:r>
    </w:p>
    <w:p w14:paraId="7872E28B" w14:textId="77777777" w:rsidR="007B600F" w:rsidRPr="007B600F" w:rsidRDefault="007B600F" w:rsidP="007B600F">
      <w:pPr>
        <w:pStyle w:val="afff0"/>
        <w:rPr>
          <w:color w:val="657B83"/>
        </w:rPr>
      </w:pPr>
      <w:r w:rsidRPr="007B600F">
        <w:rPr>
          <w:color w:val="657B83"/>
        </w:rPr>
        <w:t xml:space="preserve">        </w:t>
      </w:r>
      <w:r w:rsidRPr="007B600F">
        <w:t>return</w:t>
      </w:r>
    </w:p>
    <w:p w14:paraId="6A69DAEA" w14:textId="77777777" w:rsidR="007B600F" w:rsidRPr="007B600F" w:rsidRDefault="007B600F" w:rsidP="007B600F">
      <w:pPr>
        <w:pStyle w:val="afff0"/>
        <w:rPr>
          <w:color w:val="657B83"/>
        </w:rPr>
      </w:pPr>
    </w:p>
    <w:p w14:paraId="7A003CEA" w14:textId="77777777" w:rsidR="007B600F" w:rsidRPr="007B600F" w:rsidRDefault="007B600F" w:rsidP="007B600F">
      <w:pPr>
        <w:pStyle w:val="afff0"/>
        <w:rPr>
          <w:color w:val="657B83"/>
        </w:rPr>
      </w:pPr>
      <w:r w:rsidRPr="007B600F">
        <w:rPr>
          <w:color w:val="657B83"/>
        </w:rPr>
        <w:t xml:space="preserve">    </w:t>
      </w:r>
      <w:r w:rsidRPr="007B600F">
        <w:t>if</w:t>
      </w:r>
      <w:r w:rsidRPr="007B600F">
        <w:rPr>
          <w:color w:val="657B83"/>
        </w:rPr>
        <w:t xml:space="preserve"> </w:t>
      </w:r>
      <w:r w:rsidRPr="007B600F">
        <w:t>not</w:t>
      </w:r>
      <w:r w:rsidRPr="007B600F">
        <w:rPr>
          <w:color w:val="657B83"/>
        </w:rPr>
        <w:t xml:space="preserve"> entities:</w:t>
      </w:r>
    </w:p>
    <w:p w14:paraId="762DCB26"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info</w:t>
      </w:r>
      <w:r w:rsidRPr="007B600F">
        <w:rPr>
          <w:color w:val="657B83"/>
        </w:rPr>
        <w:t>(</w:t>
      </w:r>
      <w:r w:rsidRPr="007B600F">
        <w:rPr>
          <w:color w:val="2AA198"/>
        </w:rPr>
        <w:t xml:space="preserve">"Step 3 Skip: </w:t>
      </w:r>
      <w:r w:rsidRPr="007B600F">
        <w:rPr>
          <w:color w:val="2AA198"/>
        </w:rPr>
        <w:t>没有需要写入的实体</w:t>
      </w:r>
      <w:r w:rsidRPr="007B600F">
        <w:rPr>
          <w:color w:val="2AA198"/>
        </w:rPr>
        <w:t>"</w:t>
      </w:r>
      <w:r w:rsidRPr="007B600F">
        <w:rPr>
          <w:color w:val="657B83"/>
        </w:rPr>
        <w:t>)</w:t>
      </w:r>
    </w:p>
    <w:p w14:paraId="55D7719B" w14:textId="77777777" w:rsidR="007B600F" w:rsidRPr="007B600F" w:rsidRDefault="007B600F" w:rsidP="007B600F">
      <w:pPr>
        <w:pStyle w:val="afff0"/>
        <w:rPr>
          <w:color w:val="657B83"/>
        </w:rPr>
      </w:pPr>
      <w:r w:rsidRPr="007B600F">
        <w:rPr>
          <w:color w:val="657B83"/>
        </w:rPr>
        <w:t xml:space="preserve">        </w:t>
      </w:r>
      <w:r w:rsidRPr="007B600F">
        <w:t>return</w:t>
      </w:r>
    </w:p>
    <w:p w14:paraId="452E2A70" w14:textId="77777777" w:rsidR="007B600F" w:rsidRPr="007B600F" w:rsidRDefault="007B600F" w:rsidP="007B600F">
      <w:pPr>
        <w:pStyle w:val="afff0"/>
        <w:rPr>
          <w:color w:val="657B83"/>
        </w:rPr>
      </w:pPr>
    </w:p>
    <w:p w14:paraId="171EF071" w14:textId="77777777" w:rsidR="007B600F" w:rsidRPr="007B600F" w:rsidRDefault="007B600F" w:rsidP="007B600F">
      <w:pPr>
        <w:pStyle w:val="afff0"/>
        <w:rPr>
          <w:color w:val="657B83"/>
        </w:rPr>
      </w:pPr>
      <w:r w:rsidRPr="007B600F">
        <w:rPr>
          <w:color w:val="657B83"/>
        </w:rPr>
        <w:t xml:space="preserve">    </w:t>
      </w:r>
      <w:r w:rsidRPr="007B600F">
        <w:rPr>
          <w:i/>
          <w:iCs/>
          <w:color w:val="93A1A1"/>
        </w:rPr>
        <w:t xml:space="preserve"># 1) </w:t>
      </w:r>
      <w:r w:rsidRPr="007B600F">
        <w:rPr>
          <w:i/>
          <w:iCs/>
          <w:color w:val="93A1A1"/>
        </w:rPr>
        <w:t>实体去重：同一</w:t>
      </w:r>
      <w:r w:rsidRPr="007B600F">
        <w:rPr>
          <w:i/>
          <w:iCs/>
          <w:color w:val="93A1A1"/>
        </w:rPr>
        <w:t xml:space="preserve"> chunk </w:t>
      </w:r>
      <w:r w:rsidRPr="007B600F">
        <w:rPr>
          <w:i/>
          <w:iCs/>
          <w:color w:val="93A1A1"/>
        </w:rPr>
        <w:t>内同名实体只向量化</w:t>
      </w:r>
      <w:r w:rsidRPr="007B600F">
        <w:rPr>
          <w:i/>
          <w:iCs/>
          <w:color w:val="93A1A1"/>
        </w:rPr>
        <w:t>/</w:t>
      </w:r>
      <w:r w:rsidRPr="007B600F">
        <w:rPr>
          <w:i/>
          <w:iCs/>
          <w:color w:val="93A1A1"/>
        </w:rPr>
        <w:t>写入一次，避免重复成本</w:t>
      </w:r>
    </w:p>
    <w:p w14:paraId="18FAEC28" w14:textId="77777777" w:rsidR="007B600F" w:rsidRPr="007B600F" w:rsidRDefault="007B600F" w:rsidP="007B600F">
      <w:pPr>
        <w:pStyle w:val="afff0"/>
        <w:rPr>
          <w:color w:val="657B83"/>
        </w:rPr>
      </w:pPr>
      <w:r w:rsidRPr="007B600F">
        <w:rPr>
          <w:color w:val="657B83"/>
        </w:rPr>
        <w:t xml:space="preserve">    </w:t>
      </w:r>
      <w:r w:rsidRPr="007B600F">
        <w:rPr>
          <w:color w:val="268BD2"/>
        </w:rPr>
        <w:t>dedup</w:t>
      </w:r>
      <w:r w:rsidRPr="007B600F">
        <w:rPr>
          <w:color w:val="657B83"/>
        </w:rPr>
        <w:t xml:space="preserve">: </w:t>
      </w:r>
      <w:r w:rsidRPr="007B600F">
        <w:rPr>
          <w:color w:val="CB4B16"/>
        </w:rPr>
        <w:t>Set</w:t>
      </w:r>
      <w:r w:rsidRPr="007B600F">
        <w:rPr>
          <w:color w:val="657B83"/>
        </w:rPr>
        <w:t>[</w:t>
      </w:r>
      <w:r w:rsidRPr="007B600F">
        <w:t>str</w:t>
      </w:r>
      <w:r w:rsidRPr="007B600F">
        <w:rPr>
          <w:color w:val="657B83"/>
        </w:rPr>
        <w:t xml:space="preserve">] </w:t>
      </w:r>
      <w:r w:rsidRPr="007B600F">
        <w:t>=</w:t>
      </w:r>
      <w:r w:rsidRPr="007B600F">
        <w:rPr>
          <w:color w:val="657B83"/>
        </w:rPr>
        <w:t xml:space="preserve"> </w:t>
      </w:r>
      <w:r w:rsidRPr="007B600F">
        <w:t>set</w:t>
      </w:r>
      <w:r w:rsidRPr="007B600F">
        <w:rPr>
          <w:color w:val="657B83"/>
        </w:rPr>
        <w:t>()</w:t>
      </w:r>
    </w:p>
    <w:p w14:paraId="6D426A7C" w14:textId="77777777" w:rsidR="007B600F" w:rsidRPr="007B600F" w:rsidRDefault="007B600F" w:rsidP="007B600F">
      <w:pPr>
        <w:pStyle w:val="afff0"/>
        <w:rPr>
          <w:color w:val="657B83"/>
        </w:rPr>
      </w:pPr>
      <w:r w:rsidRPr="007B600F">
        <w:rPr>
          <w:color w:val="657B83"/>
        </w:rPr>
        <w:t xml:space="preserve">    </w:t>
      </w:r>
      <w:r w:rsidRPr="007B600F">
        <w:t>for</w:t>
      </w:r>
      <w:r w:rsidRPr="007B600F">
        <w:rPr>
          <w:color w:val="657B83"/>
        </w:rPr>
        <w:t xml:space="preserve"> </w:t>
      </w:r>
      <w:r w:rsidRPr="007B600F">
        <w:rPr>
          <w:color w:val="268BD2"/>
        </w:rPr>
        <w:t>entity</w:t>
      </w:r>
      <w:r w:rsidRPr="007B600F">
        <w:rPr>
          <w:color w:val="657B83"/>
        </w:rPr>
        <w:t xml:space="preserve"> </w:t>
      </w:r>
      <w:r w:rsidRPr="007B600F">
        <w:t>in</w:t>
      </w:r>
      <w:r w:rsidRPr="007B600F">
        <w:rPr>
          <w:color w:val="657B83"/>
        </w:rPr>
        <w:t xml:space="preserve"> entities:</w:t>
      </w:r>
    </w:p>
    <w:p w14:paraId="27FBFA7B" w14:textId="77777777" w:rsidR="007B600F" w:rsidRPr="007B600F" w:rsidRDefault="007B600F" w:rsidP="007B600F">
      <w:pPr>
        <w:pStyle w:val="afff0"/>
        <w:rPr>
          <w:color w:val="657B83"/>
        </w:rPr>
      </w:pPr>
      <w:r w:rsidRPr="007B600F">
        <w:rPr>
          <w:color w:val="657B83"/>
        </w:rPr>
        <w:t xml:space="preserve">        </w:t>
      </w:r>
      <w:r w:rsidRPr="007B600F">
        <w:rPr>
          <w:color w:val="268BD2"/>
        </w:rPr>
        <w:t>raw_name</w:t>
      </w:r>
      <w:r w:rsidRPr="007B600F">
        <w:rPr>
          <w:color w:val="657B83"/>
        </w:rPr>
        <w:t xml:space="preserve"> </w:t>
      </w:r>
      <w:r w:rsidRPr="007B600F">
        <w:t>=</w:t>
      </w:r>
      <w:r w:rsidRPr="007B600F">
        <w:rPr>
          <w:color w:val="657B83"/>
        </w:rPr>
        <w:t xml:space="preserve"> </w:t>
      </w:r>
      <w:r w:rsidRPr="007B600F">
        <w:rPr>
          <w:color w:val="268BD2"/>
        </w:rPr>
        <w:t>entity</w:t>
      </w:r>
      <w:r w:rsidRPr="007B600F">
        <w:rPr>
          <w:color w:val="657B83"/>
        </w:rPr>
        <w:t>.</w:t>
      </w:r>
      <w:r w:rsidRPr="007B600F">
        <w:rPr>
          <w:color w:val="268BD2"/>
        </w:rPr>
        <w:t>get</w:t>
      </w:r>
      <w:r w:rsidRPr="007B600F">
        <w:rPr>
          <w:color w:val="657B83"/>
        </w:rPr>
        <w:t>(</w:t>
      </w:r>
      <w:r w:rsidRPr="007B600F">
        <w:rPr>
          <w:color w:val="2AA198"/>
        </w:rPr>
        <w:t>"name"</w:t>
      </w:r>
      <w:r w:rsidRPr="007B600F">
        <w:rPr>
          <w:color w:val="657B83"/>
        </w:rPr>
        <w:t>)</w:t>
      </w:r>
    </w:p>
    <w:p w14:paraId="08C4F5A9" w14:textId="77777777" w:rsidR="007B600F" w:rsidRPr="007B600F" w:rsidRDefault="007B600F" w:rsidP="007B600F">
      <w:pPr>
        <w:pStyle w:val="afff0"/>
        <w:rPr>
          <w:color w:val="657B83"/>
        </w:rPr>
      </w:pPr>
      <w:r w:rsidRPr="007B600F">
        <w:rPr>
          <w:color w:val="657B83"/>
        </w:rPr>
        <w:t xml:space="preserve">        </w:t>
      </w:r>
      <w:r w:rsidRPr="007B600F">
        <w:t>if</w:t>
      </w:r>
      <w:r w:rsidRPr="007B600F">
        <w:rPr>
          <w:color w:val="657B83"/>
        </w:rPr>
        <w:t xml:space="preserve"> </w:t>
      </w:r>
      <w:r w:rsidRPr="007B600F">
        <w:rPr>
          <w:color w:val="268BD2"/>
        </w:rPr>
        <w:t>raw_name</w:t>
      </w:r>
      <w:r w:rsidRPr="007B600F">
        <w:rPr>
          <w:color w:val="657B83"/>
        </w:rPr>
        <w:t xml:space="preserve"> </w:t>
      </w:r>
      <w:r w:rsidRPr="007B600F">
        <w:t>is</w:t>
      </w:r>
      <w:r w:rsidRPr="007B600F">
        <w:rPr>
          <w:color w:val="657B83"/>
        </w:rPr>
        <w:t xml:space="preserve"> </w:t>
      </w:r>
      <w:r w:rsidRPr="007B600F">
        <w:rPr>
          <w:color w:val="B58900"/>
        </w:rPr>
        <w:t>None</w:t>
      </w:r>
      <w:r w:rsidRPr="007B600F">
        <w:rPr>
          <w:color w:val="657B83"/>
        </w:rPr>
        <w:t>:</w:t>
      </w:r>
    </w:p>
    <w:p w14:paraId="071117FC" w14:textId="77777777" w:rsidR="007B600F" w:rsidRPr="007B600F" w:rsidRDefault="007B600F" w:rsidP="007B600F">
      <w:pPr>
        <w:pStyle w:val="afff0"/>
        <w:rPr>
          <w:color w:val="657B83"/>
        </w:rPr>
      </w:pPr>
      <w:r w:rsidRPr="007B600F">
        <w:rPr>
          <w:color w:val="657B83"/>
        </w:rPr>
        <w:t xml:space="preserve">            </w:t>
      </w:r>
      <w:r w:rsidRPr="007B600F">
        <w:t>continue</w:t>
      </w:r>
    </w:p>
    <w:p w14:paraId="35D1CBE1" w14:textId="77777777" w:rsidR="007B600F" w:rsidRPr="007B600F" w:rsidRDefault="007B600F" w:rsidP="007B600F">
      <w:pPr>
        <w:pStyle w:val="afff0"/>
        <w:rPr>
          <w:color w:val="657B83"/>
        </w:rPr>
      </w:pPr>
      <w:r w:rsidRPr="007B600F">
        <w:rPr>
          <w:color w:val="657B83"/>
        </w:rPr>
        <w:t xml:space="preserve">        </w:t>
      </w:r>
      <w:r w:rsidRPr="007B600F">
        <w:rPr>
          <w:color w:val="268BD2"/>
        </w:rPr>
        <w:t>name</w:t>
      </w:r>
      <w:r w:rsidRPr="007B600F">
        <w:rPr>
          <w:color w:val="657B83"/>
        </w:rPr>
        <w:t xml:space="preserve"> </w:t>
      </w:r>
      <w:r w:rsidRPr="007B600F">
        <w:t>=</w:t>
      </w:r>
      <w:r w:rsidRPr="007B600F">
        <w:rPr>
          <w:color w:val="657B83"/>
        </w:rPr>
        <w:t xml:space="preserve"> </w:t>
      </w:r>
      <w:r w:rsidRPr="007B600F">
        <w:t>str</w:t>
      </w:r>
      <w:r w:rsidRPr="007B600F">
        <w:rPr>
          <w:color w:val="657B83"/>
        </w:rPr>
        <w:t>(</w:t>
      </w:r>
      <w:r w:rsidRPr="007B600F">
        <w:rPr>
          <w:color w:val="268BD2"/>
        </w:rPr>
        <w:t>raw_name</w:t>
      </w:r>
      <w:r w:rsidRPr="007B600F">
        <w:rPr>
          <w:color w:val="657B83"/>
        </w:rPr>
        <w:t>).</w:t>
      </w:r>
      <w:r w:rsidRPr="007B600F">
        <w:rPr>
          <w:color w:val="268BD2"/>
        </w:rPr>
        <w:t>strip</w:t>
      </w:r>
      <w:r w:rsidRPr="007B600F">
        <w:rPr>
          <w:color w:val="657B83"/>
        </w:rPr>
        <w:t>()</w:t>
      </w:r>
    </w:p>
    <w:p w14:paraId="4C874C75" w14:textId="77777777" w:rsidR="007B600F" w:rsidRPr="007B600F" w:rsidRDefault="007B600F" w:rsidP="007B600F">
      <w:pPr>
        <w:pStyle w:val="afff0"/>
        <w:rPr>
          <w:color w:val="657B83"/>
        </w:rPr>
      </w:pPr>
      <w:r w:rsidRPr="007B600F">
        <w:rPr>
          <w:color w:val="657B83"/>
        </w:rPr>
        <w:t xml:space="preserve">        </w:t>
      </w:r>
      <w:r w:rsidRPr="007B600F">
        <w:t>if</w:t>
      </w:r>
      <w:r w:rsidRPr="007B600F">
        <w:rPr>
          <w:color w:val="657B83"/>
        </w:rPr>
        <w:t xml:space="preserve"> </w:t>
      </w:r>
      <w:r w:rsidRPr="007B600F">
        <w:t>not</w:t>
      </w:r>
      <w:r w:rsidRPr="007B600F">
        <w:rPr>
          <w:color w:val="657B83"/>
        </w:rPr>
        <w:t xml:space="preserve"> </w:t>
      </w:r>
      <w:r w:rsidRPr="007B600F">
        <w:rPr>
          <w:color w:val="268BD2"/>
        </w:rPr>
        <w:t>name</w:t>
      </w:r>
      <w:r w:rsidRPr="007B600F">
        <w:rPr>
          <w:color w:val="657B83"/>
        </w:rPr>
        <w:t>:</w:t>
      </w:r>
    </w:p>
    <w:p w14:paraId="7D8CF68C" w14:textId="77777777" w:rsidR="007B600F" w:rsidRPr="007B600F" w:rsidRDefault="007B600F" w:rsidP="007B600F">
      <w:pPr>
        <w:pStyle w:val="afff0"/>
        <w:rPr>
          <w:color w:val="657B83"/>
        </w:rPr>
      </w:pPr>
      <w:r w:rsidRPr="007B600F">
        <w:rPr>
          <w:color w:val="657B83"/>
        </w:rPr>
        <w:t xml:space="preserve">            </w:t>
      </w:r>
      <w:r w:rsidRPr="007B600F">
        <w:t>continue</w:t>
      </w:r>
    </w:p>
    <w:p w14:paraId="23DB5518" w14:textId="77777777" w:rsidR="007B600F" w:rsidRPr="007B600F" w:rsidRDefault="007B600F" w:rsidP="007B600F">
      <w:pPr>
        <w:pStyle w:val="afff0"/>
        <w:rPr>
          <w:color w:val="657B83"/>
        </w:rPr>
      </w:pPr>
      <w:r w:rsidRPr="007B600F">
        <w:rPr>
          <w:color w:val="657B83"/>
        </w:rPr>
        <w:t xml:space="preserve">        </w:t>
      </w:r>
      <w:r w:rsidRPr="007B600F">
        <w:rPr>
          <w:color w:val="268BD2"/>
        </w:rPr>
        <w:t>dedup</w:t>
      </w:r>
      <w:r w:rsidRPr="007B600F">
        <w:rPr>
          <w:color w:val="657B83"/>
        </w:rPr>
        <w:t>.</w:t>
      </w:r>
      <w:r w:rsidRPr="007B600F">
        <w:rPr>
          <w:color w:val="268BD2"/>
        </w:rPr>
        <w:t>add</w:t>
      </w:r>
      <w:r w:rsidRPr="007B600F">
        <w:rPr>
          <w:color w:val="657B83"/>
        </w:rPr>
        <w:t>(</w:t>
      </w:r>
      <w:r w:rsidRPr="007B600F">
        <w:rPr>
          <w:color w:val="268BD2"/>
        </w:rPr>
        <w:t>name</w:t>
      </w:r>
      <w:r w:rsidRPr="007B600F">
        <w:rPr>
          <w:color w:val="657B83"/>
        </w:rPr>
        <w:t>)</w:t>
      </w:r>
    </w:p>
    <w:p w14:paraId="305C337D" w14:textId="77777777" w:rsidR="007B600F" w:rsidRPr="007B600F" w:rsidRDefault="007B600F" w:rsidP="007B600F">
      <w:pPr>
        <w:pStyle w:val="afff0"/>
        <w:rPr>
          <w:color w:val="657B83"/>
        </w:rPr>
      </w:pPr>
    </w:p>
    <w:p w14:paraId="5C301DF9" w14:textId="77777777" w:rsidR="007B600F" w:rsidRPr="007B600F" w:rsidRDefault="007B600F" w:rsidP="007B600F">
      <w:pPr>
        <w:pStyle w:val="afff0"/>
        <w:rPr>
          <w:color w:val="657B83"/>
        </w:rPr>
      </w:pPr>
      <w:r w:rsidRPr="007B600F">
        <w:rPr>
          <w:color w:val="657B83"/>
        </w:rPr>
        <w:t xml:space="preserve">    </w:t>
      </w:r>
      <w:r w:rsidRPr="007B600F">
        <w:t>if</w:t>
      </w:r>
      <w:r w:rsidRPr="007B600F">
        <w:rPr>
          <w:color w:val="657B83"/>
        </w:rPr>
        <w:t xml:space="preserve"> </w:t>
      </w:r>
      <w:r w:rsidRPr="007B600F">
        <w:t>not</w:t>
      </w:r>
      <w:r w:rsidRPr="007B600F">
        <w:rPr>
          <w:color w:val="657B83"/>
        </w:rPr>
        <w:t xml:space="preserve"> </w:t>
      </w:r>
      <w:r w:rsidRPr="007B600F">
        <w:rPr>
          <w:color w:val="268BD2"/>
        </w:rPr>
        <w:t>dedup</w:t>
      </w:r>
      <w:r w:rsidRPr="007B600F">
        <w:rPr>
          <w:color w:val="657B83"/>
        </w:rPr>
        <w:t>:</w:t>
      </w:r>
    </w:p>
    <w:p w14:paraId="3CFAB1F3" w14:textId="77777777" w:rsidR="007B600F" w:rsidRPr="007B600F" w:rsidRDefault="007B600F" w:rsidP="007B600F">
      <w:pPr>
        <w:pStyle w:val="afff0"/>
        <w:rPr>
          <w:color w:val="657B83"/>
        </w:rPr>
      </w:pPr>
      <w:r w:rsidRPr="007B600F">
        <w:rPr>
          <w:color w:val="657B83"/>
        </w:rPr>
        <w:lastRenderedPageBreak/>
        <w:t xml:space="preserve">        </w:t>
      </w:r>
      <w:r w:rsidRPr="007B600F">
        <w:rPr>
          <w:color w:val="CB4B16"/>
        </w:rPr>
        <w:t>logging</w:t>
      </w:r>
      <w:r w:rsidRPr="007B600F">
        <w:rPr>
          <w:color w:val="657B83"/>
        </w:rPr>
        <w:t>.</w:t>
      </w:r>
      <w:r w:rsidRPr="007B600F">
        <w:rPr>
          <w:color w:val="268BD2"/>
        </w:rPr>
        <w:t>info</w:t>
      </w:r>
      <w:r w:rsidRPr="007B600F">
        <w:rPr>
          <w:color w:val="657B83"/>
        </w:rPr>
        <w:t>(</w:t>
      </w:r>
      <w:r w:rsidRPr="007B600F">
        <w:rPr>
          <w:color w:val="2AA198"/>
        </w:rPr>
        <w:t xml:space="preserve">"Step 3 Skip: </w:t>
      </w:r>
      <w:r w:rsidRPr="007B600F">
        <w:rPr>
          <w:color w:val="2AA198"/>
        </w:rPr>
        <w:t>去重后没有需要写入的实体</w:t>
      </w:r>
      <w:r w:rsidRPr="007B600F">
        <w:rPr>
          <w:color w:val="2AA198"/>
        </w:rPr>
        <w:t>"</w:t>
      </w:r>
      <w:r w:rsidRPr="007B600F">
        <w:rPr>
          <w:color w:val="657B83"/>
        </w:rPr>
        <w:t>)</w:t>
      </w:r>
    </w:p>
    <w:p w14:paraId="78897E9B" w14:textId="77777777" w:rsidR="007B600F" w:rsidRPr="007B600F" w:rsidRDefault="007B600F" w:rsidP="007B600F">
      <w:pPr>
        <w:pStyle w:val="afff0"/>
        <w:rPr>
          <w:color w:val="657B83"/>
        </w:rPr>
      </w:pPr>
      <w:r w:rsidRPr="007B600F">
        <w:rPr>
          <w:color w:val="657B83"/>
        </w:rPr>
        <w:t xml:space="preserve">        </w:t>
      </w:r>
      <w:r w:rsidRPr="007B600F">
        <w:t>return</w:t>
      </w:r>
    </w:p>
    <w:p w14:paraId="4DCAFD83" w14:textId="77777777" w:rsidR="007B600F" w:rsidRPr="007B600F" w:rsidRDefault="007B600F" w:rsidP="007B600F">
      <w:pPr>
        <w:pStyle w:val="afff0"/>
        <w:rPr>
          <w:color w:val="657B83"/>
        </w:rPr>
      </w:pPr>
    </w:p>
    <w:p w14:paraId="7F6C7882" w14:textId="77777777" w:rsidR="007B600F" w:rsidRPr="007B600F" w:rsidRDefault="007B600F" w:rsidP="007B600F">
      <w:pPr>
        <w:pStyle w:val="afff0"/>
        <w:rPr>
          <w:color w:val="657B83"/>
        </w:rPr>
      </w:pPr>
      <w:r w:rsidRPr="007B600F">
        <w:rPr>
          <w:color w:val="657B83"/>
        </w:rPr>
        <w:t xml:space="preserve">    </w:t>
      </w:r>
      <w:r w:rsidRPr="007B600F">
        <w:rPr>
          <w:color w:val="268BD2"/>
        </w:rPr>
        <w:t>unique_names</w:t>
      </w:r>
      <w:r w:rsidRPr="007B600F">
        <w:rPr>
          <w:color w:val="657B83"/>
        </w:rPr>
        <w:t xml:space="preserve"> </w:t>
      </w:r>
      <w:r w:rsidRPr="007B600F">
        <w:t>=</w:t>
      </w:r>
      <w:r w:rsidRPr="007B600F">
        <w:rPr>
          <w:color w:val="657B83"/>
        </w:rPr>
        <w:t xml:space="preserve"> </w:t>
      </w:r>
      <w:r w:rsidRPr="007B600F">
        <w:t>list</w:t>
      </w:r>
      <w:r w:rsidRPr="007B600F">
        <w:rPr>
          <w:color w:val="657B83"/>
        </w:rPr>
        <w:t>(</w:t>
      </w:r>
      <w:r w:rsidRPr="007B600F">
        <w:rPr>
          <w:color w:val="268BD2"/>
        </w:rPr>
        <w:t>dedup</w:t>
      </w:r>
      <w:r w:rsidRPr="007B600F">
        <w:rPr>
          <w:color w:val="657B83"/>
        </w:rPr>
        <w:t>)</w:t>
      </w:r>
    </w:p>
    <w:p w14:paraId="7F57FEF8"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info</w:t>
      </w:r>
      <w:r w:rsidRPr="007B600F">
        <w:rPr>
          <w:color w:val="657B83"/>
        </w:rPr>
        <w:t>(</w:t>
      </w:r>
      <w:r w:rsidRPr="007B600F">
        <w:rPr>
          <w:b/>
          <w:bCs/>
          <w:color w:val="586E75"/>
        </w:rPr>
        <w:t>f</w:t>
      </w:r>
      <w:r w:rsidRPr="007B600F">
        <w:rPr>
          <w:color w:val="2AA198"/>
        </w:rPr>
        <w:t xml:space="preserve">"Step 3: </w:t>
      </w:r>
      <w:r w:rsidRPr="007B600F">
        <w:rPr>
          <w:color w:val="2AA198"/>
        </w:rPr>
        <w:t>原始实体</w:t>
      </w:r>
      <w:r w:rsidRPr="007B600F">
        <w:rPr>
          <w:color w:val="2AA198"/>
        </w:rPr>
        <w:t xml:space="preserve"> </w:t>
      </w:r>
      <w:r w:rsidRPr="007B600F">
        <w:rPr>
          <w:color w:val="CB4B16"/>
        </w:rPr>
        <w:t>{</w:t>
      </w:r>
      <w:r w:rsidRPr="007B600F">
        <w:rPr>
          <w:color w:val="268BD2"/>
        </w:rPr>
        <w:t>len</w:t>
      </w:r>
      <w:r w:rsidRPr="007B600F">
        <w:rPr>
          <w:color w:val="657B83"/>
        </w:rPr>
        <w:t>(entities)</w:t>
      </w:r>
      <w:r w:rsidRPr="007B600F">
        <w:rPr>
          <w:color w:val="CB4B16"/>
        </w:rPr>
        <w:t>}</w:t>
      </w:r>
      <w:r w:rsidRPr="007B600F">
        <w:rPr>
          <w:color w:val="2AA198"/>
        </w:rPr>
        <w:t xml:space="preserve"> </w:t>
      </w:r>
      <w:r w:rsidRPr="007B600F">
        <w:rPr>
          <w:color w:val="2AA198"/>
        </w:rPr>
        <w:t>个，去重后</w:t>
      </w:r>
      <w:r w:rsidRPr="007B600F">
        <w:rPr>
          <w:color w:val="2AA198"/>
        </w:rPr>
        <w:t xml:space="preserve"> </w:t>
      </w:r>
      <w:r w:rsidRPr="007B600F">
        <w:rPr>
          <w:color w:val="CB4B16"/>
        </w:rPr>
        <w:t>{</w:t>
      </w:r>
      <w:r w:rsidRPr="007B600F">
        <w:rPr>
          <w:color w:val="268BD2"/>
        </w:rPr>
        <w:t>len</w:t>
      </w:r>
      <w:r w:rsidRPr="007B600F">
        <w:rPr>
          <w:color w:val="657B83"/>
        </w:rPr>
        <w:t>(</w:t>
      </w:r>
      <w:r w:rsidRPr="007B600F">
        <w:rPr>
          <w:color w:val="268BD2"/>
        </w:rPr>
        <w:t>unique_names</w:t>
      </w:r>
      <w:r w:rsidRPr="007B600F">
        <w:rPr>
          <w:color w:val="657B83"/>
        </w:rPr>
        <w:t>)</w:t>
      </w:r>
      <w:r w:rsidRPr="007B600F">
        <w:rPr>
          <w:color w:val="CB4B16"/>
        </w:rPr>
        <w:t>}</w:t>
      </w:r>
      <w:r w:rsidRPr="007B600F">
        <w:rPr>
          <w:color w:val="2AA198"/>
        </w:rPr>
        <w:t xml:space="preserve"> </w:t>
      </w:r>
      <w:r w:rsidRPr="007B600F">
        <w:rPr>
          <w:color w:val="2AA198"/>
        </w:rPr>
        <w:t>个，开始批量向量化并写入</w:t>
      </w:r>
      <w:r w:rsidRPr="007B600F">
        <w:rPr>
          <w:color w:val="2AA198"/>
        </w:rPr>
        <w:t xml:space="preserve"> Milvus..."</w:t>
      </w:r>
      <w:r w:rsidRPr="007B600F">
        <w:rPr>
          <w:color w:val="657B83"/>
        </w:rPr>
        <w:t>)</w:t>
      </w:r>
    </w:p>
    <w:p w14:paraId="6DDD7816" w14:textId="77777777" w:rsidR="007B600F" w:rsidRPr="007B600F" w:rsidRDefault="007B600F" w:rsidP="007B600F">
      <w:pPr>
        <w:pStyle w:val="afff0"/>
        <w:rPr>
          <w:color w:val="657B83"/>
        </w:rPr>
      </w:pPr>
    </w:p>
    <w:p w14:paraId="6454D7E8" w14:textId="77777777" w:rsidR="007B600F" w:rsidRPr="007B600F" w:rsidRDefault="007B600F" w:rsidP="007B600F">
      <w:pPr>
        <w:pStyle w:val="afff0"/>
        <w:rPr>
          <w:color w:val="657B83"/>
        </w:rPr>
      </w:pPr>
      <w:r w:rsidRPr="007B600F">
        <w:rPr>
          <w:color w:val="657B83"/>
        </w:rPr>
        <w:t xml:space="preserve">    </w:t>
      </w:r>
      <w:r w:rsidRPr="007B600F">
        <w:t>try</w:t>
      </w:r>
      <w:r w:rsidRPr="007B600F">
        <w:rPr>
          <w:color w:val="657B83"/>
        </w:rPr>
        <w:t>:</w:t>
      </w:r>
    </w:p>
    <w:p w14:paraId="25EBB91F" w14:textId="77777777" w:rsidR="007B600F" w:rsidRPr="007B600F" w:rsidRDefault="007B600F" w:rsidP="007B600F">
      <w:pPr>
        <w:pStyle w:val="afff0"/>
        <w:rPr>
          <w:color w:val="657B83"/>
        </w:rPr>
      </w:pPr>
      <w:r w:rsidRPr="007B600F">
        <w:rPr>
          <w:color w:val="657B83"/>
        </w:rPr>
        <w:t xml:space="preserve">        </w:t>
      </w:r>
      <w:r w:rsidRPr="007B600F">
        <w:rPr>
          <w:color w:val="268BD2"/>
        </w:rPr>
        <w:t>milvus_client</w:t>
      </w:r>
      <w:r w:rsidRPr="007B600F">
        <w:rPr>
          <w:color w:val="657B83"/>
        </w:rPr>
        <w:t xml:space="preserve"> </w:t>
      </w:r>
      <w:r w:rsidRPr="007B600F">
        <w:t>=</w:t>
      </w:r>
      <w:r w:rsidRPr="007B600F">
        <w:rPr>
          <w:color w:val="657B83"/>
        </w:rPr>
        <w:t xml:space="preserve"> </w:t>
      </w:r>
      <w:r w:rsidRPr="007B600F">
        <w:rPr>
          <w:color w:val="268BD2"/>
        </w:rPr>
        <w:t>get_milvus_client</w:t>
      </w:r>
      <w:r w:rsidRPr="007B600F">
        <w:rPr>
          <w:color w:val="657B83"/>
        </w:rPr>
        <w:t>()</w:t>
      </w:r>
    </w:p>
    <w:p w14:paraId="5F29ABEF" w14:textId="77777777" w:rsidR="007B600F" w:rsidRPr="007B600F" w:rsidRDefault="007B600F" w:rsidP="007B600F">
      <w:pPr>
        <w:pStyle w:val="afff0"/>
        <w:rPr>
          <w:color w:val="657B83"/>
        </w:rPr>
      </w:pPr>
      <w:r w:rsidRPr="007B600F">
        <w:rPr>
          <w:color w:val="657B83"/>
        </w:rPr>
        <w:t xml:space="preserve">        </w:t>
      </w:r>
      <w:r w:rsidRPr="007B600F">
        <w:t>if</w:t>
      </w:r>
      <w:r w:rsidRPr="007B600F">
        <w:rPr>
          <w:color w:val="657B83"/>
        </w:rPr>
        <w:t xml:space="preserve"> </w:t>
      </w:r>
      <w:r w:rsidRPr="007B600F">
        <w:t>not</w:t>
      </w:r>
      <w:r w:rsidRPr="007B600F">
        <w:rPr>
          <w:color w:val="657B83"/>
        </w:rPr>
        <w:t xml:space="preserve"> </w:t>
      </w:r>
      <w:r w:rsidRPr="007B600F">
        <w:rPr>
          <w:color w:val="268BD2"/>
        </w:rPr>
        <w:t>milvus_client</w:t>
      </w:r>
      <w:r w:rsidRPr="007B600F">
        <w:rPr>
          <w:color w:val="657B83"/>
        </w:rPr>
        <w:t>:</w:t>
      </w:r>
    </w:p>
    <w:p w14:paraId="5CB5C936"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warning</w:t>
      </w:r>
      <w:r w:rsidRPr="007B600F">
        <w:rPr>
          <w:color w:val="657B83"/>
        </w:rPr>
        <w:t>(</w:t>
      </w:r>
      <w:r w:rsidRPr="007B600F">
        <w:rPr>
          <w:color w:val="2AA198"/>
        </w:rPr>
        <w:t xml:space="preserve">"Step 3 Skip: </w:t>
      </w:r>
      <w:r w:rsidRPr="007B600F">
        <w:rPr>
          <w:color w:val="2AA198"/>
        </w:rPr>
        <w:t>无法获取</w:t>
      </w:r>
      <w:r w:rsidRPr="007B600F">
        <w:rPr>
          <w:color w:val="2AA198"/>
        </w:rPr>
        <w:t xml:space="preserve"> Milvus </w:t>
      </w:r>
      <w:r w:rsidRPr="007B600F">
        <w:rPr>
          <w:color w:val="2AA198"/>
        </w:rPr>
        <w:t>客户端</w:t>
      </w:r>
      <w:r w:rsidRPr="007B600F">
        <w:rPr>
          <w:color w:val="2AA198"/>
        </w:rPr>
        <w:t>"</w:t>
      </w:r>
      <w:r w:rsidRPr="007B600F">
        <w:rPr>
          <w:color w:val="657B83"/>
        </w:rPr>
        <w:t>)</w:t>
      </w:r>
    </w:p>
    <w:p w14:paraId="44F51135" w14:textId="77777777" w:rsidR="007B600F" w:rsidRPr="007B600F" w:rsidRDefault="007B600F" w:rsidP="007B600F">
      <w:pPr>
        <w:pStyle w:val="afff0"/>
        <w:rPr>
          <w:color w:val="657B83"/>
        </w:rPr>
      </w:pPr>
      <w:r w:rsidRPr="007B600F">
        <w:rPr>
          <w:color w:val="657B83"/>
        </w:rPr>
        <w:t xml:space="preserve">            </w:t>
      </w:r>
      <w:r w:rsidRPr="007B600F">
        <w:t>return</w:t>
      </w:r>
    </w:p>
    <w:p w14:paraId="08A1EA03" w14:textId="77777777" w:rsidR="007B600F" w:rsidRPr="007B600F" w:rsidRDefault="007B600F" w:rsidP="007B600F">
      <w:pPr>
        <w:pStyle w:val="afff0"/>
        <w:rPr>
          <w:color w:val="657B83"/>
        </w:rPr>
      </w:pPr>
    </w:p>
    <w:p w14:paraId="469B1AB4" w14:textId="77777777" w:rsidR="007B600F" w:rsidRPr="007B600F" w:rsidRDefault="007B600F" w:rsidP="007B600F">
      <w:pPr>
        <w:pStyle w:val="afff0"/>
        <w:rPr>
          <w:color w:val="657B83"/>
        </w:rPr>
      </w:pPr>
      <w:r w:rsidRPr="007B600F">
        <w:rPr>
          <w:color w:val="657B83"/>
        </w:rPr>
        <w:t xml:space="preserve">        </w:t>
      </w:r>
      <w:r w:rsidRPr="007B600F">
        <w:t>if</w:t>
      </w:r>
      <w:r w:rsidRPr="007B600F">
        <w:rPr>
          <w:color w:val="657B83"/>
        </w:rPr>
        <w:t xml:space="preserve"> </w:t>
      </w:r>
      <w:r w:rsidRPr="007B600F">
        <w:t>not</w:t>
      </w:r>
      <w:r w:rsidRPr="007B600F">
        <w:rPr>
          <w:color w:val="657B83"/>
        </w:rPr>
        <w:t xml:space="preserve"> </w:t>
      </w:r>
      <w:r w:rsidRPr="007B600F">
        <w:rPr>
          <w:color w:val="268BD2"/>
        </w:rPr>
        <w:t>milvus_client</w:t>
      </w:r>
      <w:r w:rsidRPr="007B600F">
        <w:rPr>
          <w:color w:val="657B83"/>
        </w:rPr>
        <w:t>.</w:t>
      </w:r>
      <w:r w:rsidRPr="007B600F">
        <w:rPr>
          <w:color w:val="268BD2"/>
        </w:rPr>
        <w:t>has_collection</w:t>
      </w:r>
      <w:r w:rsidRPr="007B600F">
        <w:rPr>
          <w:color w:val="657B83"/>
        </w:rPr>
        <w:t>(collection_name</w:t>
      </w:r>
      <w:r w:rsidRPr="007B600F">
        <w:t>=</w:t>
      </w:r>
      <w:r w:rsidRPr="007B600F">
        <w:rPr>
          <w:color w:val="268BD2"/>
        </w:rPr>
        <w:t>collection_name</w:t>
      </w:r>
      <w:r w:rsidRPr="007B600F">
        <w:rPr>
          <w:color w:val="657B83"/>
        </w:rPr>
        <w:t>):</w:t>
      </w:r>
    </w:p>
    <w:p w14:paraId="475C4C46"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info</w:t>
      </w:r>
      <w:r w:rsidRPr="007B600F">
        <w:rPr>
          <w:color w:val="657B83"/>
        </w:rPr>
        <w:t>(</w:t>
      </w:r>
      <w:r w:rsidRPr="007B600F">
        <w:rPr>
          <w:b/>
          <w:bCs/>
          <w:color w:val="586E75"/>
        </w:rPr>
        <w:t>f</w:t>
      </w:r>
      <w:r w:rsidRPr="007B600F">
        <w:rPr>
          <w:color w:val="2AA198"/>
        </w:rPr>
        <w:t>"</w:t>
      </w:r>
      <w:r w:rsidRPr="007B600F">
        <w:rPr>
          <w:color w:val="2AA198"/>
        </w:rPr>
        <w:t>集合</w:t>
      </w:r>
      <w:r w:rsidRPr="007B600F">
        <w:rPr>
          <w:color w:val="2AA198"/>
        </w:rPr>
        <w:t xml:space="preserve"> </w:t>
      </w:r>
      <w:r w:rsidRPr="007B600F">
        <w:rPr>
          <w:color w:val="CB4B16"/>
        </w:rPr>
        <w:t>{</w:t>
      </w:r>
      <w:r w:rsidRPr="007B600F">
        <w:rPr>
          <w:color w:val="268BD2"/>
        </w:rPr>
        <w:t>collection_name</w:t>
      </w:r>
      <w:r w:rsidRPr="007B600F">
        <w:rPr>
          <w:color w:val="CB4B16"/>
        </w:rPr>
        <w:t>}</w:t>
      </w:r>
      <w:r w:rsidRPr="007B600F">
        <w:rPr>
          <w:color w:val="2AA198"/>
        </w:rPr>
        <w:t xml:space="preserve"> </w:t>
      </w:r>
      <w:r w:rsidRPr="007B600F">
        <w:rPr>
          <w:color w:val="2AA198"/>
        </w:rPr>
        <w:t>不存在，正在创建</w:t>
      </w:r>
      <w:r w:rsidRPr="007B600F">
        <w:rPr>
          <w:color w:val="2AA198"/>
        </w:rPr>
        <w:t>...."</w:t>
      </w:r>
      <w:r w:rsidRPr="007B600F">
        <w:rPr>
          <w:color w:val="657B83"/>
        </w:rPr>
        <w:t>)</w:t>
      </w:r>
    </w:p>
    <w:p w14:paraId="3AE6EDF3" w14:textId="77777777" w:rsidR="007B600F" w:rsidRPr="007B600F" w:rsidRDefault="007B600F" w:rsidP="007B600F">
      <w:pPr>
        <w:pStyle w:val="afff0"/>
        <w:rPr>
          <w:color w:val="657B83"/>
        </w:rPr>
      </w:pPr>
      <w:r w:rsidRPr="007B600F">
        <w:rPr>
          <w:color w:val="657B83"/>
        </w:rPr>
        <w:t xml:space="preserve">            </w:t>
      </w:r>
      <w:r w:rsidRPr="007B600F">
        <w:rPr>
          <w:color w:val="268BD2"/>
        </w:rPr>
        <w:t>schema</w:t>
      </w:r>
      <w:r w:rsidRPr="007B600F">
        <w:rPr>
          <w:color w:val="657B83"/>
        </w:rPr>
        <w:t xml:space="preserve"> </w:t>
      </w:r>
      <w:r w:rsidRPr="007B600F">
        <w:t>=</w:t>
      </w:r>
      <w:r w:rsidRPr="007B600F">
        <w:rPr>
          <w:color w:val="657B83"/>
        </w:rPr>
        <w:t xml:space="preserve"> </w:t>
      </w:r>
      <w:r w:rsidRPr="007B600F">
        <w:rPr>
          <w:color w:val="268BD2"/>
        </w:rPr>
        <w:t>milvus_client</w:t>
      </w:r>
      <w:r w:rsidRPr="007B600F">
        <w:rPr>
          <w:color w:val="657B83"/>
        </w:rPr>
        <w:t>.</w:t>
      </w:r>
      <w:r w:rsidRPr="007B600F">
        <w:rPr>
          <w:color w:val="268BD2"/>
        </w:rPr>
        <w:t>create_schema</w:t>
      </w:r>
      <w:r w:rsidRPr="007B600F">
        <w:rPr>
          <w:color w:val="657B83"/>
        </w:rPr>
        <w:t>(</w:t>
      </w:r>
      <w:r w:rsidRPr="007B600F">
        <w:rPr>
          <w:color w:val="268BD2"/>
        </w:rPr>
        <w:t>auto_id</w:t>
      </w:r>
      <w:r w:rsidRPr="007B600F">
        <w:t>=</w:t>
      </w:r>
      <w:r w:rsidRPr="007B600F">
        <w:rPr>
          <w:color w:val="B58900"/>
        </w:rPr>
        <w:t>True</w:t>
      </w:r>
      <w:r w:rsidRPr="007B600F">
        <w:rPr>
          <w:color w:val="657B83"/>
        </w:rPr>
        <w:t xml:space="preserve">, </w:t>
      </w:r>
      <w:r w:rsidRPr="007B600F">
        <w:rPr>
          <w:color w:val="268BD2"/>
        </w:rPr>
        <w:t>enable_dynamic_field</w:t>
      </w:r>
      <w:r w:rsidRPr="007B600F">
        <w:t>=</w:t>
      </w:r>
      <w:r w:rsidRPr="007B600F">
        <w:rPr>
          <w:color w:val="B58900"/>
        </w:rPr>
        <w:t>True</w:t>
      </w:r>
      <w:r w:rsidRPr="007B600F">
        <w:rPr>
          <w:color w:val="657B83"/>
        </w:rPr>
        <w:t>)</w:t>
      </w:r>
    </w:p>
    <w:p w14:paraId="484358EC" w14:textId="77777777" w:rsidR="007B600F" w:rsidRPr="007B600F" w:rsidRDefault="007B600F" w:rsidP="007B600F">
      <w:pPr>
        <w:pStyle w:val="afff0"/>
        <w:rPr>
          <w:color w:val="657B83"/>
        </w:rPr>
      </w:pPr>
      <w:r w:rsidRPr="007B600F">
        <w:rPr>
          <w:color w:val="657B83"/>
        </w:rPr>
        <w:t xml:space="preserve">            </w:t>
      </w:r>
      <w:r w:rsidRPr="007B600F">
        <w:rPr>
          <w:color w:val="268BD2"/>
        </w:rPr>
        <w:t>schema</w:t>
      </w:r>
      <w:r w:rsidRPr="007B600F">
        <w:rPr>
          <w:color w:val="657B83"/>
        </w:rPr>
        <w:t>.</w:t>
      </w:r>
      <w:r w:rsidRPr="007B600F">
        <w:rPr>
          <w:color w:val="268BD2"/>
        </w:rPr>
        <w:t>add_field</w:t>
      </w:r>
      <w:r w:rsidRPr="007B600F">
        <w:rPr>
          <w:color w:val="657B83"/>
        </w:rPr>
        <w:t>(</w:t>
      </w:r>
    </w:p>
    <w:p w14:paraId="5AB720D0" w14:textId="77777777" w:rsidR="007B600F" w:rsidRPr="007B600F" w:rsidRDefault="007B600F" w:rsidP="007B600F">
      <w:pPr>
        <w:pStyle w:val="afff0"/>
        <w:rPr>
          <w:color w:val="657B83"/>
        </w:rPr>
      </w:pPr>
      <w:r w:rsidRPr="007B600F">
        <w:rPr>
          <w:color w:val="657B83"/>
        </w:rPr>
        <w:t>                field_name</w:t>
      </w:r>
      <w:r w:rsidRPr="007B600F">
        <w:t>=</w:t>
      </w:r>
      <w:r w:rsidRPr="007B600F">
        <w:rPr>
          <w:color w:val="2AA198"/>
        </w:rPr>
        <w:t>"pk"</w:t>
      </w:r>
      <w:r w:rsidRPr="007B600F">
        <w:rPr>
          <w:color w:val="657B83"/>
        </w:rPr>
        <w:t>,</w:t>
      </w:r>
    </w:p>
    <w:p w14:paraId="3E72A58D" w14:textId="77777777" w:rsidR="007B600F" w:rsidRPr="007B600F" w:rsidRDefault="007B600F" w:rsidP="007B600F">
      <w:pPr>
        <w:pStyle w:val="afff0"/>
        <w:rPr>
          <w:color w:val="657B83"/>
        </w:rPr>
      </w:pPr>
      <w:r w:rsidRPr="007B600F">
        <w:rPr>
          <w:color w:val="657B83"/>
        </w:rPr>
        <w:t>                datatype</w:t>
      </w:r>
      <w:r w:rsidRPr="007B600F">
        <w:t>=</w:t>
      </w:r>
      <w:r w:rsidRPr="007B600F">
        <w:rPr>
          <w:color w:val="CB4B16"/>
        </w:rPr>
        <w:t>DataType</w:t>
      </w:r>
      <w:r w:rsidRPr="007B600F">
        <w:rPr>
          <w:color w:val="657B83"/>
        </w:rPr>
        <w:t>.</w:t>
      </w:r>
      <w:r w:rsidRPr="007B600F">
        <w:rPr>
          <w:color w:val="268BD2"/>
        </w:rPr>
        <w:t>INT64</w:t>
      </w:r>
      <w:r w:rsidRPr="007B600F">
        <w:rPr>
          <w:color w:val="657B83"/>
        </w:rPr>
        <w:t>,</w:t>
      </w:r>
    </w:p>
    <w:p w14:paraId="4F45F1D5" w14:textId="77777777" w:rsidR="007B600F" w:rsidRPr="007B600F" w:rsidRDefault="007B600F" w:rsidP="007B600F">
      <w:pPr>
        <w:pStyle w:val="afff0"/>
        <w:rPr>
          <w:color w:val="657B83"/>
        </w:rPr>
      </w:pPr>
      <w:r w:rsidRPr="007B600F">
        <w:rPr>
          <w:color w:val="657B83"/>
        </w:rPr>
        <w:t xml:space="preserve">                </w:t>
      </w:r>
      <w:r w:rsidRPr="007B600F">
        <w:rPr>
          <w:color w:val="268BD2"/>
        </w:rPr>
        <w:t>is_primary</w:t>
      </w:r>
      <w:r w:rsidRPr="007B600F">
        <w:t>=</w:t>
      </w:r>
      <w:r w:rsidRPr="007B600F">
        <w:rPr>
          <w:color w:val="B58900"/>
        </w:rPr>
        <w:t>True</w:t>
      </w:r>
      <w:r w:rsidRPr="007B600F">
        <w:rPr>
          <w:color w:val="657B83"/>
        </w:rPr>
        <w:t>,</w:t>
      </w:r>
    </w:p>
    <w:p w14:paraId="495B4987" w14:textId="77777777" w:rsidR="007B600F" w:rsidRPr="007B600F" w:rsidRDefault="007B600F" w:rsidP="007B600F">
      <w:pPr>
        <w:pStyle w:val="afff0"/>
        <w:rPr>
          <w:color w:val="657B83"/>
        </w:rPr>
      </w:pPr>
      <w:r w:rsidRPr="007B600F">
        <w:rPr>
          <w:color w:val="657B83"/>
        </w:rPr>
        <w:t xml:space="preserve">                </w:t>
      </w:r>
      <w:r w:rsidRPr="007B600F">
        <w:rPr>
          <w:color w:val="268BD2"/>
        </w:rPr>
        <w:t>auto_id</w:t>
      </w:r>
      <w:r w:rsidRPr="007B600F">
        <w:t>=</w:t>
      </w:r>
      <w:r w:rsidRPr="007B600F">
        <w:rPr>
          <w:color w:val="B58900"/>
        </w:rPr>
        <w:t>True</w:t>
      </w:r>
    </w:p>
    <w:p w14:paraId="4E208F04" w14:textId="77777777" w:rsidR="007B600F" w:rsidRPr="007B600F" w:rsidRDefault="007B600F" w:rsidP="007B600F">
      <w:pPr>
        <w:pStyle w:val="afff0"/>
        <w:rPr>
          <w:color w:val="657B83"/>
        </w:rPr>
      </w:pPr>
      <w:r w:rsidRPr="007B600F">
        <w:rPr>
          <w:color w:val="657B83"/>
        </w:rPr>
        <w:t>            )</w:t>
      </w:r>
    </w:p>
    <w:p w14:paraId="521B7786" w14:textId="77777777" w:rsidR="007B600F" w:rsidRPr="007B600F" w:rsidRDefault="007B600F" w:rsidP="007B600F">
      <w:pPr>
        <w:pStyle w:val="afff0"/>
        <w:rPr>
          <w:color w:val="657B83"/>
        </w:rPr>
      </w:pPr>
      <w:r w:rsidRPr="007B600F">
        <w:rPr>
          <w:color w:val="657B83"/>
        </w:rPr>
        <w:t xml:space="preserve">            </w:t>
      </w:r>
      <w:r w:rsidRPr="007B600F">
        <w:rPr>
          <w:color w:val="268BD2"/>
        </w:rPr>
        <w:t>schema</w:t>
      </w:r>
      <w:r w:rsidRPr="007B600F">
        <w:rPr>
          <w:color w:val="657B83"/>
        </w:rPr>
        <w:t>.</w:t>
      </w:r>
      <w:r w:rsidRPr="007B600F">
        <w:rPr>
          <w:color w:val="268BD2"/>
        </w:rPr>
        <w:t>add_field</w:t>
      </w:r>
      <w:r w:rsidRPr="007B600F">
        <w:rPr>
          <w:color w:val="657B83"/>
        </w:rPr>
        <w:t>(</w:t>
      </w:r>
    </w:p>
    <w:p w14:paraId="02C53F2D" w14:textId="77777777" w:rsidR="007B600F" w:rsidRPr="007B600F" w:rsidRDefault="007B600F" w:rsidP="007B600F">
      <w:pPr>
        <w:pStyle w:val="afff0"/>
        <w:rPr>
          <w:color w:val="657B83"/>
        </w:rPr>
      </w:pPr>
      <w:r w:rsidRPr="007B600F">
        <w:rPr>
          <w:color w:val="657B83"/>
        </w:rPr>
        <w:t>                field_name</w:t>
      </w:r>
      <w:r w:rsidRPr="007B600F">
        <w:t>=</w:t>
      </w:r>
      <w:r w:rsidRPr="007B600F">
        <w:rPr>
          <w:color w:val="2AA198"/>
        </w:rPr>
        <w:t>"entity_name"</w:t>
      </w:r>
      <w:r w:rsidRPr="007B600F">
        <w:rPr>
          <w:color w:val="657B83"/>
        </w:rPr>
        <w:t>,</w:t>
      </w:r>
    </w:p>
    <w:p w14:paraId="64155F9C" w14:textId="77777777" w:rsidR="007B600F" w:rsidRPr="007B600F" w:rsidRDefault="007B600F" w:rsidP="007B600F">
      <w:pPr>
        <w:pStyle w:val="afff0"/>
        <w:rPr>
          <w:color w:val="657B83"/>
        </w:rPr>
      </w:pPr>
      <w:r w:rsidRPr="007B600F">
        <w:rPr>
          <w:color w:val="657B83"/>
        </w:rPr>
        <w:t>                datatype</w:t>
      </w:r>
      <w:r w:rsidRPr="007B600F">
        <w:t>=</w:t>
      </w:r>
      <w:r w:rsidRPr="007B600F">
        <w:rPr>
          <w:color w:val="CB4B16"/>
        </w:rPr>
        <w:t>DataType</w:t>
      </w:r>
      <w:r w:rsidRPr="007B600F">
        <w:rPr>
          <w:color w:val="657B83"/>
        </w:rPr>
        <w:t>.</w:t>
      </w:r>
      <w:r w:rsidRPr="007B600F">
        <w:rPr>
          <w:color w:val="268BD2"/>
        </w:rPr>
        <w:t>VARCHAR</w:t>
      </w:r>
      <w:r w:rsidRPr="007B600F">
        <w:rPr>
          <w:color w:val="657B83"/>
        </w:rPr>
        <w:t>,</w:t>
      </w:r>
    </w:p>
    <w:p w14:paraId="2301E1B5" w14:textId="77777777" w:rsidR="007B600F" w:rsidRPr="007B600F" w:rsidRDefault="007B600F" w:rsidP="007B600F">
      <w:pPr>
        <w:pStyle w:val="afff0"/>
        <w:rPr>
          <w:color w:val="657B83"/>
        </w:rPr>
      </w:pPr>
      <w:r w:rsidRPr="007B600F">
        <w:rPr>
          <w:color w:val="657B83"/>
        </w:rPr>
        <w:t xml:space="preserve">                </w:t>
      </w:r>
      <w:r w:rsidRPr="007B600F">
        <w:rPr>
          <w:color w:val="268BD2"/>
        </w:rPr>
        <w:t>max_length</w:t>
      </w:r>
      <w:r w:rsidRPr="007B600F">
        <w:t>=</w:t>
      </w:r>
      <w:r w:rsidRPr="007B600F">
        <w:rPr>
          <w:color w:val="D33682"/>
        </w:rPr>
        <w:t>65535</w:t>
      </w:r>
    </w:p>
    <w:p w14:paraId="1A3C94CE" w14:textId="77777777" w:rsidR="007B600F" w:rsidRPr="007B600F" w:rsidRDefault="007B600F" w:rsidP="007B600F">
      <w:pPr>
        <w:pStyle w:val="afff0"/>
        <w:rPr>
          <w:color w:val="657B83"/>
        </w:rPr>
      </w:pPr>
      <w:r w:rsidRPr="007B600F">
        <w:rPr>
          <w:color w:val="657B83"/>
        </w:rPr>
        <w:t>            )</w:t>
      </w:r>
    </w:p>
    <w:p w14:paraId="21255138" w14:textId="77777777" w:rsidR="007B600F" w:rsidRPr="007B600F" w:rsidRDefault="007B600F" w:rsidP="007B600F">
      <w:pPr>
        <w:pStyle w:val="afff0"/>
        <w:rPr>
          <w:color w:val="657B83"/>
        </w:rPr>
      </w:pPr>
      <w:r w:rsidRPr="007B600F">
        <w:rPr>
          <w:color w:val="657B83"/>
        </w:rPr>
        <w:t xml:space="preserve">            </w:t>
      </w:r>
      <w:r w:rsidRPr="007B600F">
        <w:rPr>
          <w:color w:val="268BD2"/>
        </w:rPr>
        <w:t>schema</w:t>
      </w:r>
      <w:r w:rsidRPr="007B600F">
        <w:rPr>
          <w:color w:val="657B83"/>
        </w:rPr>
        <w:t>.</w:t>
      </w:r>
      <w:r w:rsidRPr="007B600F">
        <w:rPr>
          <w:color w:val="268BD2"/>
        </w:rPr>
        <w:t>add_field</w:t>
      </w:r>
      <w:r w:rsidRPr="007B600F">
        <w:rPr>
          <w:color w:val="657B83"/>
        </w:rPr>
        <w:t>(</w:t>
      </w:r>
    </w:p>
    <w:p w14:paraId="2FA99588" w14:textId="77777777" w:rsidR="007B600F" w:rsidRPr="007B600F" w:rsidRDefault="007B600F" w:rsidP="007B600F">
      <w:pPr>
        <w:pStyle w:val="afff0"/>
        <w:rPr>
          <w:color w:val="657B83"/>
        </w:rPr>
      </w:pPr>
      <w:r w:rsidRPr="007B600F">
        <w:rPr>
          <w:color w:val="657B83"/>
        </w:rPr>
        <w:t>                field_name</w:t>
      </w:r>
      <w:r w:rsidRPr="007B600F">
        <w:t>=</w:t>
      </w:r>
      <w:r w:rsidRPr="007B600F">
        <w:rPr>
          <w:color w:val="2AA198"/>
        </w:rPr>
        <w:t>"dense_vector"</w:t>
      </w:r>
      <w:r w:rsidRPr="007B600F">
        <w:rPr>
          <w:color w:val="657B83"/>
        </w:rPr>
        <w:t>,</w:t>
      </w:r>
    </w:p>
    <w:p w14:paraId="17DA4120" w14:textId="77777777" w:rsidR="007B600F" w:rsidRPr="007B600F" w:rsidRDefault="007B600F" w:rsidP="007B600F">
      <w:pPr>
        <w:pStyle w:val="afff0"/>
        <w:rPr>
          <w:color w:val="657B83"/>
        </w:rPr>
      </w:pPr>
      <w:r w:rsidRPr="007B600F">
        <w:rPr>
          <w:color w:val="657B83"/>
        </w:rPr>
        <w:t>                datatype</w:t>
      </w:r>
      <w:r w:rsidRPr="007B600F">
        <w:t>=</w:t>
      </w:r>
      <w:r w:rsidRPr="007B600F">
        <w:rPr>
          <w:color w:val="CB4B16"/>
        </w:rPr>
        <w:t>DataType</w:t>
      </w:r>
      <w:r w:rsidRPr="007B600F">
        <w:rPr>
          <w:color w:val="657B83"/>
        </w:rPr>
        <w:t>.</w:t>
      </w:r>
      <w:r w:rsidRPr="007B600F">
        <w:rPr>
          <w:color w:val="268BD2"/>
        </w:rPr>
        <w:t>FLOAT_VECTOR</w:t>
      </w:r>
      <w:r w:rsidRPr="007B600F">
        <w:rPr>
          <w:color w:val="657B83"/>
        </w:rPr>
        <w:t>,</w:t>
      </w:r>
    </w:p>
    <w:p w14:paraId="2B011D60" w14:textId="77777777" w:rsidR="007B600F" w:rsidRPr="007B600F" w:rsidRDefault="007B600F" w:rsidP="007B600F">
      <w:pPr>
        <w:pStyle w:val="afff0"/>
        <w:rPr>
          <w:color w:val="657B83"/>
        </w:rPr>
      </w:pPr>
      <w:r w:rsidRPr="007B600F">
        <w:rPr>
          <w:color w:val="657B83"/>
        </w:rPr>
        <w:t xml:space="preserve">                </w:t>
      </w:r>
      <w:r w:rsidRPr="007B600F">
        <w:rPr>
          <w:color w:val="268BD2"/>
        </w:rPr>
        <w:t>dim</w:t>
      </w:r>
      <w:r w:rsidRPr="007B600F">
        <w:t>=</w:t>
      </w:r>
      <w:r w:rsidRPr="007B600F">
        <w:rPr>
          <w:color w:val="D33682"/>
        </w:rPr>
        <w:t>1024</w:t>
      </w:r>
    </w:p>
    <w:p w14:paraId="64D0C0EB" w14:textId="77777777" w:rsidR="007B600F" w:rsidRPr="007B600F" w:rsidRDefault="007B600F" w:rsidP="007B600F">
      <w:pPr>
        <w:pStyle w:val="afff0"/>
        <w:rPr>
          <w:color w:val="657B83"/>
        </w:rPr>
      </w:pPr>
      <w:r w:rsidRPr="007B600F">
        <w:rPr>
          <w:color w:val="657B83"/>
        </w:rPr>
        <w:t>            )</w:t>
      </w:r>
    </w:p>
    <w:p w14:paraId="3785D76E" w14:textId="77777777" w:rsidR="007B600F" w:rsidRPr="007B600F" w:rsidRDefault="007B600F" w:rsidP="007B600F">
      <w:pPr>
        <w:pStyle w:val="afff0"/>
        <w:rPr>
          <w:color w:val="657B83"/>
        </w:rPr>
      </w:pPr>
      <w:r w:rsidRPr="007B600F">
        <w:rPr>
          <w:color w:val="657B83"/>
        </w:rPr>
        <w:t xml:space="preserve">            </w:t>
      </w:r>
      <w:r w:rsidRPr="007B600F">
        <w:rPr>
          <w:color w:val="268BD2"/>
        </w:rPr>
        <w:t>schema</w:t>
      </w:r>
      <w:r w:rsidRPr="007B600F">
        <w:rPr>
          <w:color w:val="657B83"/>
        </w:rPr>
        <w:t>.</w:t>
      </w:r>
      <w:r w:rsidRPr="007B600F">
        <w:rPr>
          <w:color w:val="268BD2"/>
        </w:rPr>
        <w:t>add_field</w:t>
      </w:r>
      <w:r w:rsidRPr="007B600F">
        <w:rPr>
          <w:color w:val="657B83"/>
        </w:rPr>
        <w:t>(</w:t>
      </w:r>
    </w:p>
    <w:p w14:paraId="24A66B8F" w14:textId="77777777" w:rsidR="007B600F" w:rsidRPr="007B600F" w:rsidRDefault="007B600F" w:rsidP="007B600F">
      <w:pPr>
        <w:pStyle w:val="afff0"/>
        <w:rPr>
          <w:color w:val="657B83"/>
        </w:rPr>
      </w:pPr>
      <w:r w:rsidRPr="007B600F">
        <w:rPr>
          <w:color w:val="657B83"/>
        </w:rPr>
        <w:t>                field_name</w:t>
      </w:r>
      <w:r w:rsidRPr="007B600F">
        <w:t>=</w:t>
      </w:r>
      <w:r w:rsidRPr="007B600F">
        <w:rPr>
          <w:color w:val="2AA198"/>
        </w:rPr>
        <w:t>"sparse_vector"</w:t>
      </w:r>
      <w:r w:rsidRPr="007B600F">
        <w:rPr>
          <w:color w:val="657B83"/>
        </w:rPr>
        <w:t>,</w:t>
      </w:r>
    </w:p>
    <w:p w14:paraId="1F790333" w14:textId="77777777" w:rsidR="007B600F" w:rsidRPr="007B600F" w:rsidRDefault="007B600F" w:rsidP="007B600F">
      <w:pPr>
        <w:pStyle w:val="afff0"/>
        <w:rPr>
          <w:color w:val="657B83"/>
        </w:rPr>
      </w:pPr>
      <w:r w:rsidRPr="007B600F">
        <w:rPr>
          <w:color w:val="657B83"/>
        </w:rPr>
        <w:t>                datatype</w:t>
      </w:r>
      <w:r w:rsidRPr="007B600F">
        <w:t>=</w:t>
      </w:r>
      <w:r w:rsidRPr="007B600F">
        <w:rPr>
          <w:color w:val="CB4B16"/>
        </w:rPr>
        <w:t>DataType</w:t>
      </w:r>
      <w:r w:rsidRPr="007B600F">
        <w:rPr>
          <w:color w:val="657B83"/>
        </w:rPr>
        <w:t>.</w:t>
      </w:r>
      <w:r w:rsidRPr="007B600F">
        <w:rPr>
          <w:color w:val="268BD2"/>
        </w:rPr>
        <w:t>SPARSE_FLOAT_VECTOR</w:t>
      </w:r>
    </w:p>
    <w:p w14:paraId="007C827D" w14:textId="77777777" w:rsidR="007B600F" w:rsidRPr="007B600F" w:rsidRDefault="007B600F" w:rsidP="007B600F">
      <w:pPr>
        <w:pStyle w:val="afff0"/>
        <w:rPr>
          <w:color w:val="657B83"/>
        </w:rPr>
      </w:pPr>
      <w:r w:rsidRPr="007B600F">
        <w:rPr>
          <w:color w:val="657B83"/>
        </w:rPr>
        <w:t>            )</w:t>
      </w:r>
    </w:p>
    <w:p w14:paraId="43A6A969" w14:textId="77777777" w:rsidR="007B600F" w:rsidRPr="007B600F" w:rsidRDefault="007B600F" w:rsidP="007B600F">
      <w:pPr>
        <w:pStyle w:val="afff0"/>
        <w:rPr>
          <w:color w:val="657B83"/>
        </w:rPr>
      </w:pPr>
      <w:r w:rsidRPr="007B600F">
        <w:rPr>
          <w:color w:val="657B83"/>
        </w:rPr>
        <w:t xml:space="preserve">            </w:t>
      </w:r>
      <w:r w:rsidRPr="007B600F">
        <w:rPr>
          <w:color w:val="268BD2"/>
        </w:rPr>
        <w:t>schema</w:t>
      </w:r>
      <w:r w:rsidRPr="007B600F">
        <w:rPr>
          <w:color w:val="657B83"/>
        </w:rPr>
        <w:t>.</w:t>
      </w:r>
      <w:r w:rsidRPr="007B600F">
        <w:rPr>
          <w:color w:val="268BD2"/>
        </w:rPr>
        <w:t>add_field</w:t>
      </w:r>
      <w:r w:rsidRPr="007B600F">
        <w:rPr>
          <w:color w:val="657B83"/>
        </w:rPr>
        <w:t>(</w:t>
      </w:r>
    </w:p>
    <w:p w14:paraId="6BBDFD3B" w14:textId="77777777" w:rsidR="007B600F" w:rsidRPr="007B600F" w:rsidRDefault="007B600F" w:rsidP="007B600F">
      <w:pPr>
        <w:pStyle w:val="afff0"/>
        <w:rPr>
          <w:color w:val="657B83"/>
        </w:rPr>
      </w:pPr>
      <w:r w:rsidRPr="007B600F">
        <w:rPr>
          <w:color w:val="657B83"/>
        </w:rPr>
        <w:t>                field_name</w:t>
      </w:r>
      <w:r w:rsidRPr="007B600F">
        <w:t>=</w:t>
      </w:r>
      <w:r w:rsidRPr="007B600F">
        <w:rPr>
          <w:color w:val="2AA198"/>
        </w:rPr>
        <w:t>"source_chunk_id"</w:t>
      </w:r>
      <w:r w:rsidRPr="007B600F">
        <w:rPr>
          <w:color w:val="657B83"/>
        </w:rPr>
        <w:t>,</w:t>
      </w:r>
    </w:p>
    <w:p w14:paraId="72A8AECD" w14:textId="77777777" w:rsidR="007B600F" w:rsidRPr="007B600F" w:rsidRDefault="007B600F" w:rsidP="007B600F">
      <w:pPr>
        <w:pStyle w:val="afff0"/>
        <w:rPr>
          <w:color w:val="657B83"/>
        </w:rPr>
      </w:pPr>
      <w:r w:rsidRPr="007B600F">
        <w:rPr>
          <w:color w:val="657B83"/>
        </w:rPr>
        <w:t>                datatype</w:t>
      </w:r>
      <w:r w:rsidRPr="007B600F">
        <w:t>=</w:t>
      </w:r>
      <w:r w:rsidRPr="007B600F">
        <w:rPr>
          <w:color w:val="CB4B16"/>
        </w:rPr>
        <w:t>DataType</w:t>
      </w:r>
      <w:r w:rsidRPr="007B600F">
        <w:rPr>
          <w:color w:val="657B83"/>
        </w:rPr>
        <w:t>.</w:t>
      </w:r>
      <w:r w:rsidRPr="007B600F">
        <w:rPr>
          <w:color w:val="268BD2"/>
        </w:rPr>
        <w:t>VARCHAR</w:t>
      </w:r>
      <w:r w:rsidRPr="007B600F">
        <w:rPr>
          <w:color w:val="657B83"/>
        </w:rPr>
        <w:t>,</w:t>
      </w:r>
    </w:p>
    <w:p w14:paraId="4C46DDBE" w14:textId="77777777" w:rsidR="007B600F" w:rsidRPr="007B600F" w:rsidRDefault="007B600F" w:rsidP="007B600F">
      <w:pPr>
        <w:pStyle w:val="afff0"/>
        <w:rPr>
          <w:color w:val="657B83"/>
        </w:rPr>
      </w:pPr>
      <w:r w:rsidRPr="007B600F">
        <w:rPr>
          <w:color w:val="657B83"/>
        </w:rPr>
        <w:t xml:space="preserve">                </w:t>
      </w:r>
      <w:r w:rsidRPr="007B600F">
        <w:rPr>
          <w:color w:val="268BD2"/>
        </w:rPr>
        <w:t>max_length</w:t>
      </w:r>
      <w:r w:rsidRPr="007B600F">
        <w:t>=</w:t>
      </w:r>
      <w:r w:rsidRPr="007B600F">
        <w:rPr>
          <w:color w:val="D33682"/>
        </w:rPr>
        <w:t>65535</w:t>
      </w:r>
    </w:p>
    <w:p w14:paraId="55B591D2" w14:textId="77777777" w:rsidR="007B600F" w:rsidRPr="007B600F" w:rsidRDefault="007B600F" w:rsidP="007B600F">
      <w:pPr>
        <w:pStyle w:val="afff0"/>
        <w:rPr>
          <w:color w:val="657B83"/>
        </w:rPr>
      </w:pPr>
      <w:r w:rsidRPr="007B600F">
        <w:rPr>
          <w:color w:val="657B83"/>
        </w:rPr>
        <w:t>            )</w:t>
      </w:r>
    </w:p>
    <w:p w14:paraId="31A8104A" w14:textId="77777777" w:rsidR="007B600F" w:rsidRPr="007B600F" w:rsidRDefault="007B600F" w:rsidP="007B600F">
      <w:pPr>
        <w:pStyle w:val="afff0"/>
        <w:rPr>
          <w:color w:val="657B83"/>
        </w:rPr>
      </w:pPr>
      <w:r w:rsidRPr="007B600F">
        <w:rPr>
          <w:color w:val="657B83"/>
        </w:rPr>
        <w:t xml:space="preserve">            </w:t>
      </w:r>
      <w:r w:rsidRPr="007B600F">
        <w:rPr>
          <w:color w:val="268BD2"/>
        </w:rPr>
        <w:t>schema</w:t>
      </w:r>
      <w:r w:rsidRPr="007B600F">
        <w:rPr>
          <w:color w:val="657B83"/>
        </w:rPr>
        <w:t>.</w:t>
      </w:r>
      <w:r w:rsidRPr="007B600F">
        <w:rPr>
          <w:color w:val="268BD2"/>
        </w:rPr>
        <w:t>add_field</w:t>
      </w:r>
      <w:r w:rsidRPr="007B600F">
        <w:rPr>
          <w:color w:val="657B83"/>
        </w:rPr>
        <w:t>(</w:t>
      </w:r>
    </w:p>
    <w:p w14:paraId="1785A90C" w14:textId="77777777" w:rsidR="007B600F" w:rsidRPr="007B600F" w:rsidRDefault="007B600F" w:rsidP="007B600F">
      <w:pPr>
        <w:pStyle w:val="afff0"/>
        <w:rPr>
          <w:color w:val="657B83"/>
        </w:rPr>
      </w:pPr>
      <w:r w:rsidRPr="007B600F">
        <w:rPr>
          <w:color w:val="657B83"/>
        </w:rPr>
        <w:t>                field_name</w:t>
      </w:r>
      <w:r w:rsidRPr="007B600F">
        <w:t>=</w:t>
      </w:r>
      <w:r w:rsidRPr="007B600F">
        <w:rPr>
          <w:color w:val="2AA198"/>
        </w:rPr>
        <w:t>"context"</w:t>
      </w:r>
      <w:r w:rsidRPr="007B600F">
        <w:rPr>
          <w:color w:val="657B83"/>
        </w:rPr>
        <w:t>,</w:t>
      </w:r>
    </w:p>
    <w:p w14:paraId="7DB2F3BE" w14:textId="77777777" w:rsidR="007B600F" w:rsidRPr="007B600F" w:rsidRDefault="007B600F" w:rsidP="007B600F">
      <w:pPr>
        <w:pStyle w:val="afff0"/>
        <w:rPr>
          <w:color w:val="657B83"/>
        </w:rPr>
      </w:pPr>
      <w:r w:rsidRPr="007B600F">
        <w:rPr>
          <w:color w:val="657B83"/>
        </w:rPr>
        <w:t>                datatype</w:t>
      </w:r>
      <w:r w:rsidRPr="007B600F">
        <w:t>=</w:t>
      </w:r>
      <w:r w:rsidRPr="007B600F">
        <w:rPr>
          <w:color w:val="CB4B16"/>
        </w:rPr>
        <w:t>DataType</w:t>
      </w:r>
      <w:r w:rsidRPr="007B600F">
        <w:rPr>
          <w:color w:val="657B83"/>
        </w:rPr>
        <w:t>.</w:t>
      </w:r>
      <w:r w:rsidRPr="007B600F">
        <w:rPr>
          <w:color w:val="268BD2"/>
        </w:rPr>
        <w:t>VARCHAR</w:t>
      </w:r>
      <w:r w:rsidRPr="007B600F">
        <w:rPr>
          <w:color w:val="657B83"/>
        </w:rPr>
        <w:t>,</w:t>
      </w:r>
    </w:p>
    <w:p w14:paraId="553DBDAD" w14:textId="77777777" w:rsidR="007B600F" w:rsidRPr="007B600F" w:rsidRDefault="007B600F" w:rsidP="007B600F">
      <w:pPr>
        <w:pStyle w:val="afff0"/>
        <w:rPr>
          <w:color w:val="657B83"/>
        </w:rPr>
      </w:pPr>
      <w:r w:rsidRPr="007B600F">
        <w:rPr>
          <w:color w:val="657B83"/>
        </w:rPr>
        <w:t xml:space="preserve">                </w:t>
      </w:r>
      <w:r w:rsidRPr="007B600F">
        <w:rPr>
          <w:color w:val="268BD2"/>
        </w:rPr>
        <w:t>max_length</w:t>
      </w:r>
      <w:r w:rsidRPr="007B600F">
        <w:t>=</w:t>
      </w:r>
      <w:r w:rsidRPr="007B600F">
        <w:rPr>
          <w:color w:val="D33682"/>
        </w:rPr>
        <w:t>65535</w:t>
      </w:r>
    </w:p>
    <w:p w14:paraId="3CA28737" w14:textId="77777777" w:rsidR="007B600F" w:rsidRPr="007B600F" w:rsidRDefault="007B600F" w:rsidP="007B600F">
      <w:pPr>
        <w:pStyle w:val="afff0"/>
        <w:rPr>
          <w:color w:val="657B83"/>
        </w:rPr>
      </w:pPr>
      <w:r w:rsidRPr="007B600F">
        <w:rPr>
          <w:color w:val="657B83"/>
        </w:rPr>
        <w:t>            )</w:t>
      </w:r>
    </w:p>
    <w:p w14:paraId="422A1C00" w14:textId="77777777" w:rsidR="007B600F" w:rsidRPr="007B600F" w:rsidRDefault="007B600F" w:rsidP="007B600F">
      <w:pPr>
        <w:pStyle w:val="afff0"/>
        <w:rPr>
          <w:color w:val="657B83"/>
        </w:rPr>
      </w:pPr>
      <w:r w:rsidRPr="007B600F">
        <w:rPr>
          <w:color w:val="657B83"/>
        </w:rPr>
        <w:t xml:space="preserve">            </w:t>
      </w:r>
      <w:r w:rsidRPr="007B600F">
        <w:rPr>
          <w:color w:val="268BD2"/>
        </w:rPr>
        <w:t>schema</w:t>
      </w:r>
      <w:r w:rsidRPr="007B600F">
        <w:rPr>
          <w:color w:val="657B83"/>
        </w:rPr>
        <w:t>.</w:t>
      </w:r>
      <w:r w:rsidRPr="007B600F">
        <w:rPr>
          <w:color w:val="268BD2"/>
        </w:rPr>
        <w:t>add_field</w:t>
      </w:r>
      <w:r w:rsidRPr="007B600F">
        <w:rPr>
          <w:color w:val="657B83"/>
        </w:rPr>
        <w:t>(</w:t>
      </w:r>
    </w:p>
    <w:p w14:paraId="64810FBA" w14:textId="77777777" w:rsidR="007B600F" w:rsidRPr="007B600F" w:rsidRDefault="007B600F" w:rsidP="007B600F">
      <w:pPr>
        <w:pStyle w:val="afff0"/>
        <w:rPr>
          <w:color w:val="657B83"/>
        </w:rPr>
      </w:pPr>
      <w:r w:rsidRPr="007B600F">
        <w:rPr>
          <w:color w:val="657B83"/>
        </w:rPr>
        <w:t>                field_name</w:t>
      </w:r>
      <w:r w:rsidRPr="007B600F">
        <w:t>=</w:t>
      </w:r>
      <w:r w:rsidRPr="007B600F">
        <w:rPr>
          <w:color w:val="2AA198"/>
        </w:rPr>
        <w:t>"item_name"</w:t>
      </w:r>
      <w:r w:rsidRPr="007B600F">
        <w:rPr>
          <w:color w:val="657B83"/>
        </w:rPr>
        <w:t>,</w:t>
      </w:r>
    </w:p>
    <w:p w14:paraId="464549B5" w14:textId="77777777" w:rsidR="007B600F" w:rsidRPr="007B600F" w:rsidRDefault="007B600F" w:rsidP="007B600F">
      <w:pPr>
        <w:pStyle w:val="afff0"/>
        <w:rPr>
          <w:color w:val="657B83"/>
        </w:rPr>
      </w:pPr>
      <w:r w:rsidRPr="007B600F">
        <w:rPr>
          <w:color w:val="657B83"/>
        </w:rPr>
        <w:t>                datatype</w:t>
      </w:r>
      <w:r w:rsidRPr="007B600F">
        <w:t>=</w:t>
      </w:r>
      <w:r w:rsidRPr="007B600F">
        <w:rPr>
          <w:color w:val="CB4B16"/>
        </w:rPr>
        <w:t>DataType</w:t>
      </w:r>
      <w:r w:rsidRPr="007B600F">
        <w:rPr>
          <w:color w:val="657B83"/>
        </w:rPr>
        <w:t>.</w:t>
      </w:r>
      <w:r w:rsidRPr="007B600F">
        <w:rPr>
          <w:color w:val="268BD2"/>
        </w:rPr>
        <w:t>VARCHAR</w:t>
      </w:r>
      <w:r w:rsidRPr="007B600F">
        <w:rPr>
          <w:color w:val="657B83"/>
        </w:rPr>
        <w:t>,</w:t>
      </w:r>
    </w:p>
    <w:p w14:paraId="6B29773F" w14:textId="77777777" w:rsidR="007B600F" w:rsidRPr="007B600F" w:rsidRDefault="007B600F" w:rsidP="007B600F">
      <w:pPr>
        <w:pStyle w:val="afff0"/>
        <w:rPr>
          <w:color w:val="657B83"/>
        </w:rPr>
      </w:pPr>
      <w:r w:rsidRPr="007B600F">
        <w:rPr>
          <w:color w:val="657B83"/>
        </w:rPr>
        <w:t xml:space="preserve">                </w:t>
      </w:r>
      <w:r w:rsidRPr="007B600F">
        <w:rPr>
          <w:color w:val="268BD2"/>
        </w:rPr>
        <w:t>max_length</w:t>
      </w:r>
      <w:r w:rsidRPr="007B600F">
        <w:t>=</w:t>
      </w:r>
      <w:r w:rsidRPr="007B600F">
        <w:rPr>
          <w:color w:val="D33682"/>
        </w:rPr>
        <w:t>65535</w:t>
      </w:r>
    </w:p>
    <w:p w14:paraId="30D0AB91" w14:textId="77777777" w:rsidR="007B600F" w:rsidRPr="007B600F" w:rsidRDefault="007B600F" w:rsidP="007B600F">
      <w:pPr>
        <w:pStyle w:val="afff0"/>
        <w:rPr>
          <w:color w:val="657B83"/>
        </w:rPr>
      </w:pPr>
      <w:r w:rsidRPr="007B600F">
        <w:rPr>
          <w:color w:val="657B83"/>
        </w:rPr>
        <w:t>            )</w:t>
      </w:r>
    </w:p>
    <w:p w14:paraId="5052A0EF" w14:textId="77777777" w:rsidR="007B600F" w:rsidRPr="007B600F" w:rsidRDefault="007B600F" w:rsidP="007B600F">
      <w:pPr>
        <w:pStyle w:val="afff0"/>
        <w:rPr>
          <w:color w:val="657B83"/>
        </w:rPr>
      </w:pPr>
    </w:p>
    <w:p w14:paraId="0CF4C0B4" w14:textId="77777777" w:rsidR="007B600F" w:rsidRPr="007B600F" w:rsidRDefault="007B600F" w:rsidP="007B600F">
      <w:pPr>
        <w:pStyle w:val="afff0"/>
        <w:rPr>
          <w:color w:val="657B83"/>
        </w:rPr>
      </w:pPr>
      <w:r w:rsidRPr="007B600F">
        <w:rPr>
          <w:color w:val="657B83"/>
        </w:rPr>
        <w:t xml:space="preserve">            </w:t>
      </w:r>
      <w:r w:rsidRPr="007B600F">
        <w:rPr>
          <w:color w:val="268BD2"/>
        </w:rPr>
        <w:t>index_params</w:t>
      </w:r>
      <w:r w:rsidRPr="007B600F">
        <w:rPr>
          <w:color w:val="657B83"/>
        </w:rPr>
        <w:t xml:space="preserve"> </w:t>
      </w:r>
      <w:r w:rsidRPr="007B600F">
        <w:t>=</w:t>
      </w:r>
      <w:r w:rsidRPr="007B600F">
        <w:rPr>
          <w:color w:val="657B83"/>
        </w:rPr>
        <w:t xml:space="preserve"> </w:t>
      </w:r>
      <w:r w:rsidRPr="007B600F">
        <w:rPr>
          <w:color w:val="268BD2"/>
        </w:rPr>
        <w:t>milvus_client</w:t>
      </w:r>
      <w:r w:rsidRPr="007B600F">
        <w:rPr>
          <w:color w:val="657B83"/>
        </w:rPr>
        <w:t>.</w:t>
      </w:r>
      <w:r w:rsidRPr="007B600F">
        <w:rPr>
          <w:color w:val="268BD2"/>
        </w:rPr>
        <w:t>prepare_index_params</w:t>
      </w:r>
      <w:r w:rsidRPr="007B600F">
        <w:rPr>
          <w:color w:val="657B83"/>
        </w:rPr>
        <w:t>()</w:t>
      </w:r>
    </w:p>
    <w:p w14:paraId="24915EA2" w14:textId="77777777" w:rsidR="007B600F" w:rsidRPr="007B600F" w:rsidRDefault="007B600F" w:rsidP="007B600F">
      <w:pPr>
        <w:pStyle w:val="afff0"/>
        <w:rPr>
          <w:color w:val="657B83"/>
        </w:rPr>
      </w:pPr>
      <w:r w:rsidRPr="007B600F">
        <w:rPr>
          <w:color w:val="657B83"/>
        </w:rPr>
        <w:t xml:space="preserve">            </w:t>
      </w:r>
      <w:r w:rsidRPr="007B600F">
        <w:rPr>
          <w:color w:val="268BD2"/>
        </w:rPr>
        <w:t>index_params</w:t>
      </w:r>
      <w:r w:rsidRPr="007B600F">
        <w:rPr>
          <w:color w:val="657B83"/>
        </w:rPr>
        <w:t>.</w:t>
      </w:r>
      <w:r w:rsidRPr="007B600F">
        <w:rPr>
          <w:color w:val="268BD2"/>
        </w:rPr>
        <w:t>add_index</w:t>
      </w:r>
      <w:r w:rsidRPr="007B600F">
        <w:rPr>
          <w:color w:val="657B83"/>
        </w:rPr>
        <w:t>(</w:t>
      </w:r>
    </w:p>
    <w:p w14:paraId="77E82AE4" w14:textId="77777777" w:rsidR="007B600F" w:rsidRPr="007B600F" w:rsidRDefault="007B600F" w:rsidP="007B600F">
      <w:pPr>
        <w:pStyle w:val="afff0"/>
        <w:rPr>
          <w:color w:val="657B83"/>
        </w:rPr>
      </w:pPr>
      <w:r w:rsidRPr="007B600F">
        <w:rPr>
          <w:color w:val="657B83"/>
        </w:rPr>
        <w:t>                field_name</w:t>
      </w:r>
      <w:r w:rsidRPr="007B600F">
        <w:t>=</w:t>
      </w:r>
      <w:r w:rsidRPr="007B600F">
        <w:rPr>
          <w:color w:val="2AA198"/>
        </w:rPr>
        <w:t>"dense_vector"</w:t>
      </w:r>
      <w:r w:rsidRPr="007B600F">
        <w:rPr>
          <w:color w:val="657B83"/>
        </w:rPr>
        <w:t>,</w:t>
      </w:r>
    </w:p>
    <w:p w14:paraId="20C255F4" w14:textId="77777777" w:rsidR="007B600F" w:rsidRPr="007B600F" w:rsidRDefault="007B600F" w:rsidP="007B600F">
      <w:pPr>
        <w:pStyle w:val="afff0"/>
        <w:rPr>
          <w:color w:val="657B83"/>
        </w:rPr>
      </w:pPr>
      <w:r w:rsidRPr="007B600F">
        <w:rPr>
          <w:color w:val="657B83"/>
        </w:rPr>
        <w:t>                index_name</w:t>
      </w:r>
      <w:r w:rsidRPr="007B600F">
        <w:t>=</w:t>
      </w:r>
      <w:r w:rsidRPr="007B600F">
        <w:rPr>
          <w:color w:val="2AA198"/>
        </w:rPr>
        <w:t>"dense_vector_index"</w:t>
      </w:r>
      <w:r w:rsidRPr="007B600F">
        <w:rPr>
          <w:color w:val="657B83"/>
        </w:rPr>
        <w:t>,</w:t>
      </w:r>
    </w:p>
    <w:p w14:paraId="5A68457C" w14:textId="77777777" w:rsidR="007B600F" w:rsidRPr="007B600F" w:rsidRDefault="007B600F" w:rsidP="007B600F">
      <w:pPr>
        <w:pStyle w:val="afff0"/>
        <w:rPr>
          <w:color w:val="657B83"/>
        </w:rPr>
      </w:pPr>
      <w:r w:rsidRPr="007B600F">
        <w:rPr>
          <w:color w:val="657B83"/>
        </w:rPr>
        <w:t>                index_type</w:t>
      </w:r>
      <w:r w:rsidRPr="007B600F">
        <w:t>=</w:t>
      </w:r>
      <w:r w:rsidRPr="007B600F">
        <w:rPr>
          <w:color w:val="2AA198"/>
        </w:rPr>
        <w:t>"IVF_FLAT"</w:t>
      </w:r>
      <w:r w:rsidRPr="007B600F">
        <w:rPr>
          <w:color w:val="657B83"/>
        </w:rPr>
        <w:t>,</w:t>
      </w:r>
    </w:p>
    <w:p w14:paraId="6D3E89B3" w14:textId="77777777" w:rsidR="007B600F" w:rsidRPr="007B600F" w:rsidRDefault="007B600F" w:rsidP="007B600F">
      <w:pPr>
        <w:pStyle w:val="afff0"/>
        <w:rPr>
          <w:color w:val="657B83"/>
        </w:rPr>
      </w:pPr>
      <w:r w:rsidRPr="007B600F">
        <w:rPr>
          <w:color w:val="657B83"/>
        </w:rPr>
        <w:t xml:space="preserve">                </w:t>
      </w:r>
      <w:r w:rsidRPr="007B600F">
        <w:rPr>
          <w:color w:val="268BD2"/>
        </w:rPr>
        <w:t>metric_type</w:t>
      </w:r>
      <w:r w:rsidRPr="007B600F">
        <w:t>=</w:t>
      </w:r>
      <w:r w:rsidRPr="007B600F">
        <w:rPr>
          <w:color w:val="2AA198"/>
        </w:rPr>
        <w:t>"COSINE"</w:t>
      </w:r>
      <w:r w:rsidRPr="007B600F">
        <w:rPr>
          <w:color w:val="657B83"/>
        </w:rPr>
        <w:t>,</w:t>
      </w:r>
    </w:p>
    <w:p w14:paraId="13358833" w14:textId="77777777" w:rsidR="007B600F" w:rsidRPr="007B600F" w:rsidRDefault="007B600F" w:rsidP="007B600F">
      <w:pPr>
        <w:pStyle w:val="afff0"/>
        <w:rPr>
          <w:color w:val="657B83"/>
        </w:rPr>
      </w:pPr>
      <w:r w:rsidRPr="007B600F">
        <w:rPr>
          <w:color w:val="657B83"/>
        </w:rPr>
        <w:t xml:space="preserve">                </w:t>
      </w:r>
      <w:r w:rsidRPr="007B600F">
        <w:rPr>
          <w:color w:val="268BD2"/>
        </w:rPr>
        <w:t>params</w:t>
      </w:r>
      <w:r w:rsidRPr="007B600F">
        <w:t>=</w:t>
      </w:r>
      <w:r w:rsidRPr="007B600F">
        <w:rPr>
          <w:color w:val="657B83"/>
        </w:rPr>
        <w:t>{</w:t>
      </w:r>
      <w:r w:rsidRPr="007B600F">
        <w:rPr>
          <w:color w:val="2AA198"/>
        </w:rPr>
        <w:t>"nlist"</w:t>
      </w:r>
      <w:r w:rsidRPr="007B600F">
        <w:rPr>
          <w:color w:val="657B83"/>
        </w:rPr>
        <w:t xml:space="preserve">: </w:t>
      </w:r>
      <w:r w:rsidRPr="007B600F">
        <w:rPr>
          <w:color w:val="D33682"/>
        </w:rPr>
        <w:t>128</w:t>
      </w:r>
      <w:r w:rsidRPr="007B600F">
        <w:rPr>
          <w:color w:val="657B83"/>
        </w:rPr>
        <w:t>}</w:t>
      </w:r>
    </w:p>
    <w:p w14:paraId="07B6BCDC" w14:textId="77777777" w:rsidR="007B600F" w:rsidRPr="007B600F" w:rsidRDefault="007B600F" w:rsidP="007B600F">
      <w:pPr>
        <w:pStyle w:val="afff0"/>
        <w:rPr>
          <w:color w:val="657B83"/>
        </w:rPr>
      </w:pPr>
      <w:r w:rsidRPr="007B600F">
        <w:rPr>
          <w:color w:val="657B83"/>
        </w:rPr>
        <w:t>            )</w:t>
      </w:r>
    </w:p>
    <w:p w14:paraId="0877FD78" w14:textId="77777777" w:rsidR="007B600F" w:rsidRPr="007B600F" w:rsidRDefault="007B600F" w:rsidP="007B600F">
      <w:pPr>
        <w:pStyle w:val="afff0"/>
        <w:rPr>
          <w:color w:val="657B83"/>
        </w:rPr>
      </w:pPr>
      <w:r w:rsidRPr="007B600F">
        <w:rPr>
          <w:color w:val="657B83"/>
        </w:rPr>
        <w:t xml:space="preserve">            </w:t>
      </w:r>
      <w:r w:rsidRPr="007B600F">
        <w:rPr>
          <w:color w:val="268BD2"/>
        </w:rPr>
        <w:t>index_params</w:t>
      </w:r>
      <w:r w:rsidRPr="007B600F">
        <w:rPr>
          <w:color w:val="657B83"/>
        </w:rPr>
        <w:t>.</w:t>
      </w:r>
      <w:r w:rsidRPr="007B600F">
        <w:rPr>
          <w:color w:val="268BD2"/>
        </w:rPr>
        <w:t>add_index</w:t>
      </w:r>
      <w:r w:rsidRPr="007B600F">
        <w:rPr>
          <w:color w:val="657B83"/>
        </w:rPr>
        <w:t>(</w:t>
      </w:r>
    </w:p>
    <w:p w14:paraId="7E43AB3F" w14:textId="77777777" w:rsidR="007B600F" w:rsidRPr="007B600F" w:rsidRDefault="007B600F" w:rsidP="007B600F">
      <w:pPr>
        <w:pStyle w:val="afff0"/>
        <w:rPr>
          <w:color w:val="657B83"/>
        </w:rPr>
      </w:pPr>
      <w:r w:rsidRPr="007B600F">
        <w:rPr>
          <w:color w:val="657B83"/>
        </w:rPr>
        <w:t>                field_name</w:t>
      </w:r>
      <w:r w:rsidRPr="007B600F">
        <w:t>=</w:t>
      </w:r>
      <w:r w:rsidRPr="007B600F">
        <w:rPr>
          <w:color w:val="2AA198"/>
        </w:rPr>
        <w:t>"sparse_vector"</w:t>
      </w:r>
      <w:r w:rsidRPr="007B600F">
        <w:rPr>
          <w:color w:val="657B83"/>
        </w:rPr>
        <w:t>,</w:t>
      </w:r>
    </w:p>
    <w:p w14:paraId="050D9B1B" w14:textId="77777777" w:rsidR="007B600F" w:rsidRPr="007B600F" w:rsidRDefault="007B600F" w:rsidP="007B600F">
      <w:pPr>
        <w:pStyle w:val="afff0"/>
        <w:rPr>
          <w:color w:val="657B83"/>
        </w:rPr>
      </w:pPr>
      <w:r w:rsidRPr="007B600F">
        <w:rPr>
          <w:color w:val="657B83"/>
        </w:rPr>
        <w:t>                index_name</w:t>
      </w:r>
      <w:r w:rsidRPr="007B600F">
        <w:t>=</w:t>
      </w:r>
      <w:r w:rsidRPr="007B600F">
        <w:rPr>
          <w:color w:val="2AA198"/>
        </w:rPr>
        <w:t>"sparse_vector_index"</w:t>
      </w:r>
      <w:r w:rsidRPr="007B600F">
        <w:rPr>
          <w:color w:val="657B83"/>
        </w:rPr>
        <w:t>,</w:t>
      </w:r>
    </w:p>
    <w:p w14:paraId="7604212A" w14:textId="77777777" w:rsidR="007B600F" w:rsidRPr="007B600F" w:rsidRDefault="007B600F" w:rsidP="007B600F">
      <w:pPr>
        <w:pStyle w:val="afff0"/>
        <w:rPr>
          <w:color w:val="657B83"/>
        </w:rPr>
      </w:pPr>
      <w:r w:rsidRPr="007B600F">
        <w:rPr>
          <w:color w:val="657B83"/>
        </w:rPr>
        <w:lastRenderedPageBreak/>
        <w:t>                index_type</w:t>
      </w:r>
      <w:r w:rsidRPr="007B600F">
        <w:t>=</w:t>
      </w:r>
      <w:r w:rsidRPr="007B600F">
        <w:rPr>
          <w:color w:val="2AA198"/>
        </w:rPr>
        <w:t>"SPARSE_INVERTED_INDEX"</w:t>
      </w:r>
      <w:r w:rsidRPr="007B600F">
        <w:rPr>
          <w:color w:val="657B83"/>
        </w:rPr>
        <w:t>,</w:t>
      </w:r>
    </w:p>
    <w:p w14:paraId="1779379B" w14:textId="77777777" w:rsidR="007B600F" w:rsidRPr="007B600F" w:rsidRDefault="007B600F" w:rsidP="007B600F">
      <w:pPr>
        <w:pStyle w:val="afff0"/>
        <w:rPr>
          <w:color w:val="657B83"/>
        </w:rPr>
      </w:pPr>
      <w:r w:rsidRPr="007B600F">
        <w:rPr>
          <w:color w:val="657B83"/>
        </w:rPr>
        <w:t xml:space="preserve">                </w:t>
      </w:r>
      <w:r w:rsidRPr="007B600F">
        <w:rPr>
          <w:color w:val="268BD2"/>
        </w:rPr>
        <w:t>metric_type</w:t>
      </w:r>
      <w:r w:rsidRPr="007B600F">
        <w:t>=</w:t>
      </w:r>
      <w:r w:rsidRPr="007B600F">
        <w:rPr>
          <w:color w:val="2AA198"/>
        </w:rPr>
        <w:t>"IP"</w:t>
      </w:r>
      <w:r w:rsidRPr="007B600F">
        <w:rPr>
          <w:color w:val="657B83"/>
        </w:rPr>
        <w:t>,</w:t>
      </w:r>
    </w:p>
    <w:p w14:paraId="2056E5CA" w14:textId="77777777" w:rsidR="007B600F" w:rsidRPr="007B600F" w:rsidRDefault="007B600F" w:rsidP="007B600F">
      <w:pPr>
        <w:pStyle w:val="afff0"/>
        <w:rPr>
          <w:color w:val="657B83"/>
        </w:rPr>
      </w:pPr>
      <w:r w:rsidRPr="007B600F">
        <w:rPr>
          <w:color w:val="657B83"/>
        </w:rPr>
        <w:t xml:space="preserve">                </w:t>
      </w:r>
      <w:r w:rsidRPr="007B600F">
        <w:rPr>
          <w:color w:val="268BD2"/>
        </w:rPr>
        <w:t>params</w:t>
      </w:r>
      <w:r w:rsidRPr="007B600F">
        <w:t>=</w:t>
      </w:r>
      <w:r w:rsidRPr="007B600F">
        <w:rPr>
          <w:color w:val="657B83"/>
        </w:rPr>
        <w:t>{</w:t>
      </w:r>
      <w:r w:rsidRPr="007B600F">
        <w:rPr>
          <w:color w:val="2AA198"/>
        </w:rPr>
        <w:t>"inverted_index_algo"</w:t>
      </w:r>
      <w:r w:rsidRPr="007B600F">
        <w:rPr>
          <w:color w:val="657B83"/>
        </w:rPr>
        <w:t xml:space="preserve">: </w:t>
      </w:r>
      <w:r w:rsidRPr="007B600F">
        <w:rPr>
          <w:color w:val="2AA198"/>
        </w:rPr>
        <w:t>"DAAT_MAXSCORE"</w:t>
      </w:r>
      <w:r w:rsidRPr="007B600F">
        <w:rPr>
          <w:color w:val="657B83"/>
        </w:rPr>
        <w:t xml:space="preserve">, </w:t>
      </w:r>
      <w:r w:rsidRPr="007B600F">
        <w:rPr>
          <w:color w:val="2AA198"/>
        </w:rPr>
        <w:t>"normalize"</w:t>
      </w:r>
      <w:r w:rsidRPr="007B600F">
        <w:rPr>
          <w:color w:val="657B83"/>
        </w:rPr>
        <w:t xml:space="preserve">: </w:t>
      </w:r>
      <w:r w:rsidRPr="007B600F">
        <w:rPr>
          <w:color w:val="B58900"/>
        </w:rPr>
        <w:t>True</w:t>
      </w:r>
      <w:r w:rsidRPr="007B600F">
        <w:rPr>
          <w:color w:val="657B83"/>
        </w:rPr>
        <w:t xml:space="preserve">, </w:t>
      </w:r>
      <w:r w:rsidRPr="007B600F">
        <w:rPr>
          <w:color w:val="2AA198"/>
        </w:rPr>
        <w:t>"quantization"</w:t>
      </w:r>
      <w:r w:rsidRPr="007B600F">
        <w:rPr>
          <w:color w:val="657B83"/>
        </w:rPr>
        <w:t xml:space="preserve">: </w:t>
      </w:r>
      <w:r w:rsidRPr="007B600F">
        <w:rPr>
          <w:color w:val="2AA198"/>
        </w:rPr>
        <w:t>"none"</w:t>
      </w:r>
      <w:r w:rsidRPr="007B600F">
        <w:rPr>
          <w:color w:val="657B83"/>
        </w:rPr>
        <w:t>}</w:t>
      </w:r>
    </w:p>
    <w:p w14:paraId="40BA3DDD" w14:textId="77777777" w:rsidR="007B600F" w:rsidRPr="007B600F" w:rsidRDefault="007B600F" w:rsidP="007B600F">
      <w:pPr>
        <w:pStyle w:val="afff0"/>
        <w:rPr>
          <w:color w:val="657B83"/>
        </w:rPr>
      </w:pPr>
      <w:r w:rsidRPr="007B600F">
        <w:rPr>
          <w:color w:val="657B83"/>
        </w:rPr>
        <w:t>            )</w:t>
      </w:r>
    </w:p>
    <w:p w14:paraId="43E42C10" w14:textId="77777777" w:rsidR="007B600F" w:rsidRPr="007B600F" w:rsidRDefault="007B600F" w:rsidP="007B600F">
      <w:pPr>
        <w:pStyle w:val="afff0"/>
        <w:rPr>
          <w:color w:val="657B83"/>
        </w:rPr>
      </w:pPr>
    </w:p>
    <w:p w14:paraId="237B476B" w14:textId="77777777" w:rsidR="007B600F" w:rsidRPr="007B600F" w:rsidRDefault="007B600F" w:rsidP="007B600F">
      <w:pPr>
        <w:pStyle w:val="afff0"/>
        <w:rPr>
          <w:color w:val="657B83"/>
        </w:rPr>
      </w:pPr>
      <w:r w:rsidRPr="007B600F">
        <w:rPr>
          <w:color w:val="657B83"/>
        </w:rPr>
        <w:t xml:space="preserve">            </w:t>
      </w:r>
      <w:r w:rsidRPr="007B600F">
        <w:rPr>
          <w:color w:val="268BD2"/>
        </w:rPr>
        <w:t>milvus_client</w:t>
      </w:r>
      <w:r w:rsidRPr="007B600F">
        <w:rPr>
          <w:color w:val="657B83"/>
        </w:rPr>
        <w:t>.</w:t>
      </w:r>
      <w:r w:rsidRPr="007B600F">
        <w:rPr>
          <w:color w:val="268BD2"/>
        </w:rPr>
        <w:t>create_collection</w:t>
      </w:r>
      <w:r w:rsidRPr="007B600F">
        <w:rPr>
          <w:color w:val="657B83"/>
        </w:rPr>
        <w:t>(</w:t>
      </w:r>
    </w:p>
    <w:p w14:paraId="4B6F9309" w14:textId="77777777" w:rsidR="007B600F" w:rsidRPr="007B600F" w:rsidRDefault="007B600F" w:rsidP="007B600F">
      <w:pPr>
        <w:pStyle w:val="afff0"/>
        <w:rPr>
          <w:color w:val="657B83"/>
        </w:rPr>
      </w:pPr>
      <w:r w:rsidRPr="007B600F">
        <w:rPr>
          <w:color w:val="657B83"/>
        </w:rPr>
        <w:t>                collection_name</w:t>
      </w:r>
      <w:r w:rsidRPr="007B600F">
        <w:t>=</w:t>
      </w:r>
      <w:r w:rsidRPr="007B600F">
        <w:rPr>
          <w:color w:val="268BD2"/>
        </w:rPr>
        <w:t>collection_name</w:t>
      </w:r>
      <w:r w:rsidRPr="007B600F">
        <w:rPr>
          <w:color w:val="657B83"/>
        </w:rPr>
        <w:t>,</w:t>
      </w:r>
    </w:p>
    <w:p w14:paraId="12689ED5" w14:textId="77777777" w:rsidR="007B600F" w:rsidRPr="007B600F" w:rsidRDefault="007B600F" w:rsidP="007B600F">
      <w:pPr>
        <w:pStyle w:val="afff0"/>
        <w:rPr>
          <w:color w:val="657B83"/>
        </w:rPr>
      </w:pPr>
      <w:r w:rsidRPr="007B600F">
        <w:rPr>
          <w:color w:val="657B83"/>
        </w:rPr>
        <w:t>                schema</w:t>
      </w:r>
      <w:r w:rsidRPr="007B600F">
        <w:t>=</w:t>
      </w:r>
      <w:r w:rsidRPr="007B600F">
        <w:rPr>
          <w:color w:val="268BD2"/>
        </w:rPr>
        <w:t>schema</w:t>
      </w:r>
      <w:r w:rsidRPr="007B600F">
        <w:rPr>
          <w:color w:val="657B83"/>
        </w:rPr>
        <w:t>,</w:t>
      </w:r>
    </w:p>
    <w:p w14:paraId="52A20DB2" w14:textId="77777777" w:rsidR="007B600F" w:rsidRPr="007B600F" w:rsidRDefault="007B600F" w:rsidP="007B600F">
      <w:pPr>
        <w:pStyle w:val="afff0"/>
        <w:rPr>
          <w:color w:val="657B83"/>
        </w:rPr>
      </w:pPr>
      <w:r w:rsidRPr="007B600F">
        <w:rPr>
          <w:color w:val="657B83"/>
        </w:rPr>
        <w:t>                index_params</w:t>
      </w:r>
      <w:r w:rsidRPr="007B600F">
        <w:t>=</w:t>
      </w:r>
      <w:r w:rsidRPr="007B600F">
        <w:rPr>
          <w:color w:val="268BD2"/>
        </w:rPr>
        <w:t>index_params</w:t>
      </w:r>
    </w:p>
    <w:p w14:paraId="2DF447F9" w14:textId="77777777" w:rsidR="007B600F" w:rsidRPr="007B600F" w:rsidRDefault="007B600F" w:rsidP="007B600F">
      <w:pPr>
        <w:pStyle w:val="afff0"/>
        <w:rPr>
          <w:color w:val="657B83"/>
        </w:rPr>
      </w:pPr>
      <w:r w:rsidRPr="007B600F">
        <w:rPr>
          <w:color w:val="657B83"/>
        </w:rPr>
        <w:t>            )</w:t>
      </w:r>
    </w:p>
    <w:p w14:paraId="0F79DAED" w14:textId="77777777" w:rsidR="007B600F" w:rsidRPr="007B600F" w:rsidRDefault="007B600F" w:rsidP="007B600F">
      <w:pPr>
        <w:pStyle w:val="afff0"/>
        <w:rPr>
          <w:color w:val="657B83"/>
        </w:rPr>
      </w:pPr>
    </w:p>
    <w:p w14:paraId="50D063CE" w14:textId="77777777" w:rsidR="007B600F" w:rsidRPr="007B600F" w:rsidRDefault="007B600F" w:rsidP="007B600F">
      <w:pPr>
        <w:pStyle w:val="afff0"/>
        <w:rPr>
          <w:color w:val="657B83"/>
        </w:rPr>
      </w:pPr>
      <w:r w:rsidRPr="007B600F">
        <w:rPr>
          <w:color w:val="657B83"/>
        </w:rPr>
        <w:t xml:space="preserve">        </w:t>
      </w:r>
      <w:r w:rsidRPr="007B600F">
        <w:rPr>
          <w:color w:val="268BD2"/>
        </w:rPr>
        <w:t>vectors</w:t>
      </w:r>
      <w:r w:rsidRPr="007B600F">
        <w:rPr>
          <w:color w:val="657B83"/>
        </w:rPr>
        <w:t xml:space="preserve"> </w:t>
      </w:r>
      <w:r w:rsidRPr="007B600F">
        <w:t>=</w:t>
      </w:r>
      <w:r w:rsidRPr="007B600F">
        <w:rPr>
          <w:color w:val="657B83"/>
        </w:rPr>
        <w:t xml:space="preserve"> bge_ef.encode_documents(</w:t>
      </w:r>
      <w:r w:rsidRPr="007B600F">
        <w:rPr>
          <w:color w:val="268BD2"/>
        </w:rPr>
        <w:t>unique_names</w:t>
      </w:r>
      <w:r w:rsidRPr="007B600F">
        <w:rPr>
          <w:color w:val="657B83"/>
        </w:rPr>
        <w:t>)</w:t>
      </w:r>
    </w:p>
    <w:p w14:paraId="6591A808" w14:textId="77777777" w:rsidR="007B600F" w:rsidRPr="007B600F" w:rsidRDefault="007B600F" w:rsidP="007B600F">
      <w:pPr>
        <w:pStyle w:val="afff0"/>
        <w:rPr>
          <w:color w:val="657B83"/>
        </w:rPr>
      </w:pPr>
      <w:r w:rsidRPr="007B600F">
        <w:rPr>
          <w:color w:val="657B83"/>
        </w:rPr>
        <w:t xml:space="preserve">        </w:t>
      </w:r>
      <w:r w:rsidRPr="007B600F">
        <w:t>if</w:t>
      </w:r>
      <w:r w:rsidRPr="007B600F">
        <w:rPr>
          <w:color w:val="657B83"/>
        </w:rPr>
        <w:t xml:space="preserve"> </w:t>
      </w:r>
      <w:r w:rsidRPr="007B600F">
        <w:t>not</w:t>
      </w:r>
      <w:r w:rsidRPr="007B600F">
        <w:rPr>
          <w:color w:val="657B83"/>
        </w:rPr>
        <w:t xml:space="preserve"> </w:t>
      </w:r>
      <w:r w:rsidRPr="007B600F">
        <w:rPr>
          <w:color w:val="268BD2"/>
        </w:rPr>
        <w:t>vectors</w:t>
      </w:r>
      <w:r w:rsidRPr="007B600F">
        <w:rPr>
          <w:color w:val="657B83"/>
        </w:rPr>
        <w:t>:</w:t>
      </w:r>
    </w:p>
    <w:p w14:paraId="1FE81EB7"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warning</w:t>
      </w:r>
      <w:r w:rsidRPr="007B600F">
        <w:rPr>
          <w:color w:val="657B83"/>
        </w:rPr>
        <w:t>(</w:t>
      </w:r>
      <w:r w:rsidRPr="007B600F">
        <w:rPr>
          <w:color w:val="2AA198"/>
        </w:rPr>
        <w:t xml:space="preserve">"Step 3 Warn: </w:t>
      </w:r>
      <w:r w:rsidRPr="007B600F">
        <w:rPr>
          <w:color w:val="2AA198"/>
        </w:rPr>
        <w:t>未能生成向量</w:t>
      </w:r>
      <w:r w:rsidRPr="007B600F">
        <w:rPr>
          <w:color w:val="2AA198"/>
        </w:rPr>
        <w:t>"</w:t>
      </w:r>
      <w:r w:rsidRPr="007B600F">
        <w:rPr>
          <w:color w:val="657B83"/>
        </w:rPr>
        <w:t>)</w:t>
      </w:r>
    </w:p>
    <w:p w14:paraId="26EF03DC" w14:textId="77777777" w:rsidR="007B600F" w:rsidRPr="007B600F" w:rsidRDefault="007B600F" w:rsidP="007B600F">
      <w:pPr>
        <w:pStyle w:val="afff0"/>
        <w:rPr>
          <w:color w:val="657B83"/>
        </w:rPr>
      </w:pPr>
      <w:r w:rsidRPr="007B600F">
        <w:rPr>
          <w:color w:val="657B83"/>
        </w:rPr>
        <w:t xml:space="preserve">            </w:t>
      </w:r>
      <w:r w:rsidRPr="007B600F">
        <w:t>return</w:t>
      </w:r>
    </w:p>
    <w:p w14:paraId="3A73DD4C" w14:textId="77777777" w:rsidR="007B600F" w:rsidRPr="007B600F" w:rsidRDefault="007B600F" w:rsidP="007B600F">
      <w:pPr>
        <w:pStyle w:val="afff0"/>
        <w:rPr>
          <w:color w:val="657B83"/>
        </w:rPr>
      </w:pPr>
    </w:p>
    <w:p w14:paraId="09FD864D" w14:textId="77777777" w:rsidR="007B600F" w:rsidRPr="007B600F" w:rsidRDefault="007B600F" w:rsidP="007B600F">
      <w:pPr>
        <w:pStyle w:val="afff0"/>
        <w:rPr>
          <w:color w:val="657B83"/>
        </w:rPr>
      </w:pPr>
      <w:r w:rsidRPr="007B600F">
        <w:rPr>
          <w:color w:val="657B83"/>
        </w:rPr>
        <w:t xml:space="preserve">        </w:t>
      </w:r>
      <w:r w:rsidRPr="007B600F">
        <w:rPr>
          <w:color w:val="268BD2"/>
        </w:rPr>
        <w:t>dense_vectors</w:t>
      </w:r>
      <w:r w:rsidRPr="007B600F">
        <w:rPr>
          <w:color w:val="657B83"/>
        </w:rPr>
        <w:t xml:space="preserve"> </w:t>
      </w:r>
      <w:r w:rsidRPr="007B600F">
        <w:t>=</w:t>
      </w:r>
      <w:r w:rsidRPr="007B600F">
        <w:rPr>
          <w:color w:val="657B83"/>
        </w:rPr>
        <w:t xml:space="preserve"> </w:t>
      </w:r>
      <w:r w:rsidRPr="007B600F">
        <w:rPr>
          <w:color w:val="268BD2"/>
        </w:rPr>
        <w:t>vectors</w:t>
      </w:r>
      <w:r w:rsidRPr="007B600F">
        <w:rPr>
          <w:color w:val="657B83"/>
        </w:rPr>
        <w:t>.get(</w:t>
      </w:r>
      <w:r w:rsidRPr="007B600F">
        <w:rPr>
          <w:color w:val="2AA198"/>
        </w:rPr>
        <w:t>"dense"</w:t>
      </w:r>
      <w:r w:rsidRPr="007B600F">
        <w:rPr>
          <w:color w:val="657B83"/>
        </w:rPr>
        <w:t xml:space="preserve">) </w:t>
      </w:r>
      <w:r w:rsidRPr="007B600F">
        <w:t>or</w:t>
      </w:r>
      <w:r w:rsidRPr="007B600F">
        <w:rPr>
          <w:color w:val="657B83"/>
        </w:rPr>
        <w:t xml:space="preserve"> []</w:t>
      </w:r>
    </w:p>
    <w:p w14:paraId="5E15FBB5" w14:textId="77777777" w:rsidR="007B600F" w:rsidRPr="007B600F" w:rsidRDefault="007B600F" w:rsidP="007B600F">
      <w:pPr>
        <w:pStyle w:val="afff0"/>
        <w:rPr>
          <w:color w:val="657B83"/>
        </w:rPr>
      </w:pPr>
      <w:r w:rsidRPr="007B600F">
        <w:rPr>
          <w:color w:val="657B83"/>
        </w:rPr>
        <w:t xml:space="preserve">        </w:t>
      </w:r>
      <w:r w:rsidRPr="007B600F">
        <w:rPr>
          <w:color w:val="268BD2"/>
        </w:rPr>
        <w:t>sparse_raw</w:t>
      </w:r>
      <w:r w:rsidRPr="007B600F">
        <w:rPr>
          <w:color w:val="657B83"/>
        </w:rPr>
        <w:t xml:space="preserve"> </w:t>
      </w:r>
      <w:r w:rsidRPr="007B600F">
        <w:t>=</w:t>
      </w:r>
      <w:r w:rsidRPr="007B600F">
        <w:rPr>
          <w:color w:val="657B83"/>
        </w:rPr>
        <w:t xml:space="preserve"> </w:t>
      </w:r>
      <w:r w:rsidRPr="007B600F">
        <w:rPr>
          <w:color w:val="268BD2"/>
        </w:rPr>
        <w:t>vectors</w:t>
      </w:r>
      <w:r w:rsidRPr="007B600F">
        <w:rPr>
          <w:color w:val="657B83"/>
        </w:rPr>
        <w:t>.get(</w:t>
      </w:r>
      <w:r w:rsidRPr="007B600F">
        <w:rPr>
          <w:color w:val="2AA198"/>
        </w:rPr>
        <w:t>"sparse"</w:t>
      </w:r>
      <w:r w:rsidRPr="007B600F">
        <w:rPr>
          <w:color w:val="657B83"/>
        </w:rPr>
        <w:t>)</w:t>
      </w:r>
    </w:p>
    <w:p w14:paraId="0C663064" w14:textId="77777777" w:rsidR="007B600F" w:rsidRPr="007B600F" w:rsidRDefault="007B600F" w:rsidP="007B600F">
      <w:pPr>
        <w:pStyle w:val="afff0"/>
        <w:rPr>
          <w:color w:val="657B83"/>
        </w:rPr>
      </w:pPr>
      <w:r w:rsidRPr="007B600F">
        <w:rPr>
          <w:color w:val="657B83"/>
        </w:rPr>
        <w:t xml:space="preserve">        </w:t>
      </w:r>
      <w:r w:rsidRPr="007B600F">
        <w:t>if</w:t>
      </w:r>
      <w:r w:rsidRPr="007B600F">
        <w:rPr>
          <w:color w:val="657B83"/>
        </w:rPr>
        <w:t xml:space="preserve"> </w:t>
      </w:r>
      <w:r w:rsidRPr="007B600F">
        <w:rPr>
          <w:color w:val="268BD2"/>
        </w:rPr>
        <w:t>len</w:t>
      </w:r>
      <w:r w:rsidRPr="007B600F">
        <w:rPr>
          <w:color w:val="657B83"/>
        </w:rPr>
        <w:t>(</w:t>
      </w:r>
      <w:r w:rsidRPr="007B600F">
        <w:rPr>
          <w:color w:val="268BD2"/>
        </w:rPr>
        <w:t>dense_vectors</w:t>
      </w:r>
      <w:r w:rsidRPr="007B600F">
        <w:rPr>
          <w:color w:val="657B83"/>
        </w:rPr>
        <w:t xml:space="preserve">) </w:t>
      </w:r>
      <w:r w:rsidRPr="007B600F">
        <w:t>!=</w:t>
      </w:r>
      <w:r w:rsidRPr="007B600F">
        <w:rPr>
          <w:color w:val="657B83"/>
        </w:rPr>
        <w:t xml:space="preserve"> </w:t>
      </w:r>
      <w:r w:rsidRPr="007B600F">
        <w:rPr>
          <w:color w:val="268BD2"/>
        </w:rPr>
        <w:t>len</w:t>
      </w:r>
      <w:r w:rsidRPr="007B600F">
        <w:rPr>
          <w:color w:val="657B83"/>
        </w:rPr>
        <w:t>(</w:t>
      </w:r>
      <w:r w:rsidRPr="007B600F">
        <w:rPr>
          <w:color w:val="268BD2"/>
        </w:rPr>
        <w:t>unique_names</w:t>
      </w:r>
      <w:r w:rsidRPr="007B600F">
        <w:rPr>
          <w:color w:val="657B83"/>
        </w:rPr>
        <w:t>):</w:t>
      </w:r>
    </w:p>
    <w:p w14:paraId="475B1371"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warning</w:t>
      </w:r>
      <w:r w:rsidRPr="007B600F">
        <w:rPr>
          <w:color w:val="657B83"/>
        </w:rPr>
        <w:t>(</w:t>
      </w:r>
      <w:r w:rsidRPr="007B600F">
        <w:rPr>
          <w:color w:val="2AA198"/>
        </w:rPr>
        <w:t xml:space="preserve">"Step 3 Warn: BGE-M3 </w:t>
      </w:r>
      <w:r w:rsidRPr="007B600F">
        <w:rPr>
          <w:color w:val="2AA198"/>
        </w:rPr>
        <w:t>向量数量与实体数量不一致，可能导致部分实体丢失</w:t>
      </w:r>
      <w:r w:rsidRPr="007B600F">
        <w:rPr>
          <w:color w:val="2AA198"/>
        </w:rPr>
        <w:t>"</w:t>
      </w:r>
      <w:r w:rsidRPr="007B600F">
        <w:rPr>
          <w:color w:val="657B83"/>
        </w:rPr>
        <w:t>)</w:t>
      </w:r>
    </w:p>
    <w:p w14:paraId="0C05A8DA" w14:textId="77777777" w:rsidR="007B600F" w:rsidRPr="007B600F" w:rsidRDefault="007B600F" w:rsidP="007B600F">
      <w:pPr>
        <w:pStyle w:val="afff0"/>
        <w:rPr>
          <w:color w:val="657B83"/>
        </w:rPr>
      </w:pPr>
    </w:p>
    <w:p w14:paraId="502B5BA8" w14:textId="77777777" w:rsidR="007B600F" w:rsidRPr="007B600F" w:rsidRDefault="007B600F" w:rsidP="007B600F">
      <w:pPr>
        <w:pStyle w:val="afff0"/>
        <w:rPr>
          <w:color w:val="657B83"/>
        </w:rPr>
      </w:pPr>
      <w:r w:rsidRPr="007B600F">
        <w:rPr>
          <w:color w:val="657B83"/>
        </w:rPr>
        <w:t xml:space="preserve">        </w:t>
      </w:r>
      <w:r w:rsidRPr="007B600F">
        <w:rPr>
          <w:color w:val="268BD2"/>
        </w:rPr>
        <w:t>data_to_insert</w:t>
      </w:r>
      <w:r w:rsidRPr="007B600F">
        <w:rPr>
          <w:color w:val="657B83"/>
        </w:rPr>
        <w:t xml:space="preserve"> </w:t>
      </w:r>
      <w:r w:rsidRPr="007B600F">
        <w:t>=</w:t>
      </w:r>
      <w:r w:rsidRPr="007B600F">
        <w:rPr>
          <w:color w:val="657B83"/>
        </w:rPr>
        <w:t xml:space="preserve"> []</w:t>
      </w:r>
    </w:p>
    <w:p w14:paraId="2A68192B" w14:textId="77777777" w:rsidR="007B600F" w:rsidRPr="007B600F" w:rsidRDefault="007B600F" w:rsidP="007B600F">
      <w:pPr>
        <w:pStyle w:val="afff0"/>
        <w:rPr>
          <w:color w:val="657B83"/>
        </w:rPr>
      </w:pPr>
      <w:r w:rsidRPr="007B600F">
        <w:rPr>
          <w:color w:val="657B83"/>
        </w:rPr>
        <w:t xml:space="preserve">        </w:t>
      </w:r>
      <w:r w:rsidRPr="007B600F">
        <w:t>for</w:t>
      </w:r>
      <w:r w:rsidRPr="007B600F">
        <w:rPr>
          <w:color w:val="657B83"/>
        </w:rPr>
        <w:t xml:space="preserve"> </w:t>
      </w:r>
      <w:r w:rsidRPr="007B600F">
        <w:rPr>
          <w:color w:val="268BD2"/>
        </w:rPr>
        <w:t>idx</w:t>
      </w:r>
      <w:r w:rsidRPr="007B600F">
        <w:rPr>
          <w:color w:val="657B83"/>
        </w:rPr>
        <w:t xml:space="preserve">, </w:t>
      </w:r>
      <w:r w:rsidRPr="007B600F">
        <w:rPr>
          <w:color w:val="268BD2"/>
        </w:rPr>
        <w:t>name</w:t>
      </w:r>
      <w:r w:rsidRPr="007B600F">
        <w:rPr>
          <w:color w:val="657B83"/>
        </w:rPr>
        <w:t xml:space="preserve"> </w:t>
      </w:r>
      <w:r w:rsidRPr="007B600F">
        <w:t>in</w:t>
      </w:r>
      <w:r w:rsidRPr="007B600F">
        <w:rPr>
          <w:color w:val="657B83"/>
        </w:rPr>
        <w:t xml:space="preserve"> </w:t>
      </w:r>
      <w:r w:rsidRPr="007B600F">
        <w:t>enumerate</w:t>
      </w:r>
      <w:r w:rsidRPr="007B600F">
        <w:rPr>
          <w:color w:val="657B83"/>
        </w:rPr>
        <w:t>(</w:t>
      </w:r>
      <w:r w:rsidRPr="007B600F">
        <w:rPr>
          <w:color w:val="268BD2"/>
        </w:rPr>
        <w:t>unique_names</w:t>
      </w:r>
      <w:r w:rsidRPr="007B600F">
        <w:rPr>
          <w:color w:val="657B83"/>
        </w:rPr>
        <w:t>):</w:t>
      </w:r>
    </w:p>
    <w:p w14:paraId="769A57FD" w14:textId="77777777" w:rsidR="007B600F" w:rsidRPr="007B600F" w:rsidRDefault="007B600F" w:rsidP="007B600F">
      <w:pPr>
        <w:pStyle w:val="afff0"/>
        <w:rPr>
          <w:color w:val="657B83"/>
        </w:rPr>
      </w:pPr>
      <w:r w:rsidRPr="007B600F">
        <w:rPr>
          <w:color w:val="657B83"/>
        </w:rPr>
        <w:t xml:space="preserve">            </w:t>
      </w:r>
      <w:r w:rsidRPr="007B600F">
        <w:t>if</w:t>
      </w:r>
      <w:r w:rsidRPr="007B600F">
        <w:rPr>
          <w:color w:val="657B83"/>
        </w:rPr>
        <w:t xml:space="preserve"> </w:t>
      </w:r>
      <w:r w:rsidRPr="007B600F">
        <w:rPr>
          <w:color w:val="268BD2"/>
        </w:rPr>
        <w:t>idx</w:t>
      </w:r>
      <w:r w:rsidRPr="007B600F">
        <w:rPr>
          <w:color w:val="657B83"/>
        </w:rPr>
        <w:t xml:space="preserve"> </w:t>
      </w:r>
      <w:r w:rsidRPr="007B600F">
        <w:t>&gt;=</w:t>
      </w:r>
      <w:r w:rsidRPr="007B600F">
        <w:rPr>
          <w:color w:val="657B83"/>
        </w:rPr>
        <w:t xml:space="preserve"> </w:t>
      </w:r>
      <w:r w:rsidRPr="007B600F">
        <w:rPr>
          <w:color w:val="268BD2"/>
        </w:rPr>
        <w:t>len</w:t>
      </w:r>
      <w:r w:rsidRPr="007B600F">
        <w:rPr>
          <w:color w:val="657B83"/>
        </w:rPr>
        <w:t>(</w:t>
      </w:r>
      <w:r w:rsidRPr="007B600F">
        <w:rPr>
          <w:color w:val="268BD2"/>
        </w:rPr>
        <w:t>dense_vectors</w:t>
      </w:r>
      <w:r w:rsidRPr="007B600F">
        <w:rPr>
          <w:color w:val="657B83"/>
        </w:rPr>
        <w:t>):</w:t>
      </w:r>
    </w:p>
    <w:p w14:paraId="1A2E8F28" w14:textId="77777777" w:rsidR="007B600F" w:rsidRPr="007B600F" w:rsidRDefault="007B600F" w:rsidP="007B600F">
      <w:pPr>
        <w:pStyle w:val="afff0"/>
        <w:rPr>
          <w:color w:val="657B83"/>
        </w:rPr>
      </w:pPr>
      <w:r w:rsidRPr="007B600F">
        <w:rPr>
          <w:color w:val="657B83"/>
        </w:rPr>
        <w:t xml:space="preserve">                </w:t>
      </w:r>
      <w:r w:rsidRPr="007B600F">
        <w:t>break</w:t>
      </w:r>
    </w:p>
    <w:p w14:paraId="0736A9F5" w14:textId="77777777" w:rsidR="007B600F" w:rsidRPr="007B600F" w:rsidRDefault="007B600F" w:rsidP="007B600F">
      <w:pPr>
        <w:pStyle w:val="afff0"/>
        <w:rPr>
          <w:color w:val="657B83"/>
        </w:rPr>
      </w:pPr>
      <w:r w:rsidRPr="007B600F">
        <w:rPr>
          <w:color w:val="657B83"/>
        </w:rPr>
        <w:t xml:space="preserve">            </w:t>
      </w:r>
      <w:r w:rsidRPr="007B600F">
        <w:rPr>
          <w:color w:val="268BD2"/>
        </w:rPr>
        <w:t>dense_vector</w:t>
      </w:r>
      <w:r w:rsidRPr="007B600F">
        <w:rPr>
          <w:color w:val="657B83"/>
        </w:rPr>
        <w:t xml:space="preserve"> </w:t>
      </w:r>
      <w:r w:rsidRPr="007B600F">
        <w:t>=</w:t>
      </w:r>
      <w:r w:rsidRPr="007B600F">
        <w:rPr>
          <w:color w:val="657B83"/>
        </w:rPr>
        <w:t xml:space="preserve"> </w:t>
      </w:r>
      <w:r w:rsidRPr="007B600F">
        <w:rPr>
          <w:color w:val="268BD2"/>
        </w:rPr>
        <w:t>dense_vectors</w:t>
      </w:r>
      <w:r w:rsidRPr="007B600F">
        <w:rPr>
          <w:color w:val="657B83"/>
        </w:rPr>
        <w:t>[</w:t>
      </w:r>
      <w:r w:rsidRPr="007B600F">
        <w:rPr>
          <w:color w:val="268BD2"/>
        </w:rPr>
        <w:t>idx</w:t>
      </w:r>
      <w:r w:rsidRPr="007B600F">
        <w:rPr>
          <w:color w:val="657B83"/>
        </w:rPr>
        <w:t>].tolist()</w:t>
      </w:r>
    </w:p>
    <w:p w14:paraId="5722C6DD" w14:textId="77777777" w:rsidR="007B600F" w:rsidRPr="007B600F" w:rsidRDefault="007B600F" w:rsidP="007B600F">
      <w:pPr>
        <w:pStyle w:val="afff0"/>
        <w:rPr>
          <w:color w:val="657B83"/>
        </w:rPr>
      </w:pPr>
    </w:p>
    <w:p w14:paraId="6C33E23A" w14:textId="77777777" w:rsidR="007B600F" w:rsidRPr="007B600F" w:rsidRDefault="007B600F" w:rsidP="007B600F">
      <w:pPr>
        <w:pStyle w:val="afff0"/>
        <w:rPr>
          <w:color w:val="657B83"/>
        </w:rPr>
      </w:pPr>
      <w:r w:rsidRPr="007B600F">
        <w:rPr>
          <w:color w:val="657B83"/>
        </w:rPr>
        <w:t xml:space="preserve">            </w:t>
      </w:r>
      <w:r w:rsidRPr="007B600F">
        <w:rPr>
          <w:color w:val="268BD2"/>
        </w:rPr>
        <w:t>sparse_vector</w:t>
      </w:r>
      <w:r w:rsidRPr="007B600F">
        <w:rPr>
          <w:color w:val="657B83"/>
        </w:rPr>
        <w:t xml:space="preserve"> </w:t>
      </w:r>
      <w:r w:rsidRPr="007B600F">
        <w:t>=</w:t>
      </w:r>
      <w:r w:rsidRPr="007B600F">
        <w:rPr>
          <w:color w:val="657B83"/>
        </w:rPr>
        <w:t xml:space="preserve"> </w:t>
      </w:r>
      <w:r w:rsidRPr="007B600F">
        <w:rPr>
          <w:color w:val="B58900"/>
        </w:rPr>
        <w:t>None</w:t>
      </w:r>
    </w:p>
    <w:p w14:paraId="1D7AB206" w14:textId="77777777" w:rsidR="007B600F" w:rsidRPr="007B600F" w:rsidRDefault="007B600F" w:rsidP="007B600F">
      <w:pPr>
        <w:pStyle w:val="afff0"/>
        <w:rPr>
          <w:color w:val="657B83"/>
        </w:rPr>
      </w:pPr>
      <w:r w:rsidRPr="007B600F">
        <w:rPr>
          <w:color w:val="657B83"/>
        </w:rPr>
        <w:t xml:space="preserve">            </w:t>
      </w:r>
      <w:r w:rsidRPr="007B600F">
        <w:t>if</w:t>
      </w:r>
      <w:r w:rsidRPr="007B600F">
        <w:rPr>
          <w:color w:val="657B83"/>
        </w:rPr>
        <w:t xml:space="preserve"> </w:t>
      </w:r>
      <w:r w:rsidRPr="007B600F">
        <w:rPr>
          <w:color w:val="268BD2"/>
        </w:rPr>
        <w:t>sparse_raw</w:t>
      </w:r>
      <w:r w:rsidRPr="007B600F">
        <w:rPr>
          <w:color w:val="657B83"/>
        </w:rPr>
        <w:t xml:space="preserve"> </w:t>
      </w:r>
      <w:r w:rsidRPr="007B600F">
        <w:t>is</w:t>
      </w:r>
      <w:r w:rsidRPr="007B600F">
        <w:rPr>
          <w:color w:val="657B83"/>
        </w:rPr>
        <w:t xml:space="preserve"> </w:t>
      </w:r>
      <w:r w:rsidRPr="007B600F">
        <w:t>not</w:t>
      </w:r>
      <w:r w:rsidRPr="007B600F">
        <w:rPr>
          <w:color w:val="657B83"/>
        </w:rPr>
        <w:t xml:space="preserve"> </w:t>
      </w:r>
      <w:r w:rsidRPr="007B600F">
        <w:rPr>
          <w:color w:val="B58900"/>
        </w:rPr>
        <w:t>None</w:t>
      </w:r>
      <w:r w:rsidRPr="007B600F">
        <w:rPr>
          <w:color w:val="657B83"/>
        </w:rPr>
        <w:t>:</w:t>
      </w:r>
    </w:p>
    <w:p w14:paraId="070C59D7" w14:textId="77777777" w:rsidR="007B600F" w:rsidRPr="007B600F" w:rsidRDefault="007B600F" w:rsidP="007B600F">
      <w:pPr>
        <w:pStyle w:val="afff0"/>
        <w:rPr>
          <w:color w:val="657B83"/>
        </w:rPr>
      </w:pPr>
      <w:r w:rsidRPr="007B600F">
        <w:rPr>
          <w:color w:val="657B83"/>
        </w:rPr>
        <w:t xml:space="preserve">                </w:t>
      </w:r>
      <w:r w:rsidRPr="007B600F">
        <w:rPr>
          <w:color w:val="268BD2"/>
        </w:rPr>
        <w:t>start</w:t>
      </w:r>
      <w:r w:rsidRPr="007B600F">
        <w:rPr>
          <w:color w:val="657B83"/>
        </w:rPr>
        <w:t xml:space="preserve">, </w:t>
      </w:r>
      <w:r w:rsidRPr="007B600F">
        <w:rPr>
          <w:color w:val="268BD2"/>
        </w:rPr>
        <w:t>end</w:t>
      </w:r>
      <w:r w:rsidRPr="007B600F">
        <w:rPr>
          <w:color w:val="657B83"/>
        </w:rPr>
        <w:t xml:space="preserve"> </w:t>
      </w:r>
      <w:r w:rsidRPr="007B600F">
        <w:t>=</w:t>
      </w:r>
      <w:r w:rsidRPr="007B600F">
        <w:rPr>
          <w:color w:val="657B83"/>
        </w:rPr>
        <w:t xml:space="preserve"> </w:t>
      </w:r>
      <w:r w:rsidRPr="007B600F">
        <w:rPr>
          <w:color w:val="268BD2"/>
        </w:rPr>
        <w:t>sparse_raw</w:t>
      </w:r>
      <w:r w:rsidRPr="007B600F">
        <w:rPr>
          <w:color w:val="657B83"/>
        </w:rPr>
        <w:t>.indptr[</w:t>
      </w:r>
      <w:r w:rsidRPr="007B600F">
        <w:rPr>
          <w:color w:val="268BD2"/>
        </w:rPr>
        <w:t>idx</w:t>
      </w:r>
      <w:r w:rsidRPr="007B600F">
        <w:rPr>
          <w:color w:val="657B83"/>
        </w:rPr>
        <w:t xml:space="preserve">], </w:t>
      </w:r>
      <w:r w:rsidRPr="007B600F">
        <w:rPr>
          <w:color w:val="268BD2"/>
        </w:rPr>
        <w:t>sparse_raw</w:t>
      </w:r>
      <w:r w:rsidRPr="007B600F">
        <w:rPr>
          <w:color w:val="657B83"/>
        </w:rPr>
        <w:t>.indptr[</w:t>
      </w:r>
      <w:r w:rsidRPr="007B600F">
        <w:rPr>
          <w:color w:val="268BD2"/>
        </w:rPr>
        <w:t>idx</w:t>
      </w:r>
      <w:r w:rsidRPr="007B600F">
        <w:rPr>
          <w:color w:val="657B83"/>
        </w:rPr>
        <w:t xml:space="preserve"> </w:t>
      </w:r>
      <w:r w:rsidRPr="007B600F">
        <w:t>+</w:t>
      </w:r>
      <w:r w:rsidRPr="007B600F">
        <w:rPr>
          <w:color w:val="657B83"/>
        </w:rPr>
        <w:t xml:space="preserve"> </w:t>
      </w:r>
      <w:r w:rsidRPr="007B600F">
        <w:rPr>
          <w:color w:val="D33682"/>
        </w:rPr>
        <w:t>1</w:t>
      </w:r>
      <w:r w:rsidRPr="007B600F">
        <w:rPr>
          <w:color w:val="657B83"/>
        </w:rPr>
        <w:t>]</w:t>
      </w:r>
    </w:p>
    <w:p w14:paraId="7FDF2F6B" w14:textId="77777777" w:rsidR="007B600F" w:rsidRPr="007B600F" w:rsidRDefault="007B600F" w:rsidP="007B600F">
      <w:pPr>
        <w:pStyle w:val="afff0"/>
        <w:rPr>
          <w:color w:val="657B83"/>
        </w:rPr>
      </w:pPr>
      <w:r w:rsidRPr="007B600F">
        <w:rPr>
          <w:color w:val="657B83"/>
        </w:rPr>
        <w:t xml:space="preserve">                </w:t>
      </w:r>
      <w:r w:rsidRPr="007B600F">
        <w:rPr>
          <w:color w:val="268BD2"/>
        </w:rPr>
        <w:t>indices</w:t>
      </w:r>
      <w:r w:rsidRPr="007B600F">
        <w:rPr>
          <w:color w:val="657B83"/>
        </w:rPr>
        <w:t xml:space="preserve"> </w:t>
      </w:r>
      <w:r w:rsidRPr="007B600F">
        <w:t>=</w:t>
      </w:r>
      <w:r w:rsidRPr="007B600F">
        <w:rPr>
          <w:color w:val="657B83"/>
        </w:rPr>
        <w:t xml:space="preserve"> </w:t>
      </w:r>
      <w:r w:rsidRPr="007B600F">
        <w:rPr>
          <w:color w:val="268BD2"/>
        </w:rPr>
        <w:t>sparse_raw</w:t>
      </w:r>
      <w:r w:rsidRPr="007B600F">
        <w:rPr>
          <w:color w:val="657B83"/>
        </w:rPr>
        <w:t>.indices[</w:t>
      </w:r>
      <w:r w:rsidRPr="007B600F">
        <w:rPr>
          <w:color w:val="268BD2"/>
        </w:rPr>
        <w:t>start</w:t>
      </w:r>
      <w:r w:rsidRPr="007B600F">
        <w:rPr>
          <w:color w:val="657B83"/>
        </w:rPr>
        <w:t>:</w:t>
      </w:r>
      <w:r w:rsidRPr="007B600F">
        <w:rPr>
          <w:color w:val="268BD2"/>
        </w:rPr>
        <w:t>end</w:t>
      </w:r>
      <w:r w:rsidRPr="007B600F">
        <w:rPr>
          <w:color w:val="657B83"/>
        </w:rPr>
        <w:t>].tolist()</w:t>
      </w:r>
    </w:p>
    <w:p w14:paraId="302B236B" w14:textId="77777777" w:rsidR="007B600F" w:rsidRPr="007B600F" w:rsidRDefault="007B600F" w:rsidP="007B600F">
      <w:pPr>
        <w:pStyle w:val="afff0"/>
        <w:rPr>
          <w:color w:val="657B83"/>
        </w:rPr>
      </w:pPr>
      <w:r w:rsidRPr="007B600F">
        <w:rPr>
          <w:color w:val="657B83"/>
        </w:rPr>
        <w:t xml:space="preserve">                </w:t>
      </w:r>
      <w:r w:rsidRPr="007B600F">
        <w:rPr>
          <w:color w:val="268BD2"/>
        </w:rPr>
        <w:t>data</w:t>
      </w:r>
      <w:r w:rsidRPr="007B600F">
        <w:rPr>
          <w:color w:val="657B83"/>
        </w:rPr>
        <w:t xml:space="preserve"> </w:t>
      </w:r>
      <w:r w:rsidRPr="007B600F">
        <w:t>=</w:t>
      </w:r>
      <w:r w:rsidRPr="007B600F">
        <w:rPr>
          <w:color w:val="657B83"/>
        </w:rPr>
        <w:t xml:space="preserve"> </w:t>
      </w:r>
      <w:r w:rsidRPr="007B600F">
        <w:rPr>
          <w:color w:val="268BD2"/>
        </w:rPr>
        <w:t>sparse_raw</w:t>
      </w:r>
      <w:r w:rsidRPr="007B600F">
        <w:rPr>
          <w:color w:val="657B83"/>
        </w:rPr>
        <w:t>.data[</w:t>
      </w:r>
      <w:r w:rsidRPr="007B600F">
        <w:rPr>
          <w:color w:val="268BD2"/>
        </w:rPr>
        <w:t>start</w:t>
      </w:r>
      <w:r w:rsidRPr="007B600F">
        <w:rPr>
          <w:color w:val="657B83"/>
        </w:rPr>
        <w:t>:</w:t>
      </w:r>
      <w:r w:rsidRPr="007B600F">
        <w:rPr>
          <w:color w:val="268BD2"/>
        </w:rPr>
        <w:t>end</w:t>
      </w:r>
      <w:r w:rsidRPr="007B600F">
        <w:rPr>
          <w:color w:val="657B83"/>
        </w:rPr>
        <w:t>].tolist()</w:t>
      </w:r>
    </w:p>
    <w:p w14:paraId="01FA89FB" w14:textId="77777777" w:rsidR="007B600F" w:rsidRPr="007B600F" w:rsidRDefault="007B600F" w:rsidP="007B600F">
      <w:pPr>
        <w:pStyle w:val="afff0"/>
        <w:rPr>
          <w:color w:val="657B83"/>
        </w:rPr>
      </w:pPr>
      <w:r w:rsidRPr="007B600F">
        <w:rPr>
          <w:color w:val="657B83"/>
        </w:rPr>
        <w:t xml:space="preserve">                </w:t>
      </w:r>
      <w:r w:rsidRPr="007B600F">
        <w:rPr>
          <w:color w:val="268BD2"/>
        </w:rPr>
        <w:t>sparse_vector</w:t>
      </w:r>
      <w:r w:rsidRPr="007B600F">
        <w:rPr>
          <w:color w:val="657B83"/>
        </w:rPr>
        <w:t xml:space="preserve"> </w:t>
      </w:r>
      <w:r w:rsidRPr="007B600F">
        <w:t>=</w:t>
      </w:r>
      <w:r w:rsidRPr="007B600F">
        <w:rPr>
          <w:color w:val="657B83"/>
        </w:rPr>
        <w:t xml:space="preserve"> {</w:t>
      </w:r>
      <w:r w:rsidRPr="007B600F">
        <w:rPr>
          <w:color w:val="268BD2"/>
        </w:rPr>
        <w:t>k</w:t>
      </w:r>
      <w:r w:rsidRPr="007B600F">
        <w:rPr>
          <w:color w:val="657B83"/>
        </w:rPr>
        <w:t xml:space="preserve">: </w:t>
      </w:r>
      <w:r w:rsidRPr="007B600F">
        <w:rPr>
          <w:color w:val="268BD2"/>
        </w:rPr>
        <w:t>v</w:t>
      </w:r>
      <w:r w:rsidRPr="007B600F">
        <w:rPr>
          <w:color w:val="657B83"/>
        </w:rPr>
        <w:t xml:space="preserve"> </w:t>
      </w:r>
      <w:r w:rsidRPr="007B600F">
        <w:t>for</w:t>
      </w:r>
      <w:r w:rsidRPr="007B600F">
        <w:rPr>
          <w:color w:val="657B83"/>
        </w:rPr>
        <w:t xml:space="preserve"> </w:t>
      </w:r>
      <w:r w:rsidRPr="007B600F">
        <w:rPr>
          <w:color w:val="268BD2"/>
        </w:rPr>
        <w:t>k</w:t>
      </w:r>
      <w:r w:rsidRPr="007B600F">
        <w:rPr>
          <w:color w:val="657B83"/>
        </w:rPr>
        <w:t xml:space="preserve">, </w:t>
      </w:r>
      <w:r w:rsidRPr="007B600F">
        <w:rPr>
          <w:color w:val="268BD2"/>
        </w:rPr>
        <w:t>v</w:t>
      </w:r>
      <w:r w:rsidRPr="007B600F">
        <w:rPr>
          <w:color w:val="657B83"/>
        </w:rPr>
        <w:t xml:space="preserve"> </w:t>
      </w:r>
      <w:r w:rsidRPr="007B600F">
        <w:t>in</w:t>
      </w:r>
      <w:r w:rsidRPr="007B600F">
        <w:rPr>
          <w:color w:val="657B83"/>
        </w:rPr>
        <w:t xml:space="preserve"> </w:t>
      </w:r>
      <w:r w:rsidRPr="007B600F">
        <w:t>zip</w:t>
      </w:r>
      <w:r w:rsidRPr="007B600F">
        <w:rPr>
          <w:color w:val="657B83"/>
        </w:rPr>
        <w:t>(</w:t>
      </w:r>
      <w:r w:rsidRPr="007B600F">
        <w:rPr>
          <w:color w:val="268BD2"/>
        </w:rPr>
        <w:t>indices</w:t>
      </w:r>
      <w:r w:rsidRPr="007B600F">
        <w:rPr>
          <w:color w:val="657B83"/>
        </w:rPr>
        <w:t xml:space="preserve">, </w:t>
      </w:r>
      <w:r w:rsidRPr="007B600F">
        <w:rPr>
          <w:color w:val="268BD2"/>
        </w:rPr>
        <w:t>data</w:t>
      </w:r>
      <w:r w:rsidRPr="007B600F">
        <w:rPr>
          <w:color w:val="657B83"/>
        </w:rPr>
        <w:t>)}</w:t>
      </w:r>
    </w:p>
    <w:p w14:paraId="038C07F4" w14:textId="77777777" w:rsidR="007B600F" w:rsidRPr="007B600F" w:rsidRDefault="007B600F" w:rsidP="007B600F">
      <w:pPr>
        <w:pStyle w:val="afff0"/>
        <w:rPr>
          <w:color w:val="657B83"/>
        </w:rPr>
      </w:pPr>
      <w:r w:rsidRPr="007B600F">
        <w:rPr>
          <w:color w:val="657B83"/>
        </w:rPr>
        <w:t xml:space="preserve">                </w:t>
      </w:r>
      <w:r w:rsidRPr="007B600F">
        <w:rPr>
          <w:color w:val="268BD2"/>
        </w:rPr>
        <w:t>sparse_vector</w:t>
      </w:r>
      <w:r w:rsidRPr="007B600F">
        <w:rPr>
          <w:color w:val="657B83"/>
        </w:rPr>
        <w:t xml:space="preserve"> </w:t>
      </w:r>
      <w:r w:rsidRPr="007B600F">
        <w:t>=</w:t>
      </w:r>
      <w:r w:rsidRPr="007B600F">
        <w:rPr>
          <w:color w:val="657B83"/>
        </w:rPr>
        <w:t xml:space="preserve"> </w:t>
      </w:r>
      <w:r w:rsidRPr="007B600F">
        <w:rPr>
          <w:color w:val="268BD2"/>
        </w:rPr>
        <w:t>normalize_sparse_vector</w:t>
      </w:r>
      <w:r w:rsidRPr="007B600F">
        <w:rPr>
          <w:color w:val="657B83"/>
        </w:rPr>
        <w:t>(</w:t>
      </w:r>
      <w:r w:rsidRPr="007B600F">
        <w:rPr>
          <w:color w:val="268BD2"/>
        </w:rPr>
        <w:t>sparse_vector</w:t>
      </w:r>
      <w:r w:rsidRPr="007B600F">
        <w:rPr>
          <w:color w:val="657B83"/>
        </w:rPr>
        <w:t>)</w:t>
      </w:r>
    </w:p>
    <w:p w14:paraId="2E19BDBD" w14:textId="77777777" w:rsidR="007B600F" w:rsidRPr="007B600F" w:rsidRDefault="007B600F" w:rsidP="007B600F">
      <w:pPr>
        <w:pStyle w:val="afff0"/>
        <w:rPr>
          <w:color w:val="657B83"/>
        </w:rPr>
      </w:pPr>
    </w:p>
    <w:p w14:paraId="2C90B892" w14:textId="77777777" w:rsidR="007B600F" w:rsidRPr="007B600F" w:rsidRDefault="007B600F" w:rsidP="007B600F">
      <w:pPr>
        <w:pStyle w:val="afff0"/>
        <w:rPr>
          <w:color w:val="657B83"/>
        </w:rPr>
      </w:pPr>
      <w:r w:rsidRPr="007B600F">
        <w:rPr>
          <w:color w:val="657B83"/>
        </w:rPr>
        <w:t xml:space="preserve">            </w:t>
      </w:r>
      <w:r w:rsidRPr="007B600F">
        <w:rPr>
          <w:color w:val="268BD2"/>
        </w:rPr>
        <w:t>record</w:t>
      </w:r>
      <w:r w:rsidRPr="007B600F">
        <w:rPr>
          <w:color w:val="657B83"/>
        </w:rPr>
        <w:t xml:space="preserve"> </w:t>
      </w:r>
      <w:r w:rsidRPr="007B600F">
        <w:t>=</w:t>
      </w:r>
      <w:r w:rsidRPr="007B600F">
        <w:rPr>
          <w:color w:val="657B83"/>
        </w:rPr>
        <w:t xml:space="preserve"> {</w:t>
      </w:r>
    </w:p>
    <w:p w14:paraId="4705771E" w14:textId="77777777" w:rsidR="007B600F" w:rsidRPr="007B600F" w:rsidRDefault="007B600F" w:rsidP="007B600F">
      <w:pPr>
        <w:pStyle w:val="afff0"/>
        <w:rPr>
          <w:color w:val="657B83"/>
        </w:rPr>
      </w:pPr>
      <w:r w:rsidRPr="007B600F">
        <w:rPr>
          <w:color w:val="657B83"/>
        </w:rPr>
        <w:t xml:space="preserve">                </w:t>
      </w:r>
      <w:r w:rsidRPr="007B600F">
        <w:rPr>
          <w:color w:val="2AA198"/>
        </w:rPr>
        <w:t>"entity_name"</w:t>
      </w:r>
      <w:r w:rsidRPr="007B600F">
        <w:rPr>
          <w:color w:val="657B83"/>
        </w:rPr>
        <w:t xml:space="preserve">: </w:t>
      </w:r>
      <w:r w:rsidRPr="007B600F">
        <w:rPr>
          <w:color w:val="268BD2"/>
        </w:rPr>
        <w:t>name</w:t>
      </w:r>
      <w:r w:rsidRPr="007B600F">
        <w:rPr>
          <w:color w:val="657B83"/>
        </w:rPr>
        <w:t>,</w:t>
      </w:r>
    </w:p>
    <w:p w14:paraId="37B79354" w14:textId="77777777" w:rsidR="007B600F" w:rsidRPr="007B600F" w:rsidRDefault="007B600F" w:rsidP="007B600F">
      <w:pPr>
        <w:pStyle w:val="afff0"/>
        <w:rPr>
          <w:color w:val="657B83"/>
        </w:rPr>
      </w:pPr>
      <w:r w:rsidRPr="007B600F">
        <w:rPr>
          <w:color w:val="657B83"/>
        </w:rPr>
        <w:t xml:space="preserve">                </w:t>
      </w:r>
      <w:r w:rsidRPr="007B600F">
        <w:rPr>
          <w:color w:val="2AA198"/>
        </w:rPr>
        <w:t>"dense_vector"</w:t>
      </w:r>
      <w:r w:rsidRPr="007B600F">
        <w:rPr>
          <w:color w:val="657B83"/>
        </w:rPr>
        <w:t xml:space="preserve">: </w:t>
      </w:r>
      <w:r w:rsidRPr="007B600F">
        <w:rPr>
          <w:color w:val="268BD2"/>
        </w:rPr>
        <w:t>dense_vector</w:t>
      </w:r>
      <w:r w:rsidRPr="007B600F">
        <w:rPr>
          <w:color w:val="657B83"/>
        </w:rPr>
        <w:t>,</w:t>
      </w:r>
    </w:p>
    <w:p w14:paraId="189BBC02" w14:textId="77777777" w:rsidR="007B600F" w:rsidRPr="007B600F" w:rsidRDefault="007B600F" w:rsidP="007B600F">
      <w:pPr>
        <w:pStyle w:val="afff0"/>
        <w:rPr>
          <w:color w:val="657B83"/>
        </w:rPr>
      </w:pPr>
      <w:r w:rsidRPr="007B600F">
        <w:rPr>
          <w:color w:val="657B83"/>
        </w:rPr>
        <w:t xml:space="preserve">                </w:t>
      </w:r>
      <w:r w:rsidRPr="007B600F">
        <w:rPr>
          <w:color w:val="2AA198"/>
        </w:rPr>
        <w:t>"source_chunk_id"</w:t>
      </w:r>
      <w:r w:rsidRPr="007B600F">
        <w:rPr>
          <w:color w:val="657B83"/>
        </w:rPr>
        <w:t>: chunk_id,</w:t>
      </w:r>
    </w:p>
    <w:p w14:paraId="29885EF0" w14:textId="77777777" w:rsidR="007B600F" w:rsidRPr="007B600F" w:rsidRDefault="007B600F" w:rsidP="007B600F">
      <w:pPr>
        <w:pStyle w:val="afff0"/>
        <w:rPr>
          <w:color w:val="657B83"/>
        </w:rPr>
      </w:pPr>
      <w:r w:rsidRPr="007B600F">
        <w:rPr>
          <w:color w:val="657B83"/>
        </w:rPr>
        <w:t xml:space="preserve">                </w:t>
      </w:r>
      <w:r w:rsidRPr="007B600F">
        <w:rPr>
          <w:color w:val="2AA198"/>
        </w:rPr>
        <w:t>"context"</w:t>
      </w:r>
      <w:r w:rsidRPr="007B600F">
        <w:rPr>
          <w:color w:val="657B83"/>
        </w:rPr>
        <w:t>: chunk_text[:</w:t>
      </w:r>
      <w:r w:rsidRPr="007B600F">
        <w:rPr>
          <w:color w:val="D33682"/>
        </w:rPr>
        <w:t>200</w:t>
      </w:r>
      <w:r w:rsidRPr="007B600F">
        <w:rPr>
          <w:color w:val="657B83"/>
        </w:rPr>
        <w:t>],</w:t>
      </w:r>
    </w:p>
    <w:p w14:paraId="6FAED83A" w14:textId="77777777" w:rsidR="007B600F" w:rsidRPr="007B600F" w:rsidRDefault="007B600F" w:rsidP="007B600F">
      <w:pPr>
        <w:pStyle w:val="afff0"/>
        <w:rPr>
          <w:color w:val="657B83"/>
        </w:rPr>
      </w:pPr>
      <w:r w:rsidRPr="007B600F">
        <w:rPr>
          <w:color w:val="657B83"/>
        </w:rPr>
        <w:t xml:space="preserve">                </w:t>
      </w:r>
      <w:r w:rsidRPr="007B600F">
        <w:rPr>
          <w:color w:val="2AA198"/>
        </w:rPr>
        <w:t>"item_name"</w:t>
      </w:r>
      <w:r w:rsidRPr="007B600F">
        <w:rPr>
          <w:color w:val="657B83"/>
        </w:rPr>
        <w:t>: item_name</w:t>
      </w:r>
    </w:p>
    <w:p w14:paraId="21AA2E5F" w14:textId="77777777" w:rsidR="007B600F" w:rsidRPr="007B600F" w:rsidRDefault="007B600F" w:rsidP="007B600F">
      <w:pPr>
        <w:pStyle w:val="afff0"/>
        <w:rPr>
          <w:color w:val="657B83"/>
        </w:rPr>
      </w:pPr>
      <w:r w:rsidRPr="007B600F">
        <w:rPr>
          <w:color w:val="657B83"/>
        </w:rPr>
        <w:t>            }</w:t>
      </w:r>
    </w:p>
    <w:p w14:paraId="18C1AB63" w14:textId="77777777" w:rsidR="007B600F" w:rsidRPr="007B600F" w:rsidRDefault="007B600F" w:rsidP="007B600F">
      <w:pPr>
        <w:pStyle w:val="afff0"/>
        <w:rPr>
          <w:color w:val="657B83"/>
        </w:rPr>
      </w:pPr>
      <w:r w:rsidRPr="007B600F">
        <w:rPr>
          <w:color w:val="657B83"/>
        </w:rPr>
        <w:t xml:space="preserve">            </w:t>
      </w:r>
      <w:r w:rsidRPr="007B600F">
        <w:t>if</w:t>
      </w:r>
      <w:r w:rsidRPr="007B600F">
        <w:rPr>
          <w:color w:val="657B83"/>
        </w:rPr>
        <w:t xml:space="preserve"> </w:t>
      </w:r>
      <w:r w:rsidRPr="007B600F">
        <w:rPr>
          <w:color w:val="268BD2"/>
        </w:rPr>
        <w:t>sparse_vector</w:t>
      </w:r>
      <w:r w:rsidRPr="007B600F">
        <w:rPr>
          <w:color w:val="657B83"/>
        </w:rPr>
        <w:t xml:space="preserve"> </w:t>
      </w:r>
      <w:r w:rsidRPr="007B600F">
        <w:t>is</w:t>
      </w:r>
      <w:r w:rsidRPr="007B600F">
        <w:rPr>
          <w:color w:val="657B83"/>
        </w:rPr>
        <w:t xml:space="preserve"> </w:t>
      </w:r>
      <w:r w:rsidRPr="007B600F">
        <w:t>not</w:t>
      </w:r>
      <w:r w:rsidRPr="007B600F">
        <w:rPr>
          <w:color w:val="657B83"/>
        </w:rPr>
        <w:t xml:space="preserve"> </w:t>
      </w:r>
      <w:r w:rsidRPr="007B600F">
        <w:rPr>
          <w:color w:val="B58900"/>
        </w:rPr>
        <w:t>None</w:t>
      </w:r>
      <w:r w:rsidRPr="007B600F">
        <w:rPr>
          <w:color w:val="657B83"/>
        </w:rPr>
        <w:t>:</w:t>
      </w:r>
    </w:p>
    <w:p w14:paraId="58D8A345" w14:textId="77777777" w:rsidR="007B600F" w:rsidRPr="007B600F" w:rsidRDefault="007B600F" w:rsidP="007B600F">
      <w:pPr>
        <w:pStyle w:val="afff0"/>
        <w:rPr>
          <w:color w:val="657B83"/>
        </w:rPr>
      </w:pPr>
      <w:r w:rsidRPr="007B600F">
        <w:rPr>
          <w:color w:val="657B83"/>
        </w:rPr>
        <w:t xml:space="preserve">                </w:t>
      </w:r>
      <w:r w:rsidRPr="007B600F">
        <w:rPr>
          <w:color w:val="268BD2"/>
        </w:rPr>
        <w:t>record</w:t>
      </w:r>
      <w:r w:rsidRPr="007B600F">
        <w:rPr>
          <w:color w:val="657B83"/>
        </w:rPr>
        <w:t>[</w:t>
      </w:r>
      <w:r w:rsidRPr="007B600F">
        <w:rPr>
          <w:color w:val="2AA198"/>
        </w:rPr>
        <w:t>"sparse_vector"</w:t>
      </w:r>
      <w:r w:rsidRPr="007B600F">
        <w:rPr>
          <w:color w:val="657B83"/>
        </w:rPr>
        <w:t xml:space="preserve">] </w:t>
      </w:r>
      <w:r w:rsidRPr="007B600F">
        <w:t>=</w:t>
      </w:r>
      <w:r w:rsidRPr="007B600F">
        <w:rPr>
          <w:color w:val="657B83"/>
        </w:rPr>
        <w:t xml:space="preserve"> </w:t>
      </w:r>
      <w:r w:rsidRPr="007B600F">
        <w:rPr>
          <w:color w:val="268BD2"/>
        </w:rPr>
        <w:t>sparse_vector</w:t>
      </w:r>
    </w:p>
    <w:p w14:paraId="09FC71A6" w14:textId="77777777" w:rsidR="007B600F" w:rsidRPr="007B600F" w:rsidRDefault="007B600F" w:rsidP="007B600F">
      <w:pPr>
        <w:pStyle w:val="afff0"/>
        <w:rPr>
          <w:color w:val="657B83"/>
        </w:rPr>
      </w:pPr>
    </w:p>
    <w:p w14:paraId="34A0B024" w14:textId="77777777" w:rsidR="007B600F" w:rsidRPr="007B600F" w:rsidRDefault="007B600F" w:rsidP="007B600F">
      <w:pPr>
        <w:pStyle w:val="afff0"/>
        <w:rPr>
          <w:color w:val="657B83"/>
        </w:rPr>
      </w:pPr>
      <w:r w:rsidRPr="007B600F">
        <w:rPr>
          <w:color w:val="657B83"/>
        </w:rPr>
        <w:t xml:space="preserve">            </w:t>
      </w:r>
      <w:r w:rsidRPr="007B600F">
        <w:rPr>
          <w:color w:val="268BD2"/>
        </w:rPr>
        <w:t>data_to_insert</w:t>
      </w:r>
      <w:r w:rsidRPr="007B600F">
        <w:rPr>
          <w:color w:val="657B83"/>
        </w:rPr>
        <w:t>.</w:t>
      </w:r>
      <w:r w:rsidRPr="007B600F">
        <w:rPr>
          <w:color w:val="268BD2"/>
        </w:rPr>
        <w:t>append</w:t>
      </w:r>
      <w:r w:rsidRPr="007B600F">
        <w:rPr>
          <w:color w:val="657B83"/>
        </w:rPr>
        <w:t>(</w:t>
      </w:r>
      <w:r w:rsidRPr="007B600F">
        <w:rPr>
          <w:color w:val="268BD2"/>
        </w:rPr>
        <w:t>record</w:t>
      </w:r>
      <w:r w:rsidRPr="007B600F">
        <w:rPr>
          <w:color w:val="657B83"/>
        </w:rPr>
        <w:t>)</w:t>
      </w:r>
    </w:p>
    <w:p w14:paraId="13922FD2" w14:textId="77777777" w:rsidR="007B600F" w:rsidRPr="007B600F" w:rsidRDefault="007B600F" w:rsidP="007B600F">
      <w:pPr>
        <w:pStyle w:val="afff0"/>
        <w:rPr>
          <w:color w:val="657B83"/>
        </w:rPr>
      </w:pPr>
    </w:p>
    <w:p w14:paraId="6A413D7D" w14:textId="77777777" w:rsidR="007B600F" w:rsidRPr="007B600F" w:rsidRDefault="007B600F" w:rsidP="007B600F">
      <w:pPr>
        <w:pStyle w:val="afff0"/>
        <w:rPr>
          <w:color w:val="657B83"/>
        </w:rPr>
      </w:pPr>
      <w:r w:rsidRPr="007B600F">
        <w:rPr>
          <w:color w:val="657B83"/>
        </w:rPr>
        <w:t xml:space="preserve">        </w:t>
      </w:r>
      <w:r w:rsidRPr="007B600F">
        <w:t>if</w:t>
      </w:r>
      <w:r w:rsidRPr="007B600F">
        <w:rPr>
          <w:color w:val="657B83"/>
        </w:rPr>
        <w:t xml:space="preserve"> </w:t>
      </w:r>
      <w:r w:rsidRPr="007B600F">
        <w:rPr>
          <w:color w:val="268BD2"/>
        </w:rPr>
        <w:t>data_to_insert</w:t>
      </w:r>
      <w:r w:rsidRPr="007B600F">
        <w:rPr>
          <w:color w:val="657B83"/>
        </w:rPr>
        <w:t>:</w:t>
      </w:r>
    </w:p>
    <w:p w14:paraId="63E0D912" w14:textId="77777777" w:rsidR="007B600F" w:rsidRPr="007B600F" w:rsidRDefault="007B600F" w:rsidP="007B600F">
      <w:pPr>
        <w:pStyle w:val="afff0"/>
        <w:rPr>
          <w:color w:val="657B83"/>
        </w:rPr>
      </w:pPr>
      <w:r w:rsidRPr="007B600F">
        <w:rPr>
          <w:color w:val="657B83"/>
        </w:rPr>
        <w:t xml:space="preserve">            </w:t>
      </w:r>
      <w:r w:rsidRPr="007B600F">
        <w:rPr>
          <w:color w:val="268BD2"/>
        </w:rPr>
        <w:t>milvus_client</w:t>
      </w:r>
      <w:r w:rsidRPr="007B600F">
        <w:rPr>
          <w:color w:val="657B83"/>
        </w:rPr>
        <w:t>.</w:t>
      </w:r>
      <w:r w:rsidRPr="007B600F">
        <w:rPr>
          <w:color w:val="268BD2"/>
        </w:rPr>
        <w:t>insert</w:t>
      </w:r>
      <w:r w:rsidRPr="007B600F">
        <w:rPr>
          <w:color w:val="657B83"/>
        </w:rPr>
        <w:t>(collection_name</w:t>
      </w:r>
      <w:r w:rsidRPr="007B600F">
        <w:t>=</w:t>
      </w:r>
      <w:r w:rsidRPr="007B600F">
        <w:rPr>
          <w:color w:val="268BD2"/>
        </w:rPr>
        <w:t>collection_name</w:t>
      </w:r>
      <w:r w:rsidRPr="007B600F">
        <w:rPr>
          <w:color w:val="657B83"/>
        </w:rPr>
        <w:t>, data</w:t>
      </w:r>
      <w:r w:rsidRPr="007B600F">
        <w:t>=</w:t>
      </w:r>
      <w:r w:rsidRPr="007B600F">
        <w:rPr>
          <w:color w:val="268BD2"/>
        </w:rPr>
        <w:t>data_to_insert</w:t>
      </w:r>
      <w:r w:rsidRPr="007B600F">
        <w:rPr>
          <w:color w:val="657B83"/>
        </w:rPr>
        <w:t>)</w:t>
      </w:r>
    </w:p>
    <w:p w14:paraId="43F480A0" w14:textId="77777777" w:rsidR="007B600F" w:rsidRPr="007B600F" w:rsidRDefault="007B600F" w:rsidP="007B600F">
      <w:pPr>
        <w:pStyle w:val="afff0"/>
        <w:rPr>
          <w:color w:val="657B83"/>
        </w:rPr>
      </w:pPr>
      <w:r w:rsidRPr="007B600F">
        <w:rPr>
          <w:color w:val="657B83"/>
        </w:rPr>
        <w:t xml:space="preserve">            </w:t>
      </w:r>
      <w:r w:rsidRPr="007B600F">
        <w:rPr>
          <w:color w:val="268BD2"/>
        </w:rPr>
        <w:t>milvus_client</w:t>
      </w:r>
      <w:r w:rsidRPr="007B600F">
        <w:rPr>
          <w:color w:val="657B83"/>
        </w:rPr>
        <w:t>.</w:t>
      </w:r>
      <w:r w:rsidRPr="007B600F">
        <w:rPr>
          <w:color w:val="268BD2"/>
        </w:rPr>
        <w:t>load_collection</w:t>
      </w:r>
      <w:r w:rsidRPr="007B600F">
        <w:rPr>
          <w:color w:val="657B83"/>
        </w:rPr>
        <w:t>(collection_name</w:t>
      </w:r>
      <w:r w:rsidRPr="007B600F">
        <w:t>=</w:t>
      </w:r>
      <w:r w:rsidRPr="007B600F">
        <w:rPr>
          <w:color w:val="268BD2"/>
        </w:rPr>
        <w:t>collection_name</w:t>
      </w:r>
      <w:r w:rsidRPr="007B600F">
        <w:rPr>
          <w:color w:val="657B83"/>
        </w:rPr>
        <w:t>)</w:t>
      </w:r>
    </w:p>
    <w:p w14:paraId="15F741FC"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info</w:t>
      </w:r>
      <w:r w:rsidRPr="007B600F">
        <w:rPr>
          <w:color w:val="657B83"/>
        </w:rPr>
        <w:t>(</w:t>
      </w:r>
      <w:r w:rsidRPr="007B600F">
        <w:rPr>
          <w:b/>
          <w:bCs/>
          <w:color w:val="586E75"/>
        </w:rPr>
        <w:t>f</w:t>
      </w:r>
      <w:r w:rsidRPr="007B600F">
        <w:rPr>
          <w:color w:val="2AA198"/>
        </w:rPr>
        <w:t xml:space="preserve">"Step 3 Success: </w:t>
      </w:r>
      <w:r w:rsidRPr="007B600F">
        <w:rPr>
          <w:color w:val="2AA198"/>
        </w:rPr>
        <w:t>已写入</w:t>
      </w:r>
      <w:r w:rsidRPr="007B600F">
        <w:rPr>
          <w:color w:val="2AA198"/>
        </w:rPr>
        <w:t xml:space="preserve"> </w:t>
      </w:r>
      <w:r w:rsidRPr="007B600F">
        <w:rPr>
          <w:color w:val="CB4B16"/>
        </w:rPr>
        <w:t>{</w:t>
      </w:r>
      <w:r w:rsidRPr="007B600F">
        <w:rPr>
          <w:color w:val="268BD2"/>
        </w:rPr>
        <w:t>len</w:t>
      </w:r>
      <w:r w:rsidRPr="007B600F">
        <w:rPr>
          <w:color w:val="657B83"/>
        </w:rPr>
        <w:t>(</w:t>
      </w:r>
      <w:r w:rsidRPr="007B600F">
        <w:rPr>
          <w:color w:val="268BD2"/>
        </w:rPr>
        <w:t>data_to_insert</w:t>
      </w:r>
      <w:r w:rsidRPr="007B600F">
        <w:rPr>
          <w:color w:val="657B83"/>
        </w:rPr>
        <w:t>)</w:t>
      </w:r>
      <w:r w:rsidRPr="007B600F">
        <w:rPr>
          <w:color w:val="CB4B16"/>
        </w:rPr>
        <w:t>}</w:t>
      </w:r>
      <w:r w:rsidRPr="007B600F">
        <w:rPr>
          <w:color w:val="2AA198"/>
        </w:rPr>
        <w:t xml:space="preserve"> </w:t>
      </w:r>
      <w:r w:rsidRPr="007B600F">
        <w:rPr>
          <w:color w:val="2AA198"/>
        </w:rPr>
        <w:t>条实体向量</w:t>
      </w:r>
      <w:r w:rsidRPr="007B600F">
        <w:rPr>
          <w:color w:val="2AA198"/>
        </w:rPr>
        <w:t>"</w:t>
      </w:r>
      <w:r w:rsidRPr="007B600F">
        <w:rPr>
          <w:color w:val="657B83"/>
        </w:rPr>
        <w:t>)</w:t>
      </w:r>
    </w:p>
    <w:p w14:paraId="49AB1B71" w14:textId="77777777" w:rsidR="007B600F" w:rsidRPr="007B600F" w:rsidRDefault="007B600F" w:rsidP="007B600F">
      <w:pPr>
        <w:pStyle w:val="afff0"/>
        <w:rPr>
          <w:color w:val="657B83"/>
        </w:rPr>
      </w:pPr>
    </w:p>
    <w:p w14:paraId="44488F0C" w14:textId="77777777" w:rsidR="007B600F" w:rsidRPr="007B600F" w:rsidRDefault="007B600F" w:rsidP="007B600F">
      <w:pPr>
        <w:pStyle w:val="afff0"/>
        <w:rPr>
          <w:color w:val="657B83"/>
        </w:rPr>
      </w:pPr>
      <w:r w:rsidRPr="007B600F">
        <w:rPr>
          <w:color w:val="657B83"/>
        </w:rPr>
        <w:t xml:space="preserve">    </w:t>
      </w:r>
      <w:r w:rsidRPr="007B600F">
        <w:t>except</w:t>
      </w:r>
      <w:r w:rsidRPr="007B600F">
        <w:rPr>
          <w:color w:val="657B83"/>
        </w:rPr>
        <w:t xml:space="preserve"> </w:t>
      </w:r>
      <w:r w:rsidRPr="007B600F">
        <w:t>Exception</w:t>
      </w:r>
      <w:r w:rsidRPr="007B600F">
        <w:rPr>
          <w:color w:val="657B83"/>
        </w:rPr>
        <w:t xml:space="preserve"> </w:t>
      </w:r>
      <w:r w:rsidRPr="007B600F">
        <w:t>as</w:t>
      </w:r>
      <w:r w:rsidRPr="007B600F">
        <w:rPr>
          <w:color w:val="657B83"/>
        </w:rPr>
        <w:t xml:space="preserve"> </w:t>
      </w:r>
      <w:r w:rsidRPr="007B600F">
        <w:rPr>
          <w:color w:val="268BD2"/>
        </w:rPr>
        <w:t>e</w:t>
      </w:r>
      <w:r w:rsidRPr="007B600F">
        <w:rPr>
          <w:color w:val="657B83"/>
        </w:rPr>
        <w:t>:</w:t>
      </w:r>
    </w:p>
    <w:p w14:paraId="2EA4A6C3"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error</w:t>
      </w:r>
      <w:r w:rsidRPr="007B600F">
        <w:rPr>
          <w:color w:val="657B83"/>
        </w:rPr>
        <w:t>(</w:t>
      </w:r>
      <w:r w:rsidRPr="007B600F">
        <w:rPr>
          <w:b/>
          <w:bCs/>
          <w:color w:val="586E75"/>
        </w:rPr>
        <w:t>f</w:t>
      </w:r>
      <w:r w:rsidRPr="007B600F">
        <w:rPr>
          <w:color w:val="2AA198"/>
        </w:rPr>
        <w:t xml:space="preserve">"Milvus </w:t>
      </w:r>
      <w:r w:rsidRPr="007B600F">
        <w:rPr>
          <w:color w:val="2AA198"/>
        </w:rPr>
        <w:t>写入异常</w:t>
      </w:r>
      <w:r w:rsidRPr="007B600F">
        <w:rPr>
          <w:color w:val="2AA198"/>
        </w:rPr>
        <w:t xml:space="preserve">: </w:t>
      </w:r>
      <w:r w:rsidRPr="007B600F">
        <w:rPr>
          <w:color w:val="CB4B16"/>
        </w:rPr>
        <w:t>{</w:t>
      </w:r>
      <w:r w:rsidRPr="007B600F">
        <w:rPr>
          <w:color w:val="268BD2"/>
        </w:rPr>
        <w:t>e</w:t>
      </w:r>
      <w:r w:rsidRPr="007B600F">
        <w:rPr>
          <w:color w:val="CB4B16"/>
        </w:rPr>
        <w:t>}</w:t>
      </w:r>
      <w:r w:rsidRPr="007B600F">
        <w:rPr>
          <w:color w:val="2AA198"/>
        </w:rPr>
        <w:t>"</w:t>
      </w:r>
      <w:r w:rsidRPr="007B600F">
        <w:rPr>
          <w:color w:val="657B83"/>
        </w:rPr>
        <w:t>)</w:t>
      </w:r>
    </w:p>
    <w:p w14:paraId="7D9E53CA" w14:textId="77777777" w:rsidR="007B600F" w:rsidRPr="007B600F" w:rsidRDefault="007B600F" w:rsidP="007B600F">
      <w:pPr>
        <w:pStyle w:val="afff0"/>
        <w:rPr>
          <w:color w:val="657B83"/>
        </w:rPr>
      </w:pPr>
    </w:p>
    <w:p w14:paraId="3E015B21" w14:textId="77777777" w:rsidR="007B600F" w:rsidRPr="007B600F" w:rsidRDefault="007B600F" w:rsidP="007B600F">
      <w:pPr>
        <w:pStyle w:val="afff0"/>
        <w:rPr>
          <w:color w:val="657B83"/>
        </w:rPr>
      </w:pPr>
      <w:r w:rsidRPr="007B600F">
        <w:rPr>
          <w:i/>
          <w:iCs/>
          <w:color w:val="93A1A1"/>
        </w:rPr>
        <w:t xml:space="preserve"># --- </w:t>
      </w:r>
      <w:r w:rsidRPr="007B600F">
        <w:rPr>
          <w:i/>
          <w:iCs/>
          <w:color w:val="93A1A1"/>
        </w:rPr>
        <w:t>步骤</w:t>
      </w:r>
      <w:r w:rsidRPr="007B600F">
        <w:rPr>
          <w:i/>
          <w:iCs/>
          <w:color w:val="93A1A1"/>
        </w:rPr>
        <w:t xml:space="preserve"> 4: </w:t>
      </w:r>
      <w:r w:rsidRPr="007B600F">
        <w:rPr>
          <w:i/>
          <w:iCs/>
          <w:color w:val="93A1A1"/>
        </w:rPr>
        <w:t>生成</w:t>
      </w:r>
      <w:r w:rsidRPr="007B600F">
        <w:rPr>
          <w:i/>
          <w:iCs/>
          <w:color w:val="93A1A1"/>
        </w:rPr>
        <w:t xml:space="preserve"> Cypher </w:t>
      </w:r>
      <w:r w:rsidRPr="007B600F">
        <w:rPr>
          <w:i/>
          <w:iCs/>
          <w:color w:val="93A1A1"/>
        </w:rPr>
        <w:t>并写入</w:t>
      </w:r>
      <w:r w:rsidRPr="007B600F">
        <w:rPr>
          <w:i/>
          <w:iCs/>
          <w:color w:val="93A1A1"/>
        </w:rPr>
        <w:t xml:space="preserve"> Neo4j ---</w:t>
      </w:r>
    </w:p>
    <w:p w14:paraId="5511C672" w14:textId="77777777" w:rsidR="007B600F" w:rsidRPr="007B600F" w:rsidRDefault="007B600F" w:rsidP="007B600F">
      <w:pPr>
        <w:pStyle w:val="afff0"/>
        <w:rPr>
          <w:color w:val="657B83"/>
        </w:rPr>
      </w:pPr>
      <w:r w:rsidRPr="007B600F">
        <w:rPr>
          <w:b/>
          <w:bCs/>
          <w:color w:val="586E75"/>
        </w:rPr>
        <w:t>def</w:t>
      </w:r>
      <w:r w:rsidRPr="007B600F">
        <w:rPr>
          <w:color w:val="657B83"/>
        </w:rPr>
        <w:t xml:space="preserve"> </w:t>
      </w:r>
      <w:r w:rsidRPr="007B600F">
        <w:rPr>
          <w:color w:val="268BD2"/>
        </w:rPr>
        <w:t>step_4_save_graph_to_neo4j</w:t>
      </w:r>
      <w:r w:rsidRPr="007B600F">
        <w:rPr>
          <w:color w:val="657B83"/>
        </w:rPr>
        <w:t xml:space="preserve">(graph_data: </w:t>
      </w:r>
      <w:r w:rsidRPr="007B600F">
        <w:rPr>
          <w:color w:val="CB4B16"/>
        </w:rPr>
        <w:t>Dict</w:t>
      </w:r>
      <w:r w:rsidRPr="007B600F">
        <w:rPr>
          <w:color w:val="657B83"/>
        </w:rPr>
        <w:t>[</w:t>
      </w:r>
      <w:r w:rsidRPr="007B600F">
        <w:t>str</w:t>
      </w:r>
      <w:r w:rsidRPr="007B600F">
        <w:rPr>
          <w:color w:val="657B83"/>
        </w:rPr>
        <w:t xml:space="preserve">, </w:t>
      </w:r>
      <w:r w:rsidRPr="007B600F">
        <w:rPr>
          <w:color w:val="CB4B16"/>
        </w:rPr>
        <w:t>Any</w:t>
      </w:r>
      <w:r w:rsidRPr="007B600F">
        <w:rPr>
          <w:color w:val="657B83"/>
        </w:rPr>
        <w:t xml:space="preserve">], chunk_id: </w:t>
      </w:r>
      <w:r w:rsidRPr="007B600F">
        <w:t>str</w:t>
      </w:r>
      <w:r w:rsidRPr="007B600F">
        <w:rPr>
          <w:color w:val="657B83"/>
        </w:rPr>
        <w:t xml:space="preserve">, item_name: </w:t>
      </w:r>
      <w:r w:rsidRPr="007B600F">
        <w:t>str</w:t>
      </w:r>
      <w:r w:rsidRPr="007B600F">
        <w:rPr>
          <w:color w:val="657B83"/>
        </w:rPr>
        <w:t>):</w:t>
      </w:r>
    </w:p>
    <w:p w14:paraId="25F6EBDE" w14:textId="77777777" w:rsidR="007B600F" w:rsidRPr="007B600F" w:rsidRDefault="007B600F" w:rsidP="007B600F">
      <w:pPr>
        <w:pStyle w:val="afff0"/>
        <w:rPr>
          <w:color w:val="657B83"/>
        </w:rPr>
      </w:pPr>
      <w:r w:rsidRPr="007B600F">
        <w:rPr>
          <w:color w:val="657B83"/>
        </w:rPr>
        <w:t xml:space="preserve">    </w:t>
      </w:r>
      <w:r w:rsidRPr="007B600F">
        <w:rPr>
          <w:color w:val="2AA198"/>
        </w:rPr>
        <w:t>"""</w:t>
      </w:r>
    </w:p>
    <w:p w14:paraId="0CC35F12" w14:textId="77777777" w:rsidR="007B600F" w:rsidRPr="007B600F" w:rsidRDefault="007B600F" w:rsidP="007B600F">
      <w:pPr>
        <w:pStyle w:val="afff0"/>
        <w:rPr>
          <w:color w:val="657B83"/>
        </w:rPr>
      </w:pPr>
      <w:r w:rsidRPr="007B600F">
        <w:rPr>
          <w:color w:val="2AA198"/>
        </w:rPr>
        <w:t xml:space="preserve">    </w:t>
      </w:r>
      <w:r w:rsidRPr="007B600F">
        <w:rPr>
          <w:color w:val="2AA198"/>
        </w:rPr>
        <w:t>步骤</w:t>
      </w:r>
      <w:r w:rsidRPr="007B600F">
        <w:rPr>
          <w:color w:val="2AA198"/>
        </w:rPr>
        <w:t xml:space="preserve"> 4: </w:t>
      </w:r>
      <w:r w:rsidRPr="007B600F">
        <w:rPr>
          <w:color w:val="2AA198"/>
        </w:rPr>
        <w:t>解析</w:t>
      </w:r>
      <w:r w:rsidRPr="007B600F">
        <w:rPr>
          <w:color w:val="2AA198"/>
        </w:rPr>
        <w:t xml:space="preserve"> JSON</w:t>
      </w:r>
      <w:r w:rsidRPr="007B600F">
        <w:rPr>
          <w:color w:val="2AA198"/>
        </w:rPr>
        <w:t>，通过代码生成</w:t>
      </w:r>
      <w:r w:rsidRPr="007B600F">
        <w:rPr>
          <w:color w:val="2AA198"/>
        </w:rPr>
        <w:t xml:space="preserve"> Cypher </w:t>
      </w:r>
      <w:r w:rsidRPr="007B600F">
        <w:rPr>
          <w:color w:val="2AA198"/>
        </w:rPr>
        <w:t>语句，并写入</w:t>
      </w:r>
      <w:r w:rsidRPr="007B600F">
        <w:rPr>
          <w:color w:val="2AA198"/>
        </w:rPr>
        <w:t xml:space="preserve"> Neo4j</w:t>
      </w:r>
      <w:r w:rsidRPr="007B600F">
        <w:rPr>
          <w:color w:val="2AA198"/>
        </w:rPr>
        <w:t>。</w:t>
      </w:r>
    </w:p>
    <w:p w14:paraId="3E22EA97" w14:textId="77777777" w:rsidR="007B600F" w:rsidRPr="007B600F" w:rsidRDefault="007B600F" w:rsidP="007B600F">
      <w:pPr>
        <w:pStyle w:val="afff0"/>
        <w:rPr>
          <w:color w:val="657B83"/>
        </w:rPr>
      </w:pPr>
      <w:r w:rsidRPr="007B600F">
        <w:rPr>
          <w:color w:val="2AA198"/>
        </w:rPr>
        <w:t>    """</w:t>
      </w:r>
    </w:p>
    <w:p w14:paraId="5C8E6D68"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info</w:t>
      </w:r>
      <w:r w:rsidRPr="007B600F">
        <w:rPr>
          <w:color w:val="657B83"/>
        </w:rPr>
        <w:t>(</w:t>
      </w:r>
      <w:r w:rsidRPr="007B600F">
        <w:rPr>
          <w:color w:val="2AA198"/>
        </w:rPr>
        <w:t xml:space="preserve">"Step 4: </w:t>
      </w:r>
      <w:r w:rsidRPr="007B600F">
        <w:rPr>
          <w:color w:val="2AA198"/>
        </w:rPr>
        <w:t>正在写入</w:t>
      </w:r>
      <w:r w:rsidRPr="007B600F">
        <w:rPr>
          <w:color w:val="2AA198"/>
        </w:rPr>
        <w:t xml:space="preserve"> Neo4j </w:t>
      </w:r>
      <w:r w:rsidRPr="007B600F">
        <w:rPr>
          <w:color w:val="2AA198"/>
        </w:rPr>
        <w:t>图数据库</w:t>
      </w:r>
      <w:r w:rsidRPr="007B600F">
        <w:rPr>
          <w:color w:val="2AA198"/>
        </w:rPr>
        <w:t>..."</w:t>
      </w:r>
      <w:r w:rsidRPr="007B600F">
        <w:rPr>
          <w:color w:val="657B83"/>
        </w:rPr>
        <w:t>)</w:t>
      </w:r>
    </w:p>
    <w:p w14:paraId="5F0824B8" w14:textId="77777777" w:rsidR="007B600F" w:rsidRPr="007B600F" w:rsidRDefault="007B600F" w:rsidP="007B600F">
      <w:pPr>
        <w:pStyle w:val="afff0"/>
        <w:rPr>
          <w:color w:val="657B83"/>
        </w:rPr>
      </w:pPr>
      <w:r w:rsidRPr="007B600F">
        <w:rPr>
          <w:color w:val="657B83"/>
        </w:rPr>
        <w:t> </w:t>
      </w:r>
    </w:p>
    <w:p w14:paraId="56757CEF" w14:textId="77777777" w:rsidR="007B600F" w:rsidRPr="007B600F" w:rsidRDefault="007B600F" w:rsidP="007B600F">
      <w:pPr>
        <w:pStyle w:val="afff0"/>
        <w:rPr>
          <w:color w:val="657B83"/>
        </w:rPr>
      </w:pPr>
      <w:r w:rsidRPr="007B600F">
        <w:rPr>
          <w:color w:val="657B83"/>
        </w:rPr>
        <w:lastRenderedPageBreak/>
        <w:t xml:space="preserve">    </w:t>
      </w:r>
      <w:r w:rsidRPr="007B600F">
        <w:rPr>
          <w:color w:val="268BD2"/>
        </w:rPr>
        <w:t>entities</w:t>
      </w:r>
      <w:r w:rsidRPr="007B600F">
        <w:rPr>
          <w:color w:val="657B83"/>
        </w:rPr>
        <w:t xml:space="preserve"> </w:t>
      </w:r>
      <w:r w:rsidRPr="007B600F">
        <w:t>=</w:t>
      </w:r>
      <w:r w:rsidRPr="007B600F">
        <w:rPr>
          <w:color w:val="657B83"/>
        </w:rPr>
        <w:t xml:space="preserve"> graph_data.</w:t>
      </w:r>
      <w:r w:rsidRPr="007B600F">
        <w:rPr>
          <w:color w:val="268BD2"/>
        </w:rPr>
        <w:t>get</w:t>
      </w:r>
      <w:r w:rsidRPr="007B600F">
        <w:rPr>
          <w:color w:val="657B83"/>
        </w:rPr>
        <w:t>(</w:t>
      </w:r>
      <w:r w:rsidRPr="007B600F">
        <w:rPr>
          <w:color w:val="2AA198"/>
        </w:rPr>
        <w:t>"entities"</w:t>
      </w:r>
      <w:r w:rsidRPr="007B600F">
        <w:rPr>
          <w:color w:val="657B83"/>
        </w:rPr>
        <w:t>, [])</w:t>
      </w:r>
    </w:p>
    <w:p w14:paraId="7446D1B6" w14:textId="77777777" w:rsidR="007B600F" w:rsidRPr="007B600F" w:rsidRDefault="007B600F" w:rsidP="007B600F">
      <w:pPr>
        <w:pStyle w:val="afff0"/>
        <w:rPr>
          <w:color w:val="657B83"/>
        </w:rPr>
      </w:pPr>
      <w:r w:rsidRPr="007B600F">
        <w:rPr>
          <w:color w:val="657B83"/>
        </w:rPr>
        <w:t xml:space="preserve">    </w:t>
      </w:r>
      <w:r w:rsidRPr="007B600F">
        <w:rPr>
          <w:color w:val="268BD2"/>
        </w:rPr>
        <w:t>relations</w:t>
      </w:r>
      <w:r w:rsidRPr="007B600F">
        <w:rPr>
          <w:color w:val="657B83"/>
        </w:rPr>
        <w:t xml:space="preserve"> </w:t>
      </w:r>
      <w:r w:rsidRPr="007B600F">
        <w:t>=</w:t>
      </w:r>
      <w:r w:rsidRPr="007B600F">
        <w:rPr>
          <w:color w:val="657B83"/>
        </w:rPr>
        <w:t xml:space="preserve"> graph_data.</w:t>
      </w:r>
      <w:r w:rsidRPr="007B600F">
        <w:rPr>
          <w:color w:val="268BD2"/>
        </w:rPr>
        <w:t>get</w:t>
      </w:r>
      <w:r w:rsidRPr="007B600F">
        <w:rPr>
          <w:color w:val="657B83"/>
        </w:rPr>
        <w:t>(</w:t>
      </w:r>
      <w:r w:rsidRPr="007B600F">
        <w:rPr>
          <w:color w:val="2AA198"/>
        </w:rPr>
        <w:t>"relations"</w:t>
      </w:r>
      <w:r w:rsidRPr="007B600F">
        <w:rPr>
          <w:color w:val="657B83"/>
        </w:rPr>
        <w:t>, [])</w:t>
      </w:r>
    </w:p>
    <w:p w14:paraId="5BE81ABE" w14:textId="77777777" w:rsidR="007B600F" w:rsidRPr="007B600F" w:rsidRDefault="007B600F" w:rsidP="007B600F">
      <w:pPr>
        <w:pStyle w:val="afff0"/>
        <w:rPr>
          <w:color w:val="657B83"/>
        </w:rPr>
      </w:pPr>
      <w:r w:rsidRPr="007B600F">
        <w:rPr>
          <w:color w:val="657B83"/>
        </w:rPr>
        <w:t xml:space="preserve">    </w:t>
      </w:r>
      <w:r w:rsidRPr="007B600F">
        <w:t>if</w:t>
      </w:r>
      <w:r w:rsidRPr="007B600F">
        <w:rPr>
          <w:color w:val="657B83"/>
        </w:rPr>
        <w:t xml:space="preserve"> </w:t>
      </w:r>
      <w:r w:rsidRPr="007B600F">
        <w:t>not</w:t>
      </w:r>
      <w:r w:rsidRPr="007B600F">
        <w:rPr>
          <w:color w:val="657B83"/>
        </w:rPr>
        <w:t xml:space="preserve"> </w:t>
      </w:r>
      <w:r w:rsidRPr="007B600F">
        <w:rPr>
          <w:color w:val="268BD2"/>
        </w:rPr>
        <w:t>entities</w:t>
      </w:r>
      <w:r w:rsidRPr="007B600F">
        <w:rPr>
          <w:color w:val="657B83"/>
        </w:rPr>
        <w:t>:</w:t>
      </w:r>
    </w:p>
    <w:p w14:paraId="7256CCF4"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info</w:t>
      </w:r>
      <w:r w:rsidRPr="007B600F">
        <w:rPr>
          <w:color w:val="657B83"/>
        </w:rPr>
        <w:t>(</w:t>
      </w:r>
      <w:r w:rsidRPr="007B600F">
        <w:rPr>
          <w:color w:val="2AA198"/>
        </w:rPr>
        <w:t xml:space="preserve">"Step 4 Skip: </w:t>
      </w:r>
      <w:r w:rsidRPr="007B600F">
        <w:rPr>
          <w:color w:val="2AA198"/>
        </w:rPr>
        <w:t>没有图数据需要写入</w:t>
      </w:r>
      <w:r w:rsidRPr="007B600F">
        <w:rPr>
          <w:color w:val="2AA198"/>
        </w:rPr>
        <w:t>"</w:t>
      </w:r>
      <w:r w:rsidRPr="007B600F">
        <w:rPr>
          <w:color w:val="657B83"/>
        </w:rPr>
        <w:t>)</w:t>
      </w:r>
    </w:p>
    <w:p w14:paraId="070195FE" w14:textId="77777777" w:rsidR="007B600F" w:rsidRPr="007B600F" w:rsidRDefault="007B600F" w:rsidP="007B600F">
      <w:pPr>
        <w:pStyle w:val="afff0"/>
        <w:rPr>
          <w:color w:val="657B83"/>
        </w:rPr>
      </w:pPr>
      <w:r w:rsidRPr="007B600F">
        <w:rPr>
          <w:color w:val="657B83"/>
        </w:rPr>
        <w:t xml:space="preserve">        </w:t>
      </w:r>
      <w:r w:rsidRPr="007B600F">
        <w:t>return</w:t>
      </w:r>
    </w:p>
    <w:p w14:paraId="62E3F3BC" w14:textId="77777777" w:rsidR="007B600F" w:rsidRPr="007B600F" w:rsidRDefault="007B600F" w:rsidP="007B600F">
      <w:pPr>
        <w:pStyle w:val="afff0"/>
        <w:rPr>
          <w:color w:val="657B83"/>
        </w:rPr>
      </w:pPr>
    </w:p>
    <w:p w14:paraId="5E0A518E" w14:textId="77777777" w:rsidR="007B600F" w:rsidRPr="007B600F" w:rsidRDefault="007B600F" w:rsidP="007B600F">
      <w:pPr>
        <w:pStyle w:val="afff0"/>
        <w:rPr>
          <w:color w:val="657B83"/>
        </w:rPr>
      </w:pPr>
      <w:r w:rsidRPr="007B600F">
        <w:rPr>
          <w:color w:val="657B83"/>
        </w:rPr>
        <w:t xml:space="preserve">    </w:t>
      </w:r>
      <w:r w:rsidRPr="007B600F">
        <w:t>try</w:t>
      </w:r>
      <w:r w:rsidRPr="007B600F">
        <w:rPr>
          <w:color w:val="657B83"/>
        </w:rPr>
        <w:t>:</w:t>
      </w:r>
    </w:p>
    <w:p w14:paraId="4CE7A1C2" w14:textId="77777777" w:rsidR="007B600F" w:rsidRPr="007B600F" w:rsidRDefault="007B600F" w:rsidP="007B600F">
      <w:pPr>
        <w:pStyle w:val="afff0"/>
        <w:rPr>
          <w:color w:val="657B83"/>
        </w:rPr>
      </w:pPr>
      <w:r w:rsidRPr="007B600F">
        <w:rPr>
          <w:color w:val="657B83"/>
        </w:rPr>
        <w:t xml:space="preserve">        </w:t>
      </w:r>
      <w:r w:rsidRPr="007B600F">
        <w:rPr>
          <w:color w:val="268BD2"/>
        </w:rPr>
        <w:t>driver</w:t>
      </w:r>
      <w:r w:rsidRPr="007B600F">
        <w:rPr>
          <w:color w:val="657B83"/>
        </w:rPr>
        <w:t xml:space="preserve"> </w:t>
      </w:r>
      <w:r w:rsidRPr="007B600F">
        <w:t>=</w:t>
      </w:r>
      <w:r w:rsidRPr="007B600F">
        <w:rPr>
          <w:color w:val="657B83"/>
        </w:rPr>
        <w:t xml:space="preserve"> </w:t>
      </w:r>
      <w:r w:rsidRPr="007B600F">
        <w:rPr>
          <w:color w:val="268BD2"/>
        </w:rPr>
        <w:t>get_neo4j_driver</w:t>
      </w:r>
      <w:r w:rsidRPr="007B600F">
        <w:rPr>
          <w:color w:val="657B83"/>
        </w:rPr>
        <w:t>()</w:t>
      </w:r>
    </w:p>
    <w:p w14:paraId="6D355BE7" w14:textId="77777777" w:rsidR="007B600F" w:rsidRPr="007B600F" w:rsidRDefault="007B600F" w:rsidP="007B600F">
      <w:pPr>
        <w:pStyle w:val="afff0"/>
        <w:rPr>
          <w:color w:val="657B83"/>
        </w:rPr>
      </w:pPr>
      <w:r w:rsidRPr="007B600F">
        <w:rPr>
          <w:color w:val="657B83"/>
        </w:rPr>
        <w:t xml:space="preserve">    </w:t>
      </w:r>
      <w:r w:rsidRPr="007B600F">
        <w:t>except</w:t>
      </w:r>
      <w:r w:rsidRPr="007B600F">
        <w:rPr>
          <w:color w:val="657B83"/>
        </w:rPr>
        <w:t xml:space="preserve"> </w:t>
      </w:r>
      <w:r w:rsidRPr="007B600F">
        <w:t>Exception</w:t>
      </w:r>
      <w:r w:rsidRPr="007B600F">
        <w:rPr>
          <w:color w:val="657B83"/>
        </w:rPr>
        <w:t xml:space="preserve"> </w:t>
      </w:r>
      <w:r w:rsidRPr="007B600F">
        <w:t>as</w:t>
      </w:r>
      <w:r w:rsidRPr="007B600F">
        <w:rPr>
          <w:color w:val="657B83"/>
        </w:rPr>
        <w:t xml:space="preserve"> </w:t>
      </w:r>
      <w:r w:rsidRPr="007B600F">
        <w:rPr>
          <w:color w:val="268BD2"/>
        </w:rPr>
        <w:t>e</w:t>
      </w:r>
      <w:r w:rsidRPr="007B600F">
        <w:rPr>
          <w:color w:val="657B83"/>
        </w:rPr>
        <w:t>:</w:t>
      </w:r>
    </w:p>
    <w:p w14:paraId="33139140"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warning</w:t>
      </w:r>
      <w:r w:rsidRPr="007B600F">
        <w:rPr>
          <w:color w:val="657B83"/>
        </w:rPr>
        <w:t>(</w:t>
      </w:r>
      <w:r w:rsidRPr="007B600F">
        <w:rPr>
          <w:b/>
          <w:bCs/>
          <w:color w:val="586E75"/>
        </w:rPr>
        <w:t>f</w:t>
      </w:r>
      <w:r w:rsidRPr="007B600F">
        <w:rPr>
          <w:color w:val="2AA198"/>
        </w:rPr>
        <w:t xml:space="preserve">"Step 4 Skip: Neo4j </w:t>
      </w:r>
      <w:r w:rsidRPr="007B600F">
        <w:rPr>
          <w:color w:val="2AA198"/>
        </w:rPr>
        <w:t>未配置或连接失败</w:t>
      </w:r>
      <w:r w:rsidRPr="007B600F">
        <w:rPr>
          <w:color w:val="2AA198"/>
        </w:rPr>
        <w:t xml:space="preserve">: </w:t>
      </w:r>
      <w:r w:rsidRPr="007B600F">
        <w:rPr>
          <w:color w:val="CB4B16"/>
        </w:rPr>
        <w:t>{</w:t>
      </w:r>
      <w:r w:rsidRPr="007B600F">
        <w:rPr>
          <w:color w:val="268BD2"/>
        </w:rPr>
        <w:t>e</w:t>
      </w:r>
      <w:r w:rsidRPr="007B600F">
        <w:rPr>
          <w:color w:val="CB4B16"/>
        </w:rPr>
        <w:t>}</w:t>
      </w:r>
      <w:r w:rsidRPr="007B600F">
        <w:rPr>
          <w:color w:val="2AA198"/>
        </w:rPr>
        <w:t>"</w:t>
      </w:r>
      <w:r w:rsidRPr="007B600F">
        <w:rPr>
          <w:color w:val="657B83"/>
        </w:rPr>
        <w:t>)</w:t>
      </w:r>
    </w:p>
    <w:p w14:paraId="10B8001F" w14:textId="77777777" w:rsidR="007B600F" w:rsidRPr="007B600F" w:rsidRDefault="007B600F" w:rsidP="007B600F">
      <w:pPr>
        <w:pStyle w:val="afff0"/>
        <w:rPr>
          <w:color w:val="657B83"/>
        </w:rPr>
      </w:pPr>
      <w:r w:rsidRPr="007B600F">
        <w:rPr>
          <w:color w:val="657B83"/>
        </w:rPr>
        <w:t xml:space="preserve">        </w:t>
      </w:r>
      <w:r w:rsidRPr="007B600F">
        <w:t>return</w:t>
      </w:r>
    </w:p>
    <w:p w14:paraId="7DE95DC1" w14:textId="77777777" w:rsidR="007B600F" w:rsidRPr="007B600F" w:rsidRDefault="007B600F" w:rsidP="007B600F">
      <w:pPr>
        <w:pStyle w:val="afff0"/>
        <w:rPr>
          <w:color w:val="657B83"/>
        </w:rPr>
      </w:pPr>
      <w:r w:rsidRPr="007B600F">
        <w:rPr>
          <w:color w:val="657B83"/>
        </w:rPr>
        <w:t xml:space="preserve">    </w:t>
      </w:r>
    </w:p>
    <w:p w14:paraId="7CBEB3AA" w14:textId="77777777" w:rsidR="007B600F" w:rsidRPr="007B600F" w:rsidRDefault="007B600F" w:rsidP="007B600F">
      <w:pPr>
        <w:pStyle w:val="afff0"/>
        <w:rPr>
          <w:color w:val="657B83"/>
        </w:rPr>
      </w:pPr>
      <w:r w:rsidRPr="007B600F">
        <w:rPr>
          <w:color w:val="657B83"/>
        </w:rPr>
        <w:t xml:space="preserve">    </w:t>
      </w:r>
      <w:r w:rsidRPr="007B600F">
        <w:rPr>
          <w:b/>
          <w:bCs/>
          <w:color w:val="586E75"/>
        </w:rPr>
        <w:t>def</w:t>
      </w:r>
      <w:r w:rsidRPr="007B600F">
        <w:rPr>
          <w:color w:val="657B83"/>
        </w:rPr>
        <w:t xml:space="preserve"> </w:t>
      </w:r>
      <w:r w:rsidRPr="007B600F">
        <w:rPr>
          <w:color w:val="268BD2"/>
        </w:rPr>
        <w:t>_create_graph_tx</w:t>
      </w:r>
      <w:r w:rsidRPr="007B600F">
        <w:rPr>
          <w:color w:val="657B83"/>
        </w:rPr>
        <w:t>(tx, entities, relations, c_id, i_name):</w:t>
      </w:r>
    </w:p>
    <w:p w14:paraId="3AFF7905" w14:textId="77777777" w:rsidR="007B600F" w:rsidRPr="007B600F" w:rsidRDefault="007B600F" w:rsidP="007B600F">
      <w:pPr>
        <w:pStyle w:val="afff0"/>
        <w:rPr>
          <w:color w:val="657B83"/>
        </w:rPr>
      </w:pPr>
      <w:r w:rsidRPr="007B600F">
        <w:rPr>
          <w:color w:val="657B83"/>
        </w:rPr>
        <w:t xml:space="preserve">        </w:t>
      </w:r>
      <w:r w:rsidRPr="007B600F">
        <w:rPr>
          <w:i/>
          <w:iCs/>
          <w:color w:val="93A1A1"/>
        </w:rPr>
        <w:t xml:space="preserve"># 1) </w:t>
      </w:r>
      <w:r w:rsidRPr="007B600F">
        <w:rPr>
          <w:i/>
          <w:iCs/>
          <w:color w:val="93A1A1"/>
        </w:rPr>
        <w:t>写入</w:t>
      </w:r>
      <w:r w:rsidRPr="007B600F">
        <w:rPr>
          <w:i/>
          <w:iCs/>
          <w:color w:val="93A1A1"/>
        </w:rPr>
        <w:t xml:space="preserve"> Chunk </w:t>
      </w:r>
      <w:r w:rsidRPr="007B600F">
        <w:rPr>
          <w:i/>
          <w:iCs/>
          <w:color w:val="93A1A1"/>
        </w:rPr>
        <w:t>节点：加入</w:t>
      </w:r>
      <w:r w:rsidRPr="007B600F">
        <w:rPr>
          <w:i/>
          <w:iCs/>
          <w:color w:val="93A1A1"/>
        </w:rPr>
        <w:t xml:space="preserve"> item_name </w:t>
      </w:r>
      <w:r w:rsidRPr="007B600F">
        <w:rPr>
          <w:i/>
          <w:iCs/>
          <w:color w:val="93A1A1"/>
        </w:rPr>
        <w:t>避免不同文档</w:t>
      </w:r>
      <w:r w:rsidRPr="007B600F">
        <w:rPr>
          <w:i/>
          <w:iCs/>
          <w:color w:val="93A1A1"/>
        </w:rPr>
        <w:t xml:space="preserve"> chunk_id </w:t>
      </w:r>
      <w:r w:rsidRPr="007B600F">
        <w:rPr>
          <w:i/>
          <w:iCs/>
          <w:color w:val="93A1A1"/>
        </w:rPr>
        <w:t>重复导致混淆来源</w:t>
      </w:r>
    </w:p>
    <w:p w14:paraId="75D27CD2" w14:textId="77777777" w:rsidR="007B600F" w:rsidRPr="007B600F" w:rsidRDefault="007B600F" w:rsidP="007B600F">
      <w:pPr>
        <w:pStyle w:val="afff0"/>
        <w:rPr>
          <w:color w:val="657B83"/>
        </w:rPr>
      </w:pPr>
      <w:r w:rsidRPr="007B600F">
        <w:rPr>
          <w:color w:val="657B83"/>
        </w:rPr>
        <w:t>        tx.run(</w:t>
      </w:r>
    </w:p>
    <w:p w14:paraId="270B737C" w14:textId="77777777" w:rsidR="007B600F" w:rsidRPr="007B600F" w:rsidRDefault="007B600F" w:rsidP="007B600F">
      <w:pPr>
        <w:pStyle w:val="afff0"/>
        <w:rPr>
          <w:color w:val="657B83"/>
        </w:rPr>
      </w:pPr>
      <w:r w:rsidRPr="007B600F">
        <w:rPr>
          <w:color w:val="657B83"/>
        </w:rPr>
        <w:t xml:space="preserve">            </w:t>
      </w:r>
      <w:r w:rsidRPr="007B600F">
        <w:rPr>
          <w:color w:val="2AA198"/>
        </w:rPr>
        <w:t xml:space="preserve">"MERGE (c:Chunk </w:t>
      </w:r>
      <w:r w:rsidRPr="007B600F">
        <w:rPr>
          <w:color w:val="CB4B16"/>
        </w:rPr>
        <w:t>{id</w:t>
      </w:r>
      <w:r w:rsidRPr="007B600F">
        <w:rPr>
          <w:b/>
          <w:bCs/>
          <w:color w:val="586E75"/>
        </w:rPr>
        <w:t>:</w:t>
      </w:r>
      <w:r w:rsidRPr="007B600F">
        <w:rPr>
          <w:color w:val="CB4B16"/>
        </w:rPr>
        <w:t xml:space="preserve"> $chunk_id, item_name: $item_name}</w:t>
      </w:r>
      <w:r w:rsidRPr="007B600F">
        <w:rPr>
          <w:color w:val="2AA198"/>
        </w:rPr>
        <w:t>)"</w:t>
      </w:r>
      <w:r w:rsidRPr="007B600F">
        <w:rPr>
          <w:color w:val="657B83"/>
        </w:rPr>
        <w:t>,</w:t>
      </w:r>
    </w:p>
    <w:p w14:paraId="7D5A24CD" w14:textId="77777777" w:rsidR="007B600F" w:rsidRPr="007B600F" w:rsidRDefault="007B600F" w:rsidP="007B600F">
      <w:pPr>
        <w:pStyle w:val="afff0"/>
        <w:rPr>
          <w:color w:val="657B83"/>
        </w:rPr>
      </w:pPr>
      <w:r w:rsidRPr="007B600F">
        <w:rPr>
          <w:color w:val="657B83"/>
        </w:rPr>
        <w:t>            chunk_id</w:t>
      </w:r>
      <w:r w:rsidRPr="007B600F">
        <w:t>=</w:t>
      </w:r>
      <w:r w:rsidRPr="007B600F">
        <w:rPr>
          <w:color w:val="657B83"/>
        </w:rPr>
        <w:t>c_id,</w:t>
      </w:r>
    </w:p>
    <w:p w14:paraId="0642B4A0" w14:textId="77777777" w:rsidR="007B600F" w:rsidRPr="007B600F" w:rsidRDefault="007B600F" w:rsidP="007B600F">
      <w:pPr>
        <w:pStyle w:val="afff0"/>
        <w:rPr>
          <w:color w:val="657B83"/>
        </w:rPr>
      </w:pPr>
      <w:r w:rsidRPr="007B600F">
        <w:rPr>
          <w:color w:val="657B83"/>
        </w:rPr>
        <w:t>            item_name</w:t>
      </w:r>
      <w:r w:rsidRPr="007B600F">
        <w:t>=</w:t>
      </w:r>
      <w:r w:rsidRPr="007B600F">
        <w:rPr>
          <w:color w:val="657B83"/>
        </w:rPr>
        <w:t>i_name</w:t>
      </w:r>
    </w:p>
    <w:p w14:paraId="4818242F" w14:textId="77777777" w:rsidR="007B600F" w:rsidRPr="007B600F" w:rsidRDefault="007B600F" w:rsidP="007B600F">
      <w:pPr>
        <w:pStyle w:val="afff0"/>
        <w:rPr>
          <w:color w:val="657B83"/>
        </w:rPr>
      </w:pPr>
      <w:r w:rsidRPr="007B600F">
        <w:rPr>
          <w:color w:val="657B83"/>
        </w:rPr>
        <w:t>        )</w:t>
      </w:r>
    </w:p>
    <w:p w14:paraId="6130F28B" w14:textId="77777777" w:rsidR="007B600F" w:rsidRPr="007B600F" w:rsidRDefault="007B600F" w:rsidP="007B600F">
      <w:pPr>
        <w:pStyle w:val="afff0"/>
        <w:rPr>
          <w:color w:val="657B83"/>
        </w:rPr>
      </w:pPr>
      <w:r w:rsidRPr="007B600F">
        <w:rPr>
          <w:color w:val="657B83"/>
        </w:rPr>
        <w:t xml:space="preserve">        </w:t>
      </w:r>
    </w:p>
    <w:p w14:paraId="2DD5A5AC" w14:textId="77777777" w:rsidR="007B600F" w:rsidRPr="007B600F" w:rsidRDefault="007B600F" w:rsidP="007B600F">
      <w:pPr>
        <w:pStyle w:val="afff0"/>
        <w:rPr>
          <w:color w:val="657B83"/>
        </w:rPr>
      </w:pPr>
      <w:r w:rsidRPr="007B600F">
        <w:rPr>
          <w:color w:val="657B83"/>
        </w:rPr>
        <w:t xml:space="preserve">        </w:t>
      </w:r>
      <w:r w:rsidRPr="007B600F">
        <w:rPr>
          <w:i/>
          <w:iCs/>
          <w:color w:val="93A1A1"/>
        </w:rPr>
        <w:t xml:space="preserve"># 2) </w:t>
      </w:r>
      <w:r w:rsidRPr="007B600F">
        <w:rPr>
          <w:i/>
          <w:iCs/>
          <w:color w:val="93A1A1"/>
        </w:rPr>
        <w:t>写入实体节点：使用稳定键合并</w:t>
      </w:r>
    </w:p>
    <w:p w14:paraId="784195E4" w14:textId="77777777" w:rsidR="007B600F" w:rsidRPr="007B600F" w:rsidRDefault="007B600F" w:rsidP="007B600F">
      <w:pPr>
        <w:pStyle w:val="afff0"/>
        <w:rPr>
          <w:color w:val="657B83"/>
        </w:rPr>
      </w:pPr>
      <w:r w:rsidRPr="007B600F">
        <w:rPr>
          <w:color w:val="657B83"/>
        </w:rPr>
        <w:t xml:space="preserve">        </w:t>
      </w:r>
      <w:r w:rsidRPr="007B600F">
        <w:rPr>
          <w:i/>
          <w:iCs/>
          <w:color w:val="93A1A1"/>
        </w:rPr>
        <w:t xml:space="preserve"># - </w:t>
      </w:r>
      <w:r w:rsidRPr="007B600F">
        <w:rPr>
          <w:i/>
          <w:iCs/>
          <w:color w:val="93A1A1"/>
        </w:rPr>
        <w:t>统一用</w:t>
      </w:r>
      <w:r w:rsidRPr="007B600F">
        <w:rPr>
          <w:i/>
          <w:iCs/>
          <w:color w:val="93A1A1"/>
        </w:rPr>
        <w:t xml:space="preserve"> :Entity </w:t>
      </w:r>
      <w:r w:rsidRPr="007B600F">
        <w:rPr>
          <w:i/>
          <w:iCs/>
          <w:color w:val="93A1A1"/>
        </w:rPr>
        <w:t>作为合并标签</w:t>
      </w:r>
    </w:p>
    <w:p w14:paraId="072046F0" w14:textId="77777777" w:rsidR="007B600F" w:rsidRPr="007B600F" w:rsidRDefault="007B600F" w:rsidP="007B600F">
      <w:pPr>
        <w:pStyle w:val="afff0"/>
        <w:rPr>
          <w:color w:val="657B83"/>
        </w:rPr>
      </w:pPr>
      <w:r w:rsidRPr="007B600F">
        <w:rPr>
          <w:color w:val="657B83"/>
        </w:rPr>
        <w:t xml:space="preserve">        </w:t>
      </w:r>
      <w:r w:rsidRPr="007B600F">
        <w:t>for</w:t>
      </w:r>
      <w:r w:rsidRPr="007B600F">
        <w:rPr>
          <w:color w:val="657B83"/>
        </w:rPr>
        <w:t xml:space="preserve"> </w:t>
      </w:r>
      <w:r w:rsidRPr="007B600F">
        <w:rPr>
          <w:color w:val="268BD2"/>
        </w:rPr>
        <w:t>entity</w:t>
      </w:r>
      <w:r w:rsidRPr="007B600F">
        <w:rPr>
          <w:color w:val="657B83"/>
        </w:rPr>
        <w:t xml:space="preserve"> </w:t>
      </w:r>
      <w:r w:rsidRPr="007B600F">
        <w:t>in</w:t>
      </w:r>
      <w:r w:rsidRPr="007B600F">
        <w:rPr>
          <w:color w:val="657B83"/>
        </w:rPr>
        <w:t xml:space="preserve"> entities:</w:t>
      </w:r>
    </w:p>
    <w:p w14:paraId="7C4E2972" w14:textId="77777777" w:rsidR="007B600F" w:rsidRPr="007B600F" w:rsidRDefault="007B600F" w:rsidP="007B600F">
      <w:pPr>
        <w:pStyle w:val="afff0"/>
        <w:rPr>
          <w:color w:val="657B83"/>
        </w:rPr>
      </w:pPr>
      <w:r w:rsidRPr="007B600F">
        <w:rPr>
          <w:color w:val="657B83"/>
        </w:rPr>
        <w:t xml:space="preserve">            </w:t>
      </w:r>
      <w:r w:rsidRPr="007B600F">
        <w:rPr>
          <w:color w:val="268BD2"/>
        </w:rPr>
        <w:t>raw_name</w:t>
      </w:r>
      <w:r w:rsidRPr="007B600F">
        <w:rPr>
          <w:color w:val="657B83"/>
        </w:rPr>
        <w:t xml:space="preserve"> </w:t>
      </w:r>
      <w:r w:rsidRPr="007B600F">
        <w:t>=</w:t>
      </w:r>
      <w:r w:rsidRPr="007B600F">
        <w:rPr>
          <w:color w:val="657B83"/>
        </w:rPr>
        <w:t xml:space="preserve"> </w:t>
      </w:r>
      <w:r w:rsidRPr="007B600F">
        <w:rPr>
          <w:color w:val="268BD2"/>
        </w:rPr>
        <w:t>entity</w:t>
      </w:r>
      <w:r w:rsidRPr="007B600F">
        <w:rPr>
          <w:color w:val="657B83"/>
        </w:rPr>
        <w:t>.get(</w:t>
      </w:r>
      <w:r w:rsidRPr="007B600F">
        <w:rPr>
          <w:color w:val="2AA198"/>
        </w:rPr>
        <w:t>"name"</w:t>
      </w:r>
      <w:r w:rsidRPr="007B600F">
        <w:rPr>
          <w:color w:val="657B83"/>
        </w:rPr>
        <w:t>)</w:t>
      </w:r>
    </w:p>
    <w:p w14:paraId="5D98E676" w14:textId="77777777" w:rsidR="007B600F" w:rsidRPr="007B600F" w:rsidRDefault="007B600F" w:rsidP="007B600F">
      <w:pPr>
        <w:pStyle w:val="afff0"/>
        <w:rPr>
          <w:color w:val="657B83"/>
        </w:rPr>
      </w:pPr>
      <w:r w:rsidRPr="007B600F">
        <w:rPr>
          <w:color w:val="657B83"/>
        </w:rPr>
        <w:t xml:space="preserve">            </w:t>
      </w:r>
      <w:r w:rsidRPr="007B600F">
        <w:rPr>
          <w:color w:val="268BD2"/>
        </w:rPr>
        <w:t>name</w:t>
      </w:r>
      <w:r w:rsidRPr="007B600F">
        <w:rPr>
          <w:color w:val="657B83"/>
        </w:rPr>
        <w:t xml:space="preserve"> </w:t>
      </w:r>
      <w:r w:rsidRPr="007B600F">
        <w:t>=</w:t>
      </w:r>
      <w:r w:rsidRPr="007B600F">
        <w:rPr>
          <w:color w:val="657B83"/>
        </w:rPr>
        <w:t xml:space="preserve"> </w:t>
      </w:r>
      <w:r w:rsidRPr="007B600F">
        <w:t>str</w:t>
      </w:r>
      <w:r w:rsidRPr="007B600F">
        <w:rPr>
          <w:color w:val="657B83"/>
        </w:rPr>
        <w:t>(</w:t>
      </w:r>
      <w:r w:rsidRPr="007B600F">
        <w:rPr>
          <w:color w:val="268BD2"/>
        </w:rPr>
        <w:t>raw_name</w:t>
      </w:r>
      <w:r w:rsidRPr="007B600F">
        <w:rPr>
          <w:color w:val="657B83"/>
        </w:rPr>
        <w:t>).</w:t>
      </w:r>
      <w:r w:rsidRPr="007B600F">
        <w:rPr>
          <w:color w:val="268BD2"/>
        </w:rPr>
        <w:t>strip</w:t>
      </w:r>
      <w:r w:rsidRPr="007B600F">
        <w:rPr>
          <w:color w:val="657B83"/>
        </w:rPr>
        <w:t xml:space="preserve">() </w:t>
      </w:r>
      <w:r w:rsidRPr="007B600F">
        <w:t>if</w:t>
      </w:r>
      <w:r w:rsidRPr="007B600F">
        <w:rPr>
          <w:color w:val="657B83"/>
        </w:rPr>
        <w:t xml:space="preserve"> </w:t>
      </w:r>
      <w:r w:rsidRPr="007B600F">
        <w:rPr>
          <w:color w:val="268BD2"/>
        </w:rPr>
        <w:t>raw_name</w:t>
      </w:r>
      <w:r w:rsidRPr="007B600F">
        <w:rPr>
          <w:color w:val="657B83"/>
        </w:rPr>
        <w:t xml:space="preserve"> </w:t>
      </w:r>
      <w:r w:rsidRPr="007B600F">
        <w:t>is</w:t>
      </w:r>
      <w:r w:rsidRPr="007B600F">
        <w:rPr>
          <w:color w:val="657B83"/>
        </w:rPr>
        <w:t xml:space="preserve"> </w:t>
      </w:r>
      <w:r w:rsidRPr="007B600F">
        <w:t>not</w:t>
      </w:r>
      <w:r w:rsidRPr="007B600F">
        <w:rPr>
          <w:color w:val="657B83"/>
        </w:rPr>
        <w:t xml:space="preserve"> </w:t>
      </w:r>
      <w:r w:rsidRPr="007B600F">
        <w:rPr>
          <w:color w:val="B58900"/>
        </w:rPr>
        <w:t>None</w:t>
      </w:r>
      <w:r w:rsidRPr="007B600F">
        <w:rPr>
          <w:color w:val="657B83"/>
        </w:rPr>
        <w:t xml:space="preserve"> </w:t>
      </w:r>
      <w:r w:rsidRPr="007B600F">
        <w:t>else</w:t>
      </w:r>
      <w:r w:rsidRPr="007B600F">
        <w:rPr>
          <w:color w:val="657B83"/>
        </w:rPr>
        <w:t xml:space="preserve"> </w:t>
      </w:r>
      <w:r w:rsidRPr="007B600F">
        <w:rPr>
          <w:color w:val="2AA198"/>
        </w:rPr>
        <w:t>""</w:t>
      </w:r>
    </w:p>
    <w:p w14:paraId="4DCE1402" w14:textId="77777777" w:rsidR="007B600F" w:rsidRPr="007B600F" w:rsidRDefault="007B600F" w:rsidP="007B600F">
      <w:pPr>
        <w:pStyle w:val="afff0"/>
        <w:rPr>
          <w:color w:val="657B83"/>
        </w:rPr>
      </w:pPr>
      <w:r w:rsidRPr="007B600F">
        <w:rPr>
          <w:color w:val="657B83"/>
        </w:rPr>
        <w:t xml:space="preserve">            </w:t>
      </w:r>
      <w:r w:rsidRPr="007B600F">
        <w:t>if</w:t>
      </w:r>
      <w:r w:rsidRPr="007B600F">
        <w:rPr>
          <w:color w:val="657B83"/>
        </w:rPr>
        <w:t xml:space="preserve"> </w:t>
      </w:r>
      <w:r w:rsidRPr="007B600F">
        <w:t>not</w:t>
      </w:r>
      <w:r w:rsidRPr="007B600F">
        <w:rPr>
          <w:color w:val="657B83"/>
        </w:rPr>
        <w:t xml:space="preserve"> </w:t>
      </w:r>
      <w:r w:rsidRPr="007B600F">
        <w:rPr>
          <w:color w:val="268BD2"/>
        </w:rPr>
        <w:t>name</w:t>
      </w:r>
      <w:r w:rsidRPr="007B600F">
        <w:rPr>
          <w:color w:val="657B83"/>
        </w:rPr>
        <w:t>:</w:t>
      </w:r>
    </w:p>
    <w:p w14:paraId="75E27414" w14:textId="77777777" w:rsidR="007B600F" w:rsidRPr="007B600F" w:rsidRDefault="007B600F" w:rsidP="007B600F">
      <w:pPr>
        <w:pStyle w:val="afff0"/>
        <w:rPr>
          <w:color w:val="657B83"/>
        </w:rPr>
      </w:pPr>
      <w:r w:rsidRPr="007B600F">
        <w:rPr>
          <w:color w:val="657B83"/>
        </w:rPr>
        <w:t xml:space="preserve">                </w:t>
      </w:r>
      <w:r w:rsidRPr="007B600F">
        <w:t>continue</w:t>
      </w:r>
    </w:p>
    <w:p w14:paraId="0B8C1DED" w14:textId="77777777" w:rsidR="007B600F" w:rsidRPr="007B600F" w:rsidRDefault="007B600F" w:rsidP="007B600F">
      <w:pPr>
        <w:pStyle w:val="afff0"/>
        <w:rPr>
          <w:color w:val="657B83"/>
        </w:rPr>
      </w:pPr>
    </w:p>
    <w:p w14:paraId="1964CDEA" w14:textId="77777777" w:rsidR="007B600F" w:rsidRPr="007B600F" w:rsidRDefault="007B600F" w:rsidP="007B600F">
      <w:pPr>
        <w:pStyle w:val="afff0"/>
        <w:rPr>
          <w:color w:val="657B83"/>
        </w:rPr>
      </w:pPr>
      <w:r w:rsidRPr="007B600F">
        <w:rPr>
          <w:color w:val="657B83"/>
        </w:rPr>
        <w:t xml:space="preserve">            </w:t>
      </w:r>
      <w:r w:rsidRPr="007B600F">
        <w:rPr>
          <w:color w:val="268BD2"/>
        </w:rPr>
        <w:t>merge_query</w:t>
      </w:r>
      <w:r w:rsidRPr="007B600F">
        <w:rPr>
          <w:color w:val="657B83"/>
        </w:rPr>
        <w:t xml:space="preserve"> </w:t>
      </w:r>
      <w:r w:rsidRPr="007B600F">
        <w:t>=</w:t>
      </w:r>
      <w:r w:rsidRPr="007B600F">
        <w:rPr>
          <w:color w:val="657B83"/>
        </w:rPr>
        <w:t xml:space="preserve"> </w:t>
      </w:r>
      <w:r w:rsidRPr="007B600F">
        <w:rPr>
          <w:color w:val="2AA198"/>
        </w:rPr>
        <w:t>"""</w:t>
      </w:r>
    </w:p>
    <w:p w14:paraId="4B3C420E" w14:textId="77777777" w:rsidR="007B600F" w:rsidRPr="007B600F" w:rsidRDefault="007B600F" w:rsidP="007B600F">
      <w:pPr>
        <w:pStyle w:val="afff0"/>
        <w:rPr>
          <w:color w:val="657B83"/>
        </w:rPr>
      </w:pPr>
      <w:r w:rsidRPr="007B600F">
        <w:rPr>
          <w:color w:val="2AA198"/>
        </w:rPr>
        <w:t xml:space="preserve">            MERGE (n:Entity </w:t>
      </w:r>
      <w:r w:rsidRPr="007B600F">
        <w:rPr>
          <w:color w:val="CB4B16"/>
        </w:rPr>
        <w:t>{name</w:t>
      </w:r>
      <w:r w:rsidRPr="007B600F">
        <w:rPr>
          <w:b/>
          <w:bCs/>
          <w:color w:val="586E75"/>
        </w:rPr>
        <w:t>:</w:t>
      </w:r>
      <w:r w:rsidRPr="007B600F">
        <w:rPr>
          <w:color w:val="CB4B16"/>
        </w:rPr>
        <w:t xml:space="preserve"> $name, item_name: $item_name}</w:t>
      </w:r>
      <w:r w:rsidRPr="007B600F">
        <w:rPr>
          <w:color w:val="2AA198"/>
        </w:rPr>
        <w:t>)</w:t>
      </w:r>
    </w:p>
    <w:p w14:paraId="61BEE7D4" w14:textId="77777777" w:rsidR="007B600F" w:rsidRPr="007B600F" w:rsidRDefault="007B600F" w:rsidP="007B600F">
      <w:pPr>
        <w:pStyle w:val="afff0"/>
        <w:rPr>
          <w:color w:val="657B83"/>
        </w:rPr>
      </w:pPr>
      <w:r w:rsidRPr="007B600F">
        <w:rPr>
          <w:color w:val="2AA198"/>
        </w:rPr>
        <w:t>            ON CREATE SET n.source_chunk_id = $chunk_id</w:t>
      </w:r>
    </w:p>
    <w:p w14:paraId="73D09A90" w14:textId="77777777" w:rsidR="007B600F" w:rsidRPr="007B600F" w:rsidRDefault="007B600F" w:rsidP="007B600F">
      <w:pPr>
        <w:pStyle w:val="afff0"/>
        <w:rPr>
          <w:color w:val="657B83"/>
        </w:rPr>
      </w:pPr>
      <w:r w:rsidRPr="007B600F">
        <w:rPr>
          <w:color w:val="2AA198"/>
        </w:rPr>
        <w:t>            """</w:t>
      </w:r>
    </w:p>
    <w:p w14:paraId="24C66B65" w14:textId="77777777" w:rsidR="007B600F" w:rsidRPr="007B600F" w:rsidRDefault="007B600F" w:rsidP="007B600F">
      <w:pPr>
        <w:pStyle w:val="afff0"/>
        <w:rPr>
          <w:color w:val="657B83"/>
        </w:rPr>
      </w:pPr>
      <w:r w:rsidRPr="007B600F">
        <w:rPr>
          <w:color w:val="657B83"/>
        </w:rPr>
        <w:t>            tx.run(</w:t>
      </w:r>
      <w:r w:rsidRPr="007B600F">
        <w:rPr>
          <w:color w:val="268BD2"/>
        </w:rPr>
        <w:t>merge_query</w:t>
      </w:r>
      <w:r w:rsidRPr="007B600F">
        <w:rPr>
          <w:color w:val="657B83"/>
        </w:rPr>
        <w:t>, name</w:t>
      </w:r>
      <w:r w:rsidRPr="007B600F">
        <w:t>=</w:t>
      </w:r>
      <w:r w:rsidRPr="007B600F">
        <w:rPr>
          <w:color w:val="268BD2"/>
        </w:rPr>
        <w:t>name</w:t>
      </w:r>
      <w:r w:rsidRPr="007B600F">
        <w:rPr>
          <w:color w:val="657B83"/>
        </w:rPr>
        <w:t>, item_name</w:t>
      </w:r>
      <w:r w:rsidRPr="007B600F">
        <w:t>=</w:t>
      </w:r>
      <w:r w:rsidRPr="007B600F">
        <w:rPr>
          <w:color w:val="657B83"/>
        </w:rPr>
        <w:t>i_name, chunk_id</w:t>
      </w:r>
      <w:r w:rsidRPr="007B600F">
        <w:t>=</w:t>
      </w:r>
      <w:r w:rsidRPr="007B600F">
        <w:rPr>
          <w:color w:val="657B83"/>
        </w:rPr>
        <w:t>c_id)</w:t>
      </w:r>
    </w:p>
    <w:p w14:paraId="6B12B683" w14:textId="77777777" w:rsidR="007B600F" w:rsidRPr="007B600F" w:rsidRDefault="007B600F" w:rsidP="007B600F">
      <w:pPr>
        <w:pStyle w:val="afff0"/>
        <w:rPr>
          <w:color w:val="657B83"/>
        </w:rPr>
      </w:pPr>
    </w:p>
    <w:p w14:paraId="47F0C1F7" w14:textId="77777777" w:rsidR="007B600F" w:rsidRPr="007B600F" w:rsidRDefault="007B600F" w:rsidP="007B600F">
      <w:pPr>
        <w:pStyle w:val="afff0"/>
        <w:rPr>
          <w:color w:val="657B83"/>
        </w:rPr>
      </w:pPr>
      <w:r w:rsidRPr="007B600F">
        <w:rPr>
          <w:color w:val="657B83"/>
        </w:rPr>
        <w:t xml:space="preserve">            </w:t>
      </w:r>
    </w:p>
    <w:p w14:paraId="7A4DFCAA" w14:textId="77777777" w:rsidR="007B600F" w:rsidRPr="007B600F" w:rsidRDefault="007B600F" w:rsidP="007B600F">
      <w:pPr>
        <w:pStyle w:val="afff0"/>
        <w:rPr>
          <w:color w:val="657B83"/>
        </w:rPr>
      </w:pPr>
      <w:r w:rsidRPr="007B600F">
        <w:rPr>
          <w:color w:val="657B83"/>
        </w:rPr>
        <w:t xml:space="preserve">            </w:t>
      </w:r>
      <w:r w:rsidRPr="007B600F">
        <w:rPr>
          <w:i/>
          <w:iCs/>
          <w:color w:val="93A1A1"/>
        </w:rPr>
        <w:t xml:space="preserve"># </w:t>
      </w:r>
      <w:r w:rsidRPr="007B600F">
        <w:rPr>
          <w:i/>
          <w:iCs/>
          <w:color w:val="93A1A1"/>
        </w:rPr>
        <w:t>关联到</w:t>
      </w:r>
      <w:r w:rsidRPr="007B600F">
        <w:rPr>
          <w:i/>
          <w:iCs/>
          <w:color w:val="93A1A1"/>
        </w:rPr>
        <w:t xml:space="preserve"> Chunk</w:t>
      </w:r>
      <w:r w:rsidRPr="007B600F">
        <w:rPr>
          <w:i/>
          <w:iCs/>
          <w:color w:val="93A1A1"/>
        </w:rPr>
        <w:t>（</w:t>
      </w:r>
      <w:r w:rsidRPr="007B600F">
        <w:rPr>
          <w:i/>
          <w:iCs/>
          <w:color w:val="93A1A1"/>
        </w:rPr>
        <w:t xml:space="preserve">Chunk </w:t>
      </w:r>
      <w:r w:rsidRPr="007B600F">
        <w:rPr>
          <w:i/>
          <w:iCs/>
          <w:color w:val="93A1A1"/>
        </w:rPr>
        <w:t>也带</w:t>
      </w:r>
      <w:r w:rsidRPr="007B600F">
        <w:rPr>
          <w:i/>
          <w:iCs/>
          <w:color w:val="93A1A1"/>
        </w:rPr>
        <w:t xml:space="preserve"> item_name</w:t>
      </w:r>
      <w:r w:rsidRPr="007B600F">
        <w:rPr>
          <w:i/>
          <w:iCs/>
          <w:color w:val="93A1A1"/>
        </w:rPr>
        <w:t>）</w:t>
      </w:r>
    </w:p>
    <w:p w14:paraId="1CE30118" w14:textId="77777777" w:rsidR="007B600F" w:rsidRPr="007B600F" w:rsidRDefault="007B600F" w:rsidP="007B600F">
      <w:pPr>
        <w:pStyle w:val="afff0"/>
        <w:rPr>
          <w:color w:val="657B83"/>
        </w:rPr>
      </w:pPr>
      <w:r w:rsidRPr="007B600F">
        <w:rPr>
          <w:color w:val="657B83"/>
        </w:rPr>
        <w:t xml:space="preserve">            </w:t>
      </w:r>
      <w:r w:rsidRPr="007B600F">
        <w:rPr>
          <w:color w:val="268BD2"/>
        </w:rPr>
        <w:t>link_query</w:t>
      </w:r>
      <w:r w:rsidRPr="007B600F">
        <w:rPr>
          <w:color w:val="657B83"/>
        </w:rPr>
        <w:t xml:space="preserve"> </w:t>
      </w:r>
      <w:r w:rsidRPr="007B600F">
        <w:t>=</w:t>
      </w:r>
      <w:r w:rsidRPr="007B600F">
        <w:rPr>
          <w:color w:val="657B83"/>
        </w:rPr>
        <w:t xml:space="preserve"> </w:t>
      </w:r>
      <w:r w:rsidRPr="007B600F">
        <w:rPr>
          <w:color w:val="2AA198"/>
        </w:rPr>
        <w:t>"""</w:t>
      </w:r>
    </w:p>
    <w:p w14:paraId="4BADA898" w14:textId="77777777" w:rsidR="007B600F" w:rsidRPr="007B600F" w:rsidRDefault="007B600F" w:rsidP="007B600F">
      <w:pPr>
        <w:pStyle w:val="afff0"/>
        <w:rPr>
          <w:color w:val="657B83"/>
        </w:rPr>
      </w:pPr>
      <w:r w:rsidRPr="007B600F">
        <w:rPr>
          <w:color w:val="2AA198"/>
        </w:rPr>
        <w:t xml:space="preserve">            MATCH (n:Entity </w:t>
      </w:r>
      <w:r w:rsidRPr="007B600F">
        <w:rPr>
          <w:color w:val="CB4B16"/>
        </w:rPr>
        <w:t>{name</w:t>
      </w:r>
      <w:r w:rsidRPr="007B600F">
        <w:rPr>
          <w:b/>
          <w:bCs/>
          <w:color w:val="586E75"/>
        </w:rPr>
        <w:t>:</w:t>
      </w:r>
      <w:r w:rsidRPr="007B600F">
        <w:rPr>
          <w:color w:val="CB4B16"/>
        </w:rPr>
        <w:t xml:space="preserve"> $name, item_name: $item_name}</w:t>
      </w:r>
      <w:r w:rsidRPr="007B600F">
        <w:rPr>
          <w:color w:val="2AA198"/>
        </w:rPr>
        <w:t>)</w:t>
      </w:r>
    </w:p>
    <w:p w14:paraId="6029B5DE" w14:textId="77777777" w:rsidR="007B600F" w:rsidRPr="007B600F" w:rsidRDefault="007B600F" w:rsidP="007B600F">
      <w:pPr>
        <w:pStyle w:val="afff0"/>
        <w:rPr>
          <w:color w:val="657B83"/>
        </w:rPr>
      </w:pPr>
      <w:r w:rsidRPr="007B600F">
        <w:rPr>
          <w:color w:val="2AA198"/>
        </w:rPr>
        <w:t xml:space="preserve">            MATCH (c:Chunk </w:t>
      </w:r>
      <w:r w:rsidRPr="007B600F">
        <w:rPr>
          <w:color w:val="CB4B16"/>
        </w:rPr>
        <w:t>{id</w:t>
      </w:r>
      <w:r w:rsidRPr="007B600F">
        <w:rPr>
          <w:b/>
          <w:bCs/>
          <w:color w:val="586E75"/>
        </w:rPr>
        <w:t>:</w:t>
      </w:r>
      <w:r w:rsidRPr="007B600F">
        <w:rPr>
          <w:color w:val="CB4B16"/>
        </w:rPr>
        <w:t xml:space="preserve"> $chunk_id, item_name: $item_name}</w:t>
      </w:r>
      <w:r w:rsidRPr="007B600F">
        <w:rPr>
          <w:color w:val="2AA198"/>
        </w:rPr>
        <w:t>)</w:t>
      </w:r>
    </w:p>
    <w:p w14:paraId="3B330002" w14:textId="77777777" w:rsidR="007B600F" w:rsidRPr="007B600F" w:rsidRDefault="007B600F" w:rsidP="007B600F">
      <w:pPr>
        <w:pStyle w:val="afff0"/>
        <w:rPr>
          <w:color w:val="657B83"/>
        </w:rPr>
      </w:pPr>
      <w:r w:rsidRPr="007B600F">
        <w:rPr>
          <w:color w:val="2AA198"/>
        </w:rPr>
        <w:t>            MERGE (n)-[:MENTIONED_IN]-&gt;(c)</w:t>
      </w:r>
    </w:p>
    <w:p w14:paraId="2E9417F5" w14:textId="77777777" w:rsidR="007B600F" w:rsidRPr="007B600F" w:rsidRDefault="007B600F" w:rsidP="007B600F">
      <w:pPr>
        <w:pStyle w:val="afff0"/>
        <w:rPr>
          <w:color w:val="657B83"/>
        </w:rPr>
      </w:pPr>
      <w:r w:rsidRPr="007B600F">
        <w:rPr>
          <w:color w:val="2AA198"/>
        </w:rPr>
        <w:t>            """</w:t>
      </w:r>
    </w:p>
    <w:p w14:paraId="0267D392" w14:textId="77777777" w:rsidR="007B600F" w:rsidRPr="007B600F" w:rsidRDefault="007B600F" w:rsidP="007B600F">
      <w:pPr>
        <w:pStyle w:val="afff0"/>
        <w:rPr>
          <w:color w:val="657B83"/>
        </w:rPr>
      </w:pPr>
      <w:r w:rsidRPr="007B600F">
        <w:rPr>
          <w:color w:val="657B83"/>
        </w:rPr>
        <w:t>            tx.run(</w:t>
      </w:r>
      <w:r w:rsidRPr="007B600F">
        <w:rPr>
          <w:color w:val="268BD2"/>
        </w:rPr>
        <w:t>link_query</w:t>
      </w:r>
      <w:r w:rsidRPr="007B600F">
        <w:rPr>
          <w:color w:val="657B83"/>
        </w:rPr>
        <w:t>, name</w:t>
      </w:r>
      <w:r w:rsidRPr="007B600F">
        <w:t>=</w:t>
      </w:r>
      <w:r w:rsidRPr="007B600F">
        <w:rPr>
          <w:color w:val="268BD2"/>
        </w:rPr>
        <w:t>name</w:t>
      </w:r>
      <w:r w:rsidRPr="007B600F">
        <w:rPr>
          <w:color w:val="657B83"/>
        </w:rPr>
        <w:t>, item_name</w:t>
      </w:r>
      <w:r w:rsidRPr="007B600F">
        <w:t>=</w:t>
      </w:r>
      <w:r w:rsidRPr="007B600F">
        <w:rPr>
          <w:color w:val="657B83"/>
        </w:rPr>
        <w:t>i_name, chunk_id</w:t>
      </w:r>
      <w:r w:rsidRPr="007B600F">
        <w:t>=</w:t>
      </w:r>
      <w:r w:rsidRPr="007B600F">
        <w:rPr>
          <w:color w:val="657B83"/>
        </w:rPr>
        <w:t>c_id)</w:t>
      </w:r>
    </w:p>
    <w:p w14:paraId="642C390A" w14:textId="77777777" w:rsidR="007B600F" w:rsidRPr="007B600F" w:rsidRDefault="007B600F" w:rsidP="007B600F">
      <w:pPr>
        <w:pStyle w:val="afff0"/>
        <w:rPr>
          <w:color w:val="657B83"/>
        </w:rPr>
      </w:pPr>
    </w:p>
    <w:p w14:paraId="0F952CE6" w14:textId="77777777" w:rsidR="007B600F" w:rsidRPr="007B600F" w:rsidRDefault="007B600F" w:rsidP="007B600F">
      <w:pPr>
        <w:pStyle w:val="afff0"/>
        <w:rPr>
          <w:color w:val="657B83"/>
        </w:rPr>
      </w:pPr>
      <w:r w:rsidRPr="007B600F">
        <w:rPr>
          <w:color w:val="657B83"/>
        </w:rPr>
        <w:t xml:space="preserve">        </w:t>
      </w:r>
      <w:r w:rsidRPr="007B600F">
        <w:rPr>
          <w:i/>
          <w:iCs/>
          <w:color w:val="93A1A1"/>
        </w:rPr>
        <w:t xml:space="preserve"># 3. </w:t>
      </w:r>
      <w:r w:rsidRPr="007B600F">
        <w:rPr>
          <w:i/>
          <w:iCs/>
          <w:color w:val="93A1A1"/>
        </w:rPr>
        <w:t>写入关系</w:t>
      </w:r>
    </w:p>
    <w:p w14:paraId="68E82C20" w14:textId="77777777" w:rsidR="007B600F" w:rsidRPr="007B600F" w:rsidRDefault="007B600F" w:rsidP="007B600F">
      <w:pPr>
        <w:pStyle w:val="afff0"/>
        <w:rPr>
          <w:color w:val="657B83"/>
        </w:rPr>
      </w:pPr>
      <w:r w:rsidRPr="007B600F">
        <w:rPr>
          <w:color w:val="657B83"/>
        </w:rPr>
        <w:t xml:space="preserve">        </w:t>
      </w:r>
      <w:r w:rsidRPr="007B600F">
        <w:t>for</w:t>
      </w:r>
      <w:r w:rsidRPr="007B600F">
        <w:rPr>
          <w:color w:val="657B83"/>
        </w:rPr>
        <w:t xml:space="preserve"> </w:t>
      </w:r>
      <w:r w:rsidRPr="007B600F">
        <w:rPr>
          <w:color w:val="268BD2"/>
        </w:rPr>
        <w:t>rel</w:t>
      </w:r>
      <w:r w:rsidRPr="007B600F">
        <w:rPr>
          <w:color w:val="657B83"/>
        </w:rPr>
        <w:t xml:space="preserve"> </w:t>
      </w:r>
      <w:r w:rsidRPr="007B600F">
        <w:t>in</w:t>
      </w:r>
      <w:r w:rsidRPr="007B600F">
        <w:rPr>
          <w:color w:val="657B83"/>
        </w:rPr>
        <w:t xml:space="preserve"> relations:</w:t>
      </w:r>
    </w:p>
    <w:p w14:paraId="2DF1A6C9" w14:textId="77777777" w:rsidR="007B600F" w:rsidRPr="007B600F" w:rsidRDefault="007B600F" w:rsidP="007B600F">
      <w:pPr>
        <w:pStyle w:val="afff0"/>
        <w:rPr>
          <w:color w:val="657B83"/>
        </w:rPr>
      </w:pPr>
      <w:r w:rsidRPr="007B600F">
        <w:rPr>
          <w:color w:val="657B83"/>
        </w:rPr>
        <w:t xml:space="preserve">            </w:t>
      </w:r>
      <w:r w:rsidRPr="007B600F">
        <w:rPr>
          <w:color w:val="268BD2"/>
        </w:rPr>
        <w:t>raw_head</w:t>
      </w:r>
      <w:r w:rsidRPr="007B600F">
        <w:rPr>
          <w:color w:val="657B83"/>
        </w:rPr>
        <w:t xml:space="preserve"> </w:t>
      </w:r>
      <w:r w:rsidRPr="007B600F">
        <w:t>=</w:t>
      </w:r>
      <w:r w:rsidRPr="007B600F">
        <w:rPr>
          <w:color w:val="657B83"/>
        </w:rPr>
        <w:t xml:space="preserve"> </w:t>
      </w:r>
      <w:r w:rsidRPr="007B600F">
        <w:rPr>
          <w:color w:val="268BD2"/>
        </w:rPr>
        <w:t>rel</w:t>
      </w:r>
      <w:r w:rsidRPr="007B600F">
        <w:rPr>
          <w:color w:val="657B83"/>
        </w:rPr>
        <w:t>.get(</w:t>
      </w:r>
      <w:r w:rsidRPr="007B600F">
        <w:rPr>
          <w:color w:val="2AA198"/>
        </w:rPr>
        <w:t>"head"</w:t>
      </w:r>
      <w:r w:rsidRPr="007B600F">
        <w:rPr>
          <w:color w:val="657B83"/>
        </w:rPr>
        <w:t>)</w:t>
      </w:r>
    </w:p>
    <w:p w14:paraId="2A983AB9" w14:textId="77777777" w:rsidR="007B600F" w:rsidRPr="007B600F" w:rsidRDefault="007B600F" w:rsidP="007B600F">
      <w:pPr>
        <w:pStyle w:val="afff0"/>
        <w:rPr>
          <w:color w:val="657B83"/>
        </w:rPr>
      </w:pPr>
      <w:r w:rsidRPr="007B600F">
        <w:rPr>
          <w:color w:val="657B83"/>
        </w:rPr>
        <w:t xml:space="preserve">            </w:t>
      </w:r>
      <w:r w:rsidRPr="007B600F">
        <w:rPr>
          <w:color w:val="268BD2"/>
        </w:rPr>
        <w:t>raw_tail</w:t>
      </w:r>
      <w:r w:rsidRPr="007B600F">
        <w:rPr>
          <w:color w:val="657B83"/>
        </w:rPr>
        <w:t xml:space="preserve"> </w:t>
      </w:r>
      <w:r w:rsidRPr="007B600F">
        <w:t>=</w:t>
      </w:r>
      <w:r w:rsidRPr="007B600F">
        <w:rPr>
          <w:color w:val="657B83"/>
        </w:rPr>
        <w:t xml:space="preserve"> </w:t>
      </w:r>
      <w:r w:rsidRPr="007B600F">
        <w:rPr>
          <w:color w:val="268BD2"/>
        </w:rPr>
        <w:t>rel</w:t>
      </w:r>
      <w:r w:rsidRPr="007B600F">
        <w:rPr>
          <w:color w:val="657B83"/>
        </w:rPr>
        <w:t>.get(</w:t>
      </w:r>
      <w:r w:rsidRPr="007B600F">
        <w:rPr>
          <w:color w:val="2AA198"/>
        </w:rPr>
        <w:t>"tail"</w:t>
      </w:r>
      <w:r w:rsidRPr="007B600F">
        <w:rPr>
          <w:color w:val="657B83"/>
        </w:rPr>
        <w:t>)</w:t>
      </w:r>
    </w:p>
    <w:p w14:paraId="2D118C8C" w14:textId="77777777" w:rsidR="007B600F" w:rsidRPr="007B600F" w:rsidRDefault="007B600F" w:rsidP="007B600F">
      <w:pPr>
        <w:pStyle w:val="afff0"/>
        <w:rPr>
          <w:color w:val="657B83"/>
        </w:rPr>
      </w:pPr>
      <w:r w:rsidRPr="007B600F">
        <w:rPr>
          <w:color w:val="657B83"/>
        </w:rPr>
        <w:t xml:space="preserve">            </w:t>
      </w:r>
      <w:r w:rsidRPr="007B600F">
        <w:rPr>
          <w:color w:val="268BD2"/>
        </w:rPr>
        <w:t>head</w:t>
      </w:r>
      <w:r w:rsidRPr="007B600F">
        <w:rPr>
          <w:color w:val="657B83"/>
        </w:rPr>
        <w:t xml:space="preserve"> </w:t>
      </w:r>
      <w:r w:rsidRPr="007B600F">
        <w:t>=</w:t>
      </w:r>
      <w:r w:rsidRPr="007B600F">
        <w:rPr>
          <w:color w:val="657B83"/>
        </w:rPr>
        <w:t xml:space="preserve"> </w:t>
      </w:r>
      <w:r w:rsidRPr="007B600F">
        <w:t>str</w:t>
      </w:r>
      <w:r w:rsidRPr="007B600F">
        <w:rPr>
          <w:color w:val="657B83"/>
        </w:rPr>
        <w:t>(</w:t>
      </w:r>
      <w:r w:rsidRPr="007B600F">
        <w:rPr>
          <w:color w:val="268BD2"/>
        </w:rPr>
        <w:t>raw_head</w:t>
      </w:r>
      <w:r w:rsidRPr="007B600F">
        <w:rPr>
          <w:color w:val="657B83"/>
        </w:rPr>
        <w:t>).</w:t>
      </w:r>
      <w:r w:rsidRPr="007B600F">
        <w:rPr>
          <w:color w:val="268BD2"/>
        </w:rPr>
        <w:t>strip</w:t>
      </w:r>
      <w:r w:rsidRPr="007B600F">
        <w:rPr>
          <w:color w:val="657B83"/>
        </w:rPr>
        <w:t xml:space="preserve">() </w:t>
      </w:r>
      <w:r w:rsidRPr="007B600F">
        <w:t>if</w:t>
      </w:r>
      <w:r w:rsidRPr="007B600F">
        <w:rPr>
          <w:color w:val="657B83"/>
        </w:rPr>
        <w:t xml:space="preserve"> </w:t>
      </w:r>
      <w:r w:rsidRPr="007B600F">
        <w:rPr>
          <w:color w:val="268BD2"/>
        </w:rPr>
        <w:t>raw_head</w:t>
      </w:r>
      <w:r w:rsidRPr="007B600F">
        <w:rPr>
          <w:color w:val="657B83"/>
        </w:rPr>
        <w:t xml:space="preserve"> </w:t>
      </w:r>
      <w:r w:rsidRPr="007B600F">
        <w:t>is</w:t>
      </w:r>
      <w:r w:rsidRPr="007B600F">
        <w:rPr>
          <w:color w:val="657B83"/>
        </w:rPr>
        <w:t xml:space="preserve"> </w:t>
      </w:r>
      <w:r w:rsidRPr="007B600F">
        <w:t>not</w:t>
      </w:r>
      <w:r w:rsidRPr="007B600F">
        <w:rPr>
          <w:color w:val="657B83"/>
        </w:rPr>
        <w:t xml:space="preserve"> </w:t>
      </w:r>
      <w:r w:rsidRPr="007B600F">
        <w:rPr>
          <w:color w:val="B58900"/>
        </w:rPr>
        <w:t>None</w:t>
      </w:r>
      <w:r w:rsidRPr="007B600F">
        <w:rPr>
          <w:color w:val="657B83"/>
        </w:rPr>
        <w:t xml:space="preserve"> </w:t>
      </w:r>
      <w:r w:rsidRPr="007B600F">
        <w:t>else</w:t>
      </w:r>
      <w:r w:rsidRPr="007B600F">
        <w:rPr>
          <w:color w:val="657B83"/>
        </w:rPr>
        <w:t xml:space="preserve"> </w:t>
      </w:r>
      <w:r w:rsidRPr="007B600F">
        <w:rPr>
          <w:color w:val="2AA198"/>
        </w:rPr>
        <w:t>""</w:t>
      </w:r>
    </w:p>
    <w:p w14:paraId="15499953" w14:textId="77777777" w:rsidR="007B600F" w:rsidRPr="007B600F" w:rsidRDefault="007B600F" w:rsidP="007B600F">
      <w:pPr>
        <w:pStyle w:val="afff0"/>
        <w:rPr>
          <w:color w:val="657B83"/>
        </w:rPr>
      </w:pPr>
      <w:r w:rsidRPr="007B600F">
        <w:rPr>
          <w:color w:val="657B83"/>
        </w:rPr>
        <w:t xml:space="preserve">            </w:t>
      </w:r>
      <w:r w:rsidRPr="007B600F">
        <w:rPr>
          <w:color w:val="268BD2"/>
        </w:rPr>
        <w:t>tail</w:t>
      </w:r>
      <w:r w:rsidRPr="007B600F">
        <w:rPr>
          <w:color w:val="657B83"/>
        </w:rPr>
        <w:t xml:space="preserve"> </w:t>
      </w:r>
      <w:r w:rsidRPr="007B600F">
        <w:t>=</w:t>
      </w:r>
      <w:r w:rsidRPr="007B600F">
        <w:rPr>
          <w:color w:val="657B83"/>
        </w:rPr>
        <w:t xml:space="preserve"> </w:t>
      </w:r>
      <w:r w:rsidRPr="007B600F">
        <w:t>str</w:t>
      </w:r>
      <w:r w:rsidRPr="007B600F">
        <w:rPr>
          <w:color w:val="657B83"/>
        </w:rPr>
        <w:t>(</w:t>
      </w:r>
      <w:r w:rsidRPr="007B600F">
        <w:rPr>
          <w:color w:val="268BD2"/>
        </w:rPr>
        <w:t>raw_tail</w:t>
      </w:r>
      <w:r w:rsidRPr="007B600F">
        <w:rPr>
          <w:color w:val="657B83"/>
        </w:rPr>
        <w:t>).</w:t>
      </w:r>
      <w:r w:rsidRPr="007B600F">
        <w:rPr>
          <w:color w:val="268BD2"/>
        </w:rPr>
        <w:t>strip</w:t>
      </w:r>
      <w:r w:rsidRPr="007B600F">
        <w:rPr>
          <w:color w:val="657B83"/>
        </w:rPr>
        <w:t xml:space="preserve">() </w:t>
      </w:r>
      <w:r w:rsidRPr="007B600F">
        <w:t>if</w:t>
      </w:r>
      <w:r w:rsidRPr="007B600F">
        <w:rPr>
          <w:color w:val="657B83"/>
        </w:rPr>
        <w:t xml:space="preserve"> </w:t>
      </w:r>
      <w:r w:rsidRPr="007B600F">
        <w:rPr>
          <w:color w:val="268BD2"/>
        </w:rPr>
        <w:t>raw_tail</w:t>
      </w:r>
      <w:r w:rsidRPr="007B600F">
        <w:rPr>
          <w:color w:val="657B83"/>
        </w:rPr>
        <w:t xml:space="preserve"> </w:t>
      </w:r>
      <w:r w:rsidRPr="007B600F">
        <w:t>is</w:t>
      </w:r>
      <w:r w:rsidRPr="007B600F">
        <w:rPr>
          <w:color w:val="657B83"/>
        </w:rPr>
        <w:t xml:space="preserve"> </w:t>
      </w:r>
      <w:r w:rsidRPr="007B600F">
        <w:t>not</w:t>
      </w:r>
      <w:r w:rsidRPr="007B600F">
        <w:rPr>
          <w:color w:val="657B83"/>
        </w:rPr>
        <w:t xml:space="preserve"> </w:t>
      </w:r>
      <w:r w:rsidRPr="007B600F">
        <w:rPr>
          <w:color w:val="B58900"/>
        </w:rPr>
        <w:t>None</w:t>
      </w:r>
      <w:r w:rsidRPr="007B600F">
        <w:rPr>
          <w:color w:val="657B83"/>
        </w:rPr>
        <w:t xml:space="preserve"> </w:t>
      </w:r>
      <w:r w:rsidRPr="007B600F">
        <w:t>else</w:t>
      </w:r>
      <w:r w:rsidRPr="007B600F">
        <w:rPr>
          <w:color w:val="657B83"/>
        </w:rPr>
        <w:t xml:space="preserve"> </w:t>
      </w:r>
      <w:r w:rsidRPr="007B600F">
        <w:rPr>
          <w:color w:val="2AA198"/>
        </w:rPr>
        <w:t>""</w:t>
      </w:r>
    </w:p>
    <w:p w14:paraId="438BBD0D" w14:textId="77777777" w:rsidR="007B600F" w:rsidRPr="007B600F" w:rsidRDefault="007B600F" w:rsidP="007B600F">
      <w:pPr>
        <w:pStyle w:val="afff0"/>
        <w:rPr>
          <w:color w:val="657B83"/>
        </w:rPr>
      </w:pPr>
      <w:r w:rsidRPr="007B600F">
        <w:rPr>
          <w:color w:val="657B83"/>
        </w:rPr>
        <w:t xml:space="preserve">            </w:t>
      </w:r>
      <w:r w:rsidRPr="007B600F">
        <w:t>if</w:t>
      </w:r>
      <w:r w:rsidRPr="007B600F">
        <w:rPr>
          <w:color w:val="657B83"/>
        </w:rPr>
        <w:t xml:space="preserve"> </w:t>
      </w:r>
      <w:r w:rsidRPr="007B600F">
        <w:t>not</w:t>
      </w:r>
      <w:r w:rsidRPr="007B600F">
        <w:rPr>
          <w:color w:val="657B83"/>
        </w:rPr>
        <w:t xml:space="preserve"> </w:t>
      </w:r>
      <w:r w:rsidRPr="007B600F">
        <w:rPr>
          <w:color w:val="268BD2"/>
        </w:rPr>
        <w:t>head</w:t>
      </w:r>
      <w:r w:rsidRPr="007B600F">
        <w:rPr>
          <w:color w:val="657B83"/>
        </w:rPr>
        <w:t xml:space="preserve"> </w:t>
      </w:r>
      <w:r w:rsidRPr="007B600F">
        <w:t>or</w:t>
      </w:r>
      <w:r w:rsidRPr="007B600F">
        <w:rPr>
          <w:color w:val="657B83"/>
        </w:rPr>
        <w:t xml:space="preserve"> </w:t>
      </w:r>
      <w:r w:rsidRPr="007B600F">
        <w:t>not</w:t>
      </w:r>
      <w:r w:rsidRPr="007B600F">
        <w:rPr>
          <w:color w:val="657B83"/>
        </w:rPr>
        <w:t xml:space="preserve"> </w:t>
      </w:r>
      <w:r w:rsidRPr="007B600F">
        <w:rPr>
          <w:color w:val="268BD2"/>
        </w:rPr>
        <w:t>tail</w:t>
      </w:r>
      <w:r w:rsidRPr="007B600F">
        <w:rPr>
          <w:color w:val="657B83"/>
        </w:rPr>
        <w:t>:</w:t>
      </w:r>
    </w:p>
    <w:p w14:paraId="62E06287" w14:textId="77777777" w:rsidR="007B600F" w:rsidRPr="007B600F" w:rsidRDefault="007B600F" w:rsidP="007B600F">
      <w:pPr>
        <w:pStyle w:val="afff0"/>
        <w:rPr>
          <w:color w:val="657B83"/>
        </w:rPr>
      </w:pPr>
      <w:r w:rsidRPr="007B600F">
        <w:rPr>
          <w:color w:val="657B83"/>
        </w:rPr>
        <w:t xml:space="preserve">                </w:t>
      </w:r>
      <w:r w:rsidRPr="007B600F">
        <w:t>continue</w:t>
      </w:r>
    </w:p>
    <w:p w14:paraId="5530C7D5" w14:textId="77777777" w:rsidR="007B600F" w:rsidRPr="007B600F" w:rsidRDefault="007B600F" w:rsidP="007B600F">
      <w:pPr>
        <w:pStyle w:val="afff0"/>
        <w:rPr>
          <w:color w:val="657B83"/>
        </w:rPr>
      </w:pPr>
    </w:p>
    <w:p w14:paraId="4B6F1AB5" w14:textId="77777777" w:rsidR="007B600F" w:rsidRPr="007B600F" w:rsidRDefault="007B600F" w:rsidP="007B600F">
      <w:pPr>
        <w:pStyle w:val="afff0"/>
        <w:rPr>
          <w:color w:val="657B83"/>
        </w:rPr>
      </w:pPr>
      <w:r w:rsidRPr="007B600F">
        <w:rPr>
          <w:color w:val="657B83"/>
        </w:rPr>
        <w:t xml:space="preserve">            </w:t>
      </w:r>
      <w:r w:rsidRPr="007B600F">
        <w:rPr>
          <w:color w:val="268BD2"/>
        </w:rPr>
        <w:t>r_type</w:t>
      </w:r>
      <w:r w:rsidRPr="007B600F">
        <w:rPr>
          <w:color w:val="657B83"/>
        </w:rPr>
        <w:t xml:space="preserve"> </w:t>
      </w:r>
      <w:r w:rsidRPr="007B600F">
        <w:t>=</w:t>
      </w:r>
      <w:r w:rsidRPr="007B600F">
        <w:rPr>
          <w:color w:val="657B83"/>
        </w:rPr>
        <w:t xml:space="preserve"> </w:t>
      </w:r>
      <w:r w:rsidRPr="007B600F">
        <w:rPr>
          <w:color w:val="268BD2"/>
        </w:rPr>
        <w:t>rel</w:t>
      </w:r>
      <w:r w:rsidRPr="007B600F">
        <w:rPr>
          <w:color w:val="657B83"/>
        </w:rPr>
        <w:t>.get(</w:t>
      </w:r>
      <w:r w:rsidRPr="007B600F">
        <w:rPr>
          <w:color w:val="2AA198"/>
        </w:rPr>
        <w:t>"type"</w:t>
      </w:r>
      <w:r w:rsidRPr="007B600F">
        <w:rPr>
          <w:color w:val="657B83"/>
        </w:rPr>
        <w:t xml:space="preserve">, </w:t>
      </w:r>
      <w:r w:rsidRPr="007B600F">
        <w:rPr>
          <w:color w:val="2AA198"/>
        </w:rPr>
        <w:t>"RELATED_TO"</w:t>
      </w:r>
      <w:r w:rsidRPr="007B600F">
        <w:rPr>
          <w:color w:val="657B83"/>
        </w:rPr>
        <w:t xml:space="preserve">) </w:t>
      </w:r>
      <w:r w:rsidRPr="007B600F">
        <w:t>or</w:t>
      </w:r>
      <w:r w:rsidRPr="007B600F">
        <w:rPr>
          <w:color w:val="657B83"/>
        </w:rPr>
        <w:t xml:space="preserve"> </w:t>
      </w:r>
      <w:r w:rsidRPr="007B600F">
        <w:rPr>
          <w:color w:val="2AA198"/>
        </w:rPr>
        <w:t>"RELATED_TO"</w:t>
      </w:r>
    </w:p>
    <w:p w14:paraId="006073EA" w14:textId="77777777" w:rsidR="007B600F" w:rsidRPr="007B600F" w:rsidRDefault="007B600F" w:rsidP="007B600F">
      <w:pPr>
        <w:pStyle w:val="afff0"/>
        <w:rPr>
          <w:color w:val="657B83"/>
        </w:rPr>
      </w:pPr>
      <w:r w:rsidRPr="007B600F">
        <w:rPr>
          <w:color w:val="657B83"/>
        </w:rPr>
        <w:t xml:space="preserve">            </w:t>
      </w:r>
      <w:r w:rsidRPr="007B600F">
        <w:rPr>
          <w:color w:val="268BD2"/>
        </w:rPr>
        <w:t>r_type</w:t>
      </w:r>
      <w:r w:rsidRPr="007B600F">
        <w:rPr>
          <w:color w:val="657B83"/>
        </w:rPr>
        <w:t xml:space="preserve"> </w:t>
      </w:r>
      <w:r w:rsidRPr="007B600F">
        <w:t>=</w:t>
      </w:r>
      <w:r w:rsidRPr="007B600F">
        <w:rPr>
          <w:color w:val="657B83"/>
        </w:rPr>
        <w:t xml:space="preserve"> </w:t>
      </w:r>
      <w:r w:rsidRPr="007B600F">
        <w:t>str</w:t>
      </w:r>
      <w:r w:rsidRPr="007B600F">
        <w:rPr>
          <w:color w:val="657B83"/>
        </w:rPr>
        <w:t>(</w:t>
      </w:r>
      <w:r w:rsidRPr="007B600F">
        <w:rPr>
          <w:color w:val="268BD2"/>
        </w:rPr>
        <w:t>r_type</w:t>
      </w:r>
      <w:r w:rsidRPr="007B600F">
        <w:rPr>
          <w:color w:val="657B83"/>
        </w:rPr>
        <w:t>).</w:t>
      </w:r>
      <w:r w:rsidRPr="007B600F">
        <w:rPr>
          <w:color w:val="268BD2"/>
        </w:rPr>
        <w:t>strip</w:t>
      </w:r>
      <w:r w:rsidRPr="007B600F">
        <w:rPr>
          <w:color w:val="657B83"/>
        </w:rPr>
        <w:t xml:space="preserve">() </w:t>
      </w:r>
      <w:r w:rsidRPr="007B600F">
        <w:t>or</w:t>
      </w:r>
      <w:r w:rsidRPr="007B600F">
        <w:rPr>
          <w:color w:val="657B83"/>
        </w:rPr>
        <w:t xml:space="preserve"> </w:t>
      </w:r>
      <w:r w:rsidRPr="007B600F">
        <w:rPr>
          <w:color w:val="2AA198"/>
        </w:rPr>
        <w:t>"RELATED_TO"</w:t>
      </w:r>
    </w:p>
    <w:p w14:paraId="0F4B898A" w14:textId="77777777" w:rsidR="007B600F" w:rsidRPr="007B600F" w:rsidRDefault="007B600F" w:rsidP="007B600F">
      <w:pPr>
        <w:pStyle w:val="afff0"/>
        <w:rPr>
          <w:color w:val="657B83"/>
        </w:rPr>
      </w:pPr>
      <w:r w:rsidRPr="007B600F">
        <w:rPr>
          <w:color w:val="657B83"/>
        </w:rPr>
        <w:t xml:space="preserve">            </w:t>
      </w:r>
      <w:r w:rsidRPr="007B600F">
        <w:rPr>
          <w:color w:val="268BD2"/>
        </w:rPr>
        <w:t>allowed_rel_types</w:t>
      </w:r>
      <w:r w:rsidRPr="007B600F">
        <w:rPr>
          <w:color w:val="657B83"/>
        </w:rPr>
        <w:t xml:space="preserve"> </w:t>
      </w:r>
      <w:r w:rsidRPr="007B600F">
        <w:t>=</w:t>
      </w:r>
      <w:r w:rsidRPr="007B600F">
        <w:rPr>
          <w:color w:val="657B83"/>
        </w:rPr>
        <w:t xml:space="preserve"> {</w:t>
      </w:r>
    </w:p>
    <w:p w14:paraId="5FE82915" w14:textId="77777777" w:rsidR="007B600F" w:rsidRPr="007B600F" w:rsidRDefault="007B600F" w:rsidP="007B600F">
      <w:pPr>
        <w:pStyle w:val="afff0"/>
        <w:rPr>
          <w:color w:val="657B83"/>
        </w:rPr>
      </w:pPr>
      <w:r w:rsidRPr="007B600F">
        <w:rPr>
          <w:color w:val="657B83"/>
        </w:rPr>
        <w:t xml:space="preserve">                </w:t>
      </w:r>
      <w:r w:rsidRPr="007B600F">
        <w:rPr>
          <w:color w:val="2AA198"/>
        </w:rPr>
        <w:t>"HAS_OPERATION"</w:t>
      </w:r>
      <w:r w:rsidRPr="007B600F">
        <w:rPr>
          <w:color w:val="657B83"/>
        </w:rPr>
        <w:t xml:space="preserve">, </w:t>
      </w:r>
      <w:r w:rsidRPr="007B600F">
        <w:rPr>
          <w:color w:val="2AA198"/>
        </w:rPr>
        <w:t>"HAS_PART"</w:t>
      </w:r>
      <w:r w:rsidRPr="007B600F">
        <w:rPr>
          <w:color w:val="657B83"/>
        </w:rPr>
        <w:t xml:space="preserve">, </w:t>
      </w:r>
      <w:r w:rsidRPr="007B600F">
        <w:rPr>
          <w:color w:val="2AA198"/>
        </w:rPr>
        <w:t>"HAS_STEP"</w:t>
      </w:r>
      <w:r w:rsidRPr="007B600F">
        <w:rPr>
          <w:color w:val="657B83"/>
        </w:rPr>
        <w:t xml:space="preserve">, </w:t>
      </w:r>
      <w:r w:rsidRPr="007B600F">
        <w:rPr>
          <w:color w:val="2AA198"/>
        </w:rPr>
        <w:t>"USES_TOOL"</w:t>
      </w:r>
      <w:r w:rsidRPr="007B600F">
        <w:rPr>
          <w:color w:val="657B83"/>
        </w:rPr>
        <w:t xml:space="preserve">, </w:t>
      </w:r>
      <w:r w:rsidRPr="007B600F">
        <w:rPr>
          <w:color w:val="2AA198"/>
        </w:rPr>
        <w:t>"HAS_WARNING"</w:t>
      </w:r>
      <w:r w:rsidRPr="007B600F">
        <w:rPr>
          <w:color w:val="657B83"/>
        </w:rPr>
        <w:t>,</w:t>
      </w:r>
    </w:p>
    <w:p w14:paraId="687CEA71" w14:textId="77777777" w:rsidR="007B600F" w:rsidRPr="007B600F" w:rsidRDefault="007B600F" w:rsidP="007B600F">
      <w:pPr>
        <w:pStyle w:val="afff0"/>
        <w:rPr>
          <w:color w:val="657B83"/>
        </w:rPr>
      </w:pPr>
      <w:r w:rsidRPr="007B600F">
        <w:rPr>
          <w:color w:val="657B83"/>
        </w:rPr>
        <w:t xml:space="preserve">                </w:t>
      </w:r>
      <w:r w:rsidRPr="007B600F">
        <w:rPr>
          <w:color w:val="2AA198"/>
        </w:rPr>
        <w:t>"NEXT_STEP"</w:t>
      </w:r>
      <w:r w:rsidRPr="007B600F">
        <w:rPr>
          <w:color w:val="657B83"/>
        </w:rPr>
        <w:t xml:space="preserve">, </w:t>
      </w:r>
      <w:r w:rsidRPr="007B600F">
        <w:rPr>
          <w:color w:val="2AA198"/>
        </w:rPr>
        <w:t>"AFFECTS"</w:t>
      </w:r>
      <w:r w:rsidRPr="007B600F">
        <w:rPr>
          <w:color w:val="657B83"/>
        </w:rPr>
        <w:t xml:space="preserve">, </w:t>
      </w:r>
      <w:r w:rsidRPr="007B600F">
        <w:rPr>
          <w:color w:val="2AA198"/>
        </w:rPr>
        <w:t>"REQUIRES"</w:t>
      </w:r>
      <w:r w:rsidRPr="007B600F">
        <w:rPr>
          <w:color w:val="657B83"/>
        </w:rPr>
        <w:t xml:space="preserve">, </w:t>
      </w:r>
      <w:r w:rsidRPr="007B600F">
        <w:rPr>
          <w:color w:val="2AA198"/>
        </w:rPr>
        <w:t>"MENTIONED_IN"</w:t>
      </w:r>
      <w:r w:rsidRPr="007B600F">
        <w:rPr>
          <w:color w:val="657B83"/>
        </w:rPr>
        <w:t xml:space="preserve">, </w:t>
      </w:r>
      <w:r w:rsidRPr="007B600F">
        <w:rPr>
          <w:color w:val="2AA198"/>
        </w:rPr>
        <w:t>"RELATED_TO"</w:t>
      </w:r>
    </w:p>
    <w:p w14:paraId="1B3ADEF9" w14:textId="77777777" w:rsidR="007B600F" w:rsidRPr="007B600F" w:rsidRDefault="007B600F" w:rsidP="007B600F">
      <w:pPr>
        <w:pStyle w:val="afff0"/>
        <w:rPr>
          <w:color w:val="657B83"/>
        </w:rPr>
      </w:pPr>
      <w:r w:rsidRPr="007B600F">
        <w:rPr>
          <w:color w:val="657B83"/>
        </w:rPr>
        <w:t>            }</w:t>
      </w:r>
    </w:p>
    <w:p w14:paraId="3C88BBD7" w14:textId="77777777" w:rsidR="007B600F" w:rsidRPr="007B600F" w:rsidRDefault="007B600F" w:rsidP="007B600F">
      <w:pPr>
        <w:pStyle w:val="afff0"/>
        <w:rPr>
          <w:color w:val="657B83"/>
        </w:rPr>
      </w:pPr>
      <w:r w:rsidRPr="007B600F">
        <w:rPr>
          <w:color w:val="657B83"/>
        </w:rPr>
        <w:t xml:space="preserve">            </w:t>
      </w:r>
      <w:r w:rsidRPr="007B600F">
        <w:t>if</w:t>
      </w:r>
      <w:r w:rsidRPr="007B600F">
        <w:rPr>
          <w:color w:val="657B83"/>
        </w:rPr>
        <w:t xml:space="preserve"> </w:t>
      </w:r>
      <w:r w:rsidRPr="007B600F">
        <w:rPr>
          <w:color w:val="268BD2"/>
        </w:rPr>
        <w:t>r_type</w:t>
      </w:r>
      <w:r w:rsidRPr="007B600F">
        <w:rPr>
          <w:color w:val="657B83"/>
        </w:rPr>
        <w:t xml:space="preserve"> </w:t>
      </w:r>
      <w:r w:rsidRPr="007B600F">
        <w:t>not</w:t>
      </w:r>
      <w:r w:rsidRPr="007B600F">
        <w:rPr>
          <w:color w:val="657B83"/>
        </w:rPr>
        <w:t xml:space="preserve"> </w:t>
      </w:r>
      <w:r w:rsidRPr="007B600F">
        <w:t>in</w:t>
      </w:r>
      <w:r w:rsidRPr="007B600F">
        <w:rPr>
          <w:color w:val="657B83"/>
        </w:rPr>
        <w:t xml:space="preserve"> </w:t>
      </w:r>
      <w:r w:rsidRPr="007B600F">
        <w:rPr>
          <w:color w:val="268BD2"/>
        </w:rPr>
        <w:t>allowed_rel_types</w:t>
      </w:r>
      <w:r w:rsidRPr="007B600F">
        <w:rPr>
          <w:color w:val="657B83"/>
        </w:rPr>
        <w:t>:</w:t>
      </w:r>
    </w:p>
    <w:p w14:paraId="649B0896" w14:textId="77777777" w:rsidR="007B600F" w:rsidRPr="007B600F" w:rsidRDefault="007B600F" w:rsidP="007B600F">
      <w:pPr>
        <w:pStyle w:val="afff0"/>
        <w:rPr>
          <w:color w:val="657B83"/>
        </w:rPr>
      </w:pPr>
      <w:r w:rsidRPr="007B600F">
        <w:rPr>
          <w:color w:val="657B83"/>
        </w:rPr>
        <w:t xml:space="preserve">                </w:t>
      </w:r>
      <w:r w:rsidRPr="007B600F">
        <w:rPr>
          <w:color w:val="268BD2"/>
        </w:rPr>
        <w:t>r_type</w:t>
      </w:r>
      <w:r w:rsidRPr="007B600F">
        <w:rPr>
          <w:color w:val="657B83"/>
        </w:rPr>
        <w:t xml:space="preserve"> </w:t>
      </w:r>
      <w:r w:rsidRPr="007B600F">
        <w:t>=</w:t>
      </w:r>
      <w:r w:rsidRPr="007B600F">
        <w:rPr>
          <w:color w:val="657B83"/>
        </w:rPr>
        <w:t xml:space="preserve"> </w:t>
      </w:r>
      <w:r w:rsidRPr="007B600F">
        <w:rPr>
          <w:color w:val="2AA198"/>
        </w:rPr>
        <w:t>"RELATED_TO"</w:t>
      </w:r>
    </w:p>
    <w:p w14:paraId="2AA54865" w14:textId="77777777" w:rsidR="007B600F" w:rsidRPr="007B600F" w:rsidRDefault="007B600F" w:rsidP="007B600F">
      <w:pPr>
        <w:pStyle w:val="afff0"/>
        <w:rPr>
          <w:color w:val="657B83"/>
        </w:rPr>
      </w:pPr>
      <w:r w:rsidRPr="007B600F">
        <w:rPr>
          <w:color w:val="657B83"/>
        </w:rPr>
        <w:t xml:space="preserve">            </w:t>
      </w:r>
    </w:p>
    <w:p w14:paraId="21D725BB" w14:textId="77777777" w:rsidR="007B600F" w:rsidRPr="007B600F" w:rsidRDefault="007B600F" w:rsidP="007B600F">
      <w:pPr>
        <w:pStyle w:val="afff0"/>
        <w:rPr>
          <w:color w:val="657B83"/>
        </w:rPr>
      </w:pPr>
      <w:r w:rsidRPr="007B600F">
        <w:rPr>
          <w:color w:val="657B83"/>
        </w:rPr>
        <w:t xml:space="preserve">            </w:t>
      </w:r>
      <w:r w:rsidRPr="007B600F">
        <w:rPr>
          <w:i/>
          <w:iCs/>
          <w:color w:val="93A1A1"/>
        </w:rPr>
        <w:t xml:space="preserve"># </w:t>
      </w:r>
      <w:r w:rsidRPr="007B600F">
        <w:rPr>
          <w:i/>
          <w:iCs/>
          <w:color w:val="93A1A1"/>
        </w:rPr>
        <w:t>关系两端的节点必须属于同一个</w:t>
      </w:r>
      <w:r w:rsidRPr="007B600F">
        <w:rPr>
          <w:i/>
          <w:iCs/>
          <w:color w:val="93A1A1"/>
        </w:rPr>
        <w:t xml:space="preserve"> item_name</w:t>
      </w:r>
    </w:p>
    <w:p w14:paraId="55CF4502" w14:textId="77777777" w:rsidR="007B600F" w:rsidRPr="007B600F" w:rsidRDefault="007B600F" w:rsidP="007B600F">
      <w:pPr>
        <w:pStyle w:val="afff0"/>
        <w:rPr>
          <w:color w:val="657B83"/>
        </w:rPr>
      </w:pPr>
      <w:r w:rsidRPr="007B600F">
        <w:rPr>
          <w:color w:val="657B83"/>
        </w:rPr>
        <w:t xml:space="preserve">            </w:t>
      </w:r>
      <w:r w:rsidRPr="007B600F">
        <w:rPr>
          <w:color w:val="268BD2"/>
        </w:rPr>
        <w:t>rel_query</w:t>
      </w:r>
      <w:r w:rsidRPr="007B600F">
        <w:rPr>
          <w:color w:val="657B83"/>
        </w:rPr>
        <w:t xml:space="preserve"> </w:t>
      </w:r>
      <w:r w:rsidRPr="007B600F">
        <w:t>=</w:t>
      </w:r>
      <w:r w:rsidRPr="007B600F">
        <w:rPr>
          <w:color w:val="657B83"/>
        </w:rPr>
        <w:t xml:space="preserve"> </w:t>
      </w:r>
      <w:r w:rsidRPr="007B600F">
        <w:rPr>
          <w:b/>
          <w:bCs/>
          <w:color w:val="586E75"/>
        </w:rPr>
        <w:t>f</w:t>
      </w:r>
      <w:r w:rsidRPr="007B600F">
        <w:rPr>
          <w:color w:val="2AA198"/>
        </w:rPr>
        <w:t>"""</w:t>
      </w:r>
    </w:p>
    <w:p w14:paraId="0B9741E9" w14:textId="77777777" w:rsidR="007B600F" w:rsidRPr="007B600F" w:rsidRDefault="007B600F" w:rsidP="007B600F">
      <w:pPr>
        <w:pStyle w:val="afff0"/>
        <w:rPr>
          <w:color w:val="657B83"/>
        </w:rPr>
      </w:pPr>
      <w:r w:rsidRPr="007B600F">
        <w:rPr>
          <w:color w:val="2AA198"/>
        </w:rPr>
        <w:lastRenderedPageBreak/>
        <w:t xml:space="preserve">            MATCH (h:Entity </w:t>
      </w:r>
      <w:r w:rsidRPr="007B600F">
        <w:rPr>
          <w:color w:val="CB4B16"/>
        </w:rPr>
        <w:t>{{</w:t>
      </w:r>
      <w:r w:rsidRPr="007B600F">
        <w:rPr>
          <w:color w:val="2AA198"/>
        </w:rPr>
        <w:t>name: $head, item_name: $item_name</w:t>
      </w:r>
      <w:r w:rsidRPr="007B600F">
        <w:rPr>
          <w:color w:val="CB4B16"/>
        </w:rPr>
        <w:t>}}</w:t>
      </w:r>
      <w:r w:rsidRPr="007B600F">
        <w:rPr>
          <w:color w:val="2AA198"/>
        </w:rPr>
        <w:t>)</w:t>
      </w:r>
    </w:p>
    <w:p w14:paraId="44C83580" w14:textId="77777777" w:rsidR="007B600F" w:rsidRPr="007B600F" w:rsidRDefault="007B600F" w:rsidP="007B600F">
      <w:pPr>
        <w:pStyle w:val="afff0"/>
        <w:rPr>
          <w:color w:val="657B83"/>
        </w:rPr>
      </w:pPr>
      <w:r w:rsidRPr="007B600F">
        <w:rPr>
          <w:color w:val="2AA198"/>
        </w:rPr>
        <w:t xml:space="preserve">            MATCH (t:Entity </w:t>
      </w:r>
      <w:r w:rsidRPr="007B600F">
        <w:rPr>
          <w:color w:val="CB4B16"/>
        </w:rPr>
        <w:t>{{</w:t>
      </w:r>
      <w:r w:rsidRPr="007B600F">
        <w:rPr>
          <w:color w:val="2AA198"/>
        </w:rPr>
        <w:t>name: $tail, item_name: $item_name</w:t>
      </w:r>
      <w:r w:rsidRPr="007B600F">
        <w:rPr>
          <w:color w:val="CB4B16"/>
        </w:rPr>
        <w:t>}}</w:t>
      </w:r>
      <w:r w:rsidRPr="007B600F">
        <w:rPr>
          <w:color w:val="2AA198"/>
        </w:rPr>
        <w:t>)</w:t>
      </w:r>
    </w:p>
    <w:p w14:paraId="4FB94FA2" w14:textId="77777777" w:rsidR="007B600F" w:rsidRPr="007B600F" w:rsidRDefault="007B600F" w:rsidP="007B600F">
      <w:pPr>
        <w:pStyle w:val="afff0"/>
        <w:rPr>
          <w:color w:val="657B83"/>
        </w:rPr>
      </w:pPr>
      <w:r w:rsidRPr="007B600F">
        <w:rPr>
          <w:color w:val="2AA198"/>
        </w:rPr>
        <w:t>            MERGE (h)-[:</w:t>
      </w:r>
      <w:r w:rsidRPr="007B600F">
        <w:rPr>
          <w:color w:val="CB4B16"/>
        </w:rPr>
        <w:t>{</w:t>
      </w:r>
      <w:r w:rsidRPr="007B600F">
        <w:rPr>
          <w:color w:val="268BD2"/>
        </w:rPr>
        <w:t>r_type</w:t>
      </w:r>
      <w:r w:rsidRPr="007B600F">
        <w:rPr>
          <w:color w:val="CB4B16"/>
        </w:rPr>
        <w:t>}</w:t>
      </w:r>
      <w:r w:rsidRPr="007B600F">
        <w:rPr>
          <w:color w:val="2AA198"/>
        </w:rPr>
        <w:t>]-&gt;(t)</w:t>
      </w:r>
    </w:p>
    <w:p w14:paraId="1330D56B" w14:textId="77777777" w:rsidR="007B600F" w:rsidRPr="007B600F" w:rsidRDefault="007B600F" w:rsidP="007B600F">
      <w:pPr>
        <w:pStyle w:val="afff0"/>
        <w:rPr>
          <w:color w:val="657B83"/>
        </w:rPr>
      </w:pPr>
      <w:r w:rsidRPr="007B600F">
        <w:rPr>
          <w:color w:val="2AA198"/>
        </w:rPr>
        <w:t>            """</w:t>
      </w:r>
    </w:p>
    <w:p w14:paraId="53781BFF" w14:textId="77777777" w:rsidR="007B600F" w:rsidRPr="007B600F" w:rsidRDefault="007B600F" w:rsidP="007B600F">
      <w:pPr>
        <w:pStyle w:val="afff0"/>
        <w:rPr>
          <w:color w:val="657B83"/>
        </w:rPr>
      </w:pPr>
      <w:r w:rsidRPr="007B600F">
        <w:rPr>
          <w:color w:val="657B83"/>
        </w:rPr>
        <w:t>            tx.run(</w:t>
      </w:r>
      <w:r w:rsidRPr="007B600F">
        <w:rPr>
          <w:color w:val="268BD2"/>
        </w:rPr>
        <w:t>rel_query</w:t>
      </w:r>
      <w:r w:rsidRPr="007B600F">
        <w:rPr>
          <w:color w:val="657B83"/>
        </w:rPr>
        <w:t>, head</w:t>
      </w:r>
      <w:r w:rsidRPr="007B600F">
        <w:t>=</w:t>
      </w:r>
      <w:r w:rsidRPr="007B600F">
        <w:rPr>
          <w:color w:val="268BD2"/>
        </w:rPr>
        <w:t>head</w:t>
      </w:r>
      <w:r w:rsidRPr="007B600F">
        <w:rPr>
          <w:color w:val="657B83"/>
        </w:rPr>
        <w:t>, tail</w:t>
      </w:r>
      <w:r w:rsidRPr="007B600F">
        <w:t>=</w:t>
      </w:r>
      <w:r w:rsidRPr="007B600F">
        <w:rPr>
          <w:color w:val="268BD2"/>
        </w:rPr>
        <w:t>tail</w:t>
      </w:r>
      <w:r w:rsidRPr="007B600F">
        <w:rPr>
          <w:color w:val="657B83"/>
        </w:rPr>
        <w:t>, item_name</w:t>
      </w:r>
      <w:r w:rsidRPr="007B600F">
        <w:t>=</w:t>
      </w:r>
      <w:r w:rsidRPr="007B600F">
        <w:rPr>
          <w:color w:val="657B83"/>
        </w:rPr>
        <w:t>i_name)</w:t>
      </w:r>
    </w:p>
    <w:p w14:paraId="41D6F355" w14:textId="77777777" w:rsidR="007B600F" w:rsidRPr="007B600F" w:rsidRDefault="007B600F" w:rsidP="007B600F">
      <w:pPr>
        <w:pStyle w:val="afff0"/>
        <w:rPr>
          <w:color w:val="657B83"/>
        </w:rPr>
      </w:pPr>
    </w:p>
    <w:p w14:paraId="6E41DAB8" w14:textId="77777777" w:rsidR="007B600F" w:rsidRPr="007B600F" w:rsidRDefault="007B600F" w:rsidP="007B600F">
      <w:pPr>
        <w:pStyle w:val="afff0"/>
        <w:rPr>
          <w:color w:val="657B83"/>
        </w:rPr>
      </w:pPr>
      <w:r w:rsidRPr="007B600F">
        <w:rPr>
          <w:color w:val="657B83"/>
        </w:rPr>
        <w:t xml:space="preserve">    </w:t>
      </w:r>
      <w:r w:rsidRPr="007B600F">
        <w:t>try</w:t>
      </w:r>
      <w:r w:rsidRPr="007B600F">
        <w:rPr>
          <w:color w:val="657B83"/>
        </w:rPr>
        <w:t>:</w:t>
      </w:r>
    </w:p>
    <w:p w14:paraId="6F70B2B0" w14:textId="77777777" w:rsidR="007B600F" w:rsidRPr="007B600F" w:rsidRDefault="007B600F" w:rsidP="007B600F">
      <w:pPr>
        <w:pStyle w:val="afff0"/>
        <w:rPr>
          <w:color w:val="657B83"/>
        </w:rPr>
      </w:pPr>
      <w:r w:rsidRPr="007B600F">
        <w:rPr>
          <w:color w:val="657B83"/>
        </w:rPr>
        <w:t xml:space="preserve">        </w:t>
      </w:r>
      <w:r w:rsidRPr="007B600F">
        <w:rPr>
          <w:color w:val="268BD2"/>
        </w:rPr>
        <w:t>db</w:t>
      </w:r>
      <w:r w:rsidRPr="007B600F">
        <w:rPr>
          <w:color w:val="657B83"/>
        </w:rPr>
        <w:t xml:space="preserve"> </w:t>
      </w:r>
      <w:r w:rsidRPr="007B600F">
        <w:t>=</w:t>
      </w:r>
      <w:r w:rsidRPr="007B600F">
        <w:rPr>
          <w:color w:val="657B83"/>
        </w:rPr>
        <w:t xml:space="preserve"> </w:t>
      </w:r>
      <w:r w:rsidRPr="007B600F">
        <w:rPr>
          <w:color w:val="CB4B16"/>
        </w:rPr>
        <w:t>os</w:t>
      </w:r>
      <w:r w:rsidRPr="007B600F">
        <w:rPr>
          <w:color w:val="657B83"/>
        </w:rPr>
        <w:t>.</w:t>
      </w:r>
      <w:r w:rsidRPr="007B600F">
        <w:rPr>
          <w:color w:val="268BD2"/>
        </w:rPr>
        <w:t>getenv</w:t>
      </w:r>
      <w:r w:rsidRPr="007B600F">
        <w:rPr>
          <w:color w:val="657B83"/>
        </w:rPr>
        <w:t>(</w:t>
      </w:r>
      <w:r w:rsidRPr="007B600F">
        <w:rPr>
          <w:color w:val="2AA198"/>
        </w:rPr>
        <w:t>"NEO4J_DATABASE"</w:t>
      </w:r>
      <w:r w:rsidRPr="007B600F">
        <w:rPr>
          <w:color w:val="657B83"/>
        </w:rPr>
        <w:t>)</w:t>
      </w:r>
    </w:p>
    <w:p w14:paraId="5183EEDD" w14:textId="77777777" w:rsidR="007B600F" w:rsidRPr="007B600F" w:rsidRDefault="007B600F" w:rsidP="007B600F">
      <w:pPr>
        <w:pStyle w:val="afff0"/>
        <w:rPr>
          <w:color w:val="657B83"/>
        </w:rPr>
      </w:pPr>
      <w:r w:rsidRPr="007B600F">
        <w:rPr>
          <w:color w:val="657B83"/>
        </w:rPr>
        <w:t xml:space="preserve">        </w:t>
      </w:r>
      <w:r w:rsidRPr="007B600F">
        <w:t>with</w:t>
      </w:r>
      <w:r w:rsidRPr="007B600F">
        <w:rPr>
          <w:color w:val="657B83"/>
        </w:rPr>
        <w:t xml:space="preserve"> (</w:t>
      </w:r>
      <w:r w:rsidRPr="007B600F">
        <w:rPr>
          <w:color w:val="268BD2"/>
        </w:rPr>
        <w:t>driver</w:t>
      </w:r>
      <w:r w:rsidRPr="007B600F">
        <w:rPr>
          <w:color w:val="657B83"/>
        </w:rPr>
        <w:t>.session(database</w:t>
      </w:r>
      <w:r w:rsidRPr="007B600F">
        <w:t>=</w:t>
      </w:r>
      <w:r w:rsidRPr="007B600F">
        <w:rPr>
          <w:color w:val="268BD2"/>
        </w:rPr>
        <w:t>db</w:t>
      </w:r>
      <w:r w:rsidRPr="007B600F">
        <w:rPr>
          <w:color w:val="657B83"/>
        </w:rPr>
        <w:t xml:space="preserve">) </w:t>
      </w:r>
      <w:r w:rsidRPr="007B600F">
        <w:t>if</w:t>
      </w:r>
      <w:r w:rsidRPr="007B600F">
        <w:rPr>
          <w:color w:val="657B83"/>
        </w:rPr>
        <w:t xml:space="preserve"> </w:t>
      </w:r>
      <w:r w:rsidRPr="007B600F">
        <w:rPr>
          <w:color w:val="268BD2"/>
        </w:rPr>
        <w:t>db</w:t>
      </w:r>
      <w:r w:rsidRPr="007B600F">
        <w:rPr>
          <w:color w:val="657B83"/>
        </w:rPr>
        <w:t xml:space="preserve"> </w:t>
      </w:r>
      <w:r w:rsidRPr="007B600F">
        <w:t>else</w:t>
      </w:r>
      <w:r w:rsidRPr="007B600F">
        <w:rPr>
          <w:color w:val="657B83"/>
        </w:rPr>
        <w:t xml:space="preserve"> </w:t>
      </w:r>
      <w:r w:rsidRPr="007B600F">
        <w:rPr>
          <w:color w:val="268BD2"/>
        </w:rPr>
        <w:t>driver</w:t>
      </w:r>
      <w:r w:rsidRPr="007B600F">
        <w:rPr>
          <w:color w:val="657B83"/>
        </w:rPr>
        <w:t xml:space="preserve">.session()) </w:t>
      </w:r>
      <w:r w:rsidRPr="007B600F">
        <w:t>as</w:t>
      </w:r>
      <w:r w:rsidRPr="007B600F">
        <w:rPr>
          <w:color w:val="657B83"/>
        </w:rPr>
        <w:t xml:space="preserve"> </w:t>
      </w:r>
      <w:r w:rsidRPr="007B600F">
        <w:rPr>
          <w:color w:val="268BD2"/>
        </w:rPr>
        <w:t>session</w:t>
      </w:r>
      <w:r w:rsidRPr="007B600F">
        <w:rPr>
          <w:color w:val="657B83"/>
        </w:rPr>
        <w:t>:</w:t>
      </w:r>
    </w:p>
    <w:p w14:paraId="4D6F87E6" w14:textId="77777777" w:rsidR="007B600F" w:rsidRPr="007B600F" w:rsidRDefault="007B600F" w:rsidP="007B600F">
      <w:pPr>
        <w:pStyle w:val="afff0"/>
        <w:rPr>
          <w:color w:val="657B83"/>
        </w:rPr>
      </w:pPr>
      <w:r w:rsidRPr="007B600F">
        <w:rPr>
          <w:color w:val="657B83"/>
        </w:rPr>
        <w:t xml:space="preserve">            </w:t>
      </w:r>
      <w:r w:rsidRPr="007B600F">
        <w:rPr>
          <w:color w:val="268BD2"/>
        </w:rPr>
        <w:t>session</w:t>
      </w:r>
      <w:r w:rsidRPr="007B600F">
        <w:rPr>
          <w:color w:val="657B83"/>
        </w:rPr>
        <w:t>.execute_write(</w:t>
      </w:r>
      <w:r w:rsidRPr="007B600F">
        <w:rPr>
          <w:color w:val="268BD2"/>
        </w:rPr>
        <w:t>_create_graph_tx</w:t>
      </w:r>
      <w:r w:rsidRPr="007B600F">
        <w:rPr>
          <w:color w:val="657B83"/>
        </w:rPr>
        <w:t xml:space="preserve">, </w:t>
      </w:r>
      <w:r w:rsidRPr="007B600F">
        <w:rPr>
          <w:color w:val="268BD2"/>
        </w:rPr>
        <w:t>entities</w:t>
      </w:r>
      <w:r w:rsidRPr="007B600F">
        <w:rPr>
          <w:color w:val="657B83"/>
        </w:rPr>
        <w:t xml:space="preserve">, </w:t>
      </w:r>
      <w:r w:rsidRPr="007B600F">
        <w:rPr>
          <w:color w:val="268BD2"/>
        </w:rPr>
        <w:t>relations</w:t>
      </w:r>
      <w:r w:rsidRPr="007B600F">
        <w:rPr>
          <w:color w:val="657B83"/>
        </w:rPr>
        <w:t>, chunk_id, item_name)</w:t>
      </w:r>
    </w:p>
    <w:p w14:paraId="4ABD66CF"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info</w:t>
      </w:r>
      <w:r w:rsidRPr="007B600F">
        <w:rPr>
          <w:color w:val="657B83"/>
        </w:rPr>
        <w:t>(</w:t>
      </w:r>
      <w:r w:rsidRPr="007B600F">
        <w:rPr>
          <w:color w:val="2AA198"/>
        </w:rPr>
        <w:t xml:space="preserve">"Step 4 Success: Neo4j </w:t>
      </w:r>
      <w:r w:rsidRPr="007B600F">
        <w:rPr>
          <w:color w:val="2AA198"/>
        </w:rPr>
        <w:t>写入完成</w:t>
      </w:r>
      <w:r w:rsidRPr="007B600F">
        <w:rPr>
          <w:color w:val="2AA198"/>
        </w:rPr>
        <w:t>"</w:t>
      </w:r>
      <w:r w:rsidRPr="007B600F">
        <w:rPr>
          <w:color w:val="657B83"/>
        </w:rPr>
        <w:t>)</w:t>
      </w:r>
    </w:p>
    <w:p w14:paraId="5F1DEE63" w14:textId="77777777" w:rsidR="007B600F" w:rsidRPr="007B600F" w:rsidRDefault="007B600F" w:rsidP="007B600F">
      <w:pPr>
        <w:pStyle w:val="afff0"/>
        <w:rPr>
          <w:color w:val="657B83"/>
        </w:rPr>
      </w:pPr>
      <w:r w:rsidRPr="007B600F">
        <w:rPr>
          <w:color w:val="657B83"/>
        </w:rPr>
        <w:t xml:space="preserve">    </w:t>
      </w:r>
      <w:r w:rsidRPr="007B600F">
        <w:t>except</w:t>
      </w:r>
      <w:r w:rsidRPr="007B600F">
        <w:rPr>
          <w:color w:val="657B83"/>
        </w:rPr>
        <w:t xml:space="preserve"> </w:t>
      </w:r>
      <w:r w:rsidRPr="007B600F">
        <w:t>Exception</w:t>
      </w:r>
      <w:r w:rsidRPr="007B600F">
        <w:rPr>
          <w:color w:val="657B83"/>
        </w:rPr>
        <w:t xml:space="preserve"> </w:t>
      </w:r>
      <w:r w:rsidRPr="007B600F">
        <w:t>as</w:t>
      </w:r>
      <w:r w:rsidRPr="007B600F">
        <w:rPr>
          <w:color w:val="657B83"/>
        </w:rPr>
        <w:t xml:space="preserve"> </w:t>
      </w:r>
      <w:r w:rsidRPr="007B600F">
        <w:rPr>
          <w:color w:val="268BD2"/>
        </w:rPr>
        <w:t>e</w:t>
      </w:r>
      <w:r w:rsidRPr="007B600F">
        <w:rPr>
          <w:color w:val="657B83"/>
        </w:rPr>
        <w:t>:</w:t>
      </w:r>
    </w:p>
    <w:p w14:paraId="1A4F27FB"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error</w:t>
      </w:r>
      <w:r w:rsidRPr="007B600F">
        <w:rPr>
          <w:color w:val="657B83"/>
        </w:rPr>
        <w:t>(</w:t>
      </w:r>
      <w:r w:rsidRPr="007B600F">
        <w:rPr>
          <w:b/>
          <w:bCs/>
          <w:color w:val="586E75"/>
        </w:rPr>
        <w:t>f</w:t>
      </w:r>
      <w:r w:rsidRPr="007B600F">
        <w:rPr>
          <w:color w:val="2AA198"/>
        </w:rPr>
        <w:t xml:space="preserve">"Neo4j </w:t>
      </w:r>
      <w:r w:rsidRPr="007B600F">
        <w:rPr>
          <w:color w:val="2AA198"/>
        </w:rPr>
        <w:t>写入异常</w:t>
      </w:r>
      <w:r w:rsidRPr="007B600F">
        <w:rPr>
          <w:color w:val="2AA198"/>
        </w:rPr>
        <w:t xml:space="preserve">: </w:t>
      </w:r>
      <w:r w:rsidRPr="007B600F">
        <w:rPr>
          <w:color w:val="CB4B16"/>
        </w:rPr>
        <w:t>{</w:t>
      </w:r>
      <w:r w:rsidRPr="007B600F">
        <w:rPr>
          <w:color w:val="268BD2"/>
        </w:rPr>
        <w:t>e</w:t>
      </w:r>
      <w:r w:rsidRPr="007B600F">
        <w:rPr>
          <w:color w:val="CB4B16"/>
        </w:rPr>
        <w:t>}</w:t>
      </w:r>
      <w:r w:rsidRPr="007B600F">
        <w:rPr>
          <w:color w:val="2AA198"/>
        </w:rPr>
        <w:t>"</w:t>
      </w:r>
      <w:r w:rsidRPr="007B600F">
        <w:rPr>
          <w:color w:val="657B83"/>
        </w:rPr>
        <w:t>)</w:t>
      </w:r>
    </w:p>
    <w:p w14:paraId="69BD7DC1" w14:textId="77777777" w:rsidR="007B600F" w:rsidRPr="007B600F" w:rsidRDefault="007B600F" w:rsidP="007B600F">
      <w:pPr>
        <w:pStyle w:val="afff0"/>
        <w:rPr>
          <w:color w:val="657B83"/>
        </w:rPr>
      </w:pPr>
    </w:p>
    <w:p w14:paraId="258E5072" w14:textId="77777777" w:rsidR="007B600F" w:rsidRPr="007B600F" w:rsidRDefault="007B600F" w:rsidP="007B600F">
      <w:pPr>
        <w:pStyle w:val="afff0"/>
        <w:rPr>
          <w:color w:val="657B83"/>
        </w:rPr>
      </w:pPr>
      <w:r w:rsidRPr="007B600F">
        <w:rPr>
          <w:i/>
          <w:iCs/>
          <w:color w:val="93A1A1"/>
        </w:rPr>
        <w:t xml:space="preserve"># --- </w:t>
      </w:r>
      <w:r w:rsidRPr="007B600F">
        <w:rPr>
          <w:i/>
          <w:iCs/>
          <w:color w:val="93A1A1"/>
        </w:rPr>
        <w:t>步骤</w:t>
      </w:r>
      <w:r w:rsidRPr="007B600F">
        <w:rPr>
          <w:i/>
          <w:iCs/>
          <w:color w:val="93A1A1"/>
        </w:rPr>
        <w:t xml:space="preserve"> 0: </w:t>
      </w:r>
      <w:r w:rsidRPr="007B600F">
        <w:rPr>
          <w:i/>
          <w:iCs/>
          <w:color w:val="93A1A1"/>
        </w:rPr>
        <w:t>写入前清理</w:t>
      </w:r>
      <w:r w:rsidRPr="007B600F">
        <w:rPr>
          <w:i/>
          <w:iCs/>
          <w:color w:val="93A1A1"/>
        </w:rPr>
        <w:t xml:space="preserve"> Neo4j </w:t>
      </w:r>
      <w:r w:rsidRPr="007B600F">
        <w:rPr>
          <w:i/>
          <w:iCs/>
          <w:color w:val="93A1A1"/>
        </w:rPr>
        <w:t>中该</w:t>
      </w:r>
      <w:r w:rsidRPr="007B600F">
        <w:rPr>
          <w:i/>
          <w:iCs/>
          <w:color w:val="93A1A1"/>
        </w:rPr>
        <w:t xml:space="preserve"> item_name </w:t>
      </w:r>
      <w:r w:rsidRPr="007B600F">
        <w:rPr>
          <w:i/>
          <w:iCs/>
          <w:color w:val="93A1A1"/>
        </w:rPr>
        <w:t>的全部节点与关系（幂等性保障）</w:t>
      </w:r>
      <w:r w:rsidRPr="007B600F">
        <w:rPr>
          <w:i/>
          <w:iCs/>
          <w:color w:val="93A1A1"/>
        </w:rPr>
        <w:t xml:space="preserve"> ---</w:t>
      </w:r>
    </w:p>
    <w:p w14:paraId="5FB0FE81" w14:textId="77777777" w:rsidR="007B600F" w:rsidRPr="007B600F" w:rsidRDefault="007B600F" w:rsidP="007B600F">
      <w:pPr>
        <w:pStyle w:val="afff0"/>
        <w:rPr>
          <w:color w:val="657B83"/>
        </w:rPr>
      </w:pPr>
      <w:r w:rsidRPr="007B600F">
        <w:rPr>
          <w:b/>
          <w:bCs/>
          <w:color w:val="586E75"/>
        </w:rPr>
        <w:t>def</w:t>
      </w:r>
      <w:r w:rsidRPr="007B600F">
        <w:rPr>
          <w:color w:val="657B83"/>
        </w:rPr>
        <w:t xml:space="preserve"> </w:t>
      </w:r>
      <w:r w:rsidRPr="007B600F">
        <w:rPr>
          <w:color w:val="268BD2"/>
        </w:rPr>
        <w:t>_clear_item_graph_in_neo4j</w:t>
      </w:r>
      <w:r w:rsidRPr="007B600F">
        <w:rPr>
          <w:color w:val="657B83"/>
        </w:rPr>
        <w:t xml:space="preserve">(item_name: </w:t>
      </w:r>
      <w:r w:rsidRPr="007B600F">
        <w:t>str</w:t>
      </w:r>
      <w:r w:rsidRPr="007B600F">
        <w:rPr>
          <w:color w:val="657B83"/>
        </w:rPr>
        <w:t>):</w:t>
      </w:r>
    </w:p>
    <w:p w14:paraId="24207395" w14:textId="77777777" w:rsidR="007B600F" w:rsidRPr="007B600F" w:rsidRDefault="007B600F" w:rsidP="007B600F">
      <w:pPr>
        <w:pStyle w:val="afff0"/>
        <w:rPr>
          <w:color w:val="657B83"/>
        </w:rPr>
      </w:pPr>
      <w:r w:rsidRPr="007B600F">
        <w:rPr>
          <w:color w:val="657B83"/>
        </w:rPr>
        <w:t xml:space="preserve">    </w:t>
      </w:r>
      <w:r w:rsidRPr="007B600F">
        <w:rPr>
          <w:color w:val="2AA198"/>
        </w:rPr>
        <w:t>"""</w:t>
      </w:r>
    </w:p>
    <w:p w14:paraId="0BFED101" w14:textId="77777777" w:rsidR="007B600F" w:rsidRPr="007B600F" w:rsidRDefault="007B600F" w:rsidP="007B600F">
      <w:pPr>
        <w:pStyle w:val="afff0"/>
        <w:rPr>
          <w:color w:val="657B83"/>
        </w:rPr>
      </w:pPr>
      <w:r w:rsidRPr="007B600F">
        <w:rPr>
          <w:color w:val="2AA198"/>
        </w:rPr>
        <w:t xml:space="preserve">    </w:t>
      </w:r>
      <w:r w:rsidRPr="007B600F">
        <w:rPr>
          <w:color w:val="2AA198"/>
        </w:rPr>
        <w:t>步骤</w:t>
      </w:r>
      <w:r w:rsidRPr="007B600F">
        <w:rPr>
          <w:color w:val="2AA198"/>
        </w:rPr>
        <w:t xml:space="preserve"> 0: </w:t>
      </w:r>
      <w:r w:rsidRPr="007B600F">
        <w:rPr>
          <w:color w:val="2AA198"/>
        </w:rPr>
        <w:t>在导入同一个</w:t>
      </w:r>
      <w:r w:rsidRPr="007B600F">
        <w:rPr>
          <w:color w:val="2AA198"/>
        </w:rPr>
        <w:t xml:space="preserve"> item_name </w:t>
      </w:r>
      <w:r w:rsidRPr="007B600F">
        <w:rPr>
          <w:color w:val="2AA198"/>
        </w:rPr>
        <w:t>之前，先删除</w:t>
      </w:r>
      <w:r w:rsidRPr="007B600F">
        <w:rPr>
          <w:color w:val="2AA198"/>
        </w:rPr>
        <w:t xml:space="preserve"> Neo4j </w:t>
      </w:r>
      <w:r w:rsidRPr="007B600F">
        <w:rPr>
          <w:color w:val="2AA198"/>
        </w:rPr>
        <w:t>中所有带该</w:t>
      </w:r>
      <w:r w:rsidRPr="007B600F">
        <w:rPr>
          <w:color w:val="2AA198"/>
        </w:rPr>
        <w:t xml:space="preserve"> item_name </w:t>
      </w:r>
      <w:r w:rsidRPr="007B600F">
        <w:rPr>
          <w:color w:val="2AA198"/>
        </w:rPr>
        <w:t>的节点及其关系。</w:t>
      </w:r>
    </w:p>
    <w:p w14:paraId="49A4DDD7" w14:textId="77777777" w:rsidR="007B600F" w:rsidRPr="007B600F" w:rsidRDefault="007B600F" w:rsidP="007B600F">
      <w:pPr>
        <w:pStyle w:val="afff0"/>
        <w:rPr>
          <w:color w:val="657B83"/>
        </w:rPr>
      </w:pPr>
      <w:r w:rsidRPr="007B600F">
        <w:rPr>
          <w:color w:val="2AA198"/>
        </w:rPr>
        <w:t xml:space="preserve">    </w:t>
      </w:r>
      <w:r w:rsidRPr="007B600F">
        <w:rPr>
          <w:color w:val="2AA198"/>
        </w:rPr>
        <w:t>注意：依赖</w:t>
      </w:r>
      <w:r w:rsidRPr="007B600F">
        <w:rPr>
          <w:color w:val="2AA198"/>
        </w:rPr>
        <w:t>“</w:t>
      </w:r>
      <w:r w:rsidRPr="007B600F">
        <w:rPr>
          <w:color w:val="2AA198"/>
        </w:rPr>
        <w:t>所有写入的节点都带</w:t>
      </w:r>
      <w:r w:rsidRPr="007B600F">
        <w:rPr>
          <w:color w:val="2AA198"/>
        </w:rPr>
        <w:t xml:space="preserve"> item_name </w:t>
      </w:r>
      <w:r w:rsidRPr="007B600F">
        <w:rPr>
          <w:color w:val="2AA198"/>
        </w:rPr>
        <w:t>属性</w:t>
      </w:r>
      <w:r w:rsidRPr="007B600F">
        <w:rPr>
          <w:color w:val="2AA198"/>
        </w:rPr>
        <w:t>”</w:t>
      </w:r>
      <w:r w:rsidRPr="007B600F">
        <w:rPr>
          <w:color w:val="2AA198"/>
        </w:rPr>
        <w:t>这一约束（本文件中</w:t>
      </w:r>
      <w:r w:rsidRPr="007B600F">
        <w:rPr>
          <w:color w:val="2AA198"/>
        </w:rPr>
        <w:t xml:space="preserve"> Chunk/Entity </w:t>
      </w:r>
      <w:r w:rsidRPr="007B600F">
        <w:rPr>
          <w:color w:val="2AA198"/>
        </w:rPr>
        <w:t>均已写入</w:t>
      </w:r>
      <w:r w:rsidRPr="007B600F">
        <w:rPr>
          <w:color w:val="2AA198"/>
        </w:rPr>
        <w:t xml:space="preserve"> item_name</w:t>
      </w:r>
      <w:r w:rsidRPr="007B600F">
        <w:rPr>
          <w:color w:val="2AA198"/>
        </w:rPr>
        <w:t>）。</w:t>
      </w:r>
    </w:p>
    <w:p w14:paraId="54DF7013" w14:textId="77777777" w:rsidR="007B600F" w:rsidRPr="007B600F" w:rsidRDefault="007B600F" w:rsidP="007B600F">
      <w:pPr>
        <w:pStyle w:val="afff0"/>
        <w:rPr>
          <w:color w:val="657B83"/>
        </w:rPr>
      </w:pPr>
      <w:r w:rsidRPr="007B600F">
        <w:rPr>
          <w:color w:val="2AA198"/>
        </w:rPr>
        <w:t>    """</w:t>
      </w:r>
    </w:p>
    <w:p w14:paraId="1ADB631E" w14:textId="77777777" w:rsidR="007B600F" w:rsidRPr="007B600F" w:rsidRDefault="007B600F" w:rsidP="007B600F">
      <w:pPr>
        <w:pStyle w:val="afff0"/>
        <w:rPr>
          <w:color w:val="657B83"/>
        </w:rPr>
      </w:pPr>
      <w:r w:rsidRPr="007B600F">
        <w:rPr>
          <w:color w:val="657B83"/>
        </w:rPr>
        <w:t xml:space="preserve">    </w:t>
      </w:r>
      <w:r w:rsidRPr="007B600F">
        <w:rPr>
          <w:color w:val="268BD2"/>
        </w:rPr>
        <w:t>i_name</w:t>
      </w:r>
      <w:r w:rsidRPr="007B600F">
        <w:rPr>
          <w:color w:val="657B83"/>
        </w:rPr>
        <w:t xml:space="preserve"> </w:t>
      </w:r>
      <w:r w:rsidRPr="007B600F">
        <w:t>=</w:t>
      </w:r>
      <w:r w:rsidRPr="007B600F">
        <w:rPr>
          <w:color w:val="657B83"/>
        </w:rPr>
        <w:t xml:space="preserve"> (item_name </w:t>
      </w:r>
      <w:r w:rsidRPr="007B600F">
        <w:t>or</w:t>
      </w:r>
      <w:r w:rsidRPr="007B600F">
        <w:rPr>
          <w:color w:val="657B83"/>
        </w:rPr>
        <w:t xml:space="preserve"> </w:t>
      </w:r>
      <w:r w:rsidRPr="007B600F">
        <w:rPr>
          <w:color w:val="2AA198"/>
        </w:rPr>
        <w:t>""</w:t>
      </w:r>
      <w:r w:rsidRPr="007B600F">
        <w:rPr>
          <w:color w:val="657B83"/>
        </w:rPr>
        <w:t>).</w:t>
      </w:r>
      <w:r w:rsidRPr="007B600F">
        <w:rPr>
          <w:color w:val="268BD2"/>
        </w:rPr>
        <w:t>strip</w:t>
      </w:r>
      <w:r w:rsidRPr="007B600F">
        <w:rPr>
          <w:color w:val="657B83"/>
        </w:rPr>
        <w:t>()</w:t>
      </w:r>
    </w:p>
    <w:p w14:paraId="6D76440C" w14:textId="77777777" w:rsidR="007B600F" w:rsidRPr="007B600F" w:rsidRDefault="007B600F" w:rsidP="007B600F">
      <w:pPr>
        <w:pStyle w:val="afff0"/>
        <w:rPr>
          <w:color w:val="657B83"/>
        </w:rPr>
      </w:pPr>
      <w:r w:rsidRPr="007B600F">
        <w:rPr>
          <w:color w:val="657B83"/>
        </w:rPr>
        <w:t xml:space="preserve">    </w:t>
      </w:r>
      <w:r w:rsidRPr="007B600F">
        <w:t>if</w:t>
      </w:r>
      <w:r w:rsidRPr="007B600F">
        <w:rPr>
          <w:color w:val="657B83"/>
        </w:rPr>
        <w:t xml:space="preserve"> </w:t>
      </w:r>
      <w:r w:rsidRPr="007B600F">
        <w:t>not</w:t>
      </w:r>
      <w:r w:rsidRPr="007B600F">
        <w:rPr>
          <w:color w:val="657B83"/>
        </w:rPr>
        <w:t xml:space="preserve"> </w:t>
      </w:r>
      <w:r w:rsidRPr="007B600F">
        <w:rPr>
          <w:color w:val="268BD2"/>
        </w:rPr>
        <w:t>i_name</w:t>
      </w:r>
      <w:r w:rsidRPr="007B600F">
        <w:rPr>
          <w:color w:val="657B83"/>
        </w:rPr>
        <w:t>:</w:t>
      </w:r>
    </w:p>
    <w:p w14:paraId="6D1D6B81"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warning</w:t>
      </w:r>
      <w:r w:rsidRPr="007B600F">
        <w:rPr>
          <w:color w:val="657B83"/>
        </w:rPr>
        <w:t>(</w:t>
      </w:r>
      <w:r w:rsidRPr="007B600F">
        <w:rPr>
          <w:color w:val="2AA198"/>
        </w:rPr>
        <w:t xml:space="preserve">"Step 0 Skip: item_name </w:t>
      </w:r>
      <w:r w:rsidRPr="007B600F">
        <w:rPr>
          <w:color w:val="2AA198"/>
        </w:rPr>
        <w:t>为空，跳过清理</w:t>
      </w:r>
      <w:r w:rsidRPr="007B600F">
        <w:rPr>
          <w:color w:val="2AA198"/>
        </w:rPr>
        <w:t>"</w:t>
      </w:r>
      <w:r w:rsidRPr="007B600F">
        <w:rPr>
          <w:color w:val="657B83"/>
        </w:rPr>
        <w:t>)</w:t>
      </w:r>
    </w:p>
    <w:p w14:paraId="1CB22A7A" w14:textId="77777777" w:rsidR="007B600F" w:rsidRPr="007B600F" w:rsidRDefault="007B600F" w:rsidP="007B600F">
      <w:pPr>
        <w:pStyle w:val="afff0"/>
        <w:rPr>
          <w:color w:val="657B83"/>
        </w:rPr>
      </w:pPr>
      <w:r w:rsidRPr="007B600F">
        <w:rPr>
          <w:color w:val="657B83"/>
        </w:rPr>
        <w:t xml:space="preserve">        </w:t>
      </w:r>
      <w:r w:rsidRPr="007B600F">
        <w:t>return</w:t>
      </w:r>
    </w:p>
    <w:p w14:paraId="7A145279" w14:textId="77777777" w:rsidR="007B600F" w:rsidRPr="007B600F" w:rsidRDefault="007B600F" w:rsidP="007B600F">
      <w:pPr>
        <w:pStyle w:val="afff0"/>
        <w:rPr>
          <w:color w:val="657B83"/>
        </w:rPr>
      </w:pPr>
    </w:p>
    <w:p w14:paraId="78ACE916"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info</w:t>
      </w:r>
      <w:r w:rsidRPr="007B600F">
        <w:rPr>
          <w:color w:val="657B83"/>
        </w:rPr>
        <w:t>(</w:t>
      </w:r>
      <w:r w:rsidRPr="007B600F">
        <w:rPr>
          <w:b/>
          <w:bCs/>
          <w:color w:val="586E75"/>
        </w:rPr>
        <w:t>f</w:t>
      </w:r>
      <w:r w:rsidRPr="007B600F">
        <w:rPr>
          <w:color w:val="2AA198"/>
        </w:rPr>
        <w:t xml:space="preserve">"Step 0: </w:t>
      </w:r>
      <w:r w:rsidRPr="007B600F">
        <w:rPr>
          <w:color w:val="2AA198"/>
        </w:rPr>
        <w:t>正在清理</w:t>
      </w:r>
      <w:r w:rsidRPr="007B600F">
        <w:rPr>
          <w:color w:val="2AA198"/>
        </w:rPr>
        <w:t xml:space="preserve"> Neo4j </w:t>
      </w:r>
      <w:r w:rsidRPr="007B600F">
        <w:rPr>
          <w:color w:val="2AA198"/>
        </w:rPr>
        <w:t>中</w:t>
      </w:r>
      <w:r w:rsidRPr="007B600F">
        <w:rPr>
          <w:color w:val="2AA198"/>
        </w:rPr>
        <w:t xml:space="preserve"> item_name=</w:t>
      </w:r>
      <w:r w:rsidRPr="007B600F">
        <w:rPr>
          <w:color w:val="CB4B16"/>
        </w:rPr>
        <w:t>{</w:t>
      </w:r>
      <w:r w:rsidRPr="007B600F">
        <w:rPr>
          <w:color w:val="268BD2"/>
        </w:rPr>
        <w:t>i_name</w:t>
      </w:r>
      <w:r w:rsidRPr="007B600F">
        <w:rPr>
          <w:color w:val="CB4B16"/>
        </w:rPr>
        <w:t>}</w:t>
      </w:r>
      <w:r w:rsidRPr="007B600F">
        <w:rPr>
          <w:color w:val="2AA198"/>
        </w:rPr>
        <w:t xml:space="preserve"> </w:t>
      </w:r>
      <w:r w:rsidRPr="007B600F">
        <w:rPr>
          <w:color w:val="2AA198"/>
        </w:rPr>
        <w:t>的旧数据</w:t>
      </w:r>
      <w:r w:rsidRPr="007B600F">
        <w:rPr>
          <w:color w:val="2AA198"/>
        </w:rPr>
        <w:t>..."</w:t>
      </w:r>
      <w:r w:rsidRPr="007B600F">
        <w:rPr>
          <w:color w:val="657B83"/>
        </w:rPr>
        <w:t>)</w:t>
      </w:r>
    </w:p>
    <w:p w14:paraId="1C76D805" w14:textId="77777777" w:rsidR="007B600F" w:rsidRPr="007B600F" w:rsidRDefault="007B600F" w:rsidP="007B600F">
      <w:pPr>
        <w:pStyle w:val="afff0"/>
        <w:rPr>
          <w:color w:val="657B83"/>
        </w:rPr>
      </w:pPr>
      <w:r w:rsidRPr="007B600F">
        <w:rPr>
          <w:color w:val="657B83"/>
        </w:rPr>
        <w:t xml:space="preserve">    </w:t>
      </w:r>
      <w:r w:rsidRPr="007B600F">
        <w:t>try</w:t>
      </w:r>
      <w:r w:rsidRPr="007B600F">
        <w:rPr>
          <w:color w:val="657B83"/>
        </w:rPr>
        <w:t>:</w:t>
      </w:r>
    </w:p>
    <w:p w14:paraId="164A085E" w14:textId="77777777" w:rsidR="007B600F" w:rsidRPr="007B600F" w:rsidRDefault="007B600F" w:rsidP="007B600F">
      <w:pPr>
        <w:pStyle w:val="afff0"/>
        <w:rPr>
          <w:color w:val="657B83"/>
        </w:rPr>
      </w:pPr>
      <w:r w:rsidRPr="007B600F">
        <w:rPr>
          <w:color w:val="657B83"/>
        </w:rPr>
        <w:t xml:space="preserve">        </w:t>
      </w:r>
      <w:r w:rsidRPr="007B600F">
        <w:rPr>
          <w:color w:val="268BD2"/>
        </w:rPr>
        <w:t>driver</w:t>
      </w:r>
      <w:r w:rsidRPr="007B600F">
        <w:rPr>
          <w:color w:val="657B83"/>
        </w:rPr>
        <w:t xml:space="preserve"> </w:t>
      </w:r>
      <w:r w:rsidRPr="007B600F">
        <w:t>=</w:t>
      </w:r>
      <w:r w:rsidRPr="007B600F">
        <w:rPr>
          <w:color w:val="657B83"/>
        </w:rPr>
        <w:t xml:space="preserve"> </w:t>
      </w:r>
      <w:r w:rsidRPr="007B600F">
        <w:rPr>
          <w:color w:val="268BD2"/>
        </w:rPr>
        <w:t>get_neo4j_driver</w:t>
      </w:r>
      <w:r w:rsidRPr="007B600F">
        <w:rPr>
          <w:color w:val="657B83"/>
        </w:rPr>
        <w:t>()</w:t>
      </w:r>
    </w:p>
    <w:p w14:paraId="312FBBBE" w14:textId="77777777" w:rsidR="007B600F" w:rsidRPr="007B600F" w:rsidRDefault="007B600F" w:rsidP="007B600F">
      <w:pPr>
        <w:pStyle w:val="afff0"/>
        <w:rPr>
          <w:color w:val="657B83"/>
        </w:rPr>
      </w:pPr>
      <w:r w:rsidRPr="007B600F">
        <w:rPr>
          <w:color w:val="657B83"/>
        </w:rPr>
        <w:t xml:space="preserve">    </w:t>
      </w:r>
      <w:r w:rsidRPr="007B600F">
        <w:t>except</w:t>
      </w:r>
      <w:r w:rsidRPr="007B600F">
        <w:rPr>
          <w:color w:val="657B83"/>
        </w:rPr>
        <w:t xml:space="preserve"> </w:t>
      </w:r>
      <w:r w:rsidRPr="007B600F">
        <w:t>Exception</w:t>
      </w:r>
      <w:r w:rsidRPr="007B600F">
        <w:rPr>
          <w:color w:val="657B83"/>
        </w:rPr>
        <w:t xml:space="preserve"> </w:t>
      </w:r>
      <w:r w:rsidRPr="007B600F">
        <w:t>as</w:t>
      </w:r>
      <w:r w:rsidRPr="007B600F">
        <w:rPr>
          <w:color w:val="657B83"/>
        </w:rPr>
        <w:t xml:space="preserve"> </w:t>
      </w:r>
      <w:r w:rsidRPr="007B600F">
        <w:rPr>
          <w:color w:val="268BD2"/>
        </w:rPr>
        <w:t>e</w:t>
      </w:r>
      <w:r w:rsidRPr="007B600F">
        <w:rPr>
          <w:color w:val="657B83"/>
        </w:rPr>
        <w:t>:</w:t>
      </w:r>
    </w:p>
    <w:p w14:paraId="0F422757"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warning</w:t>
      </w:r>
      <w:r w:rsidRPr="007B600F">
        <w:rPr>
          <w:color w:val="657B83"/>
        </w:rPr>
        <w:t>(</w:t>
      </w:r>
      <w:r w:rsidRPr="007B600F">
        <w:rPr>
          <w:b/>
          <w:bCs/>
          <w:color w:val="586E75"/>
        </w:rPr>
        <w:t>f</w:t>
      </w:r>
      <w:r w:rsidRPr="007B600F">
        <w:rPr>
          <w:color w:val="2AA198"/>
        </w:rPr>
        <w:t xml:space="preserve">"Step 0 Skip: Neo4j </w:t>
      </w:r>
      <w:r w:rsidRPr="007B600F">
        <w:rPr>
          <w:color w:val="2AA198"/>
        </w:rPr>
        <w:t>未配置或连接失败</w:t>
      </w:r>
      <w:r w:rsidRPr="007B600F">
        <w:rPr>
          <w:color w:val="2AA198"/>
        </w:rPr>
        <w:t xml:space="preserve">: </w:t>
      </w:r>
      <w:r w:rsidRPr="007B600F">
        <w:rPr>
          <w:color w:val="CB4B16"/>
        </w:rPr>
        <w:t>{</w:t>
      </w:r>
      <w:r w:rsidRPr="007B600F">
        <w:rPr>
          <w:color w:val="268BD2"/>
        </w:rPr>
        <w:t>e</w:t>
      </w:r>
      <w:r w:rsidRPr="007B600F">
        <w:rPr>
          <w:color w:val="CB4B16"/>
        </w:rPr>
        <w:t>}</w:t>
      </w:r>
      <w:r w:rsidRPr="007B600F">
        <w:rPr>
          <w:color w:val="2AA198"/>
        </w:rPr>
        <w:t>"</w:t>
      </w:r>
      <w:r w:rsidRPr="007B600F">
        <w:rPr>
          <w:color w:val="657B83"/>
        </w:rPr>
        <w:t>)</w:t>
      </w:r>
    </w:p>
    <w:p w14:paraId="77EBFABC" w14:textId="77777777" w:rsidR="007B600F" w:rsidRPr="007B600F" w:rsidRDefault="007B600F" w:rsidP="007B600F">
      <w:pPr>
        <w:pStyle w:val="afff0"/>
        <w:rPr>
          <w:color w:val="657B83"/>
        </w:rPr>
      </w:pPr>
      <w:r w:rsidRPr="007B600F">
        <w:rPr>
          <w:color w:val="657B83"/>
        </w:rPr>
        <w:t xml:space="preserve">        </w:t>
      </w:r>
      <w:r w:rsidRPr="007B600F">
        <w:t>return</w:t>
      </w:r>
    </w:p>
    <w:p w14:paraId="32FEFF1A" w14:textId="77777777" w:rsidR="007B600F" w:rsidRPr="007B600F" w:rsidRDefault="007B600F" w:rsidP="007B600F">
      <w:pPr>
        <w:pStyle w:val="afff0"/>
        <w:rPr>
          <w:color w:val="657B83"/>
        </w:rPr>
      </w:pPr>
    </w:p>
    <w:p w14:paraId="7B8D4535" w14:textId="77777777" w:rsidR="007B600F" w:rsidRPr="007B600F" w:rsidRDefault="007B600F" w:rsidP="007B600F">
      <w:pPr>
        <w:pStyle w:val="afff0"/>
        <w:rPr>
          <w:color w:val="657B83"/>
        </w:rPr>
      </w:pPr>
      <w:r w:rsidRPr="007B600F">
        <w:rPr>
          <w:color w:val="657B83"/>
        </w:rPr>
        <w:t xml:space="preserve">    </w:t>
      </w:r>
      <w:r w:rsidRPr="007B600F">
        <w:rPr>
          <w:b/>
          <w:bCs/>
          <w:color w:val="586E75"/>
        </w:rPr>
        <w:t>def</w:t>
      </w:r>
      <w:r w:rsidRPr="007B600F">
        <w:rPr>
          <w:color w:val="657B83"/>
        </w:rPr>
        <w:t xml:space="preserve"> </w:t>
      </w:r>
      <w:r w:rsidRPr="007B600F">
        <w:rPr>
          <w:color w:val="268BD2"/>
        </w:rPr>
        <w:t>_clear_tx</w:t>
      </w:r>
      <w:r w:rsidRPr="007B600F">
        <w:rPr>
          <w:color w:val="657B83"/>
        </w:rPr>
        <w:t xml:space="preserve">(tx, i_name: </w:t>
      </w:r>
      <w:r w:rsidRPr="007B600F">
        <w:t>str</w:t>
      </w:r>
      <w:r w:rsidRPr="007B600F">
        <w:rPr>
          <w:color w:val="657B83"/>
        </w:rPr>
        <w:t>):</w:t>
      </w:r>
    </w:p>
    <w:p w14:paraId="75A50E5E" w14:textId="77777777" w:rsidR="007B600F" w:rsidRPr="007B600F" w:rsidRDefault="007B600F" w:rsidP="007B600F">
      <w:pPr>
        <w:pStyle w:val="afff0"/>
        <w:rPr>
          <w:color w:val="657B83"/>
        </w:rPr>
      </w:pPr>
      <w:r w:rsidRPr="007B600F">
        <w:rPr>
          <w:color w:val="657B83"/>
        </w:rPr>
        <w:t xml:space="preserve">        </w:t>
      </w:r>
      <w:r w:rsidRPr="007B600F">
        <w:rPr>
          <w:i/>
          <w:iCs/>
          <w:color w:val="93A1A1"/>
        </w:rPr>
        <w:t xml:space="preserve"># DETACH DELETE </w:t>
      </w:r>
      <w:r w:rsidRPr="007B600F">
        <w:rPr>
          <w:i/>
          <w:iCs/>
          <w:color w:val="93A1A1"/>
        </w:rPr>
        <w:t>会同时删除节点及其所有关系</w:t>
      </w:r>
    </w:p>
    <w:p w14:paraId="58251FC3" w14:textId="77777777" w:rsidR="007B600F" w:rsidRPr="007B600F" w:rsidRDefault="007B600F" w:rsidP="007B600F">
      <w:pPr>
        <w:pStyle w:val="afff0"/>
        <w:rPr>
          <w:color w:val="657B83"/>
        </w:rPr>
      </w:pPr>
      <w:r w:rsidRPr="007B600F">
        <w:rPr>
          <w:color w:val="657B83"/>
        </w:rPr>
        <w:t>        tx.run(</w:t>
      </w:r>
      <w:r w:rsidRPr="007B600F">
        <w:rPr>
          <w:color w:val="2AA198"/>
        </w:rPr>
        <w:t xml:space="preserve">"MATCH (n </w:t>
      </w:r>
      <w:r w:rsidRPr="007B600F">
        <w:rPr>
          <w:color w:val="CB4B16"/>
        </w:rPr>
        <w:t>{item_name</w:t>
      </w:r>
      <w:r w:rsidRPr="007B600F">
        <w:rPr>
          <w:b/>
          <w:bCs/>
          <w:color w:val="586E75"/>
        </w:rPr>
        <w:t>:</w:t>
      </w:r>
      <w:r w:rsidRPr="007B600F">
        <w:rPr>
          <w:color w:val="CB4B16"/>
        </w:rPr>
        <w:t xml:space="preserve"> $item_name}</w:t>
      </w:r>
      <w:r w:rsidRPr="007B600F">
        <w:rPr>
          <w:color w:val="2AA198"/>
        </w:rPr>
        <w:t>) DETACH DELETE n"</w:t>
      </w:r>
      <w:r w:rsidRPr="007B600F">
        <w:rPr>
          <w:color w:val="657B83"/>
        </w:rPr>
        <w:t>, item_name</w:t>
      </w:r>
      <w:r w:rsidRPr="007B600F">
        <w:t>=</w:t>
      </w:r>
      <w:r w:rsidRPr="007B600F">
        <w:rPr>
          <w:color w:val="657B83"/>
        </w:rPr>
        <w:t>i_name)</w:t>
      </w:r>
    </w:p>
    <w:p w14:paraId="2340602C" w14:textId="77777777" w:rsidR="007B600F" w:rsidRPr="007B600F" w:rsidRDefault="007B600F" w:rsidP="007B600F">
      <w:pPr>
        <w:pStyle w:val="afff0"/>
        <w:rPr>
          <w:color w:val="657B83"/>
        </w:rPr>
      </w:pPr>
    </w:p>
    <w:p w14:paraId="77B633C6" w14:textId="77777777" w:rsidR="007B600F" w:rsidRPr="007B600F" w:rsidRDefault="007B600F" w:rsidP="007B600F">
      <w:pPr>
        <w:pStyle w:val="afff0"/>
        <w:rPr>
          <w:color w:val="657B83"/>
        </w:rPr>
      </w:pPr>
      <w:r w:rsidRPr="007B600F">
        <w:rPr>
          <w:color w:val="657B83"/>
        </w:rPr>
        <w:t xml:space="preserve">    </w:t>
      </w:r>
      <w:r w:rsidRPr="007B600F">
        <w:t>try</w:t>
      </w:r>
      <w:r w:rsidRPr="007B600F">
        <w:rPr>
          <w:color w:val="657B83"/>
        </w:rPr>
        <w:t>:</w:t>
      </w:r>
    </w:p>
    <w:p w14:paraId="23ED3130" w14:textId="77777777" w:rsidR="007B600F" w:rsidRPr="007B600F" w:rsidRDefault="007B600F" w:rsidP="007B600F">
      <w:pPr>
        <w:pStyle w:val="afff0"/>
        <w:rPr>
          <w:color w:val="657B83"/>
        </w:rPr>
      </w:pPr>
      <w:r w:rsidRPr="007B600F">
        <w:rPr>
          <w:color w:val="657B83"/>
        </w:rPr>
        <w:t xml:space="preserve">        </w:t>
      </w:r>
      <w:r w:rsidRPr="007B600F">
        <w:rPr>
          <w:color w:val="268BD2"/>
        </w:rPr>
        <w:t>db</w:t>
      </w:r>
      <w:r w:rsidRPr="007B600F">
        <w:rPr>
          <w:color w:val="657B83"/>
        </w:rPr>
        <w:t xml:space="preserve"> </w:t>
      </w:r>
      <w:r w:rsidRPr="007B600F">
        <w:t>=</w:t>
      </w:r>
      <w:r w:rsidRPr="007B600F">
        <w:rPr>
          <w:color w:val="657B83"/>
        </w:rPr>
        <w:t xml:space="preserve"> </w:t>
      </w:r>
      <w:r w:rsidRPr="007B600F">
        <w:rPr>
          <w:color w:val="CB4B16"/>
        </w:rPr>
        <w:t>os</w:t>
      </w:r>
      <w:r w:rsidRPr="007B600F">
        <w:rPr>
          <w:color w:val="657B83"/>
        </w:rPr>
        <w:t>.</w:t>
      </w:r>
      <w:r w:rsidRPr="007B600F">
        <w:rPr>
          <w:color w:val="268BD2"/>
        </w:rPr>
        <w:t>getenv</w:t>
      </w:r>
      <w:r w:rsidRPr="007B600F">
        <w:rPr>
          <w:color w:val="657B83"/>
        </w:rPr>
        <w:t>(</w:t>
      </w:r>
      <w:r w:rsidRPr="007B600F">
        <w:rPr>
          <w:color w:val="2AA198"/>
        </w:rPr>
        <w:t>"NEO4J_DATABASE"</w:t>
      </w:r>
      <w:r w:rsidRPr="007B600F">
        <w:rPr>
          <w:color w:val="657B83"/>
        </w:rPr>
        <w:t>)</w:t>
      </w:r>
    </w:p>
    <w:p w14:paraId="5D84B476" w14:textId="77777777" w:rsidR="007B600F" w:rsidRPr="007B600F" w:rsidRDefault="007B600F" w:rsidP="007B600F">
      <w:pPr>
        <w:pStyle w:val="afff0"/>
        <w:rPr>
          <w:color w:val="657B83"/>
        </w:rPr>
      </w:pPr>
      <w:r w:rsidRPr="007B600F">
        <w:rPr>
          <w:color w:val="657B83"/>
        </w:rPr>
        <w:t xml:space="preserve">        </w:t>
      </w:r>
      <w:r w:rsidRPr="007B600F">
        <w:t>with</w:t>
      </w:r>
      <w:r w:rsidRPr="007B600F">
        <w:rPr>
          <w:color w:val="657B83"/>
        </w:rPr>
        <w:t xml:space="preserve"> (</w:t>
      </w:r>
      <w:r w:rsidRPr="007B600F">
        <w:rPr>
          <w:color w:val="268BD2"/>
        </w:rPr>
        <w:t>driver</w:t>
      </w:r>
      <w:r w:rsidRPr="007B600F">
        <w:rPr>
          <w:color w:val="657B83"/>
        </w:rPr>
        <w:t>.session(database</w:t>
      </w:r>
      <w:r w:rsidRPr="007B600F">
        <w:t>=</w:t>
      </w:r>
      <w:r w:rsidRPr="007B600F">
        <w:rPr>
          <w:color w:val="268BD2"/>
        </w:rPr>
        <w:t>db</w:t>
      </w:r>
      <w:r w:rsidRPr="007B600F">
        <w:rPr>
          <w:color w:val="657B83"/>
        </w:rPr>
        <w:t xml:space="preserve">) </w:t>
      </w:r>
      <w:r w:rsidRPr="007B600F">
        <w:t>if</w:t>
      </w:r>
      <w:r w:rsidRPr="007B600F">
        <w:rPr>
          <w:color w:val="657B83"/>
        </w:rPr>
        <w:t xml:space="preserve"> </w:t>
      </w:r>
      <w:r w:rsidRPr="007B600F">
        <w:rPr>
          <w:color w:val="268BD2"/>
        </w:rPr>
        <w:t>db</w:t>
      </w:r>
      <w:r w:rsidRPr="007B600F">
        <w:rPr>
          <w:color w:val="657B83"/>
        </w:rPr>
        <w:t xml:space="preserve"> </w:t>
      </w:r>
      <w:r w:rsidRPr="007B600F">
        <w:t>else</w:t>
      </w:r>
      <w:r w:rsidRPr="007B600F">
        <w:rPr>
          <w:color w:val="657B83"/>
        </w:rPr>
        <w:t xml:space="preserve"> </w:t>
      </w:r>
      <w:r w:rsidRPr="007B600F">
        <w:rPr>
          <w:color w:val="268BD2"/>
        </w:rPr>
        <w:t>driver</w:t>
      </w:r>
      <w:r w:rsidRPr="007B600F">
        <w:rPr>
          <w:color w:val="657B83"/>
        </w:rPr>
        <w:t xml:space="preserve">.session()) </w:t>
      </w:r>
      <w:r w:rsidRPr="007B600F">
        <w:t>as</w:t>
      </w:r>
      <w:r w:rsidRPr="007B600F">
        <w:rPr>
          <w:color w:val="657B83"/>
        </w:rPr>
        <w:t xml:space="preserve"> </w:t>
      </w:r>
      <w:r w:rsidRPr="007B600F">
        <w:rPr>
          <w:color w:val="268BD2"/>
        </w:rPr>
        <w:t>session</w:t>
      </w:r>
      <w:r w:rsidRPr="007B600F">
        <w:rPr>
          <w:color w:val="657B83"/>
        </w:rPr>
        <w:t>:</w:t>
      </w:r>
    </w:p>
    <w:p w14:paraId="470BEB48" w14:textId="77777777" w:rsidR="007B600F" w:rsidRPr="007B600F" w:rsidRDefault="007B600F" w:rsidP="007B600F">
      <w:pPr>
        <w:pStyle w:val="afff0"/>
        <w:rPr>
          <w:color w:val="657B83"/>
        </w:rPr>
      </w:pPr>
      <w:r w:rsidRPr="007B600F">
        <w:rPr>
          <w:color w:val="657B83"/>
        </w:rPr>
        <w:t xml:space="preserve">            </w:t>
      </w:r>
      <w:r w:rsidRPr="007B600F">
        <w:rPr>
          <w:color w:val="268BD2"/>
        </w:rPr>
        <w:t>session</w:t>
      </w:r>
      <w:r w:rsidRPr="007B600F">
        <w:rPr>
          <w:color w:val="657B83"/>
        </w:rPr>
        <w:t>.execute_write(</w:t>
      </w:r>
      <w:r w:rsidRPr="007B600F">
        <w:rPr>
          <w:color w:val="268BD2"/>
        </w:rPr>
        <w:t>_clear_tx</w:t>
      </w:r>
      <w:r w:rsidRPr="007B600F">
        <w:rPr>
          <w:color w:val="657B83"/>
        </w:rPr>
        <w:t xml:space="preserve">, </w:t>
      </w:r>
      <w:r w:rsidRPr="007B600F">
        <w:rPr>
          <w:color w:val="268BD2"/>
        </w:rPr>
        <w:t>i_name</w:t>
      </w:r>
      <w:r w:rsidRPr="007B600F">
        <w:rPr>
          <w:color w:val="657B83"/>
        </w:rPr>
        <w:t>)</w:t>
      </w:r>
    </w:p>
    <w:p w14:paraId="2F4E0FE2"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info</w:t>
      </w:r>
      <w:r w:rsidRPr="007B600F">
        <w:rPr>
          <w:color w:val="657B83"/>
        </w:rPr>
        <w:t>(</w:t>
      </w:r>
      <w:r w:rsidRPr="007B600F">
        <w:rPr>
          <w:b/>
          <w:bCs/>
          <w:color w:val="586E75"/>
        </w:rPr>
        <w:t>f</w:t>
      </w:r>
      <w:r w:rsidRPr="007B600F">
        <w:rPr>
          <w:color w:val="2AA198"/>
        </w:rPr>
        <w:t>"Step 0 Success: item_name=</w:t>
      </w:r>
      <w:r w:rsidRPr="007B600F">
        <w:rPr>
          <w:color w:val="CB4B16"/>
        </w:rPr>
        <w:t>{</w:t>
      </w:r>
      <w:r w:rsidRPr="007B600F">
        <w:rPr>
          <w:color w:val="268BD2"/>
        </w:rPr>
        <w:t>i_name</w:t>
      </w:r>
      <w:r w:rsidRPr="007B600F">
        <w:rPr>
          <w:color w:val="CB4B16"/>
        </w:rPr>
        <w:t>}</w:t>
      </w:r>
      <w:r w:rsidRPr="007B600F">
        <w:rPr>
          <w:color w:val="2AA198"/>
        </w:rPr>
        <w:t xml:space="preserve"> </w:t>
      </w:r>
      <w:r w:rsidRPr="007B600F">
        <w:rPr>
          <w:color w:val="2AA198"/>
        </w:rPr>
        <w:t>旧数据清理完成</w:t>
      </w:r>
      <w:r w:rsidRPr="007B600F">
        <w:rPr>
          <w:color w:val="2AA198"/>
        </w:rPr>
        <w:t>"</w:t>
      </w:r>
      <w:r w:rsidRPr="007B600F">
        <w:rPr>
          <w:color w:val="657B83"/>
        </w:rPr>
        <w:t>)</w:t>
      </w:r>
    </w:p>
    <w:p w14:paraId="60C42C10" w14:textId="77777777" w:rsidR="007B600F" w:rsidRPr="007B600F" w:rsidRDefault="007B600F" w:rsidP="007B600F">
      <w:pPr>
        <w:pStyle w:val="afff0"/>
        <w:rPr>
          <w:color w:val="657B83"/>
        </w:rPr>
      </w:pPr>
      <w:r w:rsidRPr="007B600F">
        <w:rPr>
          <w:color w:val="657B83"/>
        </w:rPr>
        <w:t xml:space="preserve">    </w:t>
      </w:r>
      <w:r w:rsidRPr="007B600F">
        <w:t>except</w:t>
      </w:r>
      <w:r w:rsidRPr="007B600F">
        <w:rPr>
          <w:color w:val="657B83"/>
        </w:rPr>
        <w:t xml:space="preserve"> </w:t>
      </w:r>
      <w:r w:rsidRPr="007B600F">
        <w:t>Exception</w:t>
      </w:r>
      <w:r w:rsidRPr="007B600F">
        <w:rPr>
          <w:color w:val="657B83"/>
        </w:rPr>
        <w:t xml:space="preserve"> </w:t>
      </w:r>
      <w:r w:rsidRPr="007B600F">
        <w:t>as</w:t>
      </w:r>
      <w:r w:rsidRPr="007B600F">
        <w:rPr>
          <w:color w:val="657B83"/>
        </w:rPr>
        <w:t xml:space="preserve"> </w:t>
      </w:r>
      <w:r w:rsidRPr="007B600F">
        <w:rPr>
          <w:color w:val="268BD2"/>
        </w:rPr>
        <w:t>e</w:t>
      </w:r>
      <w:r w:rsidRPr="007B600F">
        <w:rPr>
          <w:color w:val="657B83"/>
        </w:rPr>
        <w:t>:</w:t>
      </w:r>
    </w:p>
    <w:p w14:paraId="60DB4F48"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error</w:t>
      </w:r>
      <w:r w:rsidRPr="007B600F">
        <w:rPr>
          <w:color w:val="657B83"/>
        </w:rPr>
        <w:t>(</w:t>
      </w:r>
      <w:r w:rsidRPr="007B600F">
        <w:rPr>
          <w:b/>
          <w:bCs/>
          <w:color w:val="586E75"/>
        </w:rPr>
        <w:t>f</w:t>
      </w:r>
      <w:r w:rsidRPr="007B600F">
        <w:rPr>
          <w:color w:val="2AA198"/>
        </w:rPr>
        <w:t xml:space="preserve">"Step 0 Error: </w:t>
      </w:r>
      <w:r w:rsidRPr="007B600F">
        <w:rPr>
          <w:color w:val="2AA198"/>
        </w:rPr>
        <w:t>清理</w:t>
      </w:r>
      <w:r w:rsidRPr="007B600F">
        <w:rPr>
          <w:color w:val="2AA198"/>
        </w:rPr>
        <w:t xml:space="preserve"> Neo4j </w:t>
      </w:r>
      <w:r w:rsidRPr="007B600F">
        <w:rPr>
          <w:color w:val="2AA198"/>
        </w:rPr>
        <w:t>失败</w:t>
      </w:r>
      <w:r w:rsidRPr="007B600F">
        <w:rPr>
          <w:color w:val="2AA198"/>
        </w:rPr>
        <w:t xml:space="preserve">: </w:t>
      </w:r>
      <w:r w:rsidRPr="007B600F">
        <w:rPr>
          <w:color w:val="CB4B16"/>
        </w:rPr>
        <w:t>{</w:t>
      </w:r>
      <w:r w:rsidRPr="007B600F">
        <w:rPr>
          <w:color w:val="268BD2"/>
        </w:rPr>
        <w:t>e</w:t>
      </w:r>
      <w:r w:rsidRPr="007B600F">
        <w:rPr>
          <w:color w:val="CB4B16"/>
        </w:rPr>
        <w:t>}</w:t>
      </w:r>
      <w:r w:rsidRPr="007B600F">
        <w:rPr>
          <w:color w:val="2AA198"/>
        </w:rPr>
        <w:t>"</w:t>
      </w:r>
      <w:r w:rsidRPr="007B600F">
        <w:rPr>
          <w:color w:val="657B83"/>
        </w:rPr>
        <w:t>)</w:t>
      </w:r>
    </w:p>
    <w:p w14:paraId="587D6575" w14:textId="77777777" w:rsidR="007B600F" w:rsidRPr="007B600F" w:rsidRDefault="007B600F" w:rsidP="007B600F">
      <w:pPr>
        <w:pStyle w:val="afff0"/>
        <w:rPr>
          <w:color w:val="657B83"/>
        </w:rPr>
      </w:pPr>
    </w:p>
    <w:p w14:paraId="5DAA0D59" w14:textId="77777777" w:rsidR="007B600F" w:rsidRPr="007B600F" w:rsidRDefault="007B600F" w:rsidP="007B600F">
      <w:pPr>
        <w:pStyle w:val="afff0"/>
        <w:rPr>
          <w:color w:val="657B83"/>
        </w:rPr>
      </w:pPr>
      <w:r w:rsidRPr="007B600F">
        <w:rPr>
          <w:b/>
          <w:bCs/>
          <w:color w:val="586E75"/>
        </w:rPr>
        <w:t>def</w:t>
      </w:r>
      <w:r w:rsidRPr="007B600F">
        <w:rPr>
          <w:color w:val="657B83"/>
        </w:rPr>
        <w:t xml:space="preserve"> </w:t>
      </w:r>
      <w:r w:rsidRPr="007B600F">
        <w:rPr>
          <w:color w:val="268BD2"/>
        </w:rPr>
        <w:t>_clear_item_entities_in_milvus</w:t>
      </w:r>
      <w:r w:rsidRPr="007B600F">
        <w:rPr>
          <w:color w:val="657B83"/>
        </w:rPr>
        <w:t xml:space="preserve">(item_name: </w:t>
      </w:r>
      <w:r w:rsidRPr="007B600F">
        <w:t>str</w:t>
      </w:r>
      <w:r w:rsidRPr="007B600F">
        <w:rPr>
          <w:color w:val="657B83"/>
        </w:rPr>
        <w:t>):</w:t>
      </w:r>
    </w:p>
    <w:p w14:paraId="5FCEF2FC" w14:textId="77777777" w:rsidR="007B600F" w:rsidRPr="007B600F" w:rsidRDefault="007B600F" w:rsidP="007B600F">
      <w:pPr>
        <w:pStyle w:val="afff0"/>
        <w:rPr>
          <w:color w:val="657B83"/>
        </w:rPr>
      </w:pPr>
      <w:r w:rsidRPr="007B600F">
        <w:rPr>
          <w:color w:val="657B83"/>
        </w:rPr>
        <w:t xml:space="preserve">    </w:t>
      </w:r>
      <w:r w:rsidRPr="007B600F">
        <w:rPr>
          <w:color w:val="268BD2"/>
        </w:rPr>
        <w:t>i_name</w:t>
      </w:r>
      <w:r w:rsidRPr="007B600F">
        <w:rPr>
          <w:color w:val="657B83"/>
        </w:rPr>
        <w:t xml:space="preserve"> </w:t>
      </w:r>
      <w:r w:rsidRPr="007B600F">
        <w:t>=</w:t>
      </w:r>
      <w:r w:rsidRPr="007B600F">
        <w:rPr>
          <w:color w:val="657B83"/>
        </w:rPr>
        <w:t xml:space="preserve"> (item_name </w:t>
      </w:r>
      <w:r w:rsidRPr="007B600F">
        <w:t>or</w:t>
      </w:r>
      <w:r w:rsidRPr="007B600F">
        <w:rPr>
          <w:color w:val="657B83"/>
        </w:rPr>
        <w:t xml:space="preserve"> </w:t>
      </w:r>
      <w:r w:rsidRPr="007B600F">
        <w:rPr>
          <w:color w:val="2AA198"/>
        </w:rPr>
        <w:t>""</w:t>
      </w:r>
      <w:r w:rsidRPr="007B600F">
        <w:rPr>
          <w:color w:val="657B83"/>
        </w:rPr>
        <w:t>).</w:t>
      </w:r>
      <w:r w:rsidRPr="007B600F">
        <w:rPr>
          <w:color w:val="268BD2"/>
        </w:rPr>
        <w:t>strip</w:t>
      </w:r>
      <w:r w:rsidRPr="007B600F">
        <w:rPr>
          <w:color w:val="657B83"/>
        </w:rPr>
        <w:t>()</w:t>
      </w:r>
    </w:p>
    <w:p w14:paraId="214C9DB7" w14:textId="77777777" w:rsidR="007B600F" w:rsidRPr="007B600F" w:rsidRDefault="007B600F" w:rsidP="007B600F">
      <w:pPr>
        <w:pStyle w:val="afff0"/>
        <w:rPr>
          <w:color w:val="657B83"/>
        </w:rPr>
      </w:pPr>
      <w:r w:rsidRPr="007B600F">
        <w:rPr>
          <w:color w:val="657B83"/>
        </w:rPr>
        <w:t xml:space="preserve">    </w:t>
      </w:r>
      <w:r w:rsidRPr="007B600F">
        <w:t>if</w:t>
      </w:r>
      <w:r w:rsidRPr="007B600F">
        <w:rPr>
          <w:color w:val="657B83"/>
        </w:rPr>
        <w:t xml:space="preserve"> </w:t>
      </w:r>
      <w:r w:rsidRPr="007B600F">
        <w:t>not</w:t>
      </w:r>
      <w:r w:rsidRPr="007B600F">
        <w:rPr>
          <w:color w:val="657B83"/>
        </w:rPr>
        <w:t xml:space="preserve"> </w:t>
      </w:r>
      <w:r w:rsidRPr="007B600F">
        <w:rPr>
          <w:color w:val="268BD2"/>
        </w:rPr>
        <w:t>i_name</w:t>
      </w:r>
      <w:r w:rsidRPr="007B600F">
        <w:rPr>
          <w:color w:val="657B83"/>
        </w:rPr>
        <w:t>:</w:t>
      </w:r>
    </w:p>
    <w:p w14:paraId="134B4C1A"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warning</w:t>
      </w:r>
      <w:r w:rsidRPr="007B600F">
        <w:rPr>
          <w:color w:val="657B83"/>
        </w:rPr>
        <w:t>(</w:t>
      </w:r>
      <w:r w:rsidRPr="007B600F">
        <w:rPr>
          <w:color w:val="2AA198"/>
        </w:rPr>
        <w:t xml:space="preserve">"Milvus Clear Skip: item_name </w:t>
      </w:r>
      <w:r w:rsidRPr="007B600F">
        <w:rPr>
          <w:color w:val="2AA198"/>
        </w:rPr>
        <w:t>为空</w:t>
      </w:r>
      <w:r w:rsidRPr="007B600F">
        <w:rPr>
          <w:color w:val="2AA198"/>
        </w:rPr>
        <w:t>"</w:t>
      </w:r>
      <w:r w:rsidRPr="007B600F">
        <w:rPr>
          <w:color w:val="657B83"/>
        </w:rPr>
        <w:t>)</w:t>
      </w:r>
    </w:p>
    <w:p w14:paraId="4AB33406" w14:textId="77777777" w:rsidR="007B600F" w:rsidRPr="007B600F" w:rsidRDefault="007B600F" w:rsidP="007B600F">
      <w:pPr>
        <w:pStyle w:val="afff0"/>
        <w:rPr>
          <w:color w:val="657B83"/>
        </w:rPr>
      </w:pPr>
      <w:r w:rsidRPr="007B600F">
        <w:rPr>
          <w:color w:val="657B83"/>
        </w:rPr>
        <w:t xml:space="preserve">        </w:t>
      </w:r>
      <w:r w:rsidRPr="007B600F">
        <w:t>return</w:t>
      </w:r>
    </w:p>
    <w:p w14:paraId="57DF94F5" w14:textId="77777777" w:rsidR="007B600F" w:rsidRPr="007B600F" w:rsidRDefault="007B600F" w:rsidP="007B600F">
      <w:pPr>
        <w:pStyle w:val="afff0"/>
        <w:rPr>
          <w:color w:val="657B83"/>
        </w:rPr>
      </w:pPr>
    </w:p>
    <w:p w14:paraId="37625F7C" w14:textId="77777777" w:rsidR="007B600F" w:rsidRPr="007B600F" w:rsidRDefault="007B600F" w:rsidP="007B600F">
      <w:pPr>
        <w:pStyle w:val="afff0"/>
        <w:rPr>
          <w:color w:val="657B83"/>
        </w:rPr>
      </w:pPr>
      <w:r w:rsidRPr="007B600F">
        <w:rPr>
          <w:color w:val="657B83"/>
        </w:rPr>
        <w:t xml:space="preserve">    </w:t>
      </w:r>
      <w:r w:rsidRPr="007B600F">
        <w:rPr>
          <w:color w:val="268BD2"/>
        </w:rPr>
        <w:t>milvus_uri</w:t>
      </w:r>
      <w:r w:rsidRPr="007B600F">
        <w:rPr>
          <w:color w:val="657B83"/>
        </w:rPr>
        <w:t xml:space="preserve"> </w:t>
      </w:r>
      <w:r w:rsidRPr="007B600F">
        <w:t>=</w:t>
      </w:r>
      <w:r w:rsidRPr="007B600F">
        <w:rPr>
          <w:color w:val="657B83"/>
        </w:rPr>
        <w:t xml:space="preserve"> </w:t>
      </w:r>
      <w:r w:rsidRPr="007B600F">
        <w:rPr>
          <w:color w:val="CB4B16"/>
        </w:rPr>
        <w:t>os</w:t>
      </w:r>
      <w:r w:rsidRPr="007B600F">
        <w:rPr>
          <w:color w:val="657B83"/>
        </w:rPr>
        <w:t>.</w:t>
      </w:r>
      <w:r w:rsidRPr="007B600F">
        <w:rPr>
          <w:color w:val="268BD2"/>
        </w:rPr>
        <w:t>environ</w:t>
      </w:r>
      <w:r w:rsidRPr="007B600F">
        <w:rPr>
          <w:color w:val="657B83"/>
        </w:rPr>
        <w:t>.</w:t>
      </w:r>
      <w:r w:rsidRPr="007B600F">
        <w:rPr>
          <w:color w:val="268BD2"/>
        </w:rPr>
        <w:t>get</w:t>
      </w:r>
      <w:r w:rsidRPr="007B600F">
        <w:rPr>
          <w:color w:val="657B83"/>
        </w:rPr>
        <w:t>(</w:t>
      </w:r>
      <w:r w:rsidRPr="007B600F">
        <w:rPr>
          <w:color w:val="2AA198"/>
        </w:rPr>
        <w:t>"MILVUS_URL"</w:t>
      </w:r>
      <w:r w:rsidRPr="007B600F">
        <w:rPr>
          <w:color w:val="657B83"/>
        </w:rPr>
        <w:t>)</w:t>
      </w:r>
    </w:p>
    <w:p w14:paraId="53F5E1C7" w14:textId="77777777" w:rsidR="007B600F" w:rsidRPr="007B600F" w:rsidRDefault="007B600F" w:rsidP="007B600F">
      <w:pPr>
        <w:pStyle w:val="afff0"/>
        <w:rPr>
          <w:color w:val="657B83"/>
        </w:rPr>
      </w:pPr>
      <w:r w:rsidRPr="007B600F">
        <w:rPr>
          <w:color w:val="657B83"/>
        </w:rPr>
        <w:t xml:space="preserve">    </w:t>
      </w:r>
      <w:r w:rsidRPr="007B600F">
        <w:rPr>
          <w:color w:val="268BD2"/>
        </w:rPr>
        <w:t>collection_name</w:t>
      </w:r>
      <w:r w:rsidRPr="007B600F">
        <w:rPr>
          <w:color w:val="657B83"/>
        </w:rPr>
        <w:t xml:space="preserve"> </w:t>
      </w:r>
      <w:r w:rsidRPr="007B600F">
        <w:t>=</w:t>
      </w:r>
      <w:r w:rsidRPr="007B600F">
        <w:rPr>
          <w:color w:val="657B83"/>
        </w:rPr>
        <w:t xml:space="preserve"> </w:t>
      </w:r>
      <w:r w:rsidRPr="007B600F">
        <w:rPr>
          <w:color w:val="CB4B16"/>
        </w:rPr>
        <w:t>os</w:t>
      </w:r>
      <w:r w:rsidRPr="007B600F">
        <w:rPr>
          <w:color w:val="657B83"/>
        </w:rPr>
        <w:t>.</w:t>
      </w:r>
      <w:r w:rsidRPr="007B600F">
        <w:rPr>
          <w:color w:val="268BD2"/>
        </w:rPr>
        <w:t>environ</w:t>
      </w:r>
      <w:r w:rsidRPr="007B600F">
        <w:rPr>
          <w:color w:val="657B83"/>
        </w:rPr>
        <w:t>.</w:t>
      </w:r>
      <w:r w:rsidRPr="007B600F">
        <w:rPr>
          <w:color w:val="268BD2"/>
        </w:rPr>
        <w:t>get</w:t>
      </w:r>
      <w:r w:rsidRPr="007B600F">
        <w:rPr>
          <w:color w:val="657B83"/>
        </w:rPr>
        <w:t>(</w:t>
      </w:r>
      <w:r w:rsidRPr="007B600F">
        <w:rPr>
          <w:color w:val="2AA198"/>
        </w:rPr>
        <w:t>"ENTITY_NAME_COLLECTION"</w:t>
      </w:r>
      <w:r w:rsidRPr="007B600F">
        <w:rPr>
          <w:color w:val="657B83"/>
        </w:rPr>
        <w:t>)</w:t>
      </w:r>
    </w:p>
    <w:p w14:paraId="1AE35EF2" w14:textId="77777777" w:rsidR="007B600F" w:rsidRPr="007B600F" w:rsidRDefault="007B600F" w:rsidP="007B600F">
      <w:pPr>
        <w:pStyle w:val="afff0"/>
        <w:rPr>
          <w:color w:val="657B83"/>
        </w:rPr>
      </w:pPr>
      <w:r w:rsidRPr="007B600F">
        <w:rPr>
          <w:color w:val="657B83"/>
        </w:rPr>
        <w:t xml:space="preserve">    </w:t>
      </w:r>
      <w:r w:rsidRPr="007B600F">
        <w:t>if</w:t>
      </w:r>
      <w:r w:rsidRPr="007B600F">
        <w:rPr>
          <w:color w:val="657B83"/>
        </w:rPr>
        <w:t xml:space="preserve"> </w:t>
      </w:r>
      <w:r w:rsidRPr="007B600F">
        <w:t>not</w:t>
      </w:r>
      <w:r w:rsidRPr="007B600F">
        <w:rPr>
          <w:color w:val="657B83"/>
        </w:rPr>
        <w:t xml:space="preserve"> </w:t>
      </w:r>
      <w:r w:rsidRPr="007B600F">
        <w:rPr>
          <w:color w:val="268BD2"/>
        </w:rPr>
        <w:t>milvus_uri</w:t>
      </w:r>
      <w:r w:rsidRPr="007B600F">
        <w:rPr>
          <w:color w:val="657B83"/>
        </w:rPr>
        <w:t xml:space="preserve"> </w:t>
      </w:r>
      <w:r w:rsidRPr="007B600F">
        <w:t>or</w:t>
      </w:r>
      <w:r w:rsidRPr="007B600F">
        <w:rPr>
          <w:color w:val="657B83"/>
        </w:rPr>
        <w:t xml:space="preserve"> </w:t>
      </w:r>
      <w:r w:rsidRPr="007B600F">
        <w:t>not</w:t>
      </w:r>
      <w:r w:rsidRPr="007B600F">
        <w:rPr>
          <w:color w:val="657B83"/>
        </w:rPr>
        <w:t xml:space="preserve"> </w:t>
      </w:r>
      <w:r w:rsidRPr="007B600F">
        <w:rPr>
          <w:color w:val="268BD2"/>
        </w:rPr>
        <w:t>collection_name</w:t>
      </w:r>
      <w:r w:rsidRPr="007B600F">
        <w:rPr>
          <w:color w:val="657B83"/>
        </w:rPr>
        <w:t>:</w:t>
      </w:r>
    </w:p>
    <w:p w14:paraId="1FBE209D"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warning</w:t>
      </w:r>
      <w:r w:rsidRPr="007B600F">
        <w:rPr>
          <w:color w:val="657B83"/>
        </w:rPr>
        <w:t>(</w:t>
      </w:r>
      <w:r w:rsidRPr="007B600F">
        <w:rPr>
          <w:color w:val="2AA198"/>
        </w:rPr>
        <w:t xml:space="preserve">"Milvus Clear Skip: </w:t>
      </w:r>
      <w:r w:rsidRPr="007B600F">
        <w:rPr>
          <w:color w:val="2AA198"/>
        </w:rPr>
        <w:t>未配置</w:t>
      </w:r>
      <w:r w:rsidRPr="007B600F">
        <w:rPr>
          <w:color w:val="2AA198"/>
        </w:rPr>
        <w:t xml:space="preserve"> MILVUS_URL / ENTITY_NAME_COLLECTION"</w:t>
      </w:r>
      <w:r w:rsidRPr="007B600F">
        <w:rPr>
          <w:color w:val="657B83"/>
        </w:rPr>
        <w:t>)</w:t>
      </w:r>
    </w:p>
    <w:p w14:paraId="5BF5F170" w14:textId="77777777" w:rsidR="007B600F" w:rsidRPr="007B600F" w:rsidRDefault="007B600F" w:rsidP="007B600F">
      <w:pPr>
        <w:pStyle w:val="afff0"/>
        <w:rPr>
          <w:color w:val="657B83"/>
        </w:rPr>
      </w:pPr>
      <w:r w:rsidRPr="007B600F">
        <w:rPr>
          <w:color w:val="657B83"/>
        </w:rPr>
        <w:t xml:space="preserve">        </w:t>
      </w:r>
      <w:r w:rsidRPr="007B600F">
        <w:t>return</w:t>
      </w:r>
    </w:p>
    <w:p w14:paraId="053C3DB1" w14:textId="77777777" w:rsidR="007B600F" w:rsidRPr="007B600F" w:rsidRDefault="007B600F" w:rsidP="007B600F">
      <w:pPr>
        <w:pStyle w:val="afff0"/>
        <w:rPr>
          <w:color w:val="657B83"/>
        </w:rPr>
      </w:pPr>
    </w:p>
    <w:p w14:paraId="73176745" w14:textId="77777777" w:rsidR="007B600F" w:rsidRPr="007B600F" w:rsidRDefault="007B600F" w:rsidP="007B600F">
      <w:pPr>
        <w:pStyle w:val="afff0"/>
        <w:rPr>
          <w:color w:val="657B83"/>
        </w:rPr>
      </w:pPr>
      <w:r w:rsidRPr="007B600F">
        <w:rPr>
          <w:color w:val="657B83"/>
        </w:rPr>
        <w:t xml:space="preserve">    </w:t>
      </w:r>
      <w:r w:rsidRPr="007B600F">
        <w:t>try</w:t>
      </w:r>
      <w:r w:rsidRPr="007B600F">
        <w:rPr>
          <w:color w:val="657B83"/>
        </w:rPr>
        <w:t>:</w:t>
      </w:r>
    </w:p>
    <w:p w14:paraId="63E1B634" w14:textId="77777777" w:rsidR="007B600F" w:rsidRPr="007B600F" w:rsidRDefault="007B600F" w:rsidP="007B600F">
      <w:pPr>
        <w:pStyle w:val="afff0"/>
        <w:rPr>
          <w:color w:val="657B83"/>
        </w:rPr>
      </w:pPr>
      <w:r w:rsidRPr="007B600F">
        <w:rPr>
          <w:color w:val="657B83"/>
        </w:rPr>
        <w:t xml:space="preserve">        </w:t>
      </w:r>
      <w:r w:rsidRPr="007B600F">
        <w:rPr>
          <w:color w:val="268BD2"/>
        </w:rPr>
        <w:t>client</w:t>
      </w:r>
      <w:r w:rsidRPr="007B600F">
        <w:rPr>
          <w:color w:val="657B83"/>
        </w:rPr>
        <w:t xml:space="preserve"> </w:t>
      </w:r>
      <w:r w:rsidRPr="007B600F">
        <w:t>=</w:t>
      </w:r>
      <w:r w:rsidRPr="007B600F">
        <w:rPr>
          <w:color w:val="657B83"/>
        </w:rPr>
        <w:t xml:space="preserve"> </w:t>
      </w:r>
      <w:r w:rsidRPr="007B600F">
        <w:rPr>
          <w:color w:val="CB4B16"/>
        </w:rPr>
        <w:t>MilvusClient</w:t>
      </w:r>
      <w:r w:rsidRPr="007B600F">
        <w:rPr>
          <w:color w:val="657B83"/>
        </w:rPr>
        <w:t>(uri</w:t>
      </w:r>
      <w:r w:rsidRPr="007B600F">
        <w:t>=</w:t>
      </w:r>
      <w:r w:rsidRPr="007B600F">
        <w:rPr>
          <w:color w:val="268BD2"/>
        </w:rPr>
        <w:t>milvus_uri</w:t>
      </w:r>
      <w:r w:rsidRPr="007B600F">
        <w:rPr>
          <w:color w:val="657B83"/>
        </w:rPr>
        <w:t>)</w:t>
      </w:r>
    </w:p>
    <w:p w14:paraId="6517D7B5" w14:textId="77777777" w:rsidR="007B600F" w:rsidRPr="007B600F" w:rsidRDefault="007B600F" w:rsidP="007B600F">
      <w:pPr>
        <w:pStyle w:val="afff0"/>
        <w:rPr>
          <w:color w:val="657B83"/>
        </w:rPr>
      </w:pPr>
      <w:r w:rsidRPr="007B600F">
        <w:rPr>
          <w:color w:val="657B83"/>
        </w:rPr>
        <w:t xml:space="preserve">        </w:t>
      </w:r>
      <w:r w:rsidRPr="007B600F">
        <w:t>if</w:t>
      </w:r>
      <w:r w:rsidRPr="007B600F">
        <w:rPr>
          <w:color w:val="657B83"/>
        </w:rPr>
        <w:t xml:space="preserve"> </w:t>
      </w:r>
      <w:r w:rsidRPr="007B600F">
        <w:t>not</w:t>
      </w:r>
      <w:r w:rsidRPr="007B600F">
        <w:rPr>
          <w:color w:val="657B83"/>
        </w:rPr>
        <w:t xml:space="preserve"> </w:t>
      </w:r>
      <w:r w:rsidRPr="007B600F">
        <w:rPr>
          <w:color w:val="268BD2"/>
        </w:rPr>
        <w:t>client</w:t>
      </w:r>
      <w:r w:rsidRPr="007B600F">
        <w:rPr>
          <w:color w:val="657B83"/>
        </w:rPr>
        <w:t>.</w:t>
      </w:r>
      <w:r w:rsidRPr="007B600F">
        <w:rPr>
          <w:color w:val="268BD2"/>
        </w:rPr>
        <w:t>has_collection</w:t>
      </w:r>
      <w:r w:rsidRPr="007B600F">
        <w:rPr>
          <w:color w:val="657B83"/>
        </w:rPr>
        <w:t>(</w:t>
      </w:r>
      <w:r w:rsidRPr="007B600F">
        <w:rPr>
          <w:color w:val="268BD2"/>
        </w:rPr>
        <w:t>collection_name</w:t>
      </w:r>
      <w:r w:rsidRPr="007B600F">
        <w:rPr>
          <w:color w:val="657B83"/>
        </w:rPr>
        <w:t>):</w:t>
      </w:r>
    </w:p>
    <w:p w14:paraId="5EBB2D65" w14:textId="77777777" w:rsidR="007B600F" w:rsidRPr="007B600F" w:rsidRDefault="007B600F" w:rsidP="007B600F">
      <w:pPr>
        <w:pStyle w:val="afff0"/>
        <w:rPr>
          <w:color w:val="657B83"/>
        </w:rPr>
      </w:pPr>
      <w:r w:rsidRPr="007B600F">
        <w:rPr>
          <w:color w:val="657B83"/>
        </w:rPr>
        <w:t xml:space="preserve">            </w:t>
      </w:r>
      <w:r w:rsidRPr="007B600F">
        <w:t>return</w:t>
      </w:r>
    </w:p>
    <w:p w14:paraId="4DC95215" w14:textId="77777777" w:rsidR="007B600F" w:rsidRPr="007B600F" w:rsidRDefault="007B600F" w:rsidP="007B600F">
      <w:pPr>
        <w:pStyle w:val="afff0"/>
        <w:rPr>
          <w:color w:val="657B83"/>
        </w:rPr>
      </w:pPr>
      <w:r w:rsidRPr="007B600F">
        <w:rPr>
          <w:color w:val="657B83"/>
        </w:rPr>
        <w:t xml:space="preserve">        </w:t>
      </w:r>
      <w:r w:rsidRPr="007B600F">
        <w:rPr>
          <w:i/>
          <w:iCs/>
          <w:color w:val="93A1A1"/>
        </w:rPr>
        <w:t xml:space="preserve"># </w:t>
      </w:r>
      <w:r w:rsidRPr="007B600F">
        <w:rPr>
          <w:i/>
          <w:iCs/>
          <w:color w:val="93A1A1"/>
        </w:rPr>
        <w:t>按</w:t>
      </w:r>
      <w:r w:rsidRPr="007B600F">
        <w:rPr>
          <w:i/>
          <w:iCs/>
          <w:color w:val="93A1A1"/>
        </w:rPr>
        <w:t xml:space="preserve"> item_name </w:t>
      </w:r>
      <w:r w:rsidRPr="007B600F">
        <w:rPr>
          <w:i/>
          <w:iCs/>
          <w:color w:val="93A1A1"/>
        </w:rPr>
        <w:t>删除该文档的全部实体向量</w:t>
      </w:r>
    </w:p>
    <w:p w14:paraId="3F5EDA07" w14:textId="77777777" w:rsidR="007B600F" w:rsidRPr="007B600F" w:rsidRDefault="007B600F" w:rsidP="007B600F">
      <w:pPr>
        <w:pStyle w:val="afff0"/>
        <w:rPr>
          <w:color w:val="657B83"/>
        </w:rPr>
      </w:pPr>
      <w:r w:rsidRPr="007B600F">
        <w:rPr>
          <w:color w:val="657B83"/>
        </w:rPr>
        <w:t xml:space="preserve">        </w:t>
      </w:r>
      <w:r w:rsidRPr="007B600F">
        <w:rPr>
          <w:color w:val="268BD2"/>
        </w:rPr>
        <w:t>client</w:t>
      </w:r>
      <w:r w:rsidRPr="007B600F">
        <w:rPr>
          <w:color w:val="657B83"/>
        </w:rPr>
        <w:t>.</w:t>
      </w:r>
      <w:r w:rsidRPr="007B600F">
        <w:rPr>
          <w:color w:val="268BD2"/>
        </w:rPr>
        <w:t>delete</w:t>
      </w:r>
      <w:r w:rsidRPr="007B600F">
        <w:rPr>
          <w:color w:val="657B83"/>
        </w:rPr>
        <w:t>(collection_name</w:t>
      </w:r>
      <w:r w:rsidRPr="007B600F">
        <w:t>=</w:t>
      </w:r>
      <w:r w:rsidRPr="007B600F">
        <w:rPr>
          <w:color w:val="268BD2"/>
        </w:rPr>
        <w:t>collection_name</w:t>
      </w:r>
      <w:r w:rsidRPr="007B600F">
        <w:rPr>
          <w:color w:val="657B83"/>
        </w:rPr>
        <w:t>, filter</w:t>
      </w:r>
      <w:r w:rsidRPr="007B600F">
        <w:t>=</w:t>
      </w:r>
      <w:r w:rsidRPr="007B600F">
        <w:rPr>
          <w:b/>
          <w:bCs/>
          <w:color w:val="586E75"/>
        </w:rPr>
        <w:t>f</w:t>
      </w:r>
      <w:r w:rsidRPr="007B600F">
        <w:rPr>
          <w:color w:val="2AA198"/>
        </w:rPr>
        <w:t>'item_name == "</w:t>
      </w:r>
      <w:r w:rsidRPr="007B600F">
        <w:rPr>
          <w:color w:val="CB4B16"/>
        </w:rPr>
        <w:t>{</w:t>
      </w:r>
      <w:r w:rsidRPr="007B600F">
        <w:rPr>
          <w:color w:val="268BD2"/>
        </w:rPr>
        <w:t>i_name</w:t>
      </w:r>
      <w:r w:rsidRPr="007B600F">
        <w:rPr>
          <w:color w:val="CB4B16"/>
        </w:rPr>
        <w:t>}</w:t>
      </w:r>
      <w:r w:rsidRPr="007B600F">
        <w:rPr>
          <w:color w:val="2AA198"/>
        </w:rPr>
        <w:t>"'</w:t>
      </w:r>
      <w:r w:rsidRPr="007B600F">
        <w:rPr>
          <w:color w:val="657B83"/>
        </w:rPr>
        <w:t>)</w:t>
      </w:r>
    </w:p>
    <w:p w14:paraId="34DF15B0"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info</w:t>
      </w:r>
      <w:r w:rsidRPr="007B600F">
        <w:rPr>
          <w:color w:val="657B83"/>
        </w:rPr>
        <w:t>(</w:t>
      </w:r>
      <w:r w:rsidRPr="007B600F">
        <w:rPr>
          <w:b/>
          <w:bCs/>
          <w:color w:val="586E75"/>
        </w:rPr>
        <w:t>f</w:t>
      </w:r>
      <w:r w:rsidRPr="007B600F">
        <w:rPr>
          <w:color w:val="2AA198"/>
        </w:rPr>
        <w:t>"Milvus Clear Success: ENTITY_NAME_COLLECTION item_name=</w:t>
      </w:r>
      <w:r w:rsidRPr="007B600F">
        <w:rPr>
          <w:color w:val="CB4B16"/>
        </w:rPr>
        <w:t>{</w:t>
      </w:r>
      <w:r w:rsidRPr="007B600F">
        <w:rPr>
          <w:color w:val="268BD2"/>
        </w:rPr>
        <w:t>i_name</w:t>
      </w:r>
      <w:r w:rsidRPr="007B600F">
        <w:rPr>
          <w:color w:val="CB4B16"/>
        </w:rPr>
        <w:t>}</w:t>
      </w:r>
      <w:r w:rsidRPr="007B600F">
        <w:rPr>
          <w:color w:val="2AA198"/>
        </w:rPr>
        <w:t>"</w:t>
      </w:r>
      <w:r w:rsidRPr="007B600F">
        <w:rPr>
          <w:color w:val="657B83"/>
        </w:rPr>
        <w:t>)</w:t>
      </w:r>
    </w:p>
    <w:p w14:paraId="6D4FBDED" w14:textId="77777777" w:rsidR="007B600F" w:rsidRPr="007B600F" w:rsidRDefault="007B600F" w:rsidP="007B600F">
      <w:pPr>
        <w:pStyle w:val="afff0"/>
        <w:rPr>
          <w:color w:val="657B83"/>
        </w:rPr>
      </w:pPr>
      <w:r w:rsidRPr="007B600F">
        <w:rPr>
          <w:color w:val="657B83"/>
        </w:rPr>
        <w:lastRenderedPageBreak/>
        <w:t xml:space="preserve">    </w:t>
      </w:r>
      <w:r w:rsidRPr="007B600F">
        <w:t>except</w:t>
      </w:r>
      <w:r w:rsidRPr="007B600F">
        <w:rPr>
          <w:color w:val="657B83"/>
        </w:rPr>
        <w:t xml:space="preserve"> </w:t>
      </w:r>
      <w:r w:rsidRPr="007B600F">
        <w:t>Exception</w:t>
      </w:r>
      <w:r w:rsidRPr="007B600F">
        <w:rPr>
          <w:color w:val="657B83"/>
        </w:rPr>
        <w:t xml:space="preserve"> </w:t>
      </w:r>
      <w:r w:rsidRPr="007B600F">
        <w:t>as</w:t>
      </w:r>
      <w:r w:rsidRPr="007B600F">
        <w:rPr>
          <w:color w:val="657B83"/>
        </w:rPr>
        <w:t xml:space="preserve"> </w:t>
      </w:r>
      <w:r w:rsidRPr="007B600F">
        <w:rPr>
          <w:color w:val="268BD2"/>
        </w:rPr>
        <w:t>e</w:t>
      </w:r>
      <w:r w:rsidRPr="007B600F">
        <w:rPr>
          <w:color w:val="657B83"/>
        </w:rPr>
        <w:t>:</w:t>
      </w:r>
    </w:p>
    <w:p w14:paraId="273627C2"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error</w:t>
      </w:r>
      <w:r w:rsidRPr="007B600F">
        <w:rPr>
          <w:color w:val="657B83"/>
        </w:rPr>
        <w:t>(</w:t>
      </w:r>
      <w:r w:rsidRPr="007B600F">
        <w:rPr>
          <w:b/>
          <w:bCs/>
          <w:color w:val="586E75"/>
        </w:rPr>
        <w:t>f</w:t>
      </w:r>
      <w:r w:rsidRPr="007B600F">
        <w:rPr>
          <w:color w:val="2AA198"/>
        </w:rPr>
        <w:t xml:space="preserve">"Milvus Clear Error: </w:t>
      </w:r>
      <w:r w:rsidRPr="007B600F">
        <w:rPr>
          <w:color w:val="CB4B16"/>
        </w:rPr>
        <w:t>{</w:t>
      </w:r>
      <w:r w:rsidRPr="007B600F">
        <w:rPr>
          <w:color w:val="268BD2"/>
        </w:rPr>
        <w:t>e</w:t>
      </w:r>
      <w:r w:rsidRPr="007B600F">
        <w:rPr>
          <w:color w:val="CB4B16"/>
        </w:rPr>
        <w:t>}</w:t>
      </w:r>
      <w:r w:rsidRPr="007B600F">
        <w:rPr>
          <w:color w:val="2AA198"/>
        </w:rPr>
        <w:t>"</w:t>
      </w:r>
      <w:r w:rsidRPr="007B600F">
        <w:rPr>
          <w:color w:val="657B83"/>
        </w:rPr>
        <w:t>)</w:t>
      </w:r>
    </w:p>
    <w:p w14:paraId="639FFE4A" w14:textId="77777777" w:rsidR="007B600F" w:rsidRPr="007B600F" w:rsidRDefault="007B600F" w:rsidP="007B600F">
      <w:pPr>
        <w:pStyle w:val="afff0"/>
        <w:rPr>
          <w:color w:val="657B83"/>
        </w:rPr>
      </w:pPr>
      <w:r w:rsidRPr="007B600F">
        <w:rPr>
          <w:color w:val="657B83"/>
        </w:rPr>
        <w:br/>
      </w:r>
    </w:p>
    <w:p w14:paraId="0BEB3B4C" w14:textId="77777777" w:rsidR="007B600F" w:rsidRPr="007B600F" w:rsidRDefault="007B600F" w:rsidP="007B600F">
      <w:pPr>
        <w:pStyle w:val="afff0"/>
        <w:rPr>
          <w:color w:val="657B83"/>
        </w:rPr>
      </w:pPr>
      <w:r w:rsidRPr="007B600F">
        <w:rPr>
          <w:i/>
          <w:iCs/>
          <w:color w:val="93A1A1"/>
        </w:rPr>
        <w:t xml:space="preserve"># --- </w:t>
      </w:r>
      <w:r w:rsidRPr="007B600F">
        <w:rPr>
          <w:i/>
          <w:iCs/>
          <w:color w:val="93A1A1"/>
        </w:rPr>
        <w:t>主流程控制器</w:t>
      </w:r>
      <w:r w:rsidRPr="007B600F">
        <w:rPr>
          <w:i/>
          <w:iCs/>
          <w:color w:val="93A1A1"/>
        </w:rPr>
        <w:t xml:space="preserve"> ---</w:t>
      </w:r>
    </w:p>
    <w:p w14:paraId="5A4E80FD" w14:textId="77777777" w:rsidR="007B600F" w:rsidRPr="007B600F" w:rsidRDefault="007B600F" w:rsidP="007B600F">
      <w:pPr>
        <w:pStyle w:val="afff0"/>
        <w:rPr>
          <w:color w:val="657B83"/>
        </w:rPr>
      </w:pPr>
      <w:r w:rsidRPr="007B600F">
        <w:rPr>
          <w:b/>
          <w:bCs/>
          <w:color w:val="586E75"/>
        </w:rPr>
        <w:t>def</w:t>
      </w:r>
      <w:r w:rsidRPr="007B600F">
        <w:rPr>
          <w:color w:val="657B83"/>
        </w:rPr>
        <w:t xml:space="preserve"> </w:t>
      </w:r>
      <w:r w:rsidRPr="007B600F">
        <w:rPr>
          <w:color w:val="268BD2"/>
        </w:rPr>
        <w:t>process_knowledge_graph</w:t>
      </w:r>
      <w:r w:rsidRPr="007B600F">
        <w:rPr>
          <w:color w:val="657B83"/>
        </w:rPr>
        <w:t xml:space="preserve">(chunk_text: </w:t>
      </w:r>
      <w:r w:rsidRPr="007B600F">
        <w:t>str</w:t>
      </w:r>
      <w:r w:rsidRPr="007B600F">
        <w:rPr>
          <w:color w:val="657B83"/>
        </w:rPr>
        <w:t xml:space="preserve">, chunk_id: </w:t>
      </w:r>
      <w:r w:rsidRPr="007B600F">
        <w:t>str</w:t>
      </w:r>
      <w:r w:rsidRPr="007B600F">
        <w:rPr>
          <w:color w:val="657B83"/>
        </w:rPr>
        <w:t xml:space="preserve">, item_name: </w:t>
      </w:r>
      <w:r w:rsidRPr="007B600F">
        <w:t>str</w:t>
      </w:r>
      <w:r w:rsidRPr="007B600F">
        <w:rPr>
          <w:color w:val="657B83"/>
        </w:rPr>
        <w:t>):</w:t>
      </w:r>
    </w:p>
    <w:p w14:paraId="10B75476" w14:textId="77777777" w:rsidR="007B600F" w:rsidRPr="007B600F" w:rsidRDefault="007B600F" w:rsidP="007B600F">
      <w:pPr>
        <w:pStyle w:val="afff0"/>
        <w:rPr>
          <w:color w:val="657B83"/>
        </w:rPr>
      </w:pPr>
      <w:r w:rsidRPr="007B600F">
        <w:rPr>
          <w:color w:val="657B83"/>
        </w:rPr>
        <w:t xml:space="preserve">    </w:t>
      </w:r>
      <w:r w:rsidRPr="007B600F">
        <w:rPr>
          <w:color w:val="2AA198"/>
        </w:rPr>
        <w:t>"""</w:t>
      </w:r>
    </w:p>
    <w:p w14:paraId="642FF195" w14:textId="77777777" w:rsidR="007B600F" w:rsidRPr="007B600F" w:rsidRDefault="007B600F" w:rsidP="007B600F">
      <w:pPr>
        <w:pStyle w:val="afff0"/>
        <w:rPr>
          <w:color w:val="657B83"/>
        </w:rPr>
      </w:pPr>
      <w:r w:rsidRPr="007B600F">
        <w:rPr>
          <w:color w:val="2AA198"/>
        </w:rPr>
        <w:t xml:space="preserve">    </w:t>
      </w:r>
      <w:r w:rsidRPr="007B600F">
        <w:rPr>
          <w:color w:val="2AA198"/>
        </w:rPr>
        <w:t>串联所有步骤的主函数</w:t>
      </w:r>
    </w:p>
    <w:p w14:paraId="1E53BC3E" w14:textId="77777777" w:rsidR="007B600F" w:rsidRPr="007B600F" w:rsidRDefault="007B600F" w:rsidP="007B600F">
      <w:pPr>
        <w:pStyle w:val="afff0"/>
        <w:rPr>
          <w:color w:val="657B83"/>
        </w:rPr>
      </w:pPr>
      <w:r w:rsidRPr="007B600F">
        <w:rPr>
          <w:color w:val="2AA198"/>
        </w:rPr>
        <w:t>    """</w:t>
      </w:r>
    </w:p>
    <w:p w14:paraId="0D696B92" w14:textId="77777777" w:rsidR="007B600F" w:rsidRPr="007B600F" w:rsidRDefault="007B600F" w:rsidP="007B600F">
      <w:pPr>
        <w:pStyle w:val="afff0"/>
        <w:rPr>
          <w:color w:val="657B83"/>
        </w:rPr>
      </w:pPr>
    </w:p>
    <w:p w14:paraId="205079BC" w14:textId="77777777" w:rsidR="007B600F" w:rsidRPr="007B600F" w:rsidRDefault="007B600F" w:rsidP="007B600F">
      <w:pPr>
        <w:pStyle w:val="afff0"/>
        <w:rPr>
          <w:color w:val="657B83"/>
        </w:rPr>
      </w:pPr>
      <w:r w:rsidRPr="007B600F">
        <w:rPr>
          <w:color w:val="657B83"/>
        </w:rPr>
        <w:t xml:space="preserve">    </w:t>
      </w:r>
      <w:r w:rsidRPr="007B600F">
        <w:rPr>
          <w:i/>
          <w:iCs/>
          <w:color w:val="93A1A1"/>
        </w:rPr>
        <w:t xml:space="preserve"># </w:t>
      </w:r>
      <w:r w:rsidRPr="007B600F">
        <w:rPr>
          <w:i/>
          <w:iCs/>
          <w:color w:val="93A1A1"/>
        </w:rPr>
        <w:t>初始化客户端</w:t>
      </w:r>
    </w:p>
    <w:p w14:paraId="4A5AF5E4" w14:textId="77777777" w:rsidR="007B600F" w:rsidRPr="007B600F" w:rsidRDefault="007B600F" w:rsidP="007B600F">
      <w:pPr>
        <w:pStyle w:val="afff0"/>
        <w:rPr>
          <w:color w:val="657B83"/>
        </w:rPr>
      </w:pPr>
      <w:r w:rsidRPr="007B600F">
        <w:rPr>
          <w:color w:val="657B83"/>
        </w:rPr>
        <w:t xml:space="preserve">    </w:t>
      </w:r>
      <w:r w:rsidRPr="007B600F">
        <w:rPr>
          <w:color w:val="268BD2"/>
        </w:rPr>
        <w:t>llm_client</w:t>
      </w:r>
      <w:r w:rsidRPr="007B600F">
        <w:rPr>
          <w:color w:val="657B83"/>
        </w:rPr>
        <w:t xml:space="preserve"> </w:t>
      </w:r>
      <w:r w:rsidRPr="007B600F">
        <w:t>=</w:t>
      </w:r>
      <w:r w:rsidRPr="007B600F">
        <w:rPr>
          <w:color w:val="657B83"/>
        </w:rPr>
        <w:t xml:space="preserve"> </w:t>
      </w:r>
      <w:r w:rsidRPr="007B600F">
        <w:rPr>
          <w:color w:val="268BD2"/>
        </w:rPr>
        <w:t>get_llm_client</w:t>
      </w:r>
      <w:r w:rsidRPr="007B600F">
        <w:rPr>
          <w:color w:val="657B83"/>
        </w:rPr>
        <w:t>()</w:t>
      </w:r>
    </w:p>
    <w:p w14:paraId="1E980871" w14:textId="77777777" w:rsidR="007B600F" w:rsidRPr="007B600F" w:rsidRDefault="007B600F" w:rsidP="007B600F">
      <w:pPr>
        <w:pStyle w:val="afff0"/>
        <w:rPr>
          <w:color w:val="657B83"/>
        </w:rPr>
      </w:pPr>
      <w:r w:rsidRPr="007B600F">
        <w:rPr>
          <w:color w:val="657B83"/>
        </w:rPr>
        <w:t xml:space="preserve">    </w:t>
      </w:r>
      <w:r w:rsidRPr="007B600F">
        <w:rPr>
          <w:color w:val="268BD2"/>
        </w:rPr>
        <w:t>bge_ef</w:t>
      </w:r>
      <w:r w:rsidRPr="007B600F">
        <w:rPr>
          <w:color w:val="657B83"/>
        </w:rPr>
        <w:t xml:space="preserve"> </w:t>
      </w:r>
      <w:r w:rsidRPr="007B600F">
        <w:t>=</w:t>
      </w:r>
      <w:r w:rsidRPr="007B600F">
        <w:rPr>
          <w:color w:val="657B83"/>
        </w:rPr>
        <w:t xml:space="preserve"> </w:t>
      </w:r>
      <w:r w:rsidRPr="007B600F">
        <w:rPr>
          <w:color w:val="268BD2"/>
        </w:rPr>
        <w:t>get_bge_m3_ef</w:t>
      </w:r>
      <w:r w:rsidRPr="007B600F">
        <w:rPr>
          <w:color w:val="657B83"/>
        </w:rPr>
        <w:t>()</w:t>
      </w:r>
    </w:p>
    <w:p w14:paraId="49889E02" w14:textId="77777777" w:rsidR="007B600F" w:rsidRPr="007B600F" w:rsidRDefault="007B600F" w:rsidP="007B600F">
      <w:pPr>
        <w:pStyle w:val="afff0"/>
        <w:rPr>
          <w:color w:val="657B83"/>
        </w:rPr>
      </w:pPr>
      <w:r w:rsidRPr="007B600F">
        <w:rPr>
          <w:color w:val="657B83"/>
        </w:rPr>
        <w:t xml:space="preserve">    </w:t>
      </w:r>
    </w:p>
    <w:p w14:paraId="19228D18" w14:textId="77777777" w:rsidR="007B600F" w:rsidRPr="007B600F" w:rsidRDefault="007B600F" w:rsidP="007B600F">
      <w:pPr>
        <w:pStyle w:val="afff0"/>
        <w:rPr>
          <w:color w:val="657B83"/>
        </w:rPr>
      </w:pPr>
      <w:r w:rsidRPr="007B600F">
        <w:rPr>
          <w:color w:val="657B83"/>
        </w:rPr>
        <w:t xml:space="preserve">    </w:t>
      </w:r>
    </w:p>
    <w:p w14:paraId="5D8B8771" w14:textId="77777777" w:rsidR="007B600F" w:rsidRPr="007B600F" w:rsidRDefault="007B600F" w:rsidP="007B600F">
      <w:pPr>
        <w:pStyle w:val="afff0"/>
        <w:rPr>
          <w:color w:val="657B83"/>
        </w:rPr>
      </w:pPr>
      <w:r w:rsidRPr="007B600F">
        <w:rPr>
          <w:color w:val="657B83"/>
        </w:rPr>
        <w:t xml:space="preserve">    </w:t>
      </w:r>
      <w:r w:rsidRPr="007B600F">
        <w:rPr>
          <w:i/>
          <w:iCs/>
          <w:color w:val="93A1A1"/>
        </w:rPr>
        <w:t xml:space="preserve"># Step 1: </w:t>
      </w:r>
      <w:r w:rsidRPr="007B600F">
        <w:rPr>
          <w:i/>
          <w:iCs/>
          <w:color w:val="93A1A1"/>
        </w:rPr>
        <w:t>提取数据</w:t>
      </w:r>
      <w:r w:rsidRPr="007B600F">
        <w:rPr>
          <w:i/>
          <w:iCs/>
          <w:color w:val="93A1A1"/>
        </w:rPr>
        <w:t xml:space="preserve"> (LLM Raw Text)</w:t>
      </w:r>
    </w:p>
    <w:p w14:paraId="4CD7DCF5" w14:textId="77777777" w:rsidR="007B600F" w:rsidRPr="007B600F" w:rsidRDefault="007B600F" w:rsidP="007B600F">
      <w:pPr>
        <w:pStyle w:val="afff0"/>
        <w:rPr>
          <w:color w:val="657B83"/>
        </w:rPr>
      </w:pPr>
      <w:r w:rsidRPr="007B600F">
        <w:rPr>
          <w:color w:val="657B83"/>
        </w:rPr>
        <w:t xml:space="preserve">    </w:t>
      </w:r>
      <w:r w:rsidRPr="007B600F">
        <w:rPr>
          <w:color w:val="268BD2"/>
        </w:rPr>
        <w:t>raw_response</w:t>
      </w:r>
      <w:r w:rsidRPr="007B600F">
        <w:rPr>
          <w:color w:val="657B83"/>
        </w:rPr>
        <w:t xml:space="preserve"> </w:t>
      </w:r>
      <w:r w:rsidRPr="007B600F">
        <w:t>=</w:t>
      </w:r>
      <w:r w:rsidRPr="007B600F">
        <w:rPr>
          <w:color w:val="657B83"/>
        </w:rPr>
        <w:t xml:space="preserve"> </w:t>
      </w:r>
      <w:r w:rsidRPr="007B600F">
        <w:rPr>
          <w:color w:val="268BD2"/>
        </w:rPr>
        <w:t>step_1_llm_extract</w:t>
      </w:r>
      <w:r w:rsidRPr="007B600F">
        <w:rPr>
          <w:color w:val="657B83"/>
        </w:rPr>
        <w:t xml:space="preserve">(chunk_text, </w:t>
      </w:r>
      <w:r w:rsidRPr="007B600F">
        <w:rPr>
          <w:color w:val="268BD2"/>
        </w:rPr>
        <w:t>llm_client</w:t>
      </w:r>
      <w:r w:rsidRPr="007B600F">
        <w:rPr>
          <w:color w:val="657B83"/>
        </w:rPr>
        <w:t>)</w:t>
      </w:r>
    </w:p>
    <w:p w14:paraId="104473DB" w14:textId="77777777" w:rsidR="007B600F" w:rsidRPr="007B600F" w:rsidRDefault="007B600F" w:rsidP="007B600F">
      <w:pPr>
        <w:pStyle w:val="afff0"/>
        <w:rPr>
          <w:color w:val="657B83"/>
        </w:rPr>
      </w:pPr>
    </w:p>
    <w:p w14:paraId="2D1D4BA9"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info</w:t>
      </w:r>
      <w:r w:rsidRPr="007B600F">
        <w:rPr>
          <w:color w:val="657B83"/>
        </w:rPr>
        <w:t>(</w:t>
      </w:r>
      <w:r w:rsidRPr="007B600F">
        <w:rPr>
          <w:b/>
          <w:bCs/>
          <w:color w:val="586E75"/>
        </w:rPr>
        <w:t>f</w:t>
      </w:r>
      <w:r w:rsidRPr="007B600F">
        <w:rPr>
          <w:color w:val="2AA198"/>
        </w:rPr>
        <w:t>"Raw Response:</w:t>
      </w:r>
      <w:r w:rsidRPr="007B600F">
        <w:rPr>
          <w:color w:val="CB4B16"/>
        </w:rPr>
        <w:t>{</w:t>
      </w:r>
      <w:r w:rsidRPr="007B600F">
        <w:rPr>
          <w:color w:val="268BD2"/>
        </w:rPr>
        <w:t>raw_response</w:t>
      </w:r>
      <w:r w:rsidRPr="007B600F">
        <w:rPr>
          <w:color w:val="CB4B16"/>
        </w:rPr>
        <w:t>}</w:t>
      </w:r>
      <w:r w:rsidRPr="007B600F">
        <w:rPr>
          <w:color w:val="2AA198"/>
        </w:rPr>
        <w:t>"</w:t>
      </w:r>
      <w:r w:rsidRPr="007B600F">
        <w:rPr>
          <w:color w:val="657B83"/>
        </w:rPr>
        <w:t>)</w:t>
      </w:r>
    </w:p>
    <w:p w14:paraId="57EC6796" w14:textId="77777777" w:rsidR="007B600F" w:rsidRPr="007B600F" w:rsidRDefault="007B600F" w:rsidP="007B600F">
      <w:pPr>
        <w:pStyle w:val="afff0"/>
        <w:rPr>
          <w:color w:val="657B83"/>
        </w:rPr>
      </w:pPr>
    </w:p>
    <w:p w14:paraId="234ED37D" w14:textId="77777777" w:rsidR="007B600F" w:rsidRPr="007B600F" w:rsidRDefault="007B600F" w:rsidP="007B600F">
      <w:pPr>
        <w:pStyle w:val="afff0"/>
        <w:rPr>
          <w:color w:val="657B83"/>
        </w:rPr>
      </w:pPr>
      <w:r w:rsidRPr="007B600F">
        <w:rPr>
          <w:color w:val="657B83"/>
        </w:rPr>
        <w:t xml:space="preserve">    </w:t>
      </w:r>
      <w:r w:rsidRPr="007B600F">
        <w:rPr>
          <w:i/>
          <w:iCs/>
          <w:color w:val="93A1A1"/>
        </w:rPr>
        <w:t xml:space="preserve"># Step 2: </w:t>
      </w:r>
      <w:r w:rsidRPr="007B600F">
        <w:rPr>
          <w:i/>
          <w:iCs/>
          <w:color w:val="93A1A1"/>
        </w:rPr>
        <w:t>解析数据</w:t>
      </w:r>
      <w:r w:rsidRPr="007B600F">
        <w:rPr>
          <w:i/>
          <w:iCs/>
          <w:color w:val="93A1A1"/>
        </w:rPr>
        <w:t xml:space="preserve"> (Parse JSON)</w:t>
      </w:r>
    </w:p>
    <w:p w14:paraId="22142EC4" w14:textId="77777777" w:rsidR="007B600F" w:rsidRPr="007B600F" w:rsidRDefault="007B600F" w:rsidP="007B600F">
      <w:pPr>
        <w:pStyle w:val="afff0"/>
        <w:rPr>
          <w:color w:val="657B83"/>
        </w:rPr>
      </w:pPr>
      <w:r w:rsidRPr="007B600F">
        <w:rPr>
          <w:color w:val="657B83"/>
        </w:rPr>
        <w:t xml:space="preserve">    </w:t>
      </w:r>
      <w:r w:rsidRPr="007B600F">
        <w:rPr>
          <w:color w:val="268BD2"/>
        </w:rPr>
        <w:t>graph_data</w:t>
      </w:r>
      <w:r w:rsidRPr="007B600F">
        <w:rPr>
          <w:color w:val="657B83"/>
        </w:rPr>
        <w:t xml:space="preserve"> </w:t>
      </w:r>
      <w:r w:rsidRPr="007B600F">
        <w:t>=</w:t>
      </w:r>
      <w:r w:rsidRPr="007B600F">
        <w:rPr>
          <w:color w:val="657B83"/>
        </w:rPr>
        <w:t xml:space="preserve"> </w:t>
      </w:r>
      <w:r w:rsidRPr="007B600F">
        <w:rPr>
          <w:color w:val="268BD2"/>
        </w:rPr>
        <w:t>step_2_parse_to_json</w:t>
      </w:r>
      <w:r w:rsidRPr="007B600F">
        <w:rPr>
          <w:color w:val="657B83"/>
        </w:rPr>
        <w:t>(</w:t>
      </w:r>
      <w:r w:rsidRPr="007B600F">
        <w:rPr>
          <w:color w:val="268BD2"/>
        </w:rPr>
        <w:t>raw_response</w:t>
      </w:r>
      <w:r w:rsidRPr="007B600F">
        <w:rPr>
          <w:color w:val="657B83"/>
        </w:rPr>
        <w:t>)</w:t>
      </w:r>
    </w:p>
    <w:p w14:paraId="7B52CC32" w14:textId="77777777" w:rsidR="007B600F" w:rsidRPr="007B600F" w:rsidRDefault="007B600F" w:rsidP="007B600F">
      <w:pPr>
        <w:pStyle w:val="afff0"/>
        <w:rPr>
          <w:color w:val="657B83"/>
        </w:rPr>
      </w:pPr>
    </w:p>
    <w:p w14:paraId="3270A6CE"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info</w:t>
      </w:r>
      <w:r w:rsidRPr="007B600F">
        <w:rPr>
          <w:color w:val="657B83"/>
        </w:rPr>
        <w:t>(</w:t>
      </w:r>
      <w:r w:rsidRPr="007B600F">
        <w:rPr>
          <w:b/>
          <w:bCs/>
          <w:color w:val="586E75"/>
        </w:rPr>
        <w:t>f</w:t>
      </w:r>
      <w:r w:rsidRPr="007B600F">
        <w:rPr>
          <w:color w:val="2AA198"/>
        </w:rPr>
        <w:t>"graph_data:</w:t>
      </w:r>
      <w:r w:rsidRPr="007B600F">
        <w:rPr>
          <w:color w:val="CB4B16"/>
        </w:rPr>
        <w:t>{</w:t>
      </w:r>
      <w:r w:rsidRPr="007B600F">
        <w:rPr>
          <w:color w:val="268BD2"/>
        </w:rPr>
        <w:t>graph_data</w:t>
      </w:r>
      <w:r w:rsidRPr="007B600F">
        <w:rPr>
          <w:color w:val="CB4B16"/>
        </w:rPr>
        <w:t>}</w:t>
      </w:r>
      <w:r w:rsidRPr="007B600F">
        <w:rPr>
          <w:color w:val="2AA198"/>
        </w:rPr>
        <w:t>"</w:t>
      </w:r>
      <w:r w:rsidRPr="007B600F">
        <w:rPr>
          <w:color w:val="657B83"/>
        </w:rPr>
        <w:t>)</w:t>
      </w:r>
    </w:p>
    <w:p w14:paraId="26BC046E" w14:textId="77777777" w:rsidR="007B600F" w:rsidRPr="007B600F" w:rsidRDefault="007B600F" w:rsidP="007B600F">
      <w:pPr>
        <w:pStyle w:val="afff0"/>
        <w:rPr>
          <w:color w:val="657B83"/>
        </w:rPr>
      </w:pPr>
    </w:p>
    <w:p w14:paraId="1602B067" w14:textId="77777777" w:rsidR="007B600F" w:rsidRPr="007B600F" w:rsidRDefault="007B600F" w:rsidP="007B600F">
      <w:pPr>
        <w:pStyle w:val="afff0"/>
        <w:rPr>
          <w:color w:val="657B83"/>
        </w:rPr>
      </w:pPr>
      <w:r w:rsidRPr="007B600F">
        <w:rPr>
          <w:color w:val="657B83"/>
        </w:rPr>
        <w:t xml:space="preserve">    </w:t>
      </w:r>
      <w:r w:rsidRPr="007B600F">
        <w:rPr>
          <w:i/>
          <w:iCs/>
          <w:color w:val="93A1A1"/>
        </w:rPr>
        <w:t xml:space="preserve"># Step 3: </w:t>
      </w:r>
      <w:r w:rsidRPr="007B600F">
        <w:rPr>
          <w:i/>
          <w:iCs/>
          <w:color w:val="93A1A1"/>
        </w:rPr>
        <w:t>存</w:t>
      </w:r>
      <w:r w:rsidRPr="007B600F">
        <w:rPr>
          <w:i/>
          <w:iCs/>
          <w:color w:val="93A1A1"/>
        </w:rPr>
        <w:t xml:space="preserve"> Milvus</w:t>
      </w:r>
    </w:p>
    <w:p w14:paraId="00361AFD" w14:textId="77777777" w:rsidR="007B600F" w:rsidRPr="007B600F" w:rsidRDefault="007B600F" w:rsidP="007B600F">
      <w:pPr>
        <w:pStyle w:val="afff0"/>
        <w:rPr>
          <w:color w:val="657B83"/>
        </w:rPr>
      </w:pPr>
      <w:r w:rsidRPr="007B600F">
        <w:rPr>
          <w:color w:val="657B83"/>
        </w:rPr>
        <w:t xml:space="preserve">    </w:t>
      </w:r>
      <w:r w:rsidRPr="007B600F">
        <w:rPr>
          <w:color w:val="268BD2"/>
        </w:rPr>
        <w:t>step_3_save_entities_to_milvus</w:t>
      </w:r>
      <w:r w:rsidRPr="007B600F">
        <w:rPr>
          <w:color w:val="657B83"/>
        </w:rPr>
        <w:t>(</w:t>
      </w:r>
      <w:r w:rsidRPr="007B600F">
        <w:rPr>
          <w:color w:val="268BD2"/>
        </w:rPr>
        <w:t>graph_data</w:t>
      </w:r>
      <w:r w:rsidRPr="007B600F">
        <w:rPr>
          <w:color w:val="657B83"/>
        </w:rPr>
        <w:t>.</w:t>
      </w:r>
      <w:r w:rsidRPr="007B600F">
        <w:rPr>
          <w:color w:val="268BD2"/>
        </w:rPr>
        <w:t>get</w:t>
      </w:r>
      <w:r w:rsidRPr="007B600F">
        <w:rPr>
          <w:color w:val="657B83"/>
        </w:rPr>
        <w:t>(</w:t>
      </w:r>
      <w:r w:rsidRPr="007B600F">
        <w:rPr>
          <w:color w:val="2AA198"/>
        </w:rPr>
        <w:t>"entities"</w:t>
      </w:r>
      <w:r w:rsidRPr="007B600F">
        <w:rPr>
          <w:color w:val="657B83"/>
        </w:rPr>
        <w:t xml:space="preserve">, []), chunk_id, chunk_text, </w:t>
      </w:r>
      <w:r w:rsidRPr="007B600F">
        <w:rPr>
          <w:color w:val="268BD2"/>
        </w:rPr>
        <w:t>bge_ef</w:t>
      </w:r>
      <w:r w:rsidRPr="007B600F">
        <w:rPr>
          <w:color w:val="657B83"/>
        </w:rPr>
        <w:t>, item_name)</w:t>
      </w:r>
    </w:p>
    <w:p w14:paraId="36B61EE6" w14:textId="77777777" w:rsidR="007B600F" w:rsidRPr="007B600F" w:rsidRDefault="007B600F" w:rsidP="007B600F">
      <w:pPr>
        <w:pStyle w:val="afff0"/>
        <w:rPr>
          <w:color w:val="657B83"/>
        </w:rPr>
      </w:pPr>
    </w:p>
    <w:p w14:paraId="03CC1FDF" w14:textId="77777777" w:rsidR="007B600F" w:rsidRPr="007B600F" w:rsidRDefault="007B600F" w:rsidP="007B600F">
      <w:pPr>
        <w:pStyle w:val="afff0"/>
        <w:rPr>
          <w:color w:val="657B83"/>
        </w:rPr>
      </w:pPr>
      <w:r w:rsidRPr="007B600F">
        <w:rPr>
          <w:color w:val="657B83"/>
        </w:rPr>
        <w:t xml:space="preserve">    </w:t>
      </w:r>
      <w:r w:rsidRPr="007B600F">
        <w:rPr>
          <w:i/>
          <w:iCs/>
          <w:color w:val="93A1A1"/>
        </w:rPr>
        <w:t xml:space="preserve"># Step 4: </w:t>
      </w:r>
      <w:r w:rsidRPr="007B600F">
        <w:rPr>
          <w:i/>
          <w:iCs/>
          <w:color w:val="93A1A1"/>
        </w:rPr>
        <w:t>存</w:t>
      </w:r>
      <w:r w:rsidRPr="007B600F">
        <w:rPr>
          <w:i/>
          <w:iCs/>
          <w:color w:val="93A1A1"/>
        </w:rPr>
        <w:t xml:space="preserve"> Neo4j</w:t>
      </w:r>
    </w:p>
    <w:p w14:paraId="48EF665C" w14:textId="77777777" w:rsidR="007B600F" w:rsidRPr="007B600F" w:rsidRDefault="007B600F" w:rsidP="007B600F">
      <w:pPr>
        <w:pStyle w:val="afff0"/>
        <w:rPr>
          <w:color w:val="657B83"/>
        </w:rPr>
      </w:pPr>
      <w:r w:rsidRPr="007B600F">
        <w:rPr>
          <w:color w:val="657B83"/>
        </w:rPr>
        <w:t xml:space="preserve">    </w:t>
      </w:r>
      <w:r w:rsidRPr="007B600F">
        <w:rPr>
          <w:color w:val="268BD2"/>
        </w:rPr>
        <w:t>step_4_save_graph_to_neo4j</w:t>
      </w:r>
      <w:r w:rsidRPr="007B600F">
        <w:rPr>
          <w:color w:val="657B83"/>
        </w:rPr>
        <w:t>(</w:t>
      </w:r>
      <w:r w:rsidRPr="007B600F">
        <w:rPr>
          <w:color w:val="268BD2"/>
        </w:rPr>
        <w:t>graph_data</w:t>
      </w:r>
      <w:r w:rsidRPr="007B600F">
        <w:rPr>
          <w:color w:val="657B83"/>
        </w:rPr>
        <w:t>, chunk_id, item_name)</w:t>
      </w:r>
    </w:p>
    <w:p w14:paraId="2336A1AE" w14:textId="77777777" w:rsidR="007B600F" w:rsidRPr="007B600F" w:rsidRDefault="007B600F" w:rsidP="007B600F">
      <w:pPr>
        <w:pStyle w:val="afff0"/>
        <w:rPr>
          <w:color w:val="657B83"/>
        </w:rPr>
      </w:pPr>
      <w:r w:rsidRPr="007B600F">
        <w:rPr>
          <w:color w:val="657B83"/>
        </w:rPr>
        <w:t xml:space="preserve">    </w:t>
      </w:r>
    </w:p>
    <w:p w14:paraId="01E543EA" w14:textId="77777777" w:rsidR="007B600F" w:rsidRPr="007B600F" w:rsidRDefault="007B600F" w:rsidP="007B600F">
      <w:pPr>
        <w:pStyle w:val="afff0"/>
        <w:rPr>
          <w:color w:val="657B83"/>
        </w:rPr>
      </w:pPr>
    </w:p>
    <w:p w14:paraId="536B2838" w14:textId="77777777" w:rsidR="007B600F" w:rsidRPr="007B600F" w:rsidRDefault="007B600F" w:rsidP="007B600F">
      <w:pPr>
        <w:pStyle w:val="afff0"/>
        <w:rPr>
          <w:color w:val="657B83"/>
        </w:rPr>
      </w:pPr>
      <w:r w:rsidRPr="007B600F">
        <w:rPr>
          <w:b/>
          <w:bCs/>
          <w:color w:val="586E75"/>
        </w:rPr>
        <w:t>def</w:t>
      </w:r>
      <w:r w:rsidRPr="007B600F">
        <w:rPr>
          <w:color w:val="657B83"/>
        </w:rPr>
        <w:t xml:space="preserve"> </w:t>
      </w:r>
      <w:r w:rsidRPr="007B600F">
        <w:rPr>
          <w:color w:val="268BD2"/>
        </w:rPr>
        <w:t>node_import_kg</w:t>
      </w:r>
      <w:r w:rsidRPr="007B600F">
        <w:rPr>
          <w:color w:val="657B83"/>
        </w:rPr>
        <w:t xml:space="preserve">(state: </w:t>
      </w:r>
      <w:r w:rsidRPr="007B600F">
        <w:rPr>
          <w:color w:val="CB4B16"/>
        </w:rPr>
        <w:t>ImportGraphState</w:t>
      </w:r>
      <w:r w:rsidRPr="007B600F">
        <w:rPr>
          <w:color w:val="657B83"/>
        </w:rPr>
        <w:t>):</w:t>
      </w:r>
    </w:p>
    <w:p w14:paraId="50F2DFBC" w14:textId="77777777" w:rsidR="007B600F" w:rsidRPr="007B600F" w:rsidRDefault="007B600F" w:rsidP="007B600F">
      <w:pPr>
        <w:pStyle w:val="afff0"/>
        <w:rPr>
          <w:color w:val="657B83"/>
        </w:rPr>
      </w:pPr>
      <w:r w:rsidRPr="007B600F">
        <w:rPr>
          <w:color w:val="657B83"/>
        </w:rPr>
        <w:t xml:space="preserve">    </w:t>
      </w:r>
      <w:r w:rsidRPr="007B600F">
        <w:rPr>
          <w:color w:val="268BD2"/>
        </w:rPr>
        <w:t>add_running_task</w:t>
      </w:r>
      <w:r w:rsidRPr="007B600F">
        <w:rPr>
          <w:color w:val="657B83"/>
        </w:rPr>
        <w:t>(state[</w:t>
      </w:r>
      <w:r w:rsidRPr="007B600F">
        <w:rPr>
          <w:color w:val="2AA198"/>
        </w:rPr>
        <w:t>"task_id"</w:t>
      </w:r>
      <w:r w:rsidRPr="007B600F">
        <w:rPr>
          <w:color w:val="657B83"/>
        </w:rPr>
        <w:t xml:space="preserve">], </w:t>
      </w:r>
      <w:r w:rsidRPr="007B600F">
        <w:rPr>
          <w:color w:val="CB4B16"/>
        </w:rPr>
        <w:t>sys</w:t>
      </w:r>
      <w:r w:rsidRPr="007B600F">
        <w:rPr>
          <w:color w:val="657B83"/>
        </w:rPr>
        <w:t>.</w:t>
      </w:r>
      <w:r w:rsidRPr="007B600F">
        <w:rPr>
          <w:color w:val="268BD2"/>
        </w:rPr>
        <w:t>_getframe</w:t>
      </w:r>
      <w:r w:rsidRPr="007B600F">
        <w:rPr>
          <w:color w:val="657B83"/>
        </w:rPr>
        <w:t>().</w:t>
      </w:r>
      <w:r w:rsidRPr="007B600F">
        <w:rPr>
          <w:color w:val="268BD2"/>
        </w:rPr>
        <w:t>f_code</w:t>
      </w:r>
      <w:r w:rsidRPr="007B600F">
        <w:rPr>
          <w:color w:val="657B83"/>
        </w:rPr>
        <w:t>.</w:t>
      </w:r>
      <w:r w:rsidRPr="007B600F">
        <w:rPr>
          <w:color w:val="268BD2"/>
        </w:rPr>
        <w:t>co_name</w:t>
      </w:r>
      <w:r w:rsidRPr="007B600F">
        <w:rPr>
          <w:color w:val="657B83"/>
        </w:rPr>
        <w:t>)</w:t>
      </w:r>
    </w:p>
    <w:p w14:paraId="107E15A7"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info</w:t>
      </w:r>
      <w:r w:rsidRPr="007B600F">
        <w:rPr>
          <w:color w:val="657B83"/>
        </w:rPr>
        <w:t>(</w:t>
      </w:r>
      <w:r w:rsidRPr="007B600F">
        <w:rPr>
          <w:color w:val="2AA198"/>
        </w:rPr>
        <w:t xml:space="preserve">"=== </w:t>
      </w:r>
      <w:r w:rsidRPr="007B600F">
        <w:rPr>
          <w:color w:val="2AA198"/>
        </w:rPr>
        <w:t>开始图谱构建流程</w:t>
      </w:r>
      <w:r w:rsidRPr="007B600F">
        <w:rPr>
          <w:color w:val="2AA198"/>
        </w:rPr>
        <w:t xml:space="preserve"> ==="</w:t>
      </w:r>
      <w:r w:rsidRPr="007B600F">
        <w:rPr>
          <w:color w:val="657B83"/>
        </w:rPr>
        <w:t>)</w:t>
      </w:r>
    </w:p>
    <w:p w14:paraId="50115FCA" w14:textId="77777777" w:rsidR="007B600F" w:rsidRPr="007B600F" w:rsidRDefault="007B600F" w:rsidP="007B600F">
      <w:pPr>
        <w:pStyle w:val="afff0"/>
        <w:rPr>
          <w:color w:val="657B83"/>
        </w:rPr>
      </w:pPr>
    </w:p>
    <w:p w14:paraId="4594A418" w14:textId="77777777" w:rsidR="007B600F" w:rsidRPr="007B600F" w:rsidRDefault="007B600F" w:rsidP="007B600F">
      <w:pPr>
        <w:pStyle w:val="afff0"/>
        <w:rPr>
          <w:color w:val="657B83"/>
        </w:rPr>
      </w:pPr>
      <w:r w:rsidRPr="007B600F">
        <w:rPr>
          <w:color w:val="657B83"/>
        </w:rPr>
        <w:t xml:space="preserve">    </w:t>
      </w:r>
      <w:r w:rsidRPr="007B600F">
        <w:rPr>
          <w:color w:val="268BD2"/>
        </w:rPr>
        <w:t>chunks</w:t>
      </w:r>
      <w:r w:rsidRPr="007B600F">
        <w:rPr>
          <w:color w:val="657B83"/>
        </w:rPr>
        <w:t xml:space="preserve"> </w:t>
      </w:r>
      <w:r w:rsidRPr="007B600F">
        <w:t>=</w:t>
      </w:r>
      <w:r w:rsidRPr="007B600F">
        <w:rPr>
          <w:color w:val="657B83"/>
        </w:rPr>
        <w:t xml:space="preserve"> state.</w:t>
      </w:r>
      <w:r w:rsidRPr="007B600F">
        <w:rPr>
          <w:color w:val="268BD2"/>
        </w:rPr>
        <w:t>get</w:t>
      </w:r>
      <w:r w:rsidRPr="007B600F">
        <w:rPr>
          <w:color w:val="657B83"/>
        </w:rPr>
        <w:t>(</w:t>
      </w:r>
      <w:r w:rsidRPr="007B600F">
        <w:rPr>
          <w:color w:val="2AA198"/>
        </w:rPr>
        <w:t>"chunks"</w:t>
      </w:r>
      <w:r w:rsidRPr="007B600F">
        <w:rPr>
          <w:color w:val="657B83"/>
        </w:rPr>
        <w:t xml:space="preserve">) </w:t>
      </w:r>
      <w:r w:rsidRPr="007B600F">
        <w:t>or</w:t>
      </w:r>
      <w:r w:rsidRPr="007B600F">
        <w:rPr>
          <w:color w:val="657B83"/>
        </w:rPr>
        <w:t xml:space="preserve"> []</w:t>
      </w:r>
    </w:p>
    <w:p w14:paraId="72681325" w14:textId="77777777" w:rsidR="007B600F" w:rsidRPr="007B600F" w:rsidRDefault="007B600F" w:rsidP="007B600F">
      <w:pPr>
        <w:pStyle w:val="afff0"/>
        <w:rPr>
          <w:color w:val="657B83"/>
        </w:rPr>
      </w:pPr>
      <w:r w:rsidRPr="007B600F">
        <w:rPr>
          <w:color w:val="657B83"/>
        </w:rPr>
        <w:t xml:space="preserve">    </w:t>
      </w:r>
      <w:r w:rsidRPr="007B600F">
        <w:rPr>
          <w:color w:val="268BD2"/>
        </w:rPr>
        <w:t>item_name</w:t>
      </w:r>
      <w:r w:rsidRPr="007B600F">
        <w:rPr>
          <w:color w:val="657B83"/>
        </w:rPr>
        <w:t xml:space="preserve"> </w:t>
      </w:r>
      <w:r w:rsidRPr="007B600F">
        <w:t>=</w:t>
      </w:r>
      <w:r w:rsidRPr="007B600F">
        <w:rPr>
          <w:color w:val="657B83"/>
        </w:rPr>
        <w:t xml:space="preserve"> state.</w:t>
      </w:r>
      <w:r w:rsidRPr="007B600F">
        <w:rPr>
          <w:color w:val="268BD2"/>
        </w:rPr>
        <w:t>get</w:t>
      </w:r>
      <w:r w:rsidRPr="007B600F">
        <w:rPr>
          <w:color w:val="657B83"/>
        </w:rPr>
        <w:t>(</w:t>
      </w:r>
      <w:r w:rsidRPr="007B600F">
        <w:rPr>
          <w:color w:val="2AA198"/>
        </w:rPr>
        <w:t>"item_name"</w:t>
      </w:r>
      <w:r w:rsidRPr="007B600F">
        <w:rPr>
          <w:color w:val="657B83"/>
        </w:rPr>
        <w:t xml:space="preserve">, </w:t>
      </w:r>
      <w:r w:rsidRPr="007B600F">
        <w:rPr>
          <w:color w:val="2AA198"/>
        </w:rPr>
        <w:t>""</w:t>
      </w:r>
      <w:r w:rsidRPr="007B600F">
        <w:rPr>
          <w:color w:val="657B83"/>
        </w:rPr>
        <w:t>)</w:t>
      </w:r>
    </w:p>
    <w:p w14:paraId="1DB357E6" w14:textId="77777777" w:rsidR="007B600F" w:rsidRPr="007B600F" w:rsidRDefault="007B600F" w:rsidP="007B600F">
      <w:pPr>
        <w:pStyle w:val="afff0"/>
        <w:rPr>
          <w:color w:val="657B83"/>
        </w:rPr>
      </w:pPr>
    </w:p>
    <w:p w14:paraId="043FC3F0" w14:textId="77777777" w:rsidR="007B600F" w:rsidRPr="007B600F" w:rsidRDefault="007B600F" w:rsidP="007B600F">
      <w:pPr>
        <w:pStyle w:val="afff0"/>
        <w:rPr>
          <w:color w:val="657B83"/>
        </w:rPr>
      </w:pPr>
      <w:r w:rsidRPr="007B600F">
        <w:rPr>
          <w:color w:val="657B83"/>
        </w:rPr>
        <w:t xml:space="preserve">    </w:t>
      </w:r>
      <w:r w:rsidRPr="007B600F">
        <w:rPr>
          <w:i/>
          <w:iCs/>
          <w:color w:val="93A1A1"/>
        </w:rPr>
        <w:t>#</w:t>
      </w:r>
      <w:r w:rsidRPr="007B600F">
        <w:rPr>
          <w:i/>
          <w:iCs/>
          <w:color w:val="93A1A1"/>
        </w:rPr>
        <w:t>幂等性处理</w:t>
      </w:r>
    </w:p>
    <w:p w14:paraId="1D4C7634" w14:textId="77777777" w:rsidR="007B600F" w:rsidRPr="007B600F" w:rsidRDefault="007B600F" w:rsidP="007B600F">
      <w:pPr>
        <w:pStyle w:val="afff0"/>
        <w:rPr>
          <w:color w:val="657B83"/>
        </w:rPr>
      </w:pPr>
      <w:r w:rsidRPr="007B600F">
        <w:rPr>
          <w:color w:val="657B83"/>
        </w:rPr>
        <w:t xml:space="preserve">    </w:t>
      </w:r>
      <w:r w:rsidRPr="007B600F">
        <w:rPr>
          <w:color w:val="268BD2"/>
        </w:rPr>
        <w:t>_clear_item_graph_in_neo4j</w:t>
      </w:r>
      <w:r w:rsidRPr="007B600F">
        <w:rPr>
          <w:color w:val="657B83"/>
        </w:rPr>
        <w:t>(</w:t>
      </w:r>
      <w:r w:rsidRPr="007B600F">
        <w:rPr>
          <w:color w:val="268BD2"/>
        </w:rPr>
        <w:t>item_name</w:t>
      </w:r>
      <w:r w:rsidRPr="007B600F">
        <w:rPr>
          <w:color w:val="657B83"/>
        </w:rPr>
        <w:t>)</w:t>
      </w:r>
    </w:p>
    <w:p w14:paraId="195F5C38" w14:textId="77777777" w:rsidR="007B600F" w:rsidRPr="007B600F" w:rsidRDefault="007B600F" w:rsidP="007B600F">
      <w:pPr>
        <w:pStyle w:val="afff0"/>
        <w:rPr>
          <w:color w:val="657B83"/>
        </w:rPr>
      </w:pPr>
      <w:r w:rsidRPr="007B600F">
        <w:rPr>
          <w:color w:val="657B83"/>
        </w:rPr>
        <w:t xml:space="preserve">    </w:t>
      </w:r>
      <w:r w:rsidRPr="007B600F">
        <w:rPr>
          <w:color w:val="268BD2"/>
        </w:rPr>
        <w:t>_clear_item_entities_in_milvus</w:t>
      </w:r>
      <w:r w:rsidRPr="007B600F">
        <w:rPr>
          <w:color w:val="657B83"/>
        </w:rPr>
        <w:t>(</w:t>
      </w:r>
      <w:r w:rsidRPr="007B600F">
        <w:rPr>
          <w:color w:val="268BD2"/>
        </w:rPr>
        <w:t>item_name</w:t>
      </w:r>
      <w:r w:rsidRPr="007B600F">
        <w:rPr>
          <w:color w:val="657B83"/>
        </w:rPr>
        <w:t>)</w:t>
      </w:r>
    </w:p>
    <w:p w14:paraId="7A619413" w14:textId="77777777" w:rsidR="007B600F" w:rsidRPr="007B600F" w:rsidRDefault="007B600F" w:rsidP="007B600F">
      <w:pPr>
        <w:pStyle w:val="afff0"/>
        <w:rPr>
          <w:color w:val="657B83"/>
        </w:rPr>
      </w:pPr>
      <w:r w:rsidRPr="007B600F">
        <w:rPr>
          <w:color w:val="657B83"/>
        </w:rPr>
        <w:t xml:space="preserve">    </w:t>
      </w:r>
    </w:p>
    <w:p w14:paraId="0C7AA4E7" w14:textId="77777777" w:rsidR="007B600F" w:rsidRPr="007B600F" w:rsidRDefault="007B600F" w:rsidP="007B600F">
      <w:pPr>
        <w:pStyle w:val="afff0"/>
        <w:rPr>
          <w:color w:val="657B83"/>
        </w:rPr>
      </w:pPr>
      <w:r w:rsidRPr="007B600F">
        <w:rPr>
          <w:color w:val="657B83"/>
        </w:rPr>
        <w:t xml:space="preserve">    </w:t>
      </w:r>
      <w:r w:rsidRPr="007B600F">
        <w:rPr>
          <w:i/>
          <w:iCs/>
          <w:color w:val="93A1A1"/>
        </w:rPr>
        <w:t xml:space="preserve"># </w:t>
      </w:r>
      <w:r w:rsidRPr="007B600F">
        <w:rPr>
          <w:i/>
          <w:iCs/>
          <w:color w:val="93A1A1"/>
        </w:rPr>
        <w:t>设定并发数量，建议设为</w:t>
      </w:r>
      <w:r w:rsidRPr="007B600F">
        <w:rPr>
          <w:i/>
          <w:iCs/>
          <w:color w:val="93A1A1"/>
        </w:rPr>
        <w:t xml:space="preserve"> 5-10</w:t>
      </w:r>
      <w:r w:rsidRPr="007B600F">
        <w:rPr>
          <w:i/>
          <w:iCs/>
          <w:color w:val="93A1A1"/>
        </w:rPr>
        <w:t>，取决于你的</w:t>
      </w:r>
      <w:r w:rsidRPr="007B600F">
        <w:rPr>
          <w:i/>
          <w:iCs/>
          <w:color w:val="93A1A1"/>
        </w:rPr>
        <w:t xml:space="preserve"> LLM API </w:t>
      </w:r>
      <w:r w:rsidRPr="007B600F">
        <w:rPr>
          <w:i/>
          <w:iCs/>
          <w:color w:val="93A1A1"/>
        </w:rPr>
        <w:t>速率限制</w:t>
      </w:r>
      <w:r w:rsidRPr="007B600F">
        <w:rPr>
          <w:i/>
          <w:iCs/>
          <w:color w:val="93A1A1"/>
        </w:rPr>
        <w:t xml:space="preserve"> (RPM/TPM)</w:t>
      </w:r>
    </w:p>
    <w:p w14:paraId="5814D91B" w14:textId="77777777" w:rsidR="007B600F" w:rsidRPr="007B600F" w:rsidRDefault="007B600F" w:rsidP="007B600F">
      <w:pPr>
        <w:pStyle w:val="afff0"/>
        <w:rPr>
          <w:color w:val="657B83"/>
        </w:rPr>
      </w:pPr>
      <w:r w:rsidRPr="007B600F">
        <w:rPr>
          <w:color w:val="657B83"/>
        </w:rPr>
        <w:t xml:space="preserve">    </w:t>
      </w:r>
      <w:r w:rsidRPr="007B600F">
        <w:rPr>
          <w:color w:val="268BD2"/>
        </w:rPr>
        <w:t>MAX_WORKERS</w:t>
      </w:r>
      <w:r w:rsidRPr="007B600F">
        <w:rPr>
          <w:color w:val="657B83"/>
        </w:rPr>
        <w:t xml:space="preserve"> </w:t>
      </w:r>
      <w:r w:rsidRPr="007B600F">
        <w:t>=</w:t>
      </w:r>
      <w:r w:rsidRPr="007B600F">
        <w:rPr>
          <w:color w:val="657B83"/>
        </w:rPr>
        <w:t xml:space="preserve"> </w:t>
      </w:r>
      <w:r w:rsidRPr="007B600F">
        <w:rPr>
          <w:color w:val="D33682"/>
        </w:rPr>
        <w:t>10</w:t>
      </w:r>
      <w:r w:rsidRPr="007B600F">
        <w:rPr>
          <w:color w:val="657B83"/>
        </w:rPr>
        <w:t xml:space="preserve"> </w:t>
      </w:r>
    </w:p>
    <w:p w14:paraId="32D9BA93" w14:textId="77777777" w:rsidR="007B600F" w:rsidRPr="007B600F" w:rsidRDefault="007B600F" w:rsidP="007B600F">
      <w:pPr>
        <w:pStyle w:val="afff0"/>
        <w:rPr>
          <w:color w:val="657B83"/>
        </w:rPr>
      </w:pPr>
    </w:p>
    <w:p w14:paraId="65D7641B" w14:textId="77777777" w:rsidR="007B600F" w:rsidRPr="007B600F" w:rsidRDefault="007B600F" w:rsidP="007B600F">
      <w:pPr>
        <w:pStyle w:val="afff0"/>
        <w:rPr>
          <w:color w:val="657B83"/>
        </w:rPr>
      </w:pPr>
      <w:r w:rsidRPr="007B600F">
        <w:rPr>
          <w:color w:val="657B83"/>
        </w:rPr>
        <w:t xml:space="preserve">    </w:t>
      </w:r>
      <w:r w:rsidRPr="007B600F">
        <w:rPr>
          <w:b/>
          <w:bCs/>
          <w:color w:val="586E75"/>
        </w:rPr>
        <w:t>def</w:t>
      </w:r>
      <w:r w:rsidRPr="007B600F">
        <w:rPr>
          <w:color w:val="657B83"/>
        </w:rPr>
        <w:t xml:space="preserve"> </w:t>
      </w:r>
      <w:r w:rsidRPr="007B600F">
        <w:rPr>
          <w:color w:val="268BD2"/>
        </w:rPr>
        <w:t>process_single_chunk</w:t>
      </w:r>
      <w:r w:rsidRPr="007B600F">
        <w:rPr>
          <w:color w:val="657B83"/>
        </w:rPr>
        <w:t>(chunk):</w:t>
      </w:r>
    </w:p>
    <w:p w14:paraId="13283D52" w14:textId="77777777" w:rsidR="007B600F" w:rsidRPr="007B600F" w:rsidRDefault="007B600F" w:rsidP="007B600F">
      <w:pPr>
        <w:pStyle w:val="afff0"/>
        <w:rPr>
          <w:color w:val="657B83"/>
        </w:rPr>
      </w:pPr>
      <w:r w:rsidRPr="007B600F">
        <w:rPr>
          <w:color w:val="657B83"/>
        </w:rPr>
        <w:t xml:space="preserve">        </w:t>
      </w:r>
      <w:r w:rsidRPr="007B600F">
        <w:t>if</w:t>
      </w:r>
      <w:r w:rsidRPr="007B600F">
        <w:rPr>
          <w:color w:val="657B83"/>
        </w:rPr>
        <w:t xml:space="preserve"> </w:t>
      </w:r>
      <w:r w:rsidRPr="007B600F">
        <w:t>not</w:t>
      </w:r>
      <w:r w:rsidRPr="007B600F">
        <w:rPr>
          <w:color w:val="657B83"/>
        </w:rPr>
        <w:t xml:space="preserve"> </w:t>
      </w:r>
      <w:r w:rsidRPr="007B600F">
        <w:rPr>
          <w:color w:val="268BD2"/>
        </w:rPr>
        <w:t>isinstance</w:t>
      </w:r>
      <w:r w:rsidRPr="007B600F">
        <w:rPr>
          <w:color w:val="657B83"/>
        </w:rPr>
        <w:t xml:space="preserve">(chunk, </w:t>
      </w:r>
      <w:r w:rsidRPr="007B600F">
        <w:t>dict</w:t>
      </w:r>
      <w:r w:rsidRPr="007B600F">
        <w:rPr>
          <w:color w:val="657B83"/>
        </w:rPr>
        <w:t>):</w:t>
      </w:r>
    </w:p>
    <w:p w14:paraId="09C540A5" w14:textId="77777777" w:rsidR="007B600F" w:rsidRPr="007B600F" w:rsidRDefault="007B600F" w:rsidP="007B600F">
      <w:pPr>
        <w:pStyle w:val="afff0"/>
        <w:rPr>
          <w:color w:val="657B83"/>
        </w:rPr>
      </w:pPr>
      <w:r w:rsidRPr="007B600F">
        <w:rPr>
          <w:color w:val="657B83"/>
        </w:rPr>
        <w:t xml:space="preserve">            </w:t>
      </w:r>
      <w:r w:rsidRPr="007B600F">
        <w:t>return</w:t>
      </w:r>
    </w:p>
    <w:p w14:paraId="6F4DA2DA" w14:textId="77777777" w:rsidR="007B600F" w:rsidRPr="007B600F" w:rsidRDefault="007B600F" w:rsidP="007B600F">
      <w:pPr>
        <w:pStyle w:val="afff0"/>
        <w:rPr>
          <w:color w:val="657B83"/>
        </w:rPr>
      </w:pPr>
      <w:r w:rsidRPr="007B600F">
        <w:rPr>
          <w:color w:val="657B83"/>
        </w:rPr>
        <w:t xml:space="preserve">        </w:t>
      </w:r>
      <w:r w:rsidRPr="007B600F">
        <w:t>try</w:t>
      </w:r>
      <w:r w:rsidRPr="007B600F">
        <w:rPr>
          <w:color w:val="657B83"/>
        </w:rPr>
        <w:t>:</w:t>
      </w:r>
    </w:p>
    <w:p w14:paraId="106D65C8" w14:textId="77777777" w:rsidR="007B600F" w:rsidRPr="007B600F" w:rsidRDefault="007B600F" w:rsidP="007B600F">
      <w:pPr>
        <w:pStyle w:val="afff0"/>
        <w:rPr>
          <w:color w:val="657B83"/>
        </w:rPr>
      </w:pPr>
      <w:r w:rsidRPr="007B600F">
        <w:rPr>
          <w:color w:val="657B83"/>
        </w:rPr>
        <w:t xml:space="preserve">            </w:t>
      </w:r>
      <w:r w:rsidRPr="007B600F">
        <w:rPr>
          <w:color w:val="268BD2"/>
        </w:rPr>
        <w:t>process_knowledge_graph</w:t>
      </w:r>
      <w:r w:rsidRPr="007B600F">
        <w:rPr>
          <w:color w:val="657B83"/>
        </w:rPr>
        <w:t>(</w:t>
      </w:r>
    </w:p>
    <w:p w14:paraId="4FE66260" w14:textId="77777777" w:rsidR="007B600F" w:rsidRPr="007B600F" w:rsidRDefault="007B600F" w:rsidP="007B600F">
      <w:pPr>
        <w:pStyle w:val="afff0"/>
        <w:rPr>
          <w:color w:val="657B83"/>
        </w:rPr>
      </w:pPr>
      <w:r w:rsidRPr="007B600F">
        <w:rPr>
          <w:color w:val="657B83"/>
        </w:rPr>
        <w:t>                chunk.</w:t>
      </w:r>
      <w:r w:rsidRPr="007B600F">
        <w:rPr>
          <w:color w:val="268BD2"/>
        </w:rPr>
        <w:t>get</w:t>
      </w:r>
      <w:r w:rsidRPr="007B600F">
        <w:rPr>
          <w:color w:val="657B83"/>
        </w:rPr>
        <w:t>(</w:t>
      </w:r>
      <w:r w:rsidRPr="007B600F">
        <w:rPr>
          <w:color w:val="2AA198"/>
        </w:rPr>
        <w:t>"content"</w:t>
      </w:r>
      <w:r w:rsidRPr="007B600F">
        <w:rPr>
          <w:color w:val="657B83"/>
        </w:rPr>
        <w:t xml:space="preserve">, </w:t>
      </w:r>
      <w:r w:rsidRPr="007B600F">
        <w:rPr>
          <w:color w:val="2AA198"/>
        </w:rPr>
        <w:t>""</w:t>
      </w:r>
      <w:r w:rsidRPr="007B600F">
        <w:rPr>
          <w:color w:val="657B83"/>
        </w:rPr>
        <w:t>),</w:t>
      </w:r>
    </w:p>
    <w:p w14:paraId="5458E9F8" w14:textId="77777777" w:rsidR="007B600F" w:rsidRPr="007B600F" w:rsidRDefault="007B600F" w:rsidP="007B600F">
      <w:pPr>
        <w:pStyle w:val="afff0"/>
        <w:rPr>
          <w:color w:val="657B83"/>
        </w:rPr>
      </w:pPr>
      <w:r w:rsidRPr="007B600F">
        <w:rPr>
          <w:color w:val="657B83"/>
        </w:rPr>
        <w:t xml:space="preserve">                </w:t>
      </w:r>
      <w:r w:rsidRPr="007B600F">
        <w:t>str</w:t>
      </w:r>
      <w:r w:rsidRPr="007B600F">
        <w:rPr>
          <w:color w:val="657B83"/>
        </w:rPr>
        <w:t>(chunk.</w:t>
      </w:r>
      <w:r w:rsidRPr="007B600F">
        <w:rPr>
          <w:color w:val="268BD2"/>
        </w:rPr>
        <w:t>get</w:t>
      </w:r>
      <w:r w:rsidRPr="007B600F">
        <w:rPr>
          <w:color w:val="657B83"/>
        </w:rPr>
        <w:t>(</w:t>
      </w:r>
      <w:r w:rsidRPr="007B600F">
        <w:rPr>
          <w:color w:val="2AA198"/>
        </w:rPr>
        <w:t>"chunk_id"</w:t>
      </w:r>
      <w:r w:rsidRPr="007B600F">
        <w:rPr>
          <w:color w:val="657B83"/>
        </w:rPr>
        <w:t xml:space="preserve">, </w:t>
      </w:r>
      <w:r w:rsidRPr="007B600F">
        <w:rPr>
          <w:color w:val="2AA198"/>
        </w:rPr>
        <w:t>""</w:t>
      </w:r>
      <w:r w:rsidRPr="007B600F">
        <w:rPr>
          <w:color w:val="657B83"/>
        </w:rPr>
        <w:t>)),</w:t>
      </w:r>
    </w:p>
    <w:p w14:paraId="7214BAEA" w14:textId="77777777" w:rsidR="007B600F" w:rsidRPr="007B600F" w:rsidRDefault="007B600F" w:rsidP="007B600F">
      <w:pPr>
        <w:pStyle w:val="afff0"/>
        <w:rPr>
          <w:color w:val="657B83"/>
        </w:rPr>
      </w:pPr>
      <w:r w:rsidRPr="007B600F">
        <w:rPr>
          <w:color w:val="657B83"/>
        </w:rPr>
        <w:t>                chunk.</w:t>
      </w:r>
      <w:r w:rsidRPr="007B600F">
        <w:rPr>
          <w:color w:val="268BD2"/>
        </w:rPr>
        <w:t>get</w:t>
      </w:r>
      <w:r w:rsidRPr="007B600F">
        <w:rPr>
          <w:color w:val="657B83"/>
        </w:rPr>
        <w:t>(</w:t>
      </w:r>
      <w:r w:rsidRPr="007B600F">
        <w:rPr>
          <w:color w:val="2AA198"/>
        </w:rPr>
        <w:t>"item_name"</w:t>
      </w:r>
      <w:r w:rsidRPr="007B600F">
        <w:rPr>
          <w:color w:val="657B83"/>
        </w:rPr>
        <w:t xml:space="preserve">) </w:t>
      </w:r>
      <w:r w:rsidRPr="007B600F">
        <w:t>or</w:t>
      </w:r>
      <w:r w:rsidRPr="007B600F">
        <w:rPr>
          <w:color w:val="657B83"/>
        </w:rPr>
        <w:t xml:space="preserve"> </w:t>
      </w:r>
      <w:r w:rsidRPr="007B600F">
        <w:rPr>
          <w:color w:val="268BD2"/>
        </w:rPr>
        <w:t>item_name</w:t>
      </w:r>
      <w:r w:rsidRPr="007B600F">
        <w:rPr>
          <w:color w:val="657B83"/>
        </w:rPr>
        <w:t>,</w:t>
      </w:r>
    </w:p>
    <w:p w14:paraId="20538B76" w14:textId="77777777" w:rsidR="007B600F" w:rsidRPr="007B600F" w:rsidRDefault="007B600F" w:rsidP="007B600F">
      <w:pPr>
        <w:pStyle w:val="afff0"/>
        <w:rPr>
          <w:color w:val="657B83"/>
        </w:rPr>
      </w:pPr>
      <w:r w:rsidRPr="007B600F">
        <w:rPr>
          <w:color w:val="657B83"/>
        </w:rPr>
        <w:t>            )</w:t>
      </w:r>
    </w:p>
    <w:p w14:paraId="4019E96F" w14:textId="77777777" w:rsidR="007B600F" w:rsidRPr="007B600F" w:rsidRDefault="007B600F" w:rsidP="007B600F">
      <w:pPr>
        <w:pStyle w:val="afff0"/>
        <w:rPr>
          <w:color w:val="657B83"/>
        </w:rPr>
      </w:pPr>
      <w:r w:rsidRPr="007B600F">
        <w:rPr>
          <w:color w:val="657B83"/>
        </w:rPr>
        <w:t xml:space="preserve">        </w:t>
      </w:r>
      <w:r w:rsidRPr="007B600F">
        <w:t>except</w:t>
      </w:r>
      <w:r w:rsidRPr="007B600F">
        <w:rPr>
          <w:color w:val="657B83"/>
        </w:rPr>
        <w:t xml:space="preserve"> </w:t>
      </w:r>
      <w:r w:rsidRPr="007B600F">
        <w:t>Exception</w:t>
      </w:r>
      <w:r w:rsidRPr="007B600F">
        <w:rPr>
          <w:color w:val="657B83"/>
        </w:rPr>
        <w:t xml:space="preserve"> </w:t>
      </w:r>
      <w:r w:rsidRPr="007B600F">
        <w:t>as</w:t>
      </w:r>
      <w:r w:rsidRPr="007B600F">
        <w:rPr>
          <w:color w:val="657B83"/>
        </w:rPr>
        <w:t xml:space="preserve"> </w:t>
      </w:r>
      <w:r w:rsidRPr="007B600F">
        <w:rPr>
          <w:color w:val="268BD2"/>
        </w:rPr>
        <w:t>e</w:t>
      </w:r>
      <w:r w:rsidRPr="007B600F">
        <w:rPr>
          <w:color w:val="657B83"/>
        </w:rPr>
        <w:t>:</w:t>
      </w:r>
    </w:p>
    <w:p w14:paraId="3D1D30AD"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error</w:t>
      </w:r>
      <w:r w:rsidRPr="007B600F">
        <w:rPr>
          <w:color w:val="657B83"/>
        </w:rPr>
        <w:t>(</w:t>
      </w:r>
      <w:r w:rsidRPr="007B600F">
        <w:rPr>
          <w:b/>
          <w:bCs/>
          <w:color w:val="586E75"/>
        </w:rPr>
        <w:t>f</w:t>
      </w:r>
      <w:r w:rsidRPr="007B600F">
        <w:rPr>
          <w:color w:val="2AA198"/>
        </w:rPr>
        <w:t>"</w:t>
      </w:r>
      <w:r w:rsidRPr="007B600F">
        <w:rPr>
          <w:color w:val="2AA198"/>
        </w:rPr>
        <w:t>处理切片</w:t>
      </w:r>
      <w:r w:rsidRPr="007B600F">
        <w:rPr>
          <w:color w:val="2AA198"/>
        </w:rPr>
        <w:t xml:space="preserve"> </w:t>
      </w:r>
      <w:r w:rsidRPr="007B600F">
        <w:rPr>
          <w:color w:val="CB4B16"/>
        </w:rPr>
        <w:t>{</w:t>
      </w:r>
      <w:r w:rsidRPr="007B600F">
        <w:rPr>
          <w:color w:val="657B83"/>
        </w:rPr>
        <w:t>chunk.</w:t>
      </w:r>
      <w:r w:rsidRPr="007B600F">
        <w:rPr>
          <w:color w:val="268BD2"/>
        </w:rPr>
        <w:t>get</w:t>
      </w:r>
      <w:r w:rsidRPr="007B600F">
        <w:rPr>
          <w:color w:val="657B83"/>
        </w:rPr>
        <w:t>(</w:t>
      </w:r>
      <w:r w:rsidRPr="007B600F">
        <w:rPr>
          <w:color w:val="2AA198"/>
        </w:rPr>
        <w:t>'chunk_id'</w:t>
      </w:r>
      <w:r w:rsidRPr="007B600F">
        <w:rPr>
          <w:color w:val="657B83"/>
        </w:rPr>
        <w:t>)</w:t>
      </w:r>
      <w:r w:rsidRPr="007B600F">
        <w:rPr>
          <w:color w:val="CB4B16"/>
        </w:rPr>
        <w:t>}</w:t>
      </w:r>
      <w:r w:rsidRPr="007B600F">
        <w:rPr>
          <w:color w:val="2AA198"/>
        </w:rPr>
        <w:t xml:space="preserve"> </w:t>
      </w:r>
      <w:r w:rsidRPr="007B600F">
        <w:rPr>
          <w:color w:val="2AA198"/>
        </w:rPr>
        <w:t>失败</w:t>
      </w:r>
      <w:r w:rsidRPr="007B600F">
        <w:rPr>
          <w:color w:val="2AA198"/>
        </w:rPr>
        <w:t xml:space="preserve">: </w:t>
      </w:r>
      <w:r w:rsidRPr="007B600F">
        <w:rPr>
          <w:color w:val="CB4B16"/>
        </w:rPr>
        <w:t>{</w:t>
      </w:r>
      <w:r w:rsidRPr="007B600F">
        <w:rPr>
          <w:color w:val="268BD2"/>
        </w:rPr>
        <w:t>e</w:t>
      </w:r>
      <w:r w:rsidRPr="007B600F">
        <w:rPr>
          <w:color w:val="CB4B16"/>
        </w:rPr>
        <w:t>}</w:t>
      </w:r>
      <w:r w:rsidRPr="007B600F">
        <w:rPr>
          <w:color w:val="2AA198"/>
        </w:rPr>
        <w:t>"</w:t>
      </w:r>
      <w:r w:rsidRPr="007B600F">
        <w:rPr>
          <w:color w:val="657B83"/>
        </w:rPr>
        <w:t>)</w:t>
      </w:r>
    </w:p>
    <w:p w14:paraId="23E11F29" w14:textId="77777777" w:rsidR="007B600F" w:rsidRPr="007B600F" w:rsidRDefault="007B600F" w:rsidP="007B600F">
      <w:pPr>
        <w:pStyle w:val="afff0"/>
        <w:rPr>
          <w:color w:val="657B83"/>
        </w:rPr>
      </w:pPr>
    </w:p>
    <w:p w14:paraId="0E753839" w14:textId="77777777" w:rsidR="007B600F" w:rsidRPr="007B600F" w:rsidRDefault="007B600F" w:rsidP="007B600F">
      <w:pPr>
        <w:pStyle w:val="afff0"/>
        <w:rPr>
          <w:color w:val="657B83"/>
        </w:rPr>
      </w:pPr>
      <w:r w:rsidRPr="007B600F">
        <w:rPr>
          <w:color w:val="657B83"/>
        </w:rPr>
        <w:t xml:space="preserve">    </w:t>
      </w:r>
      <w:r w:rsidRPr="007B600F">
        <w:rPr>
          <w:i/>
          <w:iCs/>
          <w:color w:val="93A1A1"/>
        </w:rPr>
        <w:t xml:space="preserve"># </w:t>
      </w:r>
      <w:r w:rsidRPr="007B600F">
        <w:rPr>
          <w:i/>
          <w:iCs/>
          <w:color w:val="93A1A1"/>
        </w:rPr>
        <w:t>使用线程池并发执行</w:t>
      </w:r>
    </w:p>
    <w:p w14:paraId="41FA8B65" w14:textId="77777777" w:rsidR="007B600F" w:rsidRPr="007B600F" w:rsidRDefault="007B600F" w:rsidP="007B600F">
      <w:pPr>
        <w:pStyle w:val="afff0"/>
        <w:rPr>
          <w:color w:val="657B83"/>
        </w:rPr>
      </w:pPr>
      <w:r w:rsidRPr="007B600F">
        <w:rPr>
          <w:color w:val="657B83"/>
        </w:rPr>
        <w:t xml:space="preserve">    </w:t>
      </w:r>
      <w:r w:rsidRPr="007B600F">
        <w:t>with</w:t>
      </w:r>
      <w:r w:rsidRPr="007B600F">
        <w:rPr>
          <w:color w:val="657B83"/>
        </w:rPr>
        <w:t xml:space="preserve"> </w:t>
      </w:r>
      <w:r w:rsidRPr="007B600F">
        <w:rPr>
          <w:color w:val="CB4B16"/>
        </w:rPr>
        <w:t>ThreadPoolExecutor</w:t>
      </w:r>
      <w:r w:rsidRPr="007B600F">
        <w:rPr>
          <w:color w:val="657B83"/>
        </w:rPr>
        <w:t>(</w:t>
      </w:r>
      <w:r w:rsidRPr="007B600F">
        <w:rPr>
          <w:color w:val="268BD2"/>
        </w:rPr>
        <w:t>max_workers</w:t>
      </w:r>
      <w:r w:rsidRPr="007B600F">
        <w:t>=</w:t>
      </w:r>
      <w:r w:rsidRPr="007B600F">
        <w:rPr>
          <w:color w:val="268BD2"/>
        </w:rPr>
        <w:t>MAX_WORKERS</w:t>
      </w:r>
      <w:r w:rsidRPr="007B600F">
        <w:rPr>
          <w:color w:val="657B83"/>
        </w:rPr>
        <w:t xml:space="preserve">) </w:t>
      </w:r>
      <w:r w:rsidRPr="007B600F">
        <w:t>as</w:t>
      </w:r>
      <w:r w:rsidRPr="007B600F">
        <w:rPr>
          <w:color w:val="657B83"/>
        </w:rPr>
        <w:t xml:space="preserve"> </w:t>
      </w:r>
      <w:r w:rsidRPr="007B600F">
        <w:rPr>
          <w:color w:val="268BD2"/>
        </w:rPr>
        <w:t>executor</w:t>
      </w:r>
      <w:r w:rsidRPr="007B600F">
        <w:rPr>
          <w:color w:val="657B83"/>
        </w:rPr>
        <w:t>:</w:t>
      </w:r>
    </w:p>
    <w:p w14:paraId="43C26D5E" w14:textId="77777777" w:rsidR="007B600F" w:rsidRPr="007B600F" w:rsidRDefault="007B600F" w:rsidP="007B600F">
      <w:pPr>
        <w:pStyle w:val="afff0"/>
        <w:rPr>
          <w:color w:val="657B83"/>
        </w:rPr>
      </w:pPr>
      <w:r w:rsidRPr="007B600F">
        <w:rPr>
          <w:color w:val="657B83"/>
        </w:rPr>
        <w:t xml:space="preserve">        </w:t>
      </w:r>
      <w:r w:rsidRPr="007B600F">
        <w:rPr>
          <w:i/>
          <w:iCs/>
          <w:color w:val="93A1A1"/>
        </w:rPr>
        <w:t xml:space="preserve"># </w:t>
      </w:r>
      <w:r w:rsidRPr="007B600F">
        <w:rPr>
          <w:i/>
          <w:iCs/>
          <w:color w:val="93A1A1"/>
        </w:rPr>
        <w:t>提交所有任务</w:t>
      </w:r>
    </w:p>
    <w:p w14:paraId="14EA9A86" w14:textId="77777777" w:rsidR="007B600F" w:rsidRPr="007B600F" w:rsidRDefault="007B600F" w:rsidP="007B600F">
      <w:pPr>
        <w:pStyle w:val="afff0"/>
        <w:rPr>
          <w:color w:val="657B83"/>
        </w:rPr>
      </w:pPr>
      <w:r w:rsidRPr="007B600F">
        <w:rPr>
          <w:color w:val="657B83"/>
        </w:rPr>
        <w:t xml:space="preserve">        </w:t>
      </w:r>
      <w:r w:rsidRPr="007B600F">
        <w:rPr>
          <w:color w:val="268BD2"/>
        </w:rPr>
        <w:t>futures</w:t>
      </w:r>
      <w:r w:rsidRPr="007B600F">
        <w:rPr>
          <w:color w:val="657B83"/>
        </w:rPr>
        <w:t xml:space="preserve"> </w:t>
      </w:r>
      <w:r w:rsidRPr="007B600F">
        <w:t>=</w:t>
      </w:r>
      <w:r w:rsidRPr="007B600F">
        <w:rPr>
          <w:color w:val="657B83"/>
        </w:rPr>
        <w:t xml:space="preserve"> [</w:t>
      </w:r>
      <w:r w:rsidRPr="007B600F">
        <w:rPr>
          <w:color w:val="268BD2"/>
        </w:rPr>
        <w:t>executor</w:t>
      </w:r>
      <w:r w:rsidRPr="007B600F">
        <w:rPr>
          <w:color w:val="657B83"/>
        </w:rPr>
        <w:t>.</w:t>
      </w:r>
      <w:r w:rsidRPr="007B600F">
        <w:rPr>
          <w:color w:val="268BD2"/>
        </w:rPr>
        <w:t>submit</w:t>
      </w:r>
      <w:r w:rsidRPr="007B600F">
        <w:rPr>
          <w:color w:val="657B83"/>
        </w:rPr>
        <w:t>(</w:t>
      </w:r>
      <w:r w:rsidRPr="007B600F">
        <w:rPr>
          <w:color w:val="268BD2"/>
        </w:rPr>
        <w:t>process_single_chunk</w:t>
      </w:r>
      <w:r w:rsidRPr="007B600F">
        <w:rPr>
          <w:color w:val="657B83"/>
        </w:rPr>
        <w:t xml:space="preserve">, </w:t>
      </w:r>
      <w:r w:rsidRPr="007B600F">
        <w:rPr>
          <w:color w:val="268BD2"/>
        </w:rPr>
        <w:t>chunk</w:t>
      </w:r>
      <w:r w:rsidRPr="007B600F">
        <w:rPr>
          <w:color w:val="657B83"/>
        </w:rPr>
        <w:t xml:space="preserve">) </w:t>
      </w:r>
      <w:r w:rsidRPr="007B600F">
        <w:t>for</w:t>
      </w:r>
      <w:r w:rsidRPr="007B600F">
        <w:rPr>
          <w:color w:val="657B83"/>
        </w:rPr>
        <w:t xml:space="preserve"> </w:t>
      </w:r>
      <w:r w:rsidRPr="007B600F">
        <w:rPr>
          <w:color w:val="268BD2"/>
        </w:rPr>
        <w:t>chunk</w:t>
      </w:r>
      <w:r w:rsidRPr="007B600F">
        <w:rPr>
          <w:color w:val="657B83"/>
        </w:rPr>
        <w:t xml:space="preserve"> </w:t>
      </w:r>
      <w:r w:rsidRPr="007B600F">
        <w:t>in</w:t>
      </w:r>
      <w:r w:rsidRPr="007B600F">
        <w:rPr>
          <w:color w:val="657B83"/>
        </w:rPr>
        <w:t xml:space="preserve"> </w:t>
      </w:r>
      <w:r w:rsidRPr="007B600F">
        <w:rPr>
          <w:color w:val="268BD2"/>
        </w:rPr>
        <w:t>chunks</w:t>
      </w:r>
      <w:r w:rsidRPr="007B600F">
        <w:rPr>
          <w:color w:val="657B83"/>
        </w:rPr>
        <w:t>]</w:t>
      </w:r>
    </w:p>
    <w:p w14:paraId="0736C553" w14:textId="77777777" w:rsidR="007B600F" w:rsidRPr="007B600F" w:rsidRDefault="007B600F" w:rsidP="007B600F">
      <w:pPr>
        <w:pStyle w:val="afff0"/>
        <w:rPr>
          <w:color w:val="657B83"/>
        </w:rPr>
      </w:pPr>
      <w:r w:rsidRPr="007B600F">
        <w:rPr>
          <w:color w:val="657B83"/>
        </w:rPr>
        <w:lastRenderedPageBreak/>
        <w:t xml:space="preserve">        </w:t>
      </w:r>
    </w:p>
    <w:p w14:paraId="5B3CAEEF" w14:textId="77777777" w:rsidR="007B600F" w:rsidRPr="007B600F" w:rsidRDefault="007B600F" w:rsidP="007B600F">
      <w:pPr>
        <w:pStyle w:val="afff0"/>
        <w:rPr>
          <w:color w:val="657B83"/>
        </w:rPr>
      </w:pPr>
      <w:r w:rsidRPr="007B600F">
        <w:rPr>
          <w:color w:val="657B83"/>
        </w:rPr>
        <w:t xml:space="preserve">        </w:t>
      </w:r>
      <w:r w:rsidRPr="007B600F">
        <w:rPr>
          <w:i/>
          <w:iCs/>
          <w:color w:val="93A1A1"/>
        </w:rPr>
        <w:t xml:space="preserve"># </w:t>
      </w:r>
      <w:r w:rsidRPr="007B600F">
        <w:rPr>
          <w:i/>
          <w:iCs/>
          <w:color w:val="93A1A1"/>
        </w:rPr>
        <w:t>等待完成</w:t>
      </w:r>
    </w:p>
    <w:p w14:paraId="420FDFFD" w14:textId="77777777" w:rsidR="007B600F" w:rsidRPr="007B600F" w:rsidRDefault="007B600F" w:rsidP="007B600F">
      <w:pPr>
        <w:pStyle w:val="afff0"/>
        <w:rPr>
          <w:color w:val="657B83"/>
        </w:rPr>
      </w:pPr>
      <w:r w:rsidRPr="007B600F">
        <w:rPr>
          <w:color w:val="657B83"/>
        </w:rPr>
        <w:t xml:space="preserve">        </w:t>
      </w:r>
      <w:r w:rsidRPr="007B600F">
        <w:t>for</w:t>
      </w:r>
      <w:r w:rsidRPr="007B600F">
        <w:rPr>
          <w:color w:val="657B83"/>
        </w:rPr>
        <w:t xml:space="preserve"> </w:t>
      </w:r>
      <w:r w:rsidRPr="007B600F">
        <w:rPr>
          <w:color w:val="268BD2"/>
        </w:rPr>
        <w:t>future</w:t>
      </w:r>
      <w:r w:rsidRPr="007B600F">
        <w:rPr>
          <w:color w:val="657B83"/>
        </w:rPr>
        <w:t xml:space="preserve"> </w:t>
      </w:r>
      <w:r w:rsidRPr="007B600F">
        <w:t>in</w:t>
      </w:r>
      <w:r w:rsidRPr="007B600F">
        <w:rPr>
          <w:color w:val="657B83"/>
        </w:rPr>
        <w:t xml:space="preserve"> </w:t>
      </w:r>
      <w:r w:rsidRPr="007B600F">
        <w:rPr>
          <w:color w:val="268BD2"/>
        </w:rPr>
        <w:t>as_completed</w:t>
      </w:r>
      <w:r w:rsidRPr="007B600F">
        <w:rPr>
          <w:color w:val="657B83"/>
        </w:rPr>
        <w:t>(</w:t>
      </w:r>
      <w:r w:rsidRPr="007B600F">
        <w:rPr>
          <w:color w:val="268BD2"/>
        </w:rPr>
        <w:t>futures</w:t>
      </w:r>
      <w:r w:rsidRPr="007B600F">
        <w:rPr>
          <w:color w:val="657B83"/>
        </w:rPr>
        <w:t>):</w:t>
      </w:r>
    </w:p>
    <w:p w14:paraId="7610CC97" w14:textId="77777777" w:rsidR="007B600F" w:rsidRPr="007B600F" w:rsidRDefault="007B600F" w:rsidP="007B600F">
      <w:pPr>
        <w:pStyle w:val="afff0"/>
        <w:rPr>
          <w:color w:val="657B83"/>
        </w:rPr>
      </w:pPr>
      <w:r w:rsidRPr="007B600F">
        <w:rPr>
          <w:color w:val="657B83"/>
        </w:rPr>
        <w:t xml:space="preserve">            </w:t>
      </w:r>
      <w:r w:rsidRPr="007B600F">
        <w:t>pass</w:t>
      </w:r>
    </w:p>
    <w:p w14:paraId="7D85BB55" w14:textId="77777777" w:rsidR="007B600F" w:rsidRPr="007B600F" w:rsidRDefault="007B600F" w:rsidP="007B600F">
      <w:pPr>
        <w:pStyle w:val="afff0"/>
        <w:rPr>
          <w:color w:val="657B83"/>
        </w:rPr>
      </w:pPr>
    </w:p>
    <w:p w14:paraId="0E709D19" w14:textId="77777777" w:rsidR="007B600F" w:rsidRPr="007B600F" w:rsidRDefault="007B600F" w:rsidP="007B600F">
      <w:pPr>
        <w:pStyle w:val="afff0"/>
        <w:rPr>
          <w:color w:val="657B83"/>
        </w:rPr>
      </w:pPr>
      <w:r w:rsidRPr="007B600F">
        <w:rPr>
          <w:color w:val="657B83"/>
        </w:rPr>
        <w:t xml:space="preserve">    </w:t>
      </w:r>
      <w:r w:rsidRPr="007B600F">
        <w:rPr>
          <w:color w:val="CB4B16"/>
        </w:rPr>
        <w:t>logging</w:t>
      </w:r>
      <w:r w:rsidRPr="007B600F">
        <w:rPr>
          <w:color w:val="657B83"/>
        </w:rPr>
        <w:t>.</w:t>
      </w:r>
      <w:r w:rsidRPr="007B600F">
        <w:rPr>
          <w:color w:val="268BD2"/>
        </w:rPr>
        <w:t>info</w:t>
      </w:r>
      <w:r w:rsidRPr="007B600F">
        <w:rPr>
          <w:color w:val="657B83"/>
        </w:rPr>
        <w:t>(</w:t>
      </w:r>
      <w:r w:rsidRPr="007B600F">
        <w:rPr>
          <w:color w:val="2AA198"/>
        </w:rPr>
        <w:t xml:space="preserve">"=== </w:t>
      </w:r>
      <w:r w:rsidRPr="007B600F">
        <w:rPr>
          <w:color w:val="2AA198"/>
        </w:rPr>
        <w:t>图谱构建流程结束</w:t>
      </w:r>
      <w:r w:rsidRPr="007B600F">
        <w:rPr>
          <w:color w:val="2AA198"/>
        </w:rPr>
        <w:t xml:space="preserve"> ==="</w:t>
      </w:r>
      <w:r w:rsidRPr="007B600F">
        <w:rPr>
          <w:color w:val="657B83"/>
        </w:rPr>
        <w:t>)</w:t>
      </w:r>
    </w:p>
    <w:p w14:paraId="11478D3E" w14:textId="77777777" w:rsidR="007B600F" w:rsidRPr="007B600F" w:rsidRDefault="007B600F" w:rsidP="007B600F">
      <w:pPr>
        <w:pStyle w:val="afff0"/>
        <w:rPr>
          <w:color w:val="657B83"/>
        </w:rPr>
      </w:pPr>
      <w:r w:rsidRPr="007B600F">
        <w:rPr>
          <w:color w:val="657B83"/>
        </w:rPr>
        <w:t xml:space="preserve">    </w:t>
      </w:r>
      <w:r w:rsidRPr="007B600F">
        <w:t>return</w:t>
      </w:r>
      <w:r w:rsidRPr="007B600F">
        <w:rPr>
          <w:color w:val="657B83"/>
        </w:rPr>
        <w:t xml:space="preserve"> state</w:t>
      </w:r>
    </w:p>
    <w:p w14:paraId="0102501B" w14:textId="77777777" w:rsidR="007B600F" w:rsidRPr="007B600F" w:rsidRDefault="007B600F" w:rsidP="007B600F">
      <w:pPr>
        <w:pStyle w:val="afff0"/>
        <w:rPr>
          <w:color w:val="657B83"/>
        </w:rPr>
      </w:pPr>
    </w:p>
    <w:p w14:paraId="3243E915" w14:textId="77777777" w:rsidR="007B600F" w:rsidRDefault="007B600F" w:rsidP="00774449">
      <w:pPr>
        <w:pStyle w:val="afb"/>
        <w:ind w:firstLine="0"/>
      </w:pPr>
    </w:p>
    <w:p w14:paraId="4180F319" w14:textId="1070376E" w:rsidR="003E41C8" w:rsidRDefault="003E41C8" w:rsidP="003E41C8">
      <w:pPr>
        <w:pStyle w:val="a0"/>
      </w:pPr>
      <w:r>
        <w:rPr>
          <w:rFonts w:hint="eastAsia"/>
        </w:rPr>
        <w:t>查询流程</w:t>
      </w:r>
    </w:p>
    <w:p w14:paraId="46578FBB" w14:textId="05629C0D" w:rsidR="00405FA1" w:rsidRDefault="00405FA1" w:rsidP="003E41C8">
      <w:pPr>
        <w:pStyle w:val="a1"/>
      </w:pPr>
      <w:r>
        <w:rPr>
          <w:rFonts w:hint="eastAsia"/>
        </w:rPr>
        <w:t>节点：图谱查询</w:t>
      </w:r>
    </w:p>
    <w:p w14:paraId="71490F76" w14:textId="191453B0" w:rsidR="003E41C8" w:rsidRDefault="003E41C8" w:rsidP="007D1E6C">
      <w:pPr>
        <w:pStyle w:val="a2"/>
        <w:ind w:right="210"/>
      </w:pPr>
      <w:r>
        <w:rPr>
          <w:rFonts w:hint="eastAsia"/>
        </w:rPr>
        <w:t>逻辑</w:t>
      </w:r>
      <w:r w:rsidR="00405FA1">
        <w:rPr>
          <w:rFonts w:hint="eastAsia"/>
        </w:rPr>
        <w:t>步骤</w:t>
      </w:r>
    </w:p>
    <w:p w14:paraId="7123163C" w14:textId="77777777" w:rsidR="00F314D3" w:rsidRPr="00FE14B1" w:rsidRDefault="00F314D3" w:rsidP="00FE14B1">
      <w:pPr>
        <w:pStyle w:val="a3"/>
        <w:rPr>
          <w:b w:val="0"/>
          <w:bCs w:val="0"/>
        </w:rPr>
      </w:pPr>
      <w:r w:rsidRPr="00FE14B1">
        <w:t>输入准备：</w:t>
      </w:r>
      <w:r w:rsidRPr="00FE14B1">
        <w:rPr>
          <w:b w:val="0"/>
          <w:bCs w:val="0"/>
        </w:rPr>
        <w:t>读取用户问题；同时接收一个可选的</w:t>
      </w:r>
      <w:r w:rsidRPr="00FE14B1">
        <w:rPr>
          <w:b w:val="0"/>
          <w:bCs w:val="0"/>
        </w:rPr>
        <w:t>“</w:t>
      </w:r>
      <w:r w:rsidRPr="00FE14B1">
        <w:rPr>
          <w:b w:val="0"/>
          <w:bCs w:val="0"/>
        </w:rPr>
        <w:t>商品</w:t>
      </w:r>
      <w:r w:rsidRPr="00FE14B1">
        <w:rPr>
          <w:b w:val="0"/>
          <w:bCs w:val="0"/>
        </w:rPr>
        <w:t>/</w:t>
      </w:r>
      <w:r w:rsidRPr="00FE14B1">
        <w:rPr>
          <w:b w:val="0"/>
          <w:bCs w:val="0"/>
        </w:rPr>
        <w:t>资料范围</w:t>
      </w:r>
      <w:r w:rsidRPr="00FE14B1">
        <w:rPr>
          <w:b w:val="0"/>
          <w:bCs w:val="0"/>
        </w:rPr>
        <w:t>”</w:t>
      </w:r>
      <w:r w:rsidRPr="00FE14B1">
        <w:rPr>
          <w:b w:val="0"/>
          <w:bCs w:val="0"/>
        </w:rPr>
        <w:t>，并把它清洗成统一格式（去空、去重）。</w:t>
      </w:r>
    </w:p>
    <w:p w14:paraId="6A18F3FB" w14:textId="77777777" w:rsidR="00F314D3" w:rsidRDefault="00F314D3" w:rsidP="00FE14B1">
      <w:pPr>
        <w:pStyle w:val="a3"/>
        <w:rPr>
          <w:b w:val="0"/>
          <w:bCs w:val="0"/>
        </w:rPr>
      </w:pPr>
      <w:r w:rsidRPr="00FE14B1">
        <w:t>实体识别：</w:t>
      </w:r>
      <w:r w:rsidRPr="00FE14B1">
        <w:rPr>
          <w:b w:val="0"/>
          <w:bCs w:val="0"/>
        </w:rPr>
        <w:t>调用大模型从问题里抽取</w:t>
      </w:r>
      <w:r w:rsidRPr="00FE14B1">
        <w:rPr>
          <w:b w:val="0"/>
          <w:bCs w:val="0"/>
        </w:rPr>
        <w:t>“</w:t>
      </w:r>
      <w:r w:rsidRPr="00FE14B1">
        <w:rPr>
          <w:b w:val="0"/>
          <w:bCs w:val="0"/>
        </w:rPr>
        <w:t>可能出现在图谱里的关键名词</w:t>
      </w:r>
      <w:r w:rsidRPr="00FE14B1">
        <w:rPr>
          <w:b w:val="0"/>
          <w:bCs w:val="0"/>
        </w:rPr>
        <w:t>/</w:t>
      </w:r>
      <w:r w:rsidRPr="00FE14B1">
        <w:rPr>
          <w:b w:val="0"/>
          <w:bCs w:val="0"/>
        </w:rPr>
        <w:t>实体</w:t>
      </w:r>
      <w:r w:rsidRPr="00FE14B1">
        <w:rPr>
          <w:b w:val="0"/>
          <w:bCs w:val="0"/>
        </w:rPr>
        <w:t>”</w:t>
      </w:r>
      <w:r w:rsidRPr="00FE14B1">
        <w:rPr>
          <w:b w:val="0"/>
          <w:bCs w:val="0"/>
        </w:rPr>
        <w:t>，只要实体名称列表。</w:t>
      </w:r>
    </w:p>
    <w:p w14:paraId="64EB2EAC" w14:textId="7A8526DB" w:rsidR="0090121C" w:rsidRDefault="0090121C" w:rsidP="0090121C">
      <w:pPr>
        <w:pStyle w:val="afb"/>
        <w:rPr>
          <w:b/>
          <w:bCs/>
        </w:rPr>
      </w:pPr>
      <w:r>
        <w:rPr>
          <w:rFonts w:hint="eastAsia"/>
          <w:b/>
          <w:bCs/>
        </w:rPr>
        <w:t>比如：</w:t>
      </w:r>
      <w:r w:rsidRPr="0090121C">
        <w:rPr>
          <w:b/>
          <w:bCs/>
        </w:rPr>
        <w:t>恢复华为擎云</w:t>
      </w:r>
      <w:r w:rsidRPr="0090121C">
        <w:rPr>
          <w:b/>
          <w:bCs/>
        </w:rPr>
        <w:t>L420</w:t>
      </w:r>
      <w:r w:rsidRPr="0090121C">
        <w:rPr>
          <w:b/>
          <w:bCs/>
        </w:rPr>
        <w:t>的</w:t>
      </w:r>
      <w:r w:rsidRPr="0090121C">
        <w:rPr>
          <w:b/>
          <w:bCs/>
        </w:rPr>
        <w:t>BIOS</w:t>
      </w:r>
      <w:r w:rsidRPr="0090121C">
        <w:rPr>
          <w:b/>
          <w:bCs/>
        </w:rPr>
        <w:t>默认设置要按哪些键，按键顺序是什么？</w:t>
      </w:r>
    </w:p>
    <w:p w14:paraId="1FAD61C4" w14:textId="7DB52044" w:rsidR="0090121C" w:rsidRDefault="0090121C" w:rsidP="0090121C">
      <w:pPr>
        <w:pStyle w:val="afb"/>
        <w:rPr>
          <w:b/>
          <w:bCs/>
        </w:rPr>
      </w:pPr>
      <w:r>
        <w:rPr>
          <w:rFonts w:hint="eastAsia"/>
          <w:b/>
          <w:bCs/>
        </w:rPr>
        <w:t>提取的种子是：</w:t>
      </w:r>
    </w:p>
    <w:p w14:paraId="30F695FE" w14:textId="0CACB9B5" w:rsidR="0090121C" w:rsidRDefault="0090121C" w:rsidP="0090121C">
      <w:pPr>
        <w:pStyle w:val="afff0"/>
      </w:pPr>
      <w:r w:rsidRPr="0090121C">
        <w:t>seed_nodes:[{'name': '</w:t>
      </w:r>
      <w:r w:rsidRPr="0090121C">
        <w:t>恢复</w:t>
      </w:r>
      <w:r w:rsidRPr="0090121C">
        <w:t xml:space="preserve"> BIOS </w:t>
      </w:r>
      <w:r w:rsidRPr="0090121C">
        <w:t>默认设置</w:t>
      </w:r>
      <w:r w:rsidRPr="0090121C">
        <w:t>', 'item_name': '</w:t>
      </w:r>
      <w:r w:rsidRPr="0090121C">
        <w:t>华为擎云</w:t>
      </w:r>
      <w:r w:rsidRPr="0090121C">
        <w:t>L420'}, {'name': '</w:t>
      </w:r>
      <w:r w:rsidRPr="0090121C">
        <w:t>键盘按键</w:t>
      </w:r>
      <w:r w:rsidRPr="0090121C">
        <w:t>', 'item_name': '</w:t>
      </w:r>
      <w:r w:rsidRPr="0090121C">
        <w:t>华为擎云</w:t>
      </w:r>
      <w:r w:rsidRPr="0090121C">
        <w:t>L420'}]</w:t>
      </w:r>
    </w:p>
    <w:p w14:paraId="0DE2DE63" w14:textId="46CF5C28" w:rsidR="0090121C" w:rsidRPr="0090121C" w:rsidRDefault="0090121C" w:rsidP="0090121C">
      <w:pPr>
        <w:pStyle w:val="afb"/>
        <w:rPr>
          <w:rFonts w:hint="eastAsia"/>
          <w:b/>
          <w:bCs/>
        </w:rPr>
      </w:pPr>
      <w:r w:rsidRPr="0090121C">
        <w:rPr>
          <w:rFonts w:hint="eastAsia"/>
          <w:b/>
          <w:bCs/>
        </w:rPr>
        <w:t>此处有个注意点：</w:t>
      </w:r>
      <w:r w:rsidRPr="0090121C">
        <w:rPr>
          <w:rFonts w:hint="eastAsia"/>
          <w:b/>
          <w:bCs/>
        </w:rPr>
        <w:t xml:space="preserve"> </w:t>
      </w:r>
      <w:r w:rsidRPr="0090121C">
        <w:rPr>
          <w:b/>
          <w:bCs/>
        </w:rPr>
        <w:t>把问题中的设备名称去掉，因为真实的文档中往往没有设备主语，所以设备名称会关联一些跟设备品牌的关系，作用不大，</w:t>
      </w:r>
      <w:r w:rsidR="00BD25C8">
        <w:rPr>
          <w:rFonts w:hint="eastAsia"/>
          <w:b/>
          <w:bCs/>
        </w:rPr>
        <w:t>所以没有</w:t>
      </w:r>
      <w:r w:rsidR="00BD25C8">
        <w:rPr>
          <w:rFonts w:hint="eastAsia"/>
          <w:b/>
          <w:bCs/>
        </w:rPr>
        <w:t>name</w:t>
      </w:r>
      <w:r w:rsidR="00BD25C8">
        <w:rPr>
          <w:rFonts w:hint="eastAsia"/>
          <w:b/>
          <w:bCs/>
        </w:rPr>
        <w:t>名为</w:t>
      </w:r>
      <w:r w:rsidR="00BD25C8" w:rsidRPr="0090121C">
        <w:rPr>
          <w:b/>
          <w:bCs/>
        </w:rPr>
        <w:t>华为擎云</w:t>
      </w:r>
      <w:r w:rsidR="00BD25C8" w:rsidRPr="0090121C">
        <w:rPr>
          <w:b/>
          <w:bCs/>
        </w:rPr>
        <w:t>L420</w:t>
      </w:r>
      <w:r w:rsidR="00BD25C8">
        <w:rPr>
          <w:rFonts w:hint="eastAsia"/>
          <w:b/>
          <w:bCs/>
        </w:rPr>
        <w:t>的</w:t>
      </w:r>
      <w:r w:rsidR="00627CC5">
        <w:rPr>
          <w:rFonts w:hint="eastAsia"/>
          <w:b/>
          <w:bCs/>
        </w:rPr>
        <w:t>种子</w:t>
      </w:r>
      <w:r w:rsidR="00BD25C8">
        <w:rPr>
          <w:rFonts w:hint="eastAsia"/>
          <w:b/>
          <w:bCs/>
        </w:rPr>
        <w:t>节点</w:t>
      </w:r>
      <w:r w:rsidR="001E0F97">
        <w:rPr>
          <w:rFonts w:hint="eastAsia"/>
          <w:b/>
          <w:bCs/>
        </w:rPr>
        <w:t>。</w:t>
      </w:r>
    </w:p>
    <w:p w14:paraId="3E6E0643" w14:textId="537A464B" w:rsidR="0090121C" w:rsidRPr="0090121C" w:rsidRDefault="0090121C" w:rsidP="0090121C">
      <w:pPr>
        <w:pStyle w:val="afb"/>
        <w:rPr>
          <w:rFonts w:hint="eastAsia"/>
        </w:rPr>
      </w:pPr>
    </w:p>
    <w:p w14:paraId="07215A23" w14:textId="2159292B" w:rsidR="0090121C" w:rsidRPr="0090121C" w:rsidRDefault="00F314D3" w:rsidP="0090121C">
      <w:pPr>
        <w:pStyle w:val="a3"/>
        <w:rPr>
          <w:rFonts w:hint="eastAsia"/>
          <w:b w:val="0"/>
          <w:bCs w:val="0"/>
        </w:rPr>
      </w:pPr>
      <w:r w:rsidRPr="00FE14B1">
        <w:t>结果解析：</w:t>
      </w:r>
      <w:r w:rsidRPr="00FE14B1">
        <w:rPr>
          <w:b w:val="0"/>
          <w:bCs w:val="0"/>
        </w:rPr>
        <w:t>把大模型返回的结构化结果解析出来，做基础清洗与去重，得到可用于检索的实体集合。</w:t>
      </w:r>
    </w:p>
    <w:p w14:paraId="02102694" w14:textId="77777777" w:rsidR="00F314D3" w:rsidRPr="00FE14B1" w:rsidRDefault="00F314D3" w:rsidP="00FE14B1">
      <w:pPr>
        <w:pStyle w:val="a3"/>
        <w:rPr>
          <w:b w:val="0"/>
          <w:bCs w:val="0"/>
        </w:rPr>
      </w:pPr>
      <w:r w:rsidRPr="00FE14B1">
        <w:t>实体对齐（向量库）：</w:t>
      </w:r>
      <w:r w:rsidRPr="00FE14B1">
        <w:rPr>
          <w:b w:val="0"/>
          <w:bCs w:val="0"/>
        </w:rPr>
        <w:t>对每个实体做向量化，然后到实体向量库里做混合检索（兼顾语义与关键词信号）；如果提供了商品</w:t>
      </w:r>
      <w:r w:rsidRPr="00FE14B1">
        <w:rPr>
          <w:b w:val="0"/>
          <w:bCs w:val="0"/>
        </w:rPr>
        <w:t>/</w:t>
      </w:r>
      <w:r w:rsidRPr="00FE14B1">
        <w:rPr>
          <w:b w:val="0"/>
          <w:bCs w:val="0"/>
        </w:rPr>
        <w:t>资料范围，就只在该范围内对齐；取最相近的一条作为对齐结果，并记录相似度与来源线索；低于阈值或无命中则保留为空。</w:t>
      </w:r>
    </w:p>
    <w:p w14:paraId="40A4A1E8" w14:textId="77777777" w:rsidR="00F314D3" w:rsidRPr="00FE14B1" w:rsidRDefault="00F314D3" w:rsidP="00FE14B1">
      <w:pPr>
        <w:pStyle w:val="a3"/>
        <w:rPr>
          <w:b w:val="0"/>
          <w:bCs w:val="0"/>
        </w:rPr>
      </w:pPr>
      <w:r w:rsidRPr="00FE14B1">
        <w:t>种子节点命中（图数据库）：</w:t>
      </w:r>
      <w:r w:rsidRPr="00FE14B1">
        <w:rPr>
          <w:b w:val="0"/>
          <w:bCs w:val="0"/>
        </w:rPr>
        <w:t>用</w:t>
      </w:r>
      <w:r w:rsidRPr="00FE14B1">
        <w:rPr>
          <w:b w:val="0"/>
          <w:bCs w:val="0"/>
        </w:rPr>
        <w:t>“</w:t>
      </w:r>
      <w:r w:rsidRPr="00FE14B1">
        <w:rPr>
          <w:b w:val="0"/>
          <w:bCs w:val="0"/>
        </w:rPr>
        <w:t>对齐后的实体名称</w:t>
      </w:r>
      <w:r w:rsidRPr="00FE14B1">
        <w:rPr>
          <w:b w:val="0"/>
          <w:bCs w:val="0"/>
        </w:rPr>
        <w:t xml:space="preserve"> + </w:t>
      </w:r>
      <w:r w:rsidRPr="00FE14B1">
        <w:rPr>
          <w:b w:val="0"/>
          <w:bCs w:val="0"/>
        </w:rPr>
        <w:t>商品</w:t>
      </w:r>
      <w:r w:rsidRPr="00FE14B1">
        <w:rPr>
          <w:b w:val="0"/>
          <w:bCs w:val="0"/>
        </w:rPr>
        <w:t>/</w:t>
      </w:r>
      <w:r w:rsidRPr="00FE14B1">
        <w:rPr>
          <w:b w:val="0"/>
          <w:bCs w:val="0"/>
        </w:rPr>
        <w:t>资料范围</w:t>
      </w:r>
      <w:r w:rsidRPr="00FE14B1">
        <w:rPr>
          <w:b w:val="0"/>
          <w:bCs w:val="0"/>
        </w:rPr>
        <w:t>”</w:t>
      </w:r>
      <w:r w:rsidRPr="00FE14B1">
        <w:rPr>
          <w:b w:val="0"/>
          <w:bCs w:val="0"/>
        </w:rPr>
        <w:t>去图数据库找起点节点；优先精确命中，找不到再做包含式模糊命中；对候选数量和总量做上限控制。</w:t>
      </w:r>
    </w:p>
    <w:p w14:paraId="06E40639" w14:textId="77777777" w:rsidR="00F314D3" w:rsidRDefault="00F314D3" w:rsidP="00FE14B1">
      <w:pPr>
        <w:pStyle w:val="a3"/>
        <w:rPr>
          <w:b w:val="0"/>
          <w:bCs w:val="0"/>
        </w:rPr>
      </w:pPr>
      <w:r w:rsidRPr="00FE14B1">
        <w:t>子图扩展（一跳关系）：</w:t>
      </w:r>
      <w:r w:rsidRPr="00FE14B1">
        <w:rPr>
          <w:b w:val="0"/>
          <w:bCs w:val="0"/>
        </w:rPr>
        <w:t>以起点节点为中心，向外扩展一跳关系（双向都看）；过滤掉</w:t>
      </w:r>
      <w:r w:rsidRPr="00FE14B1">
        <w:rPr>
          <w:b w:val="0"/>
          <w:bCs w:val="0"/>
        </w:rPr>
        <w:t>“</w:t>
      </w:r>
      <w:r w:rsidRPr="00FE14B1">
        <w:rPr>
          <w:b w:val="0"/>
          <w:bCs w:val="0"/>
        </w:rPr>
        <w:t>仅用于指向证据切片</w:t>
      </w:r>
      <w:r w:rsidRPr="00FE14B1">
        <w:rPr>
          <w:b w:val="0"/>
          <w:bCs w:val="0"/>
        </w:rPr>
        <w:t>”</w:t>
      </w:r>
      <w:r w:rsidRPr="00FE14B1">
        <w:rPr>
          <w:b w:val="0"/>
          <w:bCs w:val="0"/>
        </w:rPr>
        <w:t>的那类关系；并限制在同一商品</w:t>
      </w:r>
      <w:r w:rsidRPr="00FE14B1">
        <w:rPr>
          <w:b w:val="0"/>
          <w:bCs w:val="0"/>
        </w:rPr>
        <w:t>/</w:t>
      </w:r>
      <w:r w:rsidRPr="00FE14B1">
        <w:rPr>
          <w:b w:val="0"/>
          <w:bCs w:val="0"/>
        </w:rPr>
        <w:t>资料范围内，避免跨资料同名混淆；对数量去重与限流。</w:t>
      </w:r>
    </w:p>
    <w:p w14:paraId="171B9144" w14:textId="24EB0B91" w:rsidR="005A71C5" w:rsidRDefault="005A71C5" w:rsidP="005A71C5">
      <w:pPr>
        <w:pStyle w:val="afb"/>
        <w:rPr>
          <w:b/>
          <w:bCs/>
        </w:rPr>
      </w:pPr>
      <w:r>
        <w:rPr>
          <w:rFonts w:hint="eastAsia"/>
          <w:b/>
          <w:bCs/>
        </w:rPr>
        <w:lastRenderedPageBreak/>
        <w:t>比如：</w:t>
      </w:r>
    </w:p>
    <w:p w14:paraId="4CEF1331" w14:textId="38D82694" w:rsidR="005A71C5" w:rsidRPr="005A71C5" w:rsidRDefault="005A71C5" w:rsidP="005A71C5">
      <w:pPr>
        <w:pStyle w:val="afff0"/>
        <w:rPr>
          <w:rFonts w:hint="eastAsia"/>
        </w:rPr>
      </w:pPr>
      <w:r w:rsidRPr="005A71C5">
        <w:t>triples:[{'head': '</w:t>
      </w:r>
      <w:r w:rsidRPr="005A71C5">
        <w:t>恢复</w:t>
      </w:r>
      <w:r w:rsidRPr="005A71C5">
        <w:t xml:space="preserve"> BIOS </w:t>
      </w:r>
      <w:r w:rsidRPr="005A71C5">
        <w:t>默认设置</w:t>
      </w:r>
      <w:r w:rsidRPr="005A71C5">
        <w:t>', 'rel': 'REQUIRES', 'tail': 'BIOS</w:t>
      </w:r>
      <w:r w:rsidRPr="005A71C5">
        <w:t>设置</w:t>
      </w:r>
      <w:r w:rsidRPr="005A71C5">
        <w:t>', 'item_name': '</w:t>
      </w:r>
      <w:r w:rsidRPr="005A71C5">
        <w:t>华为擎云</w:t>
      </w:r>
      <w:r w:rsidRPr="005A71C5">
        <w:t>L420'}, {'head': '</w:t>
      </w:r>
      <w:r w:rsidRPr="005A71C5">
        <w:t>恢复</w:t>
      </w:r>
      <w:r w:rsidRPr="005A71C5">
        <w:t xml:space="preserve"> BIOS </w:t>
      </w:r>
      <w:r w:rsidRPr="005A71C5">
        <w:t>默认设置</w:t>
      </w:r>
      <w:r w:rsidRPr="005A71C5">
        <w:t>', 'rel': 'HAS_STEP', 'tail': '</w:t>
      </w:r>
      <w:r w:rsidRPr="005A71C5">
        <w:t>将</w:t>
      </w:r>
      <w:r w:rsidRPr="005A71C5">
        <w:t xml:space="preserve"> BIOS </w:t>
      </w:r>
      <w:r w:rsidRPr="005A71C5">
        <w:t>各接口配置还原到原始状态</w:t>
      </w:r>
      <w:r w:rsidRPr="005A71C5">
        <w:t>', 'item_name': '</w:t>
      </w:r>
      <w:r w:rsidRPr="005A71C5">
        <w:t>华为擎云</w:t>
      </w:r>
      <w:r w:rsidRPr="005A71C5">
        <w:t>L420'}, {'head': '</w:t>
      </w:r>
      <w:r w:rsidRPr="005A71C5">
        <w:t>恢复</w:t>
      </w:r>
      <w:r w:rsidRPr="005A71C5">
        <w:t xml:space="preserve"> BIOS </w:t>
      </w:r>
      <w:r w:rsidRPr="005A71C5">
        <w:t>默认设置</w:t>
      </w:r>
      <w:r w:rsidRPr="005A71C5">
        <w:t>', 'rel': 'AFFECTS', 'tail': '</w:t>
      </w:r>
      <w:r w:rsidRPr="005A71C5">
        <w:t>已配置的</w:t>
      </w:r>
      <w:r w:rsidRPr="005A71C5">
        <w:t xml:space="preserve"> BIOS </w:t>
      </w:r>
      <w:r w:rsidRPr="005A71C5">
        <w:t>密码</w:t>
      </w:r>
      <w:r w:rsidRPr="005A71C5">
        <w:t>', 'item_name': '</w:t>
      </w:r>
      <w:r w:rsidRPr="005A71C5">
        <w:t>华为擎云</w:t>
      </w:r>
      <w:r w:rsidRPr="005A71C5">
        <w:t>L420'}, {'head': '</w:t>
      </w:r>
      <w:r w:rsidRPr="005A71C5">
        <w:t>恢复</w:t>
      </w:r>
      <w:r w:rsidRPr="005A71C5">
        <w:t xml:space="preserve"> BIOS </w:t>
      </w:r>
      <w:r w:rsidRPr="005A71C5">
        <w:t>默认设置</w:t>
      </w:r>
      <w:r w:rsidRPr="005A71C5">
        <w:t xml:space="preserve">', 'rel': 'HAS_OPERATION', 'tail': 'BIOS </w:t>
      </w:r>
      <w:r w:rsidRPr="005A71C5">
        <w:t>设置</w:t>
      </w:r>
      <w:r w:rsidRPr="005A71C5">
        <w:t>', 'item_name': '</w:t>
      </w:r>
      <w:r w:rsidRPr="005A71C5">
        <w:t>华为擎云</w:t>
      </w:r>
      <w:r w:rsidRPr="005A71C5">
        <w:t>L420'}, {'head': '</w:t>
      </w:r>
      <w:r w:rsidRPr="005A71C5">
        <w:t>恢复</w:t>
      </w:r>
      <w:r w:rsidRPr="005A71C5">
        <w:t xml:space="preserve"> BIOS </w:t>
      </w:r>
      <w:r w:rsidRPr="005A71C5">
        <w:t>默认设置</w:t>
      </w:r>
      <w:r w:rsidRPr="005A71C5">
        <w:t xml:space="preserve">', 'rel': 'HAS_STEP', 'tail': 'BIOS </w:t>
      </w:r>
      <w:r w:rsidRPr="005A71C5">
        <w:t>语言还原到默认语言</w:t>
      </w:r>
      <w:r w:rsidRPr="005A71C5">
        <w:t>', 'item_name': '</w:t>
      </w:r>
      <w:r w:rsidRPr="005A71C5">
        <w:t>华为擎云</w:t>
      </w:r>
      <w:r w:rsidRPr="005A71C5">
        <w:t>L420'}, {'head': 'BIOS</w:t>
      </w:r>
      <w:r w:rsidRPr="005A71C5">
        <w:t>设置</w:t>
      </w:r>
      <w:r w:rsidRPr="005A71C5">
        <w:t>', 'rel': 'HAS_STEP', 'tail': '</w:t>
      </w:r>
      <w:r w:rsidRPr="005A71C5">
        <w:t>恢复</w:t>
      </w:r>
      <w:r w:rsidRPr="005A71C5">
        <w:t xml:space="preserve"> BIOS </w:t>
      </w:r>
      <w:r w:rsidRPr="005A71C5">
        <w:t>默认设置</w:t>
      </w:r>
      <w:r w:rsidRPr="005A71C5">
        <w:t>', 'item_name': '</w:t>
      </w:r>
      <w:r w:rsidRPr="005A71C5">
        <w:t>华为擎云</w:t>
      </w:r>
      <w:r w:rsidRPr="005A71C5">
        <w:t>L420'}, {'head': '</w:t>
      </w:r>
      <w:r w:rsidRPr="005A71C5">
        <w:t>操作方法</w:t>
      </w:r>
      <w:r w:rsidRPr="005A71C5">
        <w:t>', 'rel': 'HAS_STEP', 'tail': '</w:t>
      </w:r>
      <w:r w:rsidRPr="005A71C5">
        <w:t>恢复</w:t>
      </w:r>
      <w:r w:rsidRPr="005A71C5">
        <w:t xml:space="preserve"> BIOS </w:t>
      </w:r>
      <w:r w:rsidRPr="005A71C5">
        <w:t>默认设置</w:t>
      </w:r>
      <w:r w:rsidRPr="005A71C5">
        <w:t>', 'item_name': '</w:t>
      </w:r>
      <w:r w:rsidRPr="005A71C5">
        <w:t>华为擎云</w:t>
      </w:r>
      <w:r w:rsidRPr="005A71C5">
        <w:t>L420'}, {'head': '</w:t>
      </w:r>
      <w:r w:rsidRPr="005A71C5">
        <w:t>不同机型</w:t>
      </w:r>
      <w:r w:rsidRPr="005A71C5">
        <w:t>', 'rel': 'AFFECTS', 'tail': '</w:t>
      </w:r>
      <w:r w:rsidRPr="005A71C5">
        <w:t>键盘按键</w:t>
      </w:r>
      <w:r w:rsidRPr="005A71C5">
        <w:t>', 'item_name': '</w:t>
      </w:r>
      <w:r w:rsidRPr="005A71C5">
        <w:t>华为擎云</w:t>
      </w:r>
      <w:r w:rsidRPr="005A71C5">
        <w:t>L420'}]</w:t>
      </w:r>
    </w:p>
    <w:p w14:paraId="74CF6104" w14:textId="77777777" w:rsidR="00F314D3" w:rsidRDefault="00F314D3" w:rsidP="00FE14B1">
      <w:pPr>
        <w:pStyle w:val="a3"/>
        <w:rPr>
          <w:b w:val="0"/>
          <w:bCs w:val="0"/>
        </w:rPr>
      </w:pPr>
      <w:r w:rsidRPr="00FE14B1">
        <w:t>关系转可读描述：</w:t>
      </w:r>
      <w:r w:rsidRPr="00FE14B1">
        <w:rPr>
          <w:b w:val="0"/>
          <w:bCs w:val="0"/>
        </w:rPr>
        <w:t>把检索到的关系整理成更易读的文字描述列表（可带上资料归属提示），并去重，方便下游直接喂给大模型或展示。</w:t>
      </w:r>
    </w:p>
    <w:p w14:paraId="150EF75E" w14:textId="61E480E4" w:rsidR="00520323" w:rsidRDefault="00520323" w:rsidP="00520323">
      <w:pPr>
        <w:pStyle w:val="afb"/>
        <w:rPr>
          <w:b/>
          <w:bCs/>
        </w:rPr>
      </w:pPr>
      <w:r>
        <w:rPr>
          <w:rFonts w:hint="eastAsia"/>
          <w:b/>
          <w:bCs/>
        </w:rPr>
        <w:t>比如：</w:t>
      </w:r>
    </w:p>
    <w:p w14:paraId="6A46D37F" w14:textId="77777777" w:rsidR="00520323" w:rsidRDefault="00520323" w:rsidP="00397912">
      <w:pPr>
        <w:pStyle w:val="afff0"/>
        <w:rPr>
          <w:rFonts w:hint="eastAsia"/>
        </w:rPr>
      </w:pPr>
      <w:r>
        <w:rPr>
          <w:rFonts w:hint="eastAsia"/>
        </w:rPr>
        <w:t>[</w:t>
      </w:r>
      <w:r>
        <w:rPr>
          <w:rFonts w:hint="eastAsia"/>
        </w:rPr>
        <w:t>华为擎云</w:t>
      </w:r>
      <w:r>
        <w:rPr>
          <w:rFonts w:hint="eastAsia"/>
        </w:rPr>
        <w:t xml:space="preserve">L420] </w:t>
      </w:r>
      <w:r>
        <w:rPr>
          <w:rFonts w:hint="eastAsia"/>
        </w:rPr>
        <w:t>恢复</w:t>
      </w:r>
      <w:r>
        <w:rPr>
          <w:rFonts w:hint="eastAsia"/>
        </w:rPr>
        <w:t xml:space="preserve"> BIOS </w:t>
      </w:r>
      <w:r>
        <w:rPr>
          <w:rFonts w:hint="eastAsia"/>
        </w:rPr>
        <w:t>默认设置</w:t>
      </w:r>
      <w:r>
        <w:rPr>
          <w:rFonts w:hint="eastAsia"/>
        </w:rPr>
        <w:t xml:space="preserve"> -(REQUIRES)-&gt; BIOS</w:t>
      </w:r>
      <w:r>
        <w:rPr>
          <w:rFonts w:hint="eastAsia"/>
        </w:rPr>
        <w:t>设置</w:t>
      </w:r>
    </w:p>
    <w:p w14:paraId="3A2CA23A" w14:textId="77777777" w:rsidR="00520323" w:rsidRDefault="00520323" w:rsidP="00397912">
      <w:pPr>
        <w:pStyle w:val="afff0"/>
        <w:rPr>
          <w:rFonts w:hint="eastAsia"/>
        </w:rPr>
      </w:pPr>
      <w:r>
        <w:rPr>
          <w:rFonts w:hint="eastAsia"/>
        </w:rPr>
        <w:t>[</w:t>
      </w:r>
      <w:r>
        <w:rPr>
          <w:rFonts w:hint="eastAsia"/>
        </w:rPr>
        <w:t>华为擎云</w:t>
      </w:r>
      <w:r>
        <w:rPr>
          <w:rFonts w:hint="eastAsia"/>
        </w:rPr>
        <w:t xml:space="preserve">L420] </w:t>
      </w:r>
      <w:r>
        <w:rPr>
          <w:rFonts w:hint="eastAsia"/>
        </w:rPr>
        <w:t>恢复</w:t>
      </w:r>
      <w:r>
        <w:rPr>
          <w:rFonts w:hint="eastAsia"/>
        </w:rPr>
        <w:t xml:space="preserve"> BIOS </w:t>
      </w:r>
      <w:r>
        <w:rPr>
          <w:rFonts w:hint="eastAsia"/>
        </w:rPr>
        <w:t>默认设置</w:t>
      </w:r>
      <w:r>
        <w:rPr>
          <w:rFonts w:hint="eastAsia"/>
        </w:rPr>
        <w:t xml:space="preserve"> -(HAS_STEP)-&gt; </w:t>
      </w:r>
      <w:r>
        <w:rPr>
          <w:rFonts w:hint="eastAsia"/>
        </w:rPr>
        <w:t>将</w:t>
      </w:r>
      <w:r>
        <w:rPr>
          <w:rFonts w:hint="eastAsia"/>
        </w:rPr>
        <w:t xml:space="preserve"> BIOS </w:t>
      </w:r>
      <w:r>
        <w:rPr>
          <w:rFonts w:hint="eastAsia"/>
        </w:rPr>
        <w:t>各接口配置还原到原始状态</w:t>
      </w:r>
    </w:p>
    <w:p w14:paraId="5D5864E8" w14:textId="77777777" w:rsidR="00520323" w:rsidRDefault="00520323" w:rsidP="00397912">
      <w:pPr>
        <w:pStyle w:val="afff0"/>
        <w:rPr>
          <w:rFonts w:hint="eastAsia"/>
        </w:rPr>
      </w:pPr>
      <w:r>
        <w:rPr>
          <w:rFonts w:hint="eastAsia"/>
        </w:rPr>
        <w:t>[</w:t>
      </w:r>
      <w:r>
        <w:rPr>
          <w:rFonts w:hint="eastAsia"/>
        </w:rPr>
        <w:t>华为擎云</w:t>
      </w:r>
      <w:r>
        <w:rPr>
          <w:rFonts w:hint="eastAsia"/>
        </w:rPr>
        <w:t xml:space="preserve">L420] </w:t>
      </w:r>
      <w:r>
        <w:rPr>
          <w:rFonts w:hint="eastAsia"/>
        </w:rPr>
        <w:t>恢复</w:t>
      </w:r>
      <w:r>
        <w:rPr>
          <w:rFonts w:hint="eastAsia"/>
        </w:rPr>
        <w:t xml:space="preserve"> BIOS </w:t>
      </w:r>
      <w:r>
        <w:rPr>
          <w:rFonts w:hint="eastAsia"/>
        </w:rPr>
        <w:t>默认设置</w:t>
      </w:r>
      <w:r>
        <w:rPr>
          <w:rFonts w:hint="eastAsia"/>
        </w:rPr>
        <w:t xml:space="preserve"> -(AFFECTS)-&gt; </w:t>
      </w:r>
      <w:r>
        <w:rPr>
          <w:rFonts w:hint="eastAsia"/>
        </w:rPr>
        <w:t>已配置的</w:t>
      </w:r>
      <w:r>
        <w:rPr>
          <w:rFonts w:hint="eastAsia"/>
        </w:rPr>
        <w:t xml:space="preserve"> BIOS </w:t>
      </w:r>
      <w:r>
        <w:rPr>
          <w:rFonts w:hint="eastAsia"/>
        </w:rPr>
        <w:t>密码</w:t>
      </w:r>
    </w:p>
    <w:p w14:paraId="23241052" w14:textId="77777777" w:rsidR="00520323" w:rsidRDefault="00520323" w:rsidP="00397912">
      <w:pPr>
        <w:pStyle w:val="afff0"/>
        <w:rPr>
          <w:rFonts w:hint="eastAsia"/>
        </w:rPr>
      </w:pPr>
      <w:r>
        <w:rPr>
          <w:rFonts w:hint="eastAsia"/>
        </w:rPr>
        <w:t>[</w:t>
      </w:r>
      <w:r>
        <w:rPr>
          <w:rFonts w:hint="eastAsia"/>
        </w:rPr>
        <w:t>华为擎云</w:t>
      </w:r>
      <w:r>
        <w:rPr>
          <w:rFonts w:hint="eastAsia"/>
        </w:rPr>
        <w:t xml:space="preserve">L420] </w:t>
      </w:r>
      <w:r>
        <w:rPr>
          <w:rFonts w:hint="eastAsia"/>
        </w:rPr>
        <w:t>恢复</w:t>
      </w:r>
      <w:r>
        <w:rPr>
          <w:rFonts w:hint="eastAsia"/>
        </w:rPr>
        <w:t xml:space="preserve"> BIOS </w:t>
      </w:r>
      <w:r>
        <w:rPr>
          <w:rFonts w:hint="eastAsia"/>
        </w:rPr>
        <w:t>默认设置</w:t>
      </w:r>
      <w:r>
        <w:rPr>
          <w:rFonts w:hint="eastAsia"/>
        </w:rPr>
        <w:t xml:space="preserve"> -(HAS_OPERATION)-&gt; BIOS </w:t>
      </w:r>
      <w:r>
        <w:rPr>
          <w:rFonts w:hint="eastAsia"/>
        </w:rPr>
        <w:t>设置</w:t>
      </w:r>
    </w:p>
    <w:p w14:paraId="3992CCD1" w14:textId="77777777" w:rsidR="00520323" w:rsidRDefault="00520323" w:rsidP="00397912">
      <w:pPr>
        <w:pStyle w:val="afff0"/>
        <w:rPr>
          <w:rFonts w:hint="eastAsia"/>
        </w:rPr>
      </w:pPr>
      <w:r>
        <w:rPr>
          <w:rFonts w:hint="eastAsia"/>
        </w:rPr>
        <w:t>[</w:t>
      </w:r>
      <w:r>
        <w:rPr>
          <w:rFonts w:hint="eastAsia"/>
        </w:rPr>
        <w:t>华为擎云</w:t>
      </w:r>
      <w:r>
        <w:rPr>
          <w:rFonts w:hint="eastAsia"/>
        </w:rPr>
        <w:t xml:space="preserve">L420] </w:t>
      </w:r>
      <w:r>
        <w:rPr>
          <w:rFonts w:hint="eastAsia"/>
        </w:rPr>
        <w:t>恢复</w:t>
      </w:r>
      <w:r>
        <w:rPr>
          <w:rFonts w:hint="eastAsia"/>
        </w:rPr>
        <w:t xml:space="preserve"> BIOS </w:t>
      </w:r>
      <w:r>
        <w:rPr>
          <w:rFonts w:hint="eastAsia"/>
        </w:rPr>
        <w:t>默认设置</w:t>
      </w:r>
      <w:r>
        <w:rPr>
          <w:rFonts w:hint="eastAsia"/>
        </w:rPr>
        <w:t xml:space="preserve"> -(HAS_STEP)-&gt; BIOS </w:t>
      </w:r>
      <w:r>
        <w:rPr>
          <w:rFonts w:hint="eastAsia"/>
        </w:rPr>
        <w:t>语言还原到默认语言</w:t>
      </w:r>
    </w:p>
    <w:p w14:paraId="4FC83C26" w14:textId="77777777" w:rsidR="00520323" w:rsidRDefault="00520323" w:rsidP="00397912">
      <w:pPr>
        <w:pStyle w:val="afff0"/>
        <w:rPr>
          <w:rFonts w:hint="eastAsia"/>
        </w:rPr>
      </w:pPr>
      <w:r>
        <w:rPr>
          <w:rFonts w:hint="eastAsia"/>
        </w:rPr>
        <w:t>[</w:t>
      </w:r>
      <w:r>
        <w:rPr>
          <w:rFonts w:hint="eastAsia"/>
        </w:rPr>
        <w:t>华为擎云</w:t>
      </w:r>
      <w:r>
        <w:rPr>
          <w:rFonts w:hint="eastAsia"/>
        </w:rPr>
        <w:t>L420] BIOS</w:t>
      </w:r>
      <w:r>
        <w:rPr>
          <w:rFonts w:hint="eastAsia"/>
        </w:rPr>
        <w:t>设置</w:t>
      </w:r>
      <w:r>
        <w:rPr>
          <w:rFonts w:hint="eastAsia"/>
        </w:rPr>
        <w:t xml:space="preserve"> -(HAS_STEP)-&gt; </w:t>
      </w:r>
      <w:r>
        <w:rPr>
          <w:rFonts w:hint="eastAsia"/>
        </w:rPr>
        <w:t>恢复</w:t>
      </w:r>
      <w:r>
        <w:rPr>
          <w:rFonts w:hint="eastAsia"/>
        </w:rPr>
        <w:t xml:space="preserve"> BIOS </w:t>
      </w:r>
      <w:r>
        <w:rPr>
          <w:rFonts w:hint="eastAsia"/>
        </w:rPr>
        <w:t>默认设置</w:t>
      </w:r>
    </w:p>
    <w:p w14:paraId="4FB86FEB" w14:textId="77777777" w:rsidR="00520323" w:rsidRDefault="00520323" w:rsidP="00397912">
      <w:pPr>
        <w:pStyle w:val="afff0"/>
        <w:rPr>
          <w:rFonts w:hint="eastAsia"/>
        </w:rPr>
      </w:pPr>
      <w:r>
        <w:rPr>
          <w:rFonts w:hint="eastAsia"/>
        </w:rPr>
        <w:t>[</w:t>
      </w:r>
      <w:r>
        <w:rPr>
          <w:rFonts w:hint="eastAsia"/>
        </w:rPr>
        <w:t>华为擎云</w:t>
      </w:r>
      <w:r>
        <w:rPr>
          <w:rFonts w:hint="eastAsia"/>
        </w:rPr>
        <w:t xml:space="preserve">L420] </w:t>
      </w:r>
      <w:r>
        <w:rPr>
          <w:rFonts w:hint="eastAsia"/>
        </w:rPr>
        <w:t>操作方法</w:t>
      </w:r>
      <w:r>
        <w:rPr>
          <w:rFonts w:hint="eastAsia"/>
        </w:rPr>
        <w:t xml:space="preserve"> -(HAS_STEP)-&gt; </w:t>
      </w:r>
      <w:r>
        <w:rPr>
          <w:rFonts w:hint="eastAsia"/>
        </w:rPr>
        <w:t>恢复</w:t>
      </w:r>
      <w:r>
        <w:rPr>
          <w:rFonts w:hint="eastAsia"/>
        </w:rPr>
        <w:t xml:space="preserve"> BIOS </w:t>
      </w:r>
      <w:r>
        <w:rPr>
          <w:rFonts w:hint="eastAsia"/>
        </w:rPr>
        <w:t>默认设置</w:t>
      </w:r>
    </w:p>
    <w:p w14:paraId="06AF8F4B" w14:textId="71AA7CB5" w:rsidR="00520323" w:rsidRPr="00520323" w:rsidRDefault="00520323" w:rsidP="00397912">
      <w:pPr>
        <w:pStyle w:val="afff0"/>
        <w:rPr>
          <w:rFonts w:hint="eastAsia"/>
        </w:rPr>
      </w:pPr>
      <w:r>
        <w:rPr>
          <w:rFonts w:hint="eastAsia"/>
        </w:rPr>
        <w:t>[</w:t>
      </w:r>
      <w:r>
        <w:rPr>
          <w:rFonts w:hint="eastAsia"/>
        </w:rPr>
        <w:t>华为擎云</w:t>
      </w:r>
      <w:r>
        <w:rPr>
          <w:rFonts w:hint="eastAsia"/>
        </w:rPr>
        <w:t xml:space="preserve">L420] </w:t>
      </w:r>
      <w:r>
        <w:rPr>
          <w:rFonts w:hint="eastAsia"/>
        </w:rPr>
        <w:t>不同机型</w:t>
      </w:r>
      <w:r>
        <w:rPr>
          <w:rFonts w:hint="eastAsia"/>
        </w:rPr>
        <w:t xml:space="preserve"> -(AFFECTS)-&gt; </w:t>
      </w:r>
      <w:r>
        <w:rPr>
          <w:rFonts w:hint="eastAsia"/>
        </w:rPr>
        <w:t>键盘按键</w:t>
      </w:r>
    </w:p>
    <w:p w14:paraId="52C9CC04" w14:textId="77777777" w:rsidR="00F314D3" w:rsidRDefault="00F314D3" w:rsidP="00FE14B1">
      <w:pPr>
        <w:pStyle w:val="a3"/>
        <w:rPr>
          <w:b w:val="0"/>
          <w:bCs w:val="0"/>
        </w:rPr>
      </w:pPr>
      <w:r w:rsidRPr="00FE14B1">
        <w:t>反查证据切片：</w:t>
      </w:r>
      <w:r w:rsidRPr="00FE14B1">
        <w:rPr>
          <w:b w:val="0"/>
          <w:bCs w:val="0"/>
        </w:rPr>
        <w:t>把起点节点和一跳邻居节点汇总起来，并给起点更高权重；在图数据库里根据</w:t>
      </w:r>
      <w:r w:rsidRPr="00FE14B1">
        <w:rPr>
          <w:b w:val="0"/>
          <w:bCs w:val="0"/>
        </w:rPr>
        <w:t>“</w:t>
      </w:r>
      <w:r w:rsidRPr="00FE14B1">
        <w:rPr>
          <w:b w:val="0"/>
          <w:bCs w:val="0"/>
        </w:rPr>
        <w:t>实体被哪些切片提到</w:t>
      </w:r>
      <w:r w:rsidRPr="00FE14B1">
        <w:rPr>
          <w:b w:val="0"/>
          <w:bCs w:val="0"/>
        </w:rPr>
        <w:t>”</w:t>
      </w:r>
      <w:r w:rsidRPr="00FE14B1">
        <w:rPr>
          <w:b w:val="0"/>
          <w:bCs w:val="0"/>
        </w:rPr>
        <w:t>去反查相关切片，按权重聚合打分排序，并限制最多返回多少条。</w:t>
      </w:r>
    </w:p>
    <w:p w14:paraId="4F897F71" w14:textId="2A80784D" w:rsidR="0092784F" w:rsidRDefault="0092784F" w:rsidP="0092784F">
      <w:pPr>
        <w:pStyle w:val="afb"/>
        <w:rPr>
          <w:b/>
          <w:bCs/>
        </w:rPr>
      </w:pPr>
      <w:r>
        <w:rPr>
          <w:rFonts w:hint="eastAsia"/>
          <w:b/>
          <w:bCs/>
        </w:rPr>
        <w:t>比如：</w:t>
      </w:r>
    </w:p>
    <w:p w14:paraId="4EBAA88E" w14:textId="5C062A0B" w:rsidR="0092784F" w:rsidRPr="0092784F" w:rsidRDefault="0092784F" w:rsidP="0092784F">
      <w:pPr>
        <w:pStyle w:val="afff0"/>
        <w:rPr>
          <w:rFonts w:hint="eastAsia"/>
        </w:rPr>
      </w:pPr>
      <w:r w:rsidRPr="0092784F">
        <w:t>[{'id': None, 'distance': 7.0, 'entity': {'chunk_id': '463994763510506540', 'item_name': '</w:t>
      </w:r>
      <w:r w:rsidRPr="0092784F">
        <w:t>华为擎云</w:t>
      </w:r>
      <w:r w:rsidRPr="0092784F">
        <w:t>L420'}}, {'id': None, 'distance': 3.0, 'entity': {'chunk_id': '463994763510506536', 'item_name': '</w:t>
      </w:r>
      <w:r w:rsidRPr="0092784F">
        <w:t>华为擎云</w:t>
      </w:r>
      <w:r w:rsidRPr="0092784F">
        <w:t>L420'}}, {'id': None, 'distance': 3.0, 'entity': {'chunk_id': '463994763510506538', 'item_name': '</w:t>
      </w:r>
      <w:r w:rsidRPr="0092784F">
        <w:t>华为擎云</w:t>
      </w:r>
      <w:r w:rsidRPr="0092784F">
        <w:t>L420'}}]</w:t>
      </w:r>
    </w:p>
    <w:p w14:paraId="22A48F25" w14:textId="1B0EF211" w:rsidR="00F314D3" w:rsidRPr="00FE14B1" w:rsidRDefault="00F314D3" w:rsidP="00FE14B1">
      <w:pPr>
        <w:pStyle w:val="a3"/>
        <w:rPr>
          <w:b w:val="0"/>
          <w:bCs w:val="0"/>
        </w:rPr>
      </w:pPr>
      <w:r w:rsidRPr="00FE14B1">
        <w:t>回填切片内容（向量库）：</w:t>
      </w:r>
      <w:r w:rsidRPr="00FE14B1">
        <w:rPr>
          <w:b w:val="0"/>
          <w:bCs w:val="0"/>
        </w:rPr>
        <w:t>用切片编号</w:t>
      </w:r>
      <w:r w:rsidR="00167F3E">
        <w:rPr>
          <w:rFonts w:hint="eastAsia"/>
          <w:b w:val="0"/>
          <w:bCs w:val="0"/>
        </w:rPr>
        <w:t>(chunk_id)</w:t>
      </w:r>
      <w:r w:rsidRPr="00FE14B1">
        <w:rPr>
          <w:b w:val="0"/>
          <w:bCs w:val="0"/>
        </w:rPr>
        <w:t>到切片库把正文与元信息补齐，形成可直接用于回答的证据文本列表；如果切片库未配置，则尽量返回仅含编号</w:t>
      </w:r>
      <w:r w:rsidRPr="00FE14B1">
        <w:rPr>
          <w:b w:val="0"/>
          <w:bCs w:val="0"/>
        </w:rPr>
        <w:t>/</w:t>
      </w:r>
      <w:r w:rsidRPr="00FE14B1">
        <w:rPr>
          <w:b w:val="0"/>
          <w:bCs w:val="0"/>
        </w:rPr>
        <w:t>归属的降级结果。</w:t>
      </w:r>
    </w:p>
    <w:p w14:paraId="2BE99822" w14:textId="022371FB" w:rsidR="003E41C8" w:rsidRDefault="00D50267" w:rsidP="007D1E6C">
      <w:pPr>
        <w:pStyle w:val="a2"/>
        <w:ind w:right="210"/>
      </w:pPr>
      <w:r>
        <w:rPr>
          <w:rFonts w:hint="eastAsia"/>
        </w:rPr>
        <w:t xml:space="preserve">  </w:t>
      </w:r>
      <w:r>
        <w:rPr>
          <w:rFonts w:hint="eastAsia"/>
        </w:rPr>
        <w:t>查询流程代码</w:t>
      </w:r>
    </w:p>
    <w:p w14:paraId="24502A28" w14:textId="0CF7BB55" w:rsidR="007D1E6C" w:rsidRPr="007D1E6C" w:rsidRDefault="007D1E6C" w:rsidP="007D1E6C">
      <w:pPr>
        <w:pStyle w:val="afb"/>
        <w:rPr>
          <w:rFonts w:hint="eastAsia"/>
        </w:rPr>
      </w:pPr>
      <w:r>
        <w:rPr>
          <w:rFonts w:hint="eastAsia"/>
        </w:rPr>
        <w:t>node_query_kg.py</w:t>
      </w:r>
    </w:p>
    <w:p w14:paraId="6D3EA128" w14:textId="77777777" w:rsidR="00D50267" w:rsidRPr="00D50267" w:rsidRDefault="00D50267" w:rsidP="00D50267">
      <w:pPr>
        <w:pStyle w:val="afff0"/>
      </w:pPr>
      <w:r w:rsidRPr="00D50267">
        <w:rPr>
          <w:color w:val="CF8E6D"/>
        </w:rPr>
        <w:t xml:space="preserve">import </w:t>
      </w:r>
      <w:r w:rsidRPr="00D50267">
        <w:t>os</w:t>
      </w:r>
      <w:r w:rsidRPr="00D50267">
        <w:br/>
      </w:r>
      <w:r w:rsidRPr="00D50267">
        <w:rPr>
          <w:color w:val="CF8E6D"/>
        </w:rPr>
        <w:t xml:space="preserve">import </w:t>
      </w:r>
      <w:r w:rsidRPr="00D50267">
        <w:t>json</w:t>
      </w:r>
      <w:r w:rsidRPr="00D50267">
        <w:br/>
      </w:r>
      <w:r w:rsidRPr="00D50267">
        <w:rPr>
          <w:color w:val="CF8E6D"/>
        </w:rPr>
        <w:t xml:space="preserve">import </w:t>
      </w:r>
      <w:r w:rsidRPr="00D50267">
        <w:t>logging</w:t>
      </w:r>
      <w:r w:rsidRPr="00D50267">
        <w:br/>
      </w:r>
      <w:r w:rsidRPr="00D50267">
        <w:rPr>
          <w:color w:val="CF8E6D"/>
        </w:rPr>
        <w:t xml:space="preserve">import </w:t>
      </w:r>
      <w:r w:rsidRPr="00D50267">
        <w:t>sys</w:t>
      </w:r>
      <w:r w:rsidRPr="00D50267">
        <w:br/>
      </w:r>
      <w:r w:rsidRPr="00D50267">
        <w:rPr>
          <w:color w:val="CF8E6D"/>
        </w:rPr>
        <w:t xml:space="preserve">from </w:t>
      </w:r>
      <w:r w:rsidRPr="00D50267">
        <w:t xml:space="preserve">typing </w:t>
      </w:r>
      <w:r w:rsidRPr="00D50267">
        <w:rPr>
          <w:color w:val="CF8E6D"/>
        </w:rPr>
        <w:t xml:space="preserve">import </w:t>
      </w:r>
      <w:r w:rsidRPr="00D50267">
        <w:t>Any, Dict, List, Tuple, Set, Optional, Iterable</w:t>
      </w:r>
      <w:r w:rsidRPr="00D50267">
        <w:br/>
      </w:r>
      <w:r w:rsidRPr="00D50267">
        <w:br/>
      </w:r>
      <w:r w:rsidRPr="00D50267">
        <w:rPr>
          <w:color w:val="CF8E6D"/>
        </w:rPr>
        <w:t xml:space="preserve">from </w:t>
      </w:r>
      <w:r w:rsidRPr="00D50267">
        <w:t xml:space="preserve">dotenv </w:t>
      </w:r>
      <w:r w:rsidRPr="00D50267">
        <w:rPr>
          <w:color w:val="CF8E6D"/>
        </w:rPr>
        <w:t xml:space="preserve">import </w:t>
      </w:r>
      <w:r w:rsidRPr="00D50267">
        <w:t>load_dotenv</w:t>
      </w:r>
      <w:r w:rsidRPr="00D50267">
        <w:br/>
      </w:r>
      <w:r w:rsidRPr="00D50267">
        <w:br/>
      </w:r>
      <w:r w:rsidRPr="00D50267">
        <w:br/>
      </w:r>
      <w:r w:rsidRPr="00D50267">
        <w:rPr>
          <w:color w:val="CF8E6D"/>
        </w:rPr>
        <w:t xml:space="preserve">from </w:t>
      </w:r>
      <w:r w:rsidRPr="00D50267">
        <w:t xml:space="preserve">langchain_openai </w:t>
      </w:r>
      <w:r w:rsidRPr="00D50267">
        <w:rPr>
          <w:color w:val="CF8E6D"/>
        </w:rPr>
        <w:t xml:space="preserve">import </w:t>
      </w:r>
      <w:r w:rsidRPr="00D50267">
        <w:t>ChatOpenAI</w:t>
      </w:r>
      <w:r w:rsidRPr="00D50267">
        <w:br/>
      </w:r>
      <w:r w:rsidRPr="00D50267">
        <w:rPr>
          <w:color w:val="CF8E6D"/>
        </w:rPr>
        <w:t xml:space="preserve">from </w:t>
      </w:r>
      <w:r w:rsidRPr="00D50267">
        <w:t xml:space="preserve">langchain_core.messages </w:t>
      </w:r>
      <w:r w:rsidRPr="00D50267">
        <w:rPr>
          <w:color w:val="CF8E6D"/>
        </w:rPr>
        <w:t xml:space="preserve">import </w:t>
      </w:r>
      <w:r w:rsidRPr="00D50267">
        <w:t>SystemMessage, HumanMessage</w:t>
      </w:r>
      <w:r w:rsidRPr="00D50267">
        <w:br/>
      </w:r>
      <w:r w:rsidRPr="00D50267">
        <w:br/>
      </w:r>
      <w:r w:rsidRPr="00D50267">
        <w:rPr>
          <w:color w:val="CF8E6D"/>
        </w:rPr>
        <w:t xml:space="preserve">from </w:t>
      </w:r>
      <w:r w:rsidRPr="00D50267">
        <w:t xml:space="preserve">kb.utils.embedding_utils </w:t>
      </w:r>
      <w:r w:rsidRPr="00D50267">
        <w:rPr>
          <w:color w:val="CF8E6D"/>
        </w:rPr>
        <w:t xml:space="preserve">import </w:t>
      </w:r>
      <w:r w:rsidRPr="00D50267">
        <w:t>get_bge_m3_ef, generate_embeddings</w:t>
      </w:r>
      <w:r w:rsidRPr="00D50267">
        <w:br/>
      </w:r>
      <w:r w:rsidRPr="00D50267">
        <w:rPr>
          <w:color w:val="CF8E6D"/>
        </w:rPr>
        <w:t xml:space="preserve">from </w:t>
      </w:r>
      <w:r w:rsidRPr="00D50267">
        <w:t xml:space="preserve">kb.utils.llm_utils </w:t>
      </w:r>
      <w:r w:rsidRPr="00D50267">
        <w:rPr>
          <w:color w:val="CF8E6D"/>
        </w:rPr>
        <w:t xml:space="preserve">import </w:t>
      </w:r>
      <w:r w:rsidRPr="00D50267">
        <w:t>get_llm_client</w:t>
      </w:r>
      <w:r w:rsidRPr="00D50267">
        <w:br/>
      </w:r>
      <w:r w:rsidRPr="00D50267">
        <w:rPr>
          <w:color w:val="CF8E6D"/>
        </w:rPr>
        <w:lastRenderedPageBreak/>
        <w:t xml:space="preserve">from </w:t>
      </w:r>
      <w:r w:rsidRPr="00D50267">
        <w:t xml:space="preserve">kb.utils.milvus_utils </w:t>
      </w:r>
      <w:r w:rsidRPr="00D50267">
        <w:rPr>
          <w:color w:val="CF8E6D"/>
        </w:rPr>
        <w:t xml:space="preserve">import </w:t>
      </w:r>
      <w:r w:rsidRPr="00D50267">
        <w:t>(</w:t>
      </w:r>
      <w:r w:rsidRPr="00D50267">
        <w:br/>
        <w:t xml:space="preserve">    create_hybrid_search_requests,</w:t>
      </w:r>
      <w:r w:rsidRPr="00D50267">
        <w:br/>
        <w:t xml:space="preserve">    fetch_chunks_by_chunk_ids,</w:t>
      </w:r>
      <w:r w:rsidRPr="00D50267">
        <w:br/>
        <w:t xml:space="preserve">    get_milvus_client,</w:t>
      </w:r>
      <w:r w:rsidRPr="00D50267">
        <w:br/>
        <w:t xml:space="preserve">    hybrid_search,</w:t>
      </w:r>
      <w:r w:rsidRPr="00D50267">
        <w:br/>
        <w:t>)</w:t>
      </w:r>
      <w:r w:rsidRPr="00D50267">
        <w:br/>
      </w:r>
      <w:r w:rsidRPr="00D50267">
        <w:rPr>
          <w:color w:val="CF8E6D"/>
        </w:rPr>
        <w:t xml:space="preserve">from </w:t>
      </w:r>
      <w:r w:rsidRPr="00D50267">
        <w:t xml:space="preserve">kb.utils.neo4j_utils </w:t>
      </w:r>
      <w:r w:rsidRPr="00D50267">
        <w:rPr>
          <w:color w:val="CF8E6D"/>
        </w:rPr>
        <w:t xml:space="preserve">import </w:t>
      </w:r>
      <w:r w:rsidRPr="00D50267">
        <w:t>get_neo4j_driver</w:t>
      </w:r>
      <w:r w:rsidRPr="00D50267">
        <w:br/>
      </w:r>
      <w:r w:rsidRPr="00D50267">
        <w:rPr>
          <w:color w:val="CF8E6D"/>
        </w:rPr>
        <w:t xml:space="preserve">from </w:t>
      </w:r>
      <w:r w:rsidRPr="00D50267">
        <w:t xml:space="preserve">kb.utils.task_utils </w:t>
      </w:r>
      <w:r w:rsidRPr="00D50267">
        <w:rPr>
          <w:color w:val="CF8E6D"/>
        </w:rPr>
        <w:t xml:space="preserve">import </w:t>
      </w:r>
      <w:r w:rsidRPr="00D50267">
        <w:t>add_running_task, add_done_task</w:t>
      </w:r>
      <w:r w:rsidRPr="00D50267">
        <w:br/>
      </w:r>
      <w:r w:rsidRPr="00D50267">
        <w:br/>
      </w:r>
      <w:r w:rsidRPr="00D50267">
        <w:br/>
      </w:r>
      <w:r w:rsidRPr="00D50267">
        <w:br/>
      </w:r>
      <w:r w:rsidRPr="00D50267">
        <w:br/>
      </w:r>
      <w:r w:rsidRPr="00D50267">
        <w:rPr>
          <w:color w:val="CF8E6D"/>
        </w:rPr>
        <w:t xml:space="preserve">def </w:t>
      </w:r>
      <w:r w:rsidRPr="00D50267">
        <w:rPr>
          <w:color w:val="56A8F5"/>
        </w:rPr>
        <w:t>_get_item_names_expr</w:t>
      </w:r>
      <w:r w:rsidRPr="00D50267">
        <w:t xml:space="preserve">(item_names: </w:t>
      </w:r>
      <w:r w:rsidRPr="00D50267">
        <w:rPr>
          <w:color w:val="8888C6"/>
        </w:rPr>
        <w:t>list</w:t>
      </w:r>
      <w:r w:rsidRPr="00D50267">
        <w:t>[</w:t>
      </w:r>
      <w:r w:rsidRPr="00D50267">
        <w:rPr>
          <w:color w:val="8888C6"/>
        </w:rPr>
        <w:t>str</w:t>
      </w:r>
      <w:r w:rsidRPr="00D50267">
        <w:t xml:space="preserve">]) -&gt; </w:t>
      </w:r>
      <w:r w:rsidRPr="00D50267">
        <w:rPr>
          <w:color w:val="8888C6"/>
        </w:rPr>
        <w:t>str</w:t>
      </w:r>
      <w:r w:rsidRPr="00D50267">
        <w:t>:</w:t>
      </w:r>
      <w:r w:rsidRPr="00D50267">
        <w:br/>
        <w:t xml:space="preserve">    </w:t>
      </w:r>
      <w:r w:rsidRPr="00D50267">
        <w:rPr>
          <w:i/>
          <w:iCs/>
          <w:color w:val="5F826B"/>
        </w:rPr>
        <w:t>"""</w:t>
      </w:r>
      <w:r w:rsidRPr="00D50267">
        <w:rPr>
          <w:i/>
          <w:iCs/>
          <w:color w:val="5F826B"/>
        </w:rPr>
        <w:br/>
        <w:t xml:space="preserve">    </w:t>
      </w:r>
      <w:r w:rsidRPr="00D50267">
        <w:rPr>
          <w:rFonts w:ascii="Courier New" w:hAnsi="Courier New" w:cs="Courier New"/>
          <w:i/>
          <w:iCs/>
          <w:color w:val="5F826B"/>
        </w:rPr>
        <w:t>将</w:t>
      </w:r>
      <w:r w:rsidRPr="00D50267">
        <w:rPr>
          <w:i/>
          <w:iCs/>
          <w:color w:val="5F826B"/>
        </w:rPr>
        <w:t xml:space="preserve"> item_names </w:t>
      </w:r>
      <w:r w:rsidRPr="00D50267">
        <w:rPr>
          <w:rFonts w:ascii="Courier New" w:hAnsi="Courier New" w:cs="Courier New"/>
          <w:i/>
          <w:iCs/>
          <w:color w:val="5F826B"/>
        </w:rPr>
        <w:t>规范化为</w:t>
      </w:r>
      <w:r w:rsidRPr="00D50267">
        <w:rPr>
          <w:i/>
          <w:iCs/>
          <w:color w:val="5F826B"/>
        </w:rPr>
        <w:t xml:space="preserve"> Milvus filter expr</w:t>
      </w:r>
      <w:r w:rsidRPr="00D50267">
        <w:rPr>
          <w:rFonts w:ascii="Courier New" w:hAnsi="Courier New" w:cs="Courier New"/>
          <w:i/>
          <w:iCs/>
          <w:color w:val="5F826B"/>
        </w:rPr>
        <w:t>。</w:t>
      </w:r>
      <w:r w:rsidRPr="00D50267">
        <w:rPr>
          <w:i/>
          <w:iCs/>
          <w:color w:val="5F826B"/>
        </w:rPr>
        <w:br/>
        <w:t xml:space="preserve">      item_name in ["a", "b"]</w:t>
      </w:r>
      <w:r w:rsidRPr="00D50267">
        <w:rPr>
          <w:i/>
          <w:iCs/>
          <w:color w:val="5F826B"/>
        </w:rPr>
        <w:br/>
        <w:t xml:space="preserve">    """</w:t>
      </w:r>
      <w:r w:rsidRPr="00D50267">
        <w:rPr>
          <w:i/>
          <w:iCs/>
          <w:color w:val="5F826B"/>
        </w:rPr>
        <w:br/>
        <w:t xml:space="preserve">    </w:t>
      </w:r>
      <w:r w:rsidRPr="00D50267">
        <w:rPr>
          <w:color w:val="CF8E6D"/>
        </w:rPr>
        <w:t xml:space="preserve">if not </w:t>
      </w:r>
      <w:r w:rsidRPr="00D50267">
        <w:t>item_names:</w:t>
      </w:r>
      <w:r w:rsidRPr="00D50267">
        <w:br/>
        <w:t xml:space="preserve">        </w:t>
      </w:r>
      <w:r w:rsidRPr="00D50267">
        <w:rPr>
          <w:color w:val="CF8E6D"/>
        </w:rPr>
        <w:t>return None</w:t>
      </w:r>
      <w:r w:rsidRPr="00D50267">
        <w:rPr>
          <w:color w:val="CF8E6D"/>
        </w:rPr>
        <w:br/>
        <w:t xml:space="preserve">    </w:t>
      </w:r>
      <w:r w:rsidRPr="00D50267">
        <w:t xml:space="preserve">quoted = </w:t>
      </w:r>
      <w:r w:rsidRPr="00D50267">
        <w:rPr>
          <w:color w:val="6AAB73"/>
        </w:rPr>
        <w:t>", "</w:t>
      </w:r>
      <w:r w:rsidRPr="00D50267">
        <w:t xml:space="preserve">.join( </w:t>
      </w:r>
      <w:r w:rsidRPr="00D50267">
        <w:rPr>
          <w:color w:val="6AAB73"/>
        </w:rPr>
        <w:t>f'"</w:t>
      </w:r>
      <w:r w:rsidRPr="00D50267">
        <w:rPr>
          <w:color w:val="CF8E6D"/>
        </w:rPr>
        <w:t>{</w:t>
      </w:r>
      <w:r w:rsidRPr="00D50267">
        <w:t>v</w:t>
      </w:r>
      <w:r w:rsidRPr="00D50267">
        <w:rPr>
          <w:color w:val="CF8E6D"/>
        </w:rPr>
        <w:t>}</w:t>
      </w:r>
      <w:r w:rsidRPr="00D50267">
        <w:rPr>
          <w:color w:val="6AAB73"/>
        </w:rPr>
        <w:t xml:space="preserve">"' </w:t>
      </w:r>
      <w:r w:rsidRPr="00D50267">
        <w:rPr>
          <w:color w:val="CF8E6D"/>
        </w:rPr>
        <w:t xml:space="preserve">for </w:t>
      </w:r>
      <w:r w:rsidRPr="00D50267">
        <w:t xml:space="preserve">v </w:t>
      </w:r>
      <w:r w:rsidRPr="00D50267">
        <w:rPr>
          <w:color w:val="CF8E6D"/>
        </w:rPr>
        <w:t xml:space="preserve">in </w:t>
      </w:r>
      <w:r w:rsidRPr="00D50267">
        <w:t>item_names)</w:t>
      </w:r>
      <w:r w:rsidRPr="00D50267">
        <w:br/>
        <w:t xml:space="preserve">    </w:t>
      </w:r>
      <w:r w:rsidRPr="00D50267">
        <w:rPr>
          <w:color w:val="CF8E6D"/>
        </w:rPr>
        <w:t xml:space="preserve">return </w:t>
      </w:r>
      <w:r w:rsidRPr="00D50267">
        <w:rPr>
          <w:color w:val="6AAB73"/>
        </w:rPr>
        <w:t>f"item_name in [</w:t>
      </w:r>
      <w:r w:rsidRPr="00D50267">
        <w:rPr>
          <w:color w:val="CF8E6D"/>
        </w:rPr>
        <w:t>{</w:t>
      </w:r>
      <w:r w:rsidRPr="00D50267">
        <w:t>quoted</w:t>
      </w:r>
      <w:r w:rsidRPr="00D50267">
        <w:rPr>
          <w:color w:val="CF8E6D"/>
        </w:rPr>
        <w:t>}</w:t>
      </w:r>
      <w:r w:rsidRPr="00D50267">
        <w:rPr>
          <w:color w:val="6AAB73"/>
        </w:rPr>
        <w:t>]"</w:t>
      </w:r>
      <w:r w:rsidRPr="00D50267">
        <w:rPr>
          <w:color w:val="6AAB73"/>
        </w:rPr>
        <w:br/>
      </w:r>
      <w:r w:rsidRPr="00D50267">
        <w:rPr>
          <w:color w:val="6AAB73"/>
        </w:rPr>
        <w:br/>
      </w:r>
      <w:r w:rsidRPr="00D50267">
        <w:rPr>
          <w:color w:val="6AAB73"/>
        </w:rPr>
        <w:br/>
      </w:r>
      <w:r w:rsidRPr="00D50267">
        <w:rPr>
          <w:color w:val="CF8E6D"/>
        </w:rPr>
        <w:t xml:space="preserve">def </w:t>
      </w:r>
      <w:r w:rsidRPr="00D50267">
        <w:rPr>
          <w:color w:val="56A8F5"/>
        </w:rPr>
        <w:t>_clean_item_names</w:t>
      </w:r>
      <w:r w:rsidRPr="00D50267">
        <w:t>(item_names: Any) -&gt; List[</w:t>
      </w:r>
      <w:r w:rsidRPr="00D50267">
        <w:rPr>
          <w:color w:val="8888C6"/>
        </w:rPr>
        <w:t>str</w:t>
      </w:r>
      <w:r w:rsidRPr="00D50267">
        <w:t>]:</w:t>
      </w:r>
      <w:r w:rsidRPr="00D50267">
        <w:br/>
        <w:t xml:space="preserve">    </w:t>
      </w:r>
      <w:r w:rsidRPr="00D50267">
        <w:rPr>
          <w:i/>
          <w:iCs/>
          <w:color w:val="5F826B"/>
        </w:rPr>
        <w:t>"""</w:t>
      </w:r>
      <w:r w:rsidRPr="00D50267">
        <w:rPr>
          <w:i/>
          <w:iCs/>
          <w:color w:val="5F826B"/>
        </w:rPr>
        <w:br/>
        <w:t xml:space="preserve">    </w:t>
      </w:r>
      <w:r w:rsidRPr="00D50267">
        <w:rPr>
          <w:rFonts w:ascii="Courier New" w:hAnsi="Courier New" w:cs="Courier New"/>
          <w:i/>
          <w:iCs/>
          <w:color w:val="5F826B"/>
        </w:rPr>
        <w:t>兼容上游把</w:t>
      </w:r>
      <w:r w:rsidRPr="00D50267">
        <w:rPr>
          <w:i/>
          <w:iCs/>
          <w:color w:val="5F826B"/>
        </w:rPr>
        <w:t xml:space="preserve"> item_names </w:t>
      </w:r>
      <w:r w:rsidRPr="00D50267">
        <w:rPr>
          <w:rFonts w:ascii="Courier New" w:hAnsi="Courier New" w:cs="Courier New"/>
          <w:i/>
          <w:iCs/>
          <w:color w:val="5F826B"/>
        </w:rPr>
        <w:t>传成</w:t>
      </w:r>
      <w:r w:rsidRPr="00D50267">
        <w:rPr>
          <w:i/>
          <w:iCs/>
          <w:color w:val="5F826B"/>
        </w:rPr>
        <w:t xml:space="preserve"> None / str / list </w:t>
      </w:r>
      <w:r w:rsidRPr="00D50267">
        <w:rPr>
          <w:rFonts w:ascii="Courier New" w:hAnsi="Courier New" w:cs="Courier New"/>
          <w:i/>
          <w:iCs/>
          <w:color w:val="5F826B"/>
        </w:rPr>
        <w:t>的情况，统一成去重后的</w:t>
      </w:r>
      <w:r w:rsidRPr="00D50267">
        <w:rPr>
          <w:i/>
          <w:iCs/>
          <w:color w:val="5F826B"/>
        </w:rPr>
        <w:t xml:space="preserve"> List[str]</w:t>
      </w:r>
      <w:r w:rsidRPr="00D50267">
        <w:rPr>
          <w:rFonts w:ascii="Courier New" w:hAnsi="Courier New" w:cs="Courier New"/>
          <w:i/>
          <w:iCs/>
          <w:color w:val="5F826B"/>
        </w:rPr>
        <w:t>。</w:t>
      </w:r>
      <w:r w:rsidRPr="00D50267">
        <w:rPr>
          <w:i/>
          <w:iCs/>
          <w:color w:val="5F826B"/>
        </w:rPr>
        <w:br/>
        <w:t xml:space="preserve">    """</w:t>
      </w:r>
      <w:r w:rsidRPr="00D50267">
        <w:rPr>
          <w:i/>
          <w:iCs/>
          <w:color w:val="5F826B"/>
        </w:rPr>
        <w:br/>
        <w:t xml:space="preserve">    </w:t>
      </w:r>
      <w:r w:rsidRPr="00D50267">
        <w:rPr>
          <w:color w:val="CF8E6D"/>
        </w:rPr>
        <w:t xml:space="preserve">if not </w:t>
      </w:r>
      <w:r w:rsidRPr="00D50267">
        <w:t>item_names:</w:t>
      </w:r>
      <w:r w:rsidRPr="00D50267">
        <w:br/>
        <w:t xml:space="preserve">        </w:t>
      </w:r>
      <w:r w:rsidRPr="00D50267">
        <w:rPr>
          <w:color w:val="CF8E6D"/>
        </w:rPr>
        <w:t xml:space="preserve">return </w:t>
      </w:r>
      <w:r w:rsidRPr="00D50267">
        <w:t>[]</w:t>
      </w:r>
      <w:r w:rsidRPr="00D50267">
        <w:br/>
        <w:t xml:space="preserve">    </w:t>
      </w:r>
      <w:r w:rsidRPr="00D50267">
        <w:rPr>
          <w:color w:val="CF8E6D"/>
        </w:rPr>
        <w:t xml:space="preserve">if </w:t>
      </w:r>
      <w:r w:rsidRPr="00D50267">
        <w:rPr>
          <w:color w:val="8888C6"/>
        </w:rPr>
        <w:t>isinstance</w:t>
      </w:r>
      <w:r w:rsidRPr="00D50267">
        <w:t xml:space="preserve">(item_names, </w:t>
      </w:r>
      <w:r w:rsidRPr="00D50267">
        <w:rPr>
          <w:color w:val="8888C6"/>
        </w:rPr>
        <w:t>str</w:t>
      </w:r>
      <w:r w:rsidRPr="00D50267">
        <w:t>):</w:t>
      </w:r>
      <w:r w:rsidRPr="00D50267">
        <w:br/>
        <w:t xml:space="preserve">        v = item_names.strip()</w:t>
      </w:r>
      <w:r w:rsidRPr="00D50267">
        <w:br/>
        <w:t xml:space="preserve">        </w:t>
      </w:r>
      <w:r w:rsidRPr="00D50267">
        <w:rPr>
          <w:color w:val="CF8E6D"/>
        </w:rPr>
        <w:t xml:space="preserve">return </w:t>
      </w:r>
      <w:r w:rsidRPr="00D50267">
        <w:t xml:space="preserve">[v] </w:t>
      </w:r>
      <w:r w:rsidRPr="00D50267">
        <w:rPr>
          <w:color w:val="CF8E6D"/>
        </w:rPr>
        <w:t xml:space="preserve">if </w:t>
      </w:r>
      <w:r w:rsidRPr="00D50267">
        <w:t xml:space="preserve">v </w:t>
      </w:r>
      <w:r w:rsidRPr="00D50267">
        <w:rPr>
          <w:color w:val="CF8E6D"/>
        </w:rPr>
        <w:t xml:space="preserve">else </w:t>
      </w:r>
      <w:r w:rsidRPr="00D50267">
        <w:t>[]</w:t>
      </w:r>
      <w:r w:rsidRPr="00D50267">
        <w:br/>
        <w:t xml:space="preserve">    </w:t>
      </w:r>
      <w:r w:rsidRPr="00D50267">
        <w:rPr>
          <w:color w:val="CF8E6D"/>
        </w:rPr>
        <w:t xml:space="preserve">if </w:t>
      </w:r>
      <w:r w:rsidRPr="00D50267">
        <w:rPr>
          <w:color w:val="8888C6"/>
        </w:rPr>
        <w:t>isinstance</w:t>
      </w:r>
      <w:r w:rsidRPr="00D50267">
        <w:t>(item_names, (</w:t>
      </w:r>
      <w:r w:rsidRPr="00D50267">
        <w:rPr>
          <w:color w:val="8888C6"/>
        </w:rPr>
        <w:t>list</w:t>
      </w:r>
      <w:r w:rsidRPr="00D50267">
        <w:t xml:space="preserve">, </w:t>
      </w:r>
      <w:r w:rsidRPr="00D50267">
        <w:rPr>
          <w:color w:val="8888C6"/>
        </w:rPr>
        <w:t>tuple</w:t>
      </w:r>
      <w:r w:rsidRPr="00D50267">
        <w:t xml:space="preserve">, </w:t>
      </w:r>
      <w:r w:rsidRPr="00D50267">
        <w:rPr>
          <w:color w:val="8888C6"/>
        </w:rPr>
        <w:t>set</w:t>
      </w:r>
      <w:r w:rsidRPr="00D50267">
        <w:t>)):</w:t>
      </w:r>
      <w:r w:rsidRPr="00D50267">
        <w:br/>
        <w:t xml:space="preserve">        cleaned: List[</w:t>
      </w:r>
      <w:r w:rsidRPr="00D50267">
        <w:rPr>
          <w:color w:val="8888C6"/>
        </w:rPr>
        <w:t>str</w:t>
      </w:r>
      <w:r w:rsidRPr="00D50267">
        <w:t>] = []</w:t>
      </w:r>
      <w:r w:rsidRPr="00D50267">
        <w:br/>
        <w:t xml:space="preserve">        seen: Set[</w:t>
      </w:r>
      <w:r w:rsidRPr="00D50267">
        <w:rPr>
          <w:color w:val="8888C6"/>
        </w:rPr>
        <w:t>str</w:t>
      </w:r>
      <w:r w:rsidRPr="00D50267">
        <w:t xml:space="preserve">] = </w:t>
      </w:r>
      <w:r w:rsidRPr="00D50267">
        <w:rPr>
          <w:color w:val="8888C6"/>
        </w:rPr>
        <w:t>set</w:t>
      </w:r>
      <w:r w:rsidRPr="00D50267">
        <w:t>()</w:t>
      </w:r>
      <w:r w:rsidRPr="00D50267">
        <w:br/>
        <w:t xml:space="preserve">        </w:t>
      </w:r>
      <w:r w:rsidRPr="00D50267">
        <w:rPr>
          <w:color w:val="CF8E6D"/>
        </w:rPr>
        <w:t xml:space="preserve">for </w:t>
      </w:r>
      <w:r w:rsidRPr="00D50267">
        <w:t xml:space="preserve">x </w:t>
      </w:r>
      <w:r w:rsidRPr="00D50267">
        <w:rPr>
          <w:color w:val="CF8E6D"/>
        </w:rPr>
        <w:t xml:space="preserve">in </w:t>
      </w:r>
      <w:r w:rsidRPr="00D50267">
        <w:t>item_names:</w:t>
      </w:r>
      <w:r w:rsidRPr="00D50267">
        <w:br/>
        <w:t xml:space="preserve">            </w:t>
      </w:r>
      <w:r w:rsidRPr="00D50267">
        <w:rPr>
          <w:color w:val="CF8E6D"/>
        </w:rPr>
        <w:t xml:space="preserve">if </w:t>
      </w:r>
      <w:r w:rsidRPr="00D50267">
        <w:t xml:space="preserve">x </w:t>
      </w:r>
      <w:r w:rsidRPr="00D50267">
        <w:rPr>
          <w:color w:val="CF8E6D"/>
        </w:rPr>
        <w:t>is None</w:t>
      </w:r>
      <w:r w:rsidRPr="00D50267">
        <w:t>:</w:t>
      </w:r>
      <w:r w:rsidRPr="00D50267">
        <w:br/>
        <w:t xml:space="preserve">                </w:t>
      </w:r>
      <w:r w:rsidRPr="00D50267">
        <w:rPr>
          <w:color w:val="CF8E6D"/>
        </w:rPr>
        <w:t>continue</w:t>
      </w:r>
      <w:r w:rsidRPr="00D50267">
        <w:rPr>
          <w:color w:val="CF8E6D"/>
        </w:rPr>
        <w:br/>
        <w:t xml:space="preserve">            </w:t>
      </w:r>
      <w:r w:rsidRPr="00D50267">
        <w:t xml:space="preserve">s = </w:t>
      </w:r>
      <w:r w:rsidRPr="00D50267">
        <w:rPr>
          <w:color w:val="8888C6"/>
        </w:rPr>
        <w:t>str</w:t>
      </w:r>
      <w:r w:rsidRPr="00D50267">
        <w:t>(x).strip()</w:t>
      </w:r>
      <w:r w:rsidRPr="00D50267">
        <w:br/>
        <w:t xml:space="preserve">            </w:t>
      </w:r>
      <w:r w:rsidRPr="00D50267">
        <w:rPr>
          <w:color w:val="CF8E6D"/>
        </w:rPr>
        <w:t xml:space="preserve">if not </w:t>
      </w:r>
      <w:r w:rsidRPr="00D50267">
        <w:t xml:space="preserve">s </w:t>
      </w:r>
      <w:r w:rsidRPr="00D50267">
        <w:rPr>
          <w:color w:val="CF8E6D"/>
        </w:rPr>
        <w:t xml:space="preserve">or </w:t>
      </w:r>
      <w:r w:rsidRPr="00D50267">
        <w:t xml:space="preserve">s </w:t>
      </w:r>
      <w:r w:rsidRPr="00D50267">
        <w:rPr>
          <w:color w:val="CF8E6D"/>
        </w:rPr>
        <w:t xml:space="preserve">in </w:t>
      </w:r>
      <w:r w:rsidRPr="00D50267">
        <w:t>seen:</w:t>
      </w:r>
      <w:r w:rsidRPr="00D50267">
        <w:br/>
        <w:t xml:space="preserve">                </w:t>
      </w:r>
      <w:r w:rsidRPr="00D50267">
        <w:rPr>
          <w:color w:val="CF8E6D"/>
        </w:rPr>
        <w:t>continue</w:t>
      </w:r>
      <w:r w:rsidRPr="00D50267">
        <w:rPr>
          <w:color w:val="CF8E6D"/>
        </w:rPr>
        <w:br/>
        <w:t xml:space="preserve">            </w:t>
      </w:r>
      <w:r w:rsidRPr="00D50267">
        <w:t>seen.add(s)</w:t>
      </w:r>
      <w:r w:rsidRPr="00D50267">
        <w:br/>
        <w:t xml:space="preserve">            cleaned.append(s)</w:t>
      </w:r>
      <w:r w:rsidRPr="00D50267">
        <w:br/>
        <w:t xml:space="preserve">        </w:t>
      </w:r>
      <w:r w:rsidRPr="00D50267">
        <w:rPr>
          <w:color w:val="CF8E6D"/>
        </w:rPr>
        <w:t xml:space="preserve">return </w:t>
      </w:r>
      <w:r w:rsidRPr="00D50267">
        <w:t>cleaned</w:t>
      </w:r>
      <w:r w:rsidRPr="00D50267">
        <w:br/>
        <w:t xml:space="preserve">    s = </w:t>
      </w:r>
      <w:r w:rsidRPr="00D50267">
        <w:rPr>
          <w:color w:val="8888C6"/>
        </w:rPr>
        <w:t>str</w:t>
      </w:r>
      <w:r w:rsidRPr="00D50267">
        <w:t>(item_names).strip()</w:t>
      </w:r>
      <w:r w:rsidRPr="00D50267">
        <w:br/>
        <w:t xml:space="preserve">    </w:t>
      </w:r>
      <w:r w:rsidRPr="00D50267">
        <w:rPr>
          <w:color w:val="CF8E6D"/>
        </w:rPr>
        <w:t xml:space="preserve">return </w:t>
      </w:r>
      <w:r w:rsidRPr="00D50267">
        <w:t xml:space="preserve">[s] </w:t>
      </w:r>
      <w:r w:rsidRPr="00D50267">
        <w:rPr>
          <w:color w:val="CF8E6D"/>
        </w:rPr>
        <w:t xml:space="preserve">if </w:t>
      </w:r>
      <w:r w:rsidRPr="00D50267">
        <w:t xml:space="preserve">s </w:t>
      </w:r>
      <w:r w:rsidRPr="00D50267">
        <w:rPr>
          <w:color w:val="CF8E6D"/>
        </w:rPr>
        <w:t xml:space="preserve">else </w:t>
      </w:r>
      <w:r w:rsidRPr="00D50267">
        <w:t>[]</w:t>
      </w:r>
      <w:r w:rsidRPr="00D50267">
        <w:br/>
      </w:r>
      <w:r w:rsidRPr="00D50267">
        <w:br/>
      </w:r>
      <w:r w:rsidRPr="00D50267">
        <w:br/>
      </w:r>
      <w:r w:rsidRPr="00D50267">
        <w:rPr>
          <w:color w:val="CF8E6D"/>
        </w:rPr>
        <w:t xml:space="preserve">def </w:t>
      </w:r>
      <w:r w:rsidRPr="00D50267">
        <w:rPr>
          <w:color w:val="56A8F5"/>
        </w:rPr>
        <w:t>_dedup_list_str</w:t>
      </w:r>
      <w:r w:rsidRPr="00D50267">
        <w:t>(values: Iterable[</w:t>
      </w:r>
      <w:r w:rsidRPr="00D50267">
        <w:rPr>
          <w:color w:val="8888C6"/>
        </w:rPr>
        <w:t>str</w:t>
      </w:r>
      <w:r w:rsidRPr="00D50267">
        <w:t>]) -&gt; List[</w:t>
      </w:r>
      <w:r w:rsidRPr="00D50267">
        <w:rPr>
          <w:color w:val="8888C6"/>
        </w:rPr>
        <w:t>str</w:t>
      </w:r>
      <w:r w:rsidRPr="00D50267">
        <w:t>]:</w:t>
      </w:r>
      <w:r w:rsidRPr="00D50267">
        <w:br/>
        <w:t xml:space="preserve">    seen: Set[</w:t>
      </w:r>
      <w:r w:rsidRPr="00D50267">
        <w:rPr>
          <w:color w:val="8888C6"/>
        </w:rPr>
        <w:t>str</w:t>
      </w:r>
      <w:r w:rsidRPr="00D50267">
        <w:t xml:space="preserve">] = </w:t>
      </w:r>
      <w:r w:rsidRPr="00D50267">
        <w:rPr>
          <w:color w:val="8888C6"/>
        </w:rPr>
        <w:t>set</w:t>
      </w:r>
      <w:r w:rsidRPr="00D50267">
        <w:t>()</w:t>
      </w:r>
      <w:r w:rsidRPr="00D50267">
        <w:br/>
        <w:t xml:space="preserve">    out: List[</w:t>
      </w:r>
      <w:r w:rsidRPr="00D50267">
        <w:rPr>
          <w:color w:val="8888C6"/>
        </w:rPr>
        <w:t>str</w:t>
      </w:r>
      <w:r w:rsidRPr="00D50267">
        <w:t>] = []</w:t>
      </w:r>
      <w:r w:rsidRPr="00D50267">
        <w:br/>
        <w:t xml:space="preserve">    </w:t>
      </w:r>
      <w:r w:rsidRPr="00D50267">
        <w:rPr>
          <w:color w:val="CF8E6D"/>
        </w:rPr>
        <w:t xml:space="preserve">for </w:t>
      </w:r>
      <w:r w:rsidRPr="00D50267">
        <w:t xml:space="preserve">v </w:t>
      </w:r>
      <w:r w:rsidRPr="00D50267">
        <w:rPr>
          <w:color w:val="CF8E6D"/>
        </w:rPr>
        <w:t xml:space="preserve">in </w:t>
      </w:r>
      <w:r w:rsidRPr="00D50267">
        <w:t>values:</w:t>
      </w:r>
      <w:r w:rsidRPr="00D50267">
        <w:br/>
        <w:t xml:space="preserve">        </w:t>
      </w:r>
      <w:r w:rsidRPr="00D50267">
        <w:rPr>
          <w:color w:val="CF8E6D"/>
        </w:rPr>
        <w:t xml:space="preserve">if not </w:t>
      </w:r>
      <w:r w:rsidRPr="00D50267">
        <w:t>v:</w:t>
      </w:r>
      <w:r w:rsidRPr="00D50267">
        <w:br/>
        <w:t xml:space="preserve">            </w:t>
      </w:r>
      <w:r w:rsidRPr="00D50267">
        <w:rPr>
          <w:color w:val="CF8E6D"/>
        </w:rPr>
        <w:t>continue</w:t>
      </w:r>
      <w:r w:rsidRPr="00D50267">
        <w:rPr>
          <w:color w:val="CF8E6D"/>
        </w:rPr>
        <w:br/>
        <w:t xml:space="preserve">        if </w:t>
      </w:r>
      <w:r w:rsidRPr="00D50267">
        <w:t xml:space="preserve">v </w:t>
      </w:r>
      <w:r w:rsidRPr="00D50267">
        <w:rPr>
          <w:color w:val="CF8E6D"/>
        </w:rPr>
        <w:t xml:space="preserve">in </w:t>
      </w:r>
      <w:r w:rsidRPr="00D50267">
        <w:t>seen:</w:t>
      </w:r>
      <w:r w:rsidRPr="00D50267">
        <w:br/>
        <w:t xml:space="preserve">            </w:t>
      </w:r>
      <w:r w:rsidRPr="00D50267">
        <w:rPr>
          <w:color w:val="CF8E6D"/>
        </w:rPr>
        <w:t>continue</w:t>
      </w:r>
      <w:r w:rsidRPr="00D50267">
        <w:rPr>
          <w:color w:val="CF8E6D"/>
        </w:rPr>
        <w:br/>
        <w:t xml:space="preserve">        </w:t>
      </w:r>
      <w:r w:rsidRPr="00D50267">
        <w:t>seen.add(v)</w:t>
      </w:r>
      <w:r w:rsidRPr="00D50267">
        <w:br/>
        <w:t xml:space="preserve">        out.append(v)</w:t>
      </w:r>
      <w:r w:rsidRPr="00D50267">
        <w:br/>
        <w:t xml:space="preserve">    </w:t>
      </w:r>
      <w:r w:rsidRPr="00D50267">
        <w:rPr>
          <w:color w:val="CF8E6D"/>
        </w:rPr>
        <w:t xml:space="preserve">return </w:t>
      </w:r>
      <w:r w:rsidRPr="00D50267">
        <w:t>out</w:t>
      </w:r>
      <w:r w:rsidRPr="00D50267">
        <w:br/>
      </w:r>
      <w:r w:rsidRPr="00D50267">
        <w:br/>
      </w:r>
      <w:r w:rsidRPr="00D50267">
        <w:br/>
      </w:r>
      <w:r w:rsidRPr="00D50267">
        <w:rPr>
          <w:color w:val="9F86EA"/>
        </w:rPr>
        <w:t xml:space="preserve"># </w:t>
      </w:r>
      <w:r w:rsidRPr="00D50267">
        <w:rPr>
          <w:rFonts w:ascii="Courier New" w:hAnsi="Courier New" w:cs="Courier New"/>
          <w:color w:val="9F86EA"/>
        </w:rPr>
        <w:t>图谱查询中，为了避免</w:t>
      </w:r>
      <w:r w:rsidRPr="00D50267">
        <w:rPr>
          <w:color w:val="9F86EA"/>
        </w:rPr>
        <w:t>“</w:t>
      </w:r>
      <w:r w:rsidRPr="00D50267">
        <w:rPr>
          <w:rFonts w:ascii="Courier New" w:hAnsi="Courier New" w:cs="Courier New"/>
          <w:color w:val="9F86EA"/>
        </w:rPr>
        <w:t>跨商品同名节点</w:t>
      </w:r>
      <w:r w:rsidRPr="00D50267">
        <w:rPr>
          <w:color w:val="9F86EA"/>
        </w:rPr>
        <w:t>”</w:t>
      </w:r>
      <w:r w:rsidRPr="00D50267">
        <w:rPr>
          <w:rFonts w:ascii="Courier New" w:hAnsi="Courier New" w:cs="Courier New"/>
          <w:color w:val="9F86EA"/>
        </w:rPr>
        <w:t>混淆，</w:t>
      </w:r>
      <w:r w:rsidRPr="00D50267">
        <w:rPr>
          <w:color w:val="9F86EA"/>
        </w:rPr>
        <w:t xml:space="preserve">Neo4j </w:t>
      </w:r>
      <w:r w:rsidRPr="00D50267">
        <w:rPr>
          <w:rFonts w:ascii="Courier New" w:hAnsi="Courier New" w:cs="Courier New"/>
          <w:color w:val="9F86EA"/>
        </w:rPr>
        <w:t>节点标识使用</w:t>
      </w:r>
      <w:r w:rsidRPr="00D50267">
        <w:rPr>
          <w:color w:val="9F86EA"/>
        </w:rPr>
        <w:t xml:space="preserve"> (name, item_name) </w:t>
      </w:r>
      <w:r w:rsidRPr="00D50267">
        <w:rPr>
          <w:rFonts w:ascii="Courier New" w:hAnsi="Courier New" w:cs="Courier New"/>
          <w:color w:val="9F86EA"/>
        </w:rPr>
        <w:t>成对结构。</w:t>
      </w:r>
      <w:r w:rsidRPr="00D50267">
        <w:rPr>
          <w:rFonts w:ascii="Courier New" w:hAnsi="Courier New" w:cs="Courier New"/>
          <w:color w:val="9F86EA"/>
        </w:rPr>
        <w:br/>
      </w:r>
      <w:r w:rsidRPr="00D50267">
        <w:t>Neo4jNodeRef = Dict[</w:t>
      </w:r>
      <w:r w:rsidRPr="00D50267">
        <w:rPr>
          <w:color w:val="8888C6"/>
        </w:rPr>
        <w:t>str</w:t>
      </w:r>
      <w:r w:rsidRPr="00D50267">
        <w:t xml:space="preserve">, </w:t>
      </w:r>
      <w:r w:rsidRPr="00D50267">
        <w:rPr>
          <w:color w:val="8888C6"/>
        </w:rPr>
        <w:t>str</w:t>
      </w:r>
      <w:r w:rsidRPr="00D50267">
        <w:t xml:space="preserve">]  </w:t>
      </w:r>
      <w:r w:rsidRPr="00D50267">
        <w:rPr>
          <w:color w:val="9F86EA"/>
        </w:rPr>
        <w:t># {"name": "...", "item_name": "..."}</w:t>
      </w:r>
      <w:r w:rsidRPr="00D50267">
        <w:rPr>
          <w:color w:val="9F86EA"/>
        </w:rPr>
        <w:br/>
      </w:r>
      <w:r w:rsidRPr="00D50267">
        <w:lastRenderedPageBreak/>
        <w:t>Neo4jTriple = Dict[</w:t>
      </w:r>
      <w:r w:rsidRPr="00D50267">
        <w:rPr>
          <w:color w:val="8888C6"/>
        </w:rPr>
        <w:t>str</w:t>
      </w:r>
      <w:r w:rsidRPr="00D50267">
        <w:t xml:space="preserve">, </w:t>
      </w:r>
      <w:r w:rsidRPr="00D50267">
        <w:rPr>
          <w:color w:val="8888C6"/>
        </w:rPr>
        <w:t>str</w:t>
      </w:r>
      <w:r w:rsidRPr="00D50267">
        <w:t xml:space="preserve">]   </w:t>
      </w:r>
      <w:r w:rsidRPr="00D50267">
        <w:rPr>
          <w:color w:val="9F86EA"/>
        </w:rPr>
        <w:t># {"head": "...", "rel": "...", "tail": "...", "item_name": "..."}</w:t>
      </w:r>
      <w:r w:rsidRPr="00D50267">
        <w:rPr>
          <w:color w:val="9F86EA"/>
        </w:rPr>
        <w:br/>
      </w:r>
      <w:r w:rsidRPr="00D50267">
        <w:rPr>
          <w:color w:val="9F86EA"/>
        </w:rPr>
        <w:br/>
        <w:t xml:space="preserve"> </w:t>
      </w:r>
      <w:r w:rsidRPr="00D50267">
        <w:rPr>
          <w:color w:val="9F86EA"/>
        </w:rPr>
        <w:br/>
      </w:r>
      <w:r w:rsidRPr="00D50267">
        <w:rPr>
          <w:color w:val="9F86EA"/>
        </w:rPr>
        <w:br/>
        <w:t xml:space="preserve"> </w:t>
      </w:r>
      <w:r w:rsidRPr="00D50267">
        <w:rPr>
          <w:color w:val="9F86EA"/>
        </w:rPr>
        <w:br/>
      </w:r>
      <w:r w:rsidRPr="00D50267">
        <w:rPr>
          <w:color w:val="9F86EA"/>
        </w:rPr>
        <w:br/>
        <w:t xml:space="preserve"> </w:t>
      </w:r>
      <w:r w:rsidRPr="00D50267">
        <w:rPr>
          <w:color w:val="9F86EA"/>
        </w:rPr>
        <w:br/>
      </w:r>
      <w:r w:rsidRPr="00D50267">
        <w:rPr>
          <w:color w:val="9F86EA"/>
        </w:rPr>
        <w:br/>
        <w:t xml:space="preserve"># --- Step 1: </w:t>
      </w:r>
      <w:r w:rsidRPr="00D50267">
        <w:rPr>
          <w:rFonts w:ascii="Courier New" w:hAnsi="Courier New" w:cs="Courier New"/>
          <w:color w:val="9F86EA"/>
        </w:rPr>
        <w:t>接受输入</w:t>
      </w:r>
      <w:r w:rsidRPr="00D50267">
        <w:rPr>
          <w:color w:val="9F86EA"/>
        </w:rPr>
        <w:t xml:space="preserve"> ---</w:t>
      </w:r>
      <w:r w:rsidRPr="00D50267">
        <w:rPr>
          <w:color w:val="9F86EA"/>
        </w:rPr>
        <w:br/>
      </w:r>
      <w:r w:rsidRPr="00D50267">
        <w:rPr>
          <w:color w:val="CF8E6D"/>
        </w:rPr>
        <w:t xml:space="preserve">def </w:t>
      </w:r>
      <w:r w:rsidRPr="00D50267">
        <w:rPr>
          <w:color w:val="56A8F5"/>
        </w:rPr>
        <w:t>step_1_receive_question</w:t>
      </w:r>
      <w:r w:rsidRPr="00D50267">
        <w:t>(state) -&gt; Tuple[</w:t>
      </w:r>
      <w:r w:rsidRPr="00D50267">
        <w:rPr>
          <w:color w:val="8888C6"/>
        </w:rPr>
        <w:t>str</w:t>
      </w:r>
      <w:r w:rsidRPr="00D50267">
        <w:t>, List[</w:t>
      </w:r>
      <w:r w:rsidRPr="00D50267">
        <w:rPr>
          <w:color w:val="8888C6"/>
        </w:rPr>
        <w:t>str</w:t>
      </w:r>
      <w:r w:rsidRPr="00D50267">
        <w:t>]]:</w:t>
      </w:r>
      <w:r w:rsidRPr="00D50267">
        <w:br/>
        <w:t xml:space="preserve">    logging.info(</w:t>
      </w:r>
      <w:r w:rsidRPr="00D50267">
        <w:rPr>
          <w:color w:val="6AAB73"/>
        </w:rPr>
        <w:t xml:space="preserve">f"Step 1: </w:t>
      </w:r>
      <w:r w:rsidRPr="00D50267">
        <w:rPr>
          <w:rFonts w:ascii="Courier New" w:hAnsi="Courier New" w:cs="Courier New"/>
          <w:color w:val="6AAB73"/>
        </w:rPr>
        <w:t>接收到问题输入</w:t>
      </w:r>
      <w:r w:rsidRPr="00D50267">
        <w:rPr>
          <w:rFonts w:ascii="Courier New" w:hAnsi="Courier New" w:cs="Courier New"/>
          <w:color w:val="6AAB73"/>
        </w:rPr>
        <w:t xml:space="preserve">   </w:t>
      </w:r>
      <w:r w:rsidRPr="00D50267">
        <w:rPr>
          <w:color w:val="6AAB73"/>
        </w:rPr>
        <w:t>"</w:t>
      </w:r>
      <w:r w:rsidRPr="00D50267">
        <w:t>)</w:t>
      </w:r>
      <w:r w:rsidRPr="00D50267">
        <w:br/>
        <w:t xml:space="preserve"> </w:t>
      </w:r>
      <w:r w:rsidRPr="00D50267">
        <w:br/>
        <w:t xml:space="preserve">    question = state.get(</w:t>
      </w:r>
      <w:r w:rsidRPr="00D50267">
        <w:rPr>
          <w:color w:val="6AAB73"/>
        </w:rPr>
        <w:t>"rewritten_query"</w:t>
      </w:r>
      <w:r w:rsidRPr="00D50267">
        <w:t xml:space="preserve">) </w:t>
      </w:r>
      <w:r w:rsidRPr="00D50267">
        <w:rPr>
          <w:color w:val="CF8E6D"/>
        </w:rPr>
        <w:t xml:space="preserve">or </w:t>
      </w:r>
      <w:r w:rsidRPr="00D50267">
        <w:t>state.get(</w:t>
      </w:r>
      <w:r w:rsidRPr="00D50267">
        <w:rPr>
          <w:color w:val="6AAB73"/>
        </w:rPr>
        <w:t>"original_query"</w:t>
      </w:r>
      <w:r w:rsidRPr="00D50267">
        <w:t xml:space="preserve">) </w:t>
      </w:r>
      <w:r w:rsidRPr="00D50267">
        <w:rPr>
          <w:color w:val="CF8E6D"/>
        </w:rPr>
        <w:t xml:space="preserve">or </w:t>
      </w:r>
      <w:r w:rsidRPr="00D50267">
        <w:rPr>
          <w:color w:val="6AAB73"/>
        </w:rPr>
        <w:t>""</w:t>
      </w:r>
      <w:r w:rsidRPr="00D50267">
        <w:rPr>
          <w:color w:val="6AAB73"/>
        </w:rPr>
        <w:br/>
        <w:t xml:space="preserve">    </w:t>
      </w:r>
      <w:r w:rsidRPr="00D50267">
        <w:t>item_names = _clean_item_names(state.get(</w:t>
      </w:r>
      <w:r w:rsidRPr="00D50267">
        <w:rPr>
          <w:color w:val="6AAB73"/>
        </w:rPr>
        <w:t>"item_names"</w:t>
      </w:r>
      <w:r w:rsidRPr="00D50267">
        <w:t>))</w:t>
      </w:r>
      <w:r w:rsidRPr="00D50267">
        <w:br/>
        <w:t xml:space="preserve">    </w:t>
      </w:r>
      <w:r w:rsidRPr="00D50267">
        <w:rPr>
          <w:color w:val="CF8E6D"/>
        </w:rPr>
        <w:t xml:space="preserve">return </w:t>
      </w:r>
      <w:r w:rsidRPr="00D50267">
        <w:t>question, item_names</w:t>
      </w:r>
      <w:r w:rsidRPr="00D50267">
        <w:br/>
      </w:r>
      <w:r w:rsidRPr="00D50267">
        <w:br/>
      </w:r>
      <w:r w:rsidRPr="00D50267">
        <w:br/>
      </w:r>
      <w:r w:rsidRPr="00D50267">
        <w:rPr>
          <w:color w:val="9F86EA"/>
        </w:rPr>
        <w:t xml:space="preserve"># --- Step 2: </w:t>
      </w:r>
      <w:r w:rsidRPr="00D50267">
        <w:rPr>
          <w:rFonts w:ascii="Courier New" w:hAnsi="Courier New" w:cs="Courier New"/>
          <w:color w:val="9F86EA"/>
        </w:rPr>
        <w:t>使用</w:t>
      </w:r>
      <w:r w:rsidRPr="00D50267">
        <w:rPr>
          <w:color w:val="9F86EA"/>
        </w:rPr>
        <w:t xml:space="preserve"> LLM </w:t>
      </w:r>
      <w:r w:rsidRPr="00D50267">
        <w:rPr>
          <w:rFonts w:ascii="Courier New" w:hAnsi="Courier New" w:cs="Courier New"/>
          <w:color w:val="9F86EA"/>
        </w:rPr>
        <w:t>抽取实体</w:t>
      </w:r>
      <w:r w:rsidRPr="00D50267">
        <w:rPr>
          <w:color w:val="9F86EA"/>
        </w:rPr>
        <w:t xml:space="preserve"> ---</w:t>
      </w:r>
      <w:r w:rsidRPr="00D50267">
        <w:rPr>
          <w:color w:val="9F86EA"/>
        </w:rPr>
        <w:br/>
      </w:r>
      <w:r w:rsidRPr="00D50267">
        <w:rPr>
          <w:color w:val="CF8E6D"/>
        </w:rPr>
        <w:t xml:space="preserve">def </w:t>
      </w:r>
      <w:r w:rsidRPr="00D50267">
        <w:rPr>
          <w:color w:val="56A8F5"/>
        </w:rPr>
        <w:t>step_2_llm_extract_entities</w:t>
      </w:r>
      <w:r w:rsidRPr="00D50267">
        <w:t xml:space="preserve">(question: </w:t>
      </w:r>
      <w:r w:rsidRPr="00D50267">
        <w:rPr>
          <w:color w:val="8888C6"/>
        </w:rPr>
        <w:t>str</w:t>
      </w:r>
      <w:r w:rsidRPr="00D50267">
        <w:t xml:space="preserve">, client: ChatOpenAI) -&gt; </w:t>
      </w:r>
      <w:r w:rsidRPr="00D50267">
        <w:rPr>
          <w:color w:val="8888C6"/>
        </w:rPr>
        <w:t>str</w:t>
      </w:r>
      <w:r w:rsidRPr="00D50267">
        <w:t>:</w:t>
      </w:r>
      <w:r w:rsidRPr="00D50267">
        <w:br/>
        <w:t xml:space="preserve">    </w:t>
      </w:r>
      <w:r w:rsidRPr="00D50267">
        <w:rPr>
          <w:i/>
          <w:iCs/>
          <w:color w:val="5F826B"/>
        </w:rPr>
        <w:t>"""</w:t>
      </w:r>
      <w:r w:rsidRPr="00D50267">
        <w:rPr>
          <w:i/>
          <w:iCs/>
          <w:color w:val="5F826B"/>
        </w:rPr>
        <w:br/>
        <w:t xml:space="preserve">    </w:t>
      </w:r>
      <w:r w:rsidRPr="00D50267">
        <w:rPr>
          <w:rFonts w:ascii="Courier New" w:hAnsi="Courier New" w:cs="Courier New"/>
          <w:i/>
          <w:iCs/>
          <w:color w:val="5F826B"/>
        </w:rPr>
        <w:t>从疑问句中抽取可能对应图谱节点的实体（只抽</w:t>
      </w:r>
      <w:r w:rsidRPr="00D50267">
        <w:rPr>
          <w:i/>
          <w:iCs/>
          <w:color w:val="5F826B"/>
        </w:rPr>
        <w:t xml:space="preserve"> name </w:t>
      </w:r>
      <w:r w:rsidRPr="00D50267">
        <w:rPr>
          <w:rFonts w:ascii="Courier New" w:hAnsi="Courier New" w:cs="Courier New"/>
          <w:i/>
          <w:iCs/>
          <w:color w:val="5F826B"/>
        </w:rPr>
        <w:t>列表）</w:t>
      </w:r>
      <w:r w:rsidRPr="00D50267">
        <w:rPr>
          <w:rFonts w:ascii="Courier New" w:hAnsi="Courier New" w:cs="Courier New"/>
          <w:i/>
          <w:iCs/>
          <w:color w:val="5F826B"/>
        </w:rPr>
        <w:br/>
        <w:t xml:space="preserve">    </w:t>
      </w:r>
      <w:r w:rsidRPr="00D50267">
        <w:rPr>
          <w:rFonts w:ascii="Courier New" w:hAnsi="Courier New" w:cs="Courier New"/>
          <w:i/>
          <w:iCs/>
          <w:color w:val="5F826B"/>
        </w:rPr>
        <w:t>返回</w:t>
      </w:r>
      <w:r w:rsidRPr="00D50267">
        <w:rPr>
          <w:i/>
          <w:iCs/>
          <w:color w:val="5F826B"/>
        </w:rPr>
        <w:t xml:space="preserve"> LLM </w:t>
      </w:r>
      <w:r w:rsidRPr="00D50267">
        <w:rPr>
          <w:rFonts w:ascii="Courier New" w:hAnsi="Courier New" w:cs="Courier New"/>
          <w:i/>
          <w:iCs/>
          <w:color w:val="5F826B"/>
        </w:rPr>
        <w:t>原始字符串（</w:t>
      </w:r>
      <w:r w:rsidRPr="00D50267">
        <w:rPr>
          <w:i/>
          <w:iCs/>
          <w:color w:val="5F826B"/>
        </w:rPr>
        <w:t>JSON</w:t>
      </w:r>
      <w:r w:rsidRPr="00D50267">
        <w:rPr>
          <w:rFonts w:ascii="Courier New" w:hAnsi="Courier New" w:cs="Courier New"/>
          <w:i/>
          <w:iCs/>
          <w:color w:val="5F826B"/>
        </w:rPr>
        <w:t>）</w:t>
      </w:r>
      <w:r w:rsidRPr="00D50267">
        <w:rPr>
          <w:i/>
          <w:iCs/>
          <w:color w:val="5F826B"/>
        </w:rPr>
        <w:br/>
        <w:t xml:space="preserve">    """</w:t>
      </w:r>
      <w:r w:rsidRPr="00D50267">
        <w:rPr>
          <w:i/>
          <w:iCs/>
          <w:color w:val="5F826B"/>
        </w:rPr>
        <w:br/>
        <w:t xml:space="preserve">    </w:t>
      </w:r>
      <w:r w:rsidRPr="00D50267">
        <w:t>logging.info(</w:t>
      </w:r>
      <w:r w:rsidRPr="00D50267">
        <w:rPr>
          <w:color w:val="6AAB73"/>
        </w:rPr>
        <w:t xml:space="preserve">"Step 2: </w:t>
      </w:r>
      <w:r w:rsidRPr="00D50267">
        <w:rPr>
          <w:rFonts w:ascii="Courier New" w:hAnsi="Courier New" w:cs="Courier New"/>
          <w:color w:val="6AAB73"/>
        </w:rPr>
        <w:t>正在调用</w:t>
      </w:r>
      <w:r w:rsidRPr="00D50267">
        <w:rPr>
          <w:color w:val="6AAB73"/>
        </w:rPr>
        <w:t xml:space="preserve"> LLM </w:t>
      </w:r>
      <w:r w:rsidRPr="00D50267">
        <w:rPr>
          <w:rFonts w:ascii="Courier New" w:hAnsi="Courier New" w:cs="Courier New"/>
          <w:color w:val="6AAB73"/>
        </w:rPr>
        <w:t>抽取查询实体</w:t>
      </w:r>
      <w:r w:rsidRPr="00D50267">
        <w:rPr>
          <w:color w:val="6AAB73"/>
        </w:rPr>
        <w:t>..."</w:t>
      </w:r>
      <w:r w:rsidRPr="00D50267">
        <w:t>)</w:t>
      </w:r>
      <w:r w:rsidRPr="00D50267">
        <w:br/>
      </w:r>
      <w:r w:rsidRPr="00D50267">
        <w:br/>
        <w:t xml:space="preserve">    system_prompt = </w:t>
      </w:r>
      <w:r w:rsidRPr="00D50267">
        <w:rPr>
          <w:color w:val="6AAB73"/>
        </w:rPr>
        <w:t>"""</w:t>
      </w:r>
      <w:r w:rsidRPr="00D50267">
        <w:rPr>
          <w:color w:val="6AAB73"/>
        </w:rPr>
        <w:br/>
      </w:r>
      <w:r w:rsidRPr="00D50267">
        <w:rPr>
          <w:rFonts w:ascii="Courier New" w:hAnsi="Courier New" w:cs="Courier New"/>
          <w:color w:val="6AAB73"/>
        </w:rPr>
        <w:t>你是一个知识图谱问答系统的</w:t>
      </w:r>
      <w:r w:rsidRPr="00D50267">
        <w:rPr>
          <w:color w:val="6AAB73"/>
        </w:rPr>
        <w:t>“</w:t>
      </w:r>
      <w:r w:rsidRPr="00D50267">
        <w:rPr>
          <w:rFonts w:ascii="Courier New" w:hAnsi="Courier New" w:cs="Courier New"/>
          <w:color w:val="6AAB73"/>
        </w:rPr>
        <w:t>实体识别</w:t>
      </w:r>
      <w:r w:rsidRPr="00D50267">
        <w:rPr>
          <w:color w:val="6AAB73"/>
        </w:rPr>
        <w:t>”</w:t>
      </w:r>
      <w:r w:rsidRPr="00D50267">
        <w:rPr>
          <w:rFonts w:ascii="Courier New" w:hAnsi="Courier New" w:cs="Courier New"/>
          <w:color w:val="6AAB73"/>
        </w:rPr>
        <w:t>模块。</w:t>
      </w:r>
      <w:r w:rsidRPr="00D50267">
        <w:rPr>
          <w:rFonts w:ascii="Courier New" w:hAnsi="Courier New" w:cs="Courier New"/>
          <w:color w:val="6AAB73"/>
        </w:rPr>
        <w:br/>
      </w:r>
      <w:r w:rsidRPr="00D50267">
        <w:rPr>
          <w:rFonts w:ascii="Courier New" w:hAnsi="Courier New" w:cs="Courier New"/>
          <w:color w:val="6AAB73"/>
        </w:rPr>
        <w:t>请从用户问题中抽取用于查询图数据库</w:t>
      </w:r>
      <w:r w:rsidRPr="00D50267">
        <w:rPr>
          <w:color w:val="6AAB73"/>
        </w:rPr>
        <w:t>(Neo4j)</w:t>
      </w:r>
      <w:r w:rsidRPr="00D50267">
        <w:rPr>
          <w:rFonts w:ascii="Courier New" w:hAnsi="Courier New" w:cs="Courier New"/>
          <w:color w:val="6AAB73"/>
        </w:rPr>
        <w:t>的实体名称（优先抽取设备</w:t>
      </w:r>
      <w:r w:rsidRPr="00D50267">
        <w:rPr>
          <w:color w:val="6AAB73"/>
        </w:rPr>
        <w:t>/</w:t>
      </w:r>
      <w:r w:rsidRPr="00D50267">
        <w:rPr>
          <w:rFonts w:ascii="Courier New" w:hAnsi="Courier New" w:cs="Courier New"/>
          <w:color w:val="6AAB73"/>
        </w:rPr>
        <w:t>部件</w:t>
      </w:r>
      <w:r w:rsidRPr="00D50267">
        <w:rPr>
          <w:color w:val="6AAB73"/>
        </w:rPr>
        <w:t>/</w:t>
      </w:r>
      <w:r w:rsidRPr="00D50267">
        <w:rPr>
          <w:rFonts w:ascii="Courier New" w:hAnsi="Courier New" w:cs="Courier New"/>
          <w:color w:val="6AAB73"/>
        </w:rPr>
        <w:t>操作</w:t>
      </w:r>
      <w:r w:rsidRPr="00D50267">
        <w:rPr>
          <w:color w:val="6AAB73"/>
        </w:rPr>
        <w:t>/</w:t>
      </w:r>
      <w:r w:rsidRPr="00D50267">
        <w:rPr>
          <w:rFonts w:ascii="Courier New" w:hAnsi="Courier New" w:cs="Courier New"/>
          <w:color w:val="6AAB73"/>
        </w:rPr>
        <w:t>工具</w:t>
      </w:r>
      <w:r w:rsidRPr="00D50267">
        <w:rPr>
          <w:color w:val="6AAB73"/>
        </w:rPr>
        <w:t>/</w:t>
      </w:r>
      <w:r w:rsidRPr="00D50267">
        <w:rPr>
          <w:rFonts w:ascii="Courier New" w:hAnsi="Courier New" w:cs="Courier New"/>
          <w:color w:val="6AAB73"/>
        </w:rPr>
        <w:t>条件</w:t>
      </w:r>
      <w:r w:rsidRPr="00D50267">
        <w:rPr>
          <w:color w:val="6AAB73"/>
        </w:rPr>
        <w:t>/</w:t>
      </w:r>
      <w:r w:rsidRPr="00D50267">
        <w:rPr>
          <w:rFonts w:ascii="Courier New" w:hAnsi="Courier New" w:cs="Courier New"/>
          <w:color w:val="6AAB73"/>
        </w:rPr>
        <w:t>警告等名词短语）。</w:t>
      </w:r>
      <w:r w:rsidRPr="00D50267">
        <w:rPr>
          <w:rFonts w:ascii="Courier New" w:hAnsi="Courier New" w:cs="Courier New"/>
          <w:color w:val="6AAB73"/>
        </w:rPr>
        <w:br/>
      </w:r>
      <w:r w:rsidRPr="00D50267">
        <w:rPr>
          <w:rFonts w:ascii="Courier New" w:hAnsi="Courier New" w:cs="Courier New"/>
          <w:color w:val="6AAB73"/>
        </w:rPr>
        <w:br/>
      </w:r>
      <w:r w:rsidRPr="00D50267">
        <w:rPr>
          <w:rFonts w:ascii="Courier New" w:hAnsi="Courier New" w:cs="Courier New"/>
          <w:color w:val="6AAB73"/>
        </w:rPr>
        <w:t>要求：</w:t>
      </w:r>
      <w:r w:rsidRPr="00D50267">
        <w:rPr>
          <w:color w:val="6AAB73"/>
        </w:rPr>
        <w:br/>
        <w:t xml:space="preserve">1) </w:t>
      </w:r>
      <w:r w:rsidRPr="00D50267">
        <w:rPr>
          <w:rFonts w:ascii="Courier New" w:hAnsi="Courier New" w:cs="Courier New"/>
          <w:color w:val="6AAB73"/>
        </w:rPr>
        <w:t>输出必须是严格</w:t>
      </w:r>
      <w:r w:rsidRPr="00D50267">
        <w:rPr>
          <w:color w:val="6AAB73"/>
        </w:rPr>
        <w:t xml:space="preserve"> JSON</w:t>
      </w:r>
      <w:r w:rsidRPr="00D50267">
        <w:rPr>
          <w:color w:val="6AAB73"/>
        </w:rPr>
        <w:br/>
        <w:t xml:space="preserve">2) </w:t>
      </w:r>
      <w:r w:rsidRPr="00D50267">
        <w:rPr>
          <w:rFonts w:ascii="Courier New" w:hAnsi="Courier New" w:cs="Courier New"/>
          <w:color w:val="6AAB73"/>
        </w:rPr>
        <w:t>只输出一个字段：</w:t>
      </w:r>
      <w:r w:rsidRPr="00D50267">
        <w:rPr>
          <w:color w:val="6AAB73"/>
        </w:rPr>
        <w:t>entities</w:t>
      </w:r>
      <w:r w:rsidRPr="00D50267">
        <w:rPr>
          <w:color w:val="6AAB73"/>
        </w:rPr>
        <w:br/>
        <w:t xml:space="preserve">3) entities </w:t>
      </w:r>
      <w:r w:rsidRPr="00D50267">
        <w:rPr>
          <w:rFonts w:ascii="Courier New" w:hAnsi="Courier New" w:cs="Courier New"/>
          <w:color w:val="6AAB73"/>
        </w:rPr>
        <w:t>为字符串数组，每个元素是实体</w:t>
      </w:r>
      <w:r w:rsidRPr="00D50267">
        <w:rPr>
          <w:color w:val="6AAB73"/>
        </w:rPr>
        <w:t xml:space="preserve"> name</w:t>
      </w:r>
      <w:r w:rsidRPr="00D50267">
        <w:rPr>
          <w:color w:val="6AAB73"/>
        </w:rPr>
        <w:br/>
        <w:t xml:space="preserve">4) </w:t>
      </w:r>
      <w:r w:rsidRPr="00D50267">
        <w:rPr>
          <w:rFonts w:ascii="Courier New" w:hAnsi="Courier New" w:cs="Courier New"/>
          <w:color w:val="6AAB73"/>
        </w:rPr>
        <w:t>只抽取与问题相关、且可能在图中作为节点</w:t>
      </w:r>
      <w:r w:rsidRPr="00D50267">
        <w:rPr>
          <w:color w:val="6AAB73"/>
        </w:rPr>
        <w:t xml:space="preserve"> name </w:t>
      </w:r>
      <w:r w:rsidRPr="00D50267">
        <w:rPr>
          <w:rFonts w:ascii="Courier New" w:hAnsi="Courier New" w:cs="Courier New"/>
          <w:color w:val="6AAB73"/>
        </w:rPr>
        <w:t>存在的实体；不要输出句子</w:t>
      </w:r>
      <w:r w:rsidRPr="00D50267">
        <w:rPr>
          <w:rFonts w:ascii="Courier New" w:hAnsi="Courier New" w:cs="Courier New"/>
          <w:color w:val="6AAB73"/>
        </w:rPr>
        <w:br/>
      </w:r>
      <w:r w:rsidRPr="00D50267">
        <w:rPr>
          <w:rFonts w:ascii="Courier New" w:hAnsi="Courier New" w:cs="Courier New"/>
          <w:color w:val="6AAB73"/>
        </w:rPr>
        <w:br/>
      </w:r>
      <w:r w:rsidRPr="00D50267">
        <w:rPr>
          <w:rFonts w:ascii="Courier New" w:hAnsi="Courier New" w:cs="Courier New"/>
          <w:color w:val="6AAB73"/>
        </w:rPr>
        <w:t>输出示例：</w:t>
      </w:r>
      <w:r w:rsidRPr="00D50267">
        <w:rPr>
          <w:color w:val="6AAB73"/>
        </w:rPr>
        <w:br/>
        <w:t>{"entities":["</w:t>
      </w:r>
      <w:r w:rsidRPr="00D50267">
        <w:rPr>
          <w:rFonts w:ascii="Courier New" w:hAnsi="Courier New" w:cs="Courier New"/>
          <w:color w:val="6AAB73"/>
        </w:rPr>
        <w:t>电池安装</w:t>
      </w:r>
      <w:r w:rsidRPr="00D50267">
        <w:rPr>
          <w:color w:val="6AAB73"/>
        </w:rPr>
        <w:t>","</w:t>
      </w:r>
      <w:r w:rsidRPr="00D50267">
        <w:rPr>
          <w:rFonts w:ascii="Courier New" w:hAnsi="Courier New" w:cs="Courier New"/>
          <w:color w:val="6AAB73"/>
        </w:rPr>
        <w:t>螺丝刀</w:t>
      </w:r>
      <w:r w:rsidRPr="00D50267">
        <w:rPr>
          <w:color w:val="6AAB73"/>
        </w:rPr>
        <w:t>","</w:t>
      </w:r>
      <w:r w:rsidRPr="00D50267">
        <w:rPr>
          <w:rFonts w:ascii="Courier New" w:hAnsi="Courier New" w:cs="Courier New"/>
          <w:color w:val="6AAB73"/>
        </w:rPr>
        <w:t>表笔</w:t>
      </w:r>
      <w:r w:rsidRPr="00D50267">
        <w:rPr>
          <w:color w:val="6AAB73"/>
        </w:rPr>
        <w:t>"]}</w:t>
      </w:r>
      <w:r w:rsidRPr="00D50267">
        <w:rPr>
          <w:color w:val="6AAB73"/>
        </w:rPr>
        <w:br/>
        <w:t xml:space="preserve">    """</w:t>
      </w:r>
      <w:r w:rsidRPr="00D50267">
        <w:t>.strip()</w:t>
      </w:r>
      <w:r w:rsidRPr="00D50267">
        <w:br/>
      </w:r>
      <w:r w:rsidRPr="00D50267">
        <w:br/>
        <w:t xml:space="preserve">    user_prompt = </w:t>
      </w:r>
      <w:r w:rsidRPr="00D50267">
        <w:rPr>
          <w:color w:val="6AAB73"/>
        </w:rPr>
        <w:t>f"</w:t>
      </w:r>
      <w:r w:rsidRPr="00D50267">
        <w:rPr>
          <w:rFonts w:ascii="Courier New" w:hAnsi="Courier New" w:cs="Courier New"/>
          <w:color w:val="6AAB73"/>
        </w:rPr>
        <w:t>用户问题：</w:t>
      </w:r>
      <w:r w:rsidRPr="00D50267">
        <w:rPr>
          <w:color w:val="CF8E6D"/>
        </w:rPr>
        <w:t>{</w:t>
      </w:r>
      <w:r w:rsidRPr="00D50267">
        <w:t>question</w:t>
      </w:r>
      <w:r w:rsidRPr="00D50267">
        <w:rPr>
          <w:color w:val="CF8E6D"/>
        </w:rPr>
        <w:t>}</w:t>
      </w:r>
      <w:r w:rsidRPr="00D50267">
        <w:rPr>
          <w:color w:val="6AAB73"/>
        </w:rPr>
        <w:t>"</w:t>
      </w:r>
      <w:r w:rsidRPr="00D50267">
        <w:rPr>
          <w:color w:val="6AAB73"/>
        </w:rPr>
        <w:br/>
      </w:r>
      <w:r w:rsidRPr="00D50267">
        <w:rPr>
          <w:color w:val="6AAB73"/>
        </w:rPr>
        <w:br/>
        <w:t xml:space="preserve">    </w:t>
      </w:r>
      <w:r w:rsidRPr="00D50267">
        <w:rPr>
          <w:color w:val="CF8E6D"/>
        </w:rPr>
        <w:t>try</w:t>
      </w:r>
      <w:r w:rsidRPr="00D50267">
        <w:t>:</w:t>
      </w:r>
      <w:r w:rsidRPr="00D50267">
        <w:br/>
        <w:t xml:space="preserve">        resp = client.invoke(</w:t>
      </w:r>
      <w:r w:rsidRPr="00D50267">
        <w:br/>
        <w:t xml:space="preserve">            [SystemMessage(</w:t>
      </w:r>
      <w:r w:rsidRPr="00D50267">
        <w:rPr>
          <w:color w:val="AA4926"/>
        </w:rPr>
        <w:t>content</w:t>
      </w:r>
      <w:r w:rsidRPr="00D50267">
        <w:t>=system_prompt), HumanMessage(</w:t>
      </w:r>
      <w:r w:rsidRPr="00D50267">
        <w:rPr>
          <w:color w:val="AA4926"/>
        </w:rPr>
        <w:t>content</w:t>
      </w:r>
      <w:r w:rsidRPr="00D50267">
        <w:t>=user_prompt)],</w:t>
      </w:r>
      <w:r w:rsidRPr="00D50267">
        <w:br/>
        <w:t xml:space="preserve">            </w:t>
      </w:r>
      <w:r w:rsidRPr="00D50267">
        <w:rPr>
          <w:color w:val="AA4926"/>
        </w:rPr>
        <w:t>extra_body</w:t>
      </w:r>
      <w:r w:rsidRPr="00D50267">
        <w:t>={</w:t>
      </w:r>
      <w:r w:rsidRPr="00D50267">
        <w:rPr>
          <w:color w:val="6AAB73"/>
        </w:rPr>
        <w:t>"enable_thinking"</w:t>
      </w:r>
      <w:r w:rsidRPr="00D50267">
        <w:t xml:space="preserve">: </w:t>
      </w:r>
      <w:r w:rsidRPr="00D50267">
        <w:rPr>
          <w:color w:val="CF8E6D"/>
        </w:rPr>
        <w:t>False</w:t>
      </w:r>
      <w:r w:rsidRPr="00D50267">
        <w:t>},</w:t>
      </w:r>
      <w:r w:rsidRPr="00D50267">
        <w:br/>
        <w:t xml:space="preserve">        )</w:t>
      </w:r>
      <w:r w:rsidRPr="00D50267">
        <w:br/>
        <w:t xml:space="preserve">        content = (resp.content </w:t>
      </w:r>
      <w:r w:rsidRPr="00D50267">
        <w:rPr>
          <w:color w:val="CF8E6D"/>
        </w:rPr>
        <w:t xml:space="preserve">or </w:t>
      </w:r>
      <w:r w:rsidRPr="00D50267">
        <w:rPr>
          <w:color w:val="6AAB73"/>
        </w:rPr>
        <w:t>""</w:t>
      </w:r>
      <w:r w:rsidRPr="00D50267">
        <w:t>).strip()</w:t>
      </w:r>
      <w:r w:rsidRPr="00D50267">
        <w:br/>
        <w:t xml:space="preserve">        logging.info(</w:t>
      </w:r>
      <w:r w:rsidRPr="00D50267">
        <w:rPr>
          <w:color w:val="6AAB73"/>
        </w:rPr>
        <w:t xml:space="preserve">"Step 2 Success: LLM </w:t>
      </w:r>
      <w:r w:rsidRPr="00D50267">
        <w:rPr>
          <w:rFonts w:ascii="Courier New" w:hAnsi="Courier New" w:cs="Courier New"/>
          <w:color w:val="6AAB73"/>
        </w:rPr>
        <w:t>抽取实体响应成功</w:t>
      </w:r>
      <w:r w:rsidRPr="00D50267">
        <w:rPr>
          <w:color w:val="6AAB73"/>
        </w:rPr>
        <w:t>"</w:t>
      </w:r>
      <w:r w:rsidRPr="00D50267">
        <w:t>)</w:t>
      </w:r>
      <w:r w:rsidRPr="00D50267">
        <w:br/>
        <w:t xml:space="preserve">        </w:t>
      </w:r>
      <w:r w:rsidRPr="00D50267">
        <w:rPr>
          <w:color w:val="CF8E6D"/>
        </w:rPr>
        <w:t xml:space="preserve">return </w:t>
      </w:r>
      <w:r w:rsidRPr="00D50267">
        <w:t>content</w:t>
      </w:r>
      <w:r w:rsidRPr="00D50267">
        <w:br/>
        <w:t xml:space="preserve">    </w:t>
      </w:r>
      <w:r w:rsidRPr="00D50267">
        <w:rPr>
          <w:color w:val="CF8E6D"/>
        </w:rPr>
        <w:t xml:space="preserve">except </w:t>
      </w:r>
      <w:r w:rsidRPr="00D50267">
        <w:rPr>
          <w:color w:val="8888C6"/>
        </w:rPr>
        <w:t xml:space="preserve">Exception </w:t>
      </w:r>
      <w:r w:rsidRPr="00D50267">
        <w:rPr>
          <w:color w:val="CF8E6D"/>
        </w:rPr>
        <w:t xml:space="preserve">as </w:t>
      </w:r>
      <w:r w:rsidRPr="00D50267">
        <w:t>e:</w:t>
      </w:r>
      <w:r w:rsidRPr="00D50267">
        <w:br/>
        <w:t xml:space="preserve">        logging.error(</w:t>
      </w:r>
      <w:r w:rsidRPr="00D50267">
        <w:rPr>
          <w:color w:val="6AAB73"/>
        </w:rPr>
        <w:t xml:space="preserve">f"Step 2 Error: LLM </w:t>
      </w:r>
      <w:r w:rsidRPr="00D50267">
        <w:rPr>
          <w:rFonts w:ascii="Courier New" w:hAnsi="Courier New" w:cs="Courier New"/>
          <w:color w:val="6AAB73"/>
        </w:rPr>
        <w:t>调用失败</w:t>
      </w:r>
      <w:r w:rsidRPr="00D50267">
        <w:rPr>
          <w:color w:val="6AAB73"/>
        </w:rPr>
        <w:t xml:space="preserve">: </w:t>
      </w:r>
      <w:r w:rsidRPr="00D50267">
        <w:rPr>
          <w:color w:val="CF8E6D"/>
        </w:rPr>
        <w:t>{</w:t>
      </w:r>
      <w:r w:rsidRPr="00D50267">
        <w:t>e</w:t>
      </w:r>
      <w:r w:rsidRPr="00D50267">
        <w:rPr>
          <w:color w:val="CF8E6D"/>
        </w:rPr>
        <w:t>}</w:t>
      </w:r>
      <w:r w:rsidRPr="00D50267">
        <w:rPr>
          <w:color w:val="6AAB73"/>
        </w:rPr>
        <w:t>"</w:t>
      </w:r>
      <w:r w:rsidRPr="00D50267">
        <w:t>)</w:t>
      </w:r>
      <w:r w:rsidRPr="00D50267">
        <w:br/>
        <w:t xml:space="preserve">        </w:t>
      </w:r>
      <w:r w:rsidRPr="00D50267">
        <w:rPr>
          <w:color w:val="CF8E6D"/>
        </w:rPr>
        <w:t xml:space="preserve">return </w:t>
      </w:r>
      <w:r w:rsidRPr="00D50267">
        <w:rPr>
          <w:color w:val="6AAB73"/>
        </w:rPr>
        <w:t>""</w:t>
      </w:r>
      <w:r w:rsidRPr="00D50267">
        <w:rPr>
          <w:color w:val="6AAB73"/>
        </w:rPr>
        <w:br/>
      </w:r>
      <w:r w:rsidRPr="00D50267">
        <w:rPr>
          <w:color w:val="6AAB73"/>
        </w:rPr>
        <w:br/>
      </w:r>
      <w:r w:rsidRPr="00D50267">
        <w:rPr>
          <w:color w:val="6AAB73"/>
        </w:rPr>
        <w:br/>
      </w:r>
      <w:r w:rsidRPr="00D50267">
        <w:rPr>
          <w:color w:val="9F86EA"/>
        </w:rPr>
        <w:t xml:space="preserve"># --- Step 3: </w:t>
      </w:r>
      <w:r w:rsidRPr="00D50267">
        <w:rPr>
          <w:rFonts w:ascii="Courier New" w:hAnsi="Courier New" w:cs="Courier New"/>
          <w:color w:val="9F86EA"/>
        </w:rPr>
        <w:t>解析实体</w:t>
      </w:r>
      <w:r w:rsidRPr="00D50267">
        <w:rPr>
          <w:color w:val="9F86EA"/>
        </w:rPr>
        <w:t xml:space="preserve"> JSON ---</w:t>
      </w:r>
      <w:r w:rsidRPr="00D50267">
        <w:rPr>
          <w:color w:val="9F86EA"/>
        </w:rPr>
        <w:br/>
      </w:r>
      <w:r w:rsidRPr="00D50267">
        <w:rPr>
          <w:color w:val="CF8E6D"/>
        </w:rPr>
        <w:t xml:space="preserve">def </w:t>
      </w:r>
      <w:r w:rsidRPr="00D50267">
        <w:rPr>
          <w:color w:val="56A8F5"/>
        </w:rPr>
        <w:t>step_3_parse_entities</w:t>
      </w:r>
      <w:r w:rsidRPr="00D50267">
        <w:t xml:space="preserve">(llm_response_text: </w:t>
      </w:r>
      <w:r w:rsidRPr="00D50267">
        <w:rPr>
          <w:color w:val="8888C6"/>
        </w:rPr>
        <w:t>str</w:t>
      </w:r>
      <w:r w:rsidRPr="00D50267">
        <w:t>) -&gt; List[</w:t>
      </w:r>
      <w:r w:rsidRPr="00D50267">
        <w:rPr>
          <w:color w:val="8888C6"/>
        </w:rPr>
        <w:t>str</w:t>
      </w:r>
      <w:r w:rsidRPr="00D50267">
        <w:t>]:</w:t>
      </w:r>
      <w:r w:rsidRPr="00D50267">
        <w:br/>
        <w:t xml:space="preserve">    logging.info(</w:t>
      </w:r>
      <w:r w:rsidRPr="00D50267">
        <w:rPr>
          <w:color w:val="6AAB73"/>
        </w:rPr>
        <w:t xml:space="preserve">"Step 3: </w:t>
      </w:r>
      <w:r w:rsidRPr="00D50267">
        <w:rPr>
          <w:rFonts w:ascii="Courier New" w:hAnsi="Courier New" w:cs="Courier New"/>
          <w:color w:val="6AAB73"/>
        </w:rPr>
        <w:t>正在解析实体抽取结果</w:t>
      </w:r>
      <w:r w:rsidRPr="00D50267">
        <w:rPr>
          <w:color w:val="6AAB73"/>
        </w:rPr>
        <w:t>..."</w:t>
      </w:r>
      <w:r w:rsidRPr="00D50267">
        <w:t>)</w:t>
      </w:r>
      <w:r w:rsidRPr="00D50267">
        <w:br/>
        <w:t xml:space="preserve">    </w:t>
      </w:r>
      <w:r w:rsidRPr="00D50267">
        <w:rPr>
          <w:color w:val="CF8E6D"/>
        </w:rPr>
        <w:t xml:space="preserve">if not </w:t>
      </w:r>
      <w:r w:rsidRPr="00D50267">
        <w:t>llm_response_text:</w:t>
      </w:r>
      <w:r w:rsidRPr="00D50267">
        <w:br/>
        <w:t xml:space="preserve">        </w:t>
      </w:r>
      <w:r w:rsidRPr="00D50267">
        <w:rPr>
          <w:color w:val="CF8E6D"/>
        </w:rPr>
        <w:t xml:space="preserve">return </w:t>
      </w:r>
      <w:r w:rsidRPr="00D50267">
        <w:t>[]</w:t>
      </w:r>
      <w:r w:rsidRPr="00D50267">
        <w:br/>
      </w:r>
      <w:r w:rsidRPr="00D50267">
        <w:br/>
        <w:t xml:space="preserve">    </w:t>
      </w:r>
      <w:r w:rsidRPr="00D50267">
        <w:rPr>
          <w:color w:val="CF8E6D"/>
        </w:rPr>
        <w:t>try</w:t>
      </w:r>
      <w:r w:rsidRPr="00D50267">
        <w:t>:</w:t>
      </w:r>
      <w:r w:rsidRPr="00D50267">
        <w:br/>
        <w:t xml:space="preserve">        content = llm_response_text.strip()</w:t>
      </w:r>
      <w:r w:rsidRPr="00D50267">
        <w:br/>
        <w:t xml:space="preserve">        data = json.loads(content)</w:t>
      </w:r>
      <w:r w:rsidRPr="00D50267">
        <w:br/>
      </w:r>
      <w:r w:rsidRPr="00D50267">
        <w:lastRenderedPageBreak/>
        <w:t xml:space="preserve">        entities = data.get(</w:t>
      </w:r>
      <w:r w:rsidRPr="00D50267">
        <w:rPr>
          <w:color w:val="6AAB73"/>
        </w:rPr>
        <w:t>"entities"</w:t>
      </w:r>
      <w:r w:rsidRPr="00D50267">
        <w:t>, [])</w:t>
      </w:r>
      <w:r w:rsidRPr="00D50267">
        <w:br/>
        <w:t xml:space="preserve">        </w:t>
      </w:r>
      <w:r w:rsidRPr="00D50267">
        <w:rPr>
          <w:color w:val="CF8E6D"/>
        </w:rPr>
        <w:t xml:space="preserve">if not </w:t>
      </w:r>
      <w:r w:rsidRPr="00D50267">
        <w:rPr>
          <w:color w:val="8888C6"/>
        </w:rPr>
        <w:t>isinstance</w:t>
      </w:r>
      <w:r w:rsidRPr="00D50267">
        <w:t xml:space="preserve">(entities, </w:t>
      </w:r>
      <w:r w:rsidRPr="00D50267">
        <w:rPr>
          <w:color w:val="8888C6"/>
        </w:rPr>
        <w:t>list</w:t>
      </w:r>
      <w:r w:rsidRPr="00D50267">
        <w:t>):</w:t>
      </w:r>
      <w:r w:rsidRPr="00D50267">
        <w:br/>
        <w:t xml:space="preserve">            </w:t>
      </w:r>
      <w:r w:rsidRPr="00D50267">
        <w:rPr>
          <w:color w:val="CF8E6D"/>
        </w:rPr>
        <w:t xml:space="preserve">return </w:t>
      </w:r>
      <w:r w:rsidRPr="00D50267">
        <w:t>[]</w:t>
      </w:r>
      <w:r w:rsidRPr="00D50267">
        <w:br/>
      </w:r>
      <w:r w:rsidRPr="00D50267">
        <w:br/>
        <w:t xml:space="preserve">        </w:t>
      </w:r>
      <w:r w:rsidRPr="00D50267">
        <w:rPr>
          <w:color w:val="9F86EA"/>
        </w:rPr>
        <w:t>#</w:t>
      </w:r>
      <w:r w:rsidRPr="00D50267">
        <w:rPr>
          <w:rFonts w:ascii="Courier New" w:hAnsi="Courier New" w:cs="Courier New"/>
          <w:color w:val="9F86EA"/>
        </w:rPr>
        <w:t>去重</w:t>
      </w:r>
      <w:r w:rsidRPr="00D50267">
        <w:rPr>
          <w:rFonts w:ascii="Courier New" w:hAnsi="Courier New" w:cs="Courier New"/>
          <w:color w:val="9F86EA"/>
        </w:rPr>
        <w:br/>
        <w:t xml:space="preserve">        </w:t>
      </w:r>
      <w:r w:rsidRPr="00D50267">
        <w:t>entity_set: Set[</w:t>
      </w:r>
      <w:r w:rsidRPr="00D50267">
        <w:rPr>
          <w:color w:val="8888C6"/>
        </w:rPr>
        <w:t>str</w:t>
      </w:r>
      <w:r w:rsidRPr="00D50267">
        <w:t xml:space="preserve">] = </w:t>
      </w:r>
      <w:r w:rsidRPr="00D50267">
        <w:rPr>
          <w:color w:val="8888C6"/>
        </w:rPr>
        <w:t>set</w:t>
      </w:r>
      <w:r w:rsidRPr="00D50267">
        <w:t>()</w:t>
      </w:r>
      <w:r w:rsidRPr="00D50267">
        <w:br/>
        <w:t xml:space="preserve">        </w:t>
      </w:r>
      <w:r w:rsidRPr="00D50267">
        <w:rPr>
          <w:color w:val="CF8E6D"/>
        </w:rPr>
        <w:t xml:space="preserve">for </w:t>
      </w:r>
      <w:r w:rsidRPr="00D50267">
        <w:t xml:space="preserve">entity_str </w:t>
      </w:r>
      <w:r w:rsidRPr="00D50267">
        <w:rPr>
          <w:color w:val="CF8E6D"/>
        </w:rPr>
        <w:t xml:space="preserve">in </w:t>
      </w:r>
      <w:r w:rsidRPr="00D50267">
        <w:t>entities:</w:t>
      </w:r>
      <w:r w:rsidRPr="00D50267">
        <w:br/>
        <w:t xml:space="preserve">            entity_str = entity_str.strip()</w:t>
      </w:r>
      <w:r w:rsidRPr="00D50267">
        <w:br/>
        <w:t xml:space="preserve">            </w:t>
      </w:r>
      <w:r w:rsidRPr="00D50267">
        <w:rPr>
          <w:color w:val="CF8E6D"/>
        </w:rPr>
        <w:t xml:space="preserve">if </w:t>
      </w:r>
      <w:r w:rsidRPr="00D50267">
        <w:t>entity_str:</w:t>
      </w:r>
      <w:r w:rsidRPr="00D50267">
        <w:br/>
        <w:t xml:space="preserve">                entity_set.add(entity_str)</w:t>
      </w:r>
      <w:r w:rsidRPr="00D50267">
        <w:br/>
        <w:t xml:space="preserve">        entity_list = </w:t>
      </w:r>
      <w:r w:rsidRPr="00D50267">
        <w:rPr>
          <w:color w:val="8888C6"/>
        </w:rPr>
        <w:t>list</w:t>
      </w:r>
      <w:r w:rsidRPr="00D50267">
        <w:t>(entity_set)</w:t>
      </w:r>
      <w:r w:rsidRPr="00D50267">
        <w:br/>
      </w:r>
      <w:r w:rsidRPr="00D50267">
        <w:br/>
        <w:t xml:space="preserve">        logging.info(</w:t>
      </w:r>
      <w:r w:rsidRPr="00D50267">
        <w:rPr>
          <w:color w:val="6AAB73"/>
        </w:rPr>
        <w:t xml:space="preserve">f"Step 3 Success: </w:t>
      </w:r>
      <w:r w:rsidRPr="00D50267">
        <w:rPr>
          <w:rFonts w:ascii="Courier New" w:hAnsi="Courier New" w:cs="Courier New"/>
          <w:color w:val="6AAB73"/>
        </w:rPr>
        <w:t>解析完成</w:t>
      </w:r>
      <w:r w:rsidRPr="00D50267">
        <w:rPr>
          <w:color w:val="6AAB73"/>
        </w:rPr>
        <w:t xml:space="preserve"> - </w:t>
      </w:r>
      <w:r w:rsidRPr="00D50267">
        <w:rPr>
          <w:color w:val="CF8E6D"/>
        </w:rPr>
        <w:t>{</w:t>
      </w:r>
      <w:r w:rsidRPr="00D50267">
        <w:rPr>
          <w:color w:val="8888C6"/>
        </w:rPr>
        <w:t>len</w:t>
      </w:r>
      <w:r w:rsidRPr="00D50267">
        <w:t>(entity_list)</w:t>
      </w:r>
      <w:r w:rsidRPr="00D50267">
        <w:rPr>
          <w:color w:val="CF8E6D"/>
        </w:rPr>
        <w:t xml:space="preserve">} </w:t>
      </w:r>
      <w:r w:rsidRPr="00D50267">
        <w:rPr>
          <w:rFonts w:ascii="Courier New" w:hAnsi="Courier New" w:cs="Courier New"/>
          <w:color w:val="6AAB73"/>
        </w:rPr>
        <w:t>个实体</w:t>
      </w:r>
      <w:r w:rsidRPr="00D50267">
        <w:rPr>
          <w:color w:val="6AAB73"/>
        </w:rPr>
        <w:t xml:space="preserve">: </w:t>
      </w:r>
      <w:r w:rsidRPr="00D50267">
        <w:rPr>
          <w:color w:val="CF8E6D"/>
        </w:rPr>
        <w:t>{</w:t>
      </w:r>
      <w:r w:rsidRPr="00D50267">
        <w:t>entity_list</w:t>
      </w:r>
      <w:r w:rsidRPr="00D50267">
        <w:rPr>
          <w:color w:val="CF8E6D"/>
        </w:rPr>
        <w:t>}</w:t>
      </w:r>
      <w:r w:rsidRPr="00D50267">
        <w:rPr>
          <w:color w:val="6AAB73"/>
        </w:rPr>
        <w:t>"</w:t>
      </w:r>
      <w:r w:rsidRPr="00D50267">
        <w:t>)</w:t>
      </w:r>
      <w:r w:rsidRPr="00D50267">
        <w:br/>
        <w:t xml:space="preserve">        </w:t>
      </w:r>
      <w:r w:rsidRPr="00D50267">
        <w:rPr>
          <w:color w:val="CF8E6D"/>
        </w:rPr>
        <w:t xml:space="preserve">return </w:t>
      </w:r>
      <w:r w:rsidRPr="00D50267">
        <w:t>entity_list</w:t>
      </w:r>
      <w:r w:rsidRPr="00D50267">
        <w:br/>
        <w:t xml:space="preserve">    </w:t>
      </w:r>
      <w:r w:rsidRPr="00D50267">
        <w:rPr>
          <w:color w:val="CF8E6D"/>
        </w:rPr>
        <w:t xml:space="preserve">except </w:t>
      </w:r>
      <w:r w:rsidRPr="00D50267">
        <w:t xml:space="preserve">json.JSONDecodeError </w:t>
      </w:r>
      <w:r w:rsidRPr="00D50267">
        <w:rPr>
          <w:color w:val="CF8E6D"/>
        </w:rPr>
        <w:t xml:space="preserve">as </w:t>
      </w:r>
      <w:r w:rsidRPr="00D50267">
        <w:t>e:</w:t>
      </w:r>
      <w:r w:rsidRPr="00D50267">
        <w:br/>
        <w:t xml:space="preserve">        logging.error(</w:t>
      </w:r>
      <w:r w:rsidRPr="00D50267">
        <w:rPr>
          <w:color w:val="6AAB73"/>
        </w:rPr>
        <w:t xml:space="preserve">f"Step 3 Error: JSON </w:t>
      </w:r>
      <w:r w:rsidRPr="00D50267">
        <w:rPr>
          <w:rFonts w:ascii="Courier New" w:hAnsi="Courier New" w:cs="Courier New"/>
          <w:color w:val="6AAB73"/>
        </w:rPr>
        <w:t>解析失败</w:t>
      </w:r>
      <w:r w:rsidRPr="00D50267">
        <w:rPr>
          <w:color w:val="6AAB73"/>
        </w:rPr>
        <w:t xml:space="preserve">: </w:t>
      </w:r>
      <w:r w:rsidRPr="00D50267">
        <w:rPr>
          <w:color w:val="CF8E6D"/>
        </w:rPr>
        <w:t>{</w:t>
      </w:r>
      <w:r w:rsidRPr="00D50267">
        <w:t>e</w:t>
      </w:r>
      <w:r w:rsidRPr="00D50267">
        <w:rPr>
          <w:color w:val="CF8E6D"/>
        </w:rPr>
        <w:t>}</w:t>
      </w:r>
      <w:r w:rsidRPr="00D50267">
        <w:rPr>
          <w:color w:val="6AAB73"/>
        </w:rPr>
        <w:t xml:space="preserve"> | </w:t>
      </w:r>
      <w:r w:rsidRPr="00D50267">
        <w:rPr>
          <w:rFonts w:ascii="Courier New" w:hAnsi="Courier New" w:cs="Courier New"/>
          <w:color w:val="6AAB73"/>
        </w:rPr>
        <w:t>内容片段</w:t>
      </w:r>
      <w:r w:rsidRPr="00D50267">
        <w:rPr>
          <w:color w:val="6AAB73"/>
        </w:rPr>
        <w:t xml:space="preserve">: </w:t>
      </w:r>
      <w:r w:rsidRPr="00D50267">
        <w:rPr>
          <w:color w:val="CF8E6D"/>
        </w:rPr>
        <w:t>{</w:t>
      </w:r>
      <w:r w:rsidRPr="00D50267">
        <w:t>llm_response_text[:</w:t>
      </w:r>
      <w:r w:rsidRPr="00D50267">
        <w:rPr>
          <w:color w:val="2AACB8"/>
        </w:rPr>
        <w:t>80</w:t>
      </w:r>
      <w:r w:rsidRPr="00D50267">
        <w:t>]</w:t>
      </w:r>
      <w:r w:rsidRPr="00D50267">
        <w:rPr>
          <w:color w:val="CF8E6D"/>
        </w:rPr>
        <w:t>}</w:t>
      </w:r>
      <w:r w:rsidRPr="00D50267">
        <w:rPr>
          <w:color w:val="6AAB73"/>
        </w:rPr>
        <w:t>..."</w:t>
      </w:r>
      <w:r w:rsidRPr="00D50267">
        <w:t>)</w:t>
      </w:r>
      <w:r w:rsidRPr="00D50267">
        <w:br/>
        <w:t xml:space="preserve">        </w:t>
      </w:r>
      <w:r w:rsidRPr="00D50267">
        <w:rPr>
          <w:color w:val="CF8E6D"/>
        </w:rPr>
        <w:t xml:space="preserve">return </w:t>
      </w:r>
      <w:r w:rsidRPr="00D50267">
        <w:t>[]</w:t>
      </w:r>
      <w:r w:rsidRPr="00D50267">
        <w:br/>
      </w:r>
      <w:r w:rsidRPr="00D50267">
        <w:br/>
      </w:r>
      <w:r w:rsidRPr="00D50267">
        <w:br/>
      </w:r>
      <w:r w:rsidRPr="00D50267">
        <w:rPr>
          <w:color w:val="CF8E6D"/>
        </w:rPr>
        <w:t xml:space="preserve">def </w:t>
      </w:r>
      <w:r w:rsidRPr="00D50267">
        <w:rPr>
          <w:color w:val="56A8F5"/>
        </w:rPr>
        <w:t>_milvus_conn_params</w:t>
      </w:r>
      <w:r w:rsidRPr="00D50267">
        <w:t>() -&gt; Tuple[Optional[</w:t>
      </w:r>
      <w:r w:rsidRPr="00D50267">
        <w:rPr>
          <w:color w:val="8888C6"/>
        </w:rPr>
        <w:t>str</w:t>
      </w:r>
      <w:r w:rsidRPr="00D50267">
        <w:t xml:space="preserve">], </w:t>
      </w:r>
      <w:r w:rsidRPr="00D50267">
        <w:rPr>
          <w:color w:val="8888C6"/>
        </w:rPr>
        <w:t>str</w:t>
      </w:r>
      <w:r w:rsidRPr="00D50267">
        <w:t>]:</w:t>
      </w:r>
      <w:r w:rsidRPr="00D50267">
        <w:br/>
        <w:t xml:space="preserve">    </w:t>
      </w:r>
      <w:r w:rsidRPr="00D50267">
        <w:rPr>
          <w:i/>
          <w:iCs/>
          <w:color w:val="5F826B"/>
        </w:rPr>
        <w:t>"""</w:t>
      </w:r>
      <w:r w:rsidRPr="00D50267">
        <w:rPr>
          <w:i/>
          <w:iCs/>
          <w:color w:val="5F826B"/>
        </w:rPr>
        <w:br/>
        <w:t xml:space="preserve">    </w:t>
      </w:r>
      <w:r w:rsidRPr="00D50267">
        <w:rPr>
          <w:rFonts w:ascii="Courier New" w:hAnsi="Courier New" w:cs="Courier New"/>
          <w:i/>
          <w:iCs/>
          <w:color w:val="5F826B"/>
        </w:rPr>
        <w:t>统一读取</w:t>
      </w:r>
      <w:r w:rsidRPr="00D50267">
        <w:rPr>
          <w:i/>
          <w:iCs/>
          <w:color w:val="5F826B"/>
        </w:rPr>
        <w:t xml:space="preserve"> Milvus </w:t>
      </w:r>
      <w:r w:rsidRPr="00D50267">
        <w:rPr>
          <w:rFonts w:ascii="Courier New" w:hAnsi="Courier New" w:cs="Courier New"/>
          <w:i/>
          <w:iCs/>
          <w:color w:val="5F826B"/>
        </w:rPr>
        <w:t>配置（与写入流程保持一致的命名）</w:t>
      </w:r>
      <w:r w:rsidRPr="00D50267">
        <w:rPr>
          <w:i/>
          <w:iCs/>
          <w:color w:val="5F826B"/>
        </w:rPr>
        <w:br/>
        <w:t xml:space="preserve">    """</w:t>
      </w:r>
      <w:r w:rsidRPr="00D50267">
        <w:rPr>
          <w:i/>
          <w:iCs/>
          <w:color w:val="5F826B"/>
        </w:rPr>
        <w:br/>
        <w:t xml:space="preserve">    </w:t>
      </w:r>
      <w:r w:rsidRPr="00D50267">
        <w:t>collection_name = os.environ.get(</w:t>
      </w:r>
      <w:r w:rsidRPr="00D50267">
        <w:rPr>
          <w:color w:val="6AAB73"/>
        </w:rPr>
        <w:t>"ENTITY_NAME_COLLECTION"</w:t>
      </w:r>
      <w:r w:rsidRPr="00D50267">
        <w:t>)</w:t>
      </w:r>
      <w:r w:rsidRPr="00D50267">
        <w:br/>
        <w:t xml:space="preserve">    </w:t>
      </w:r>
      <w:r w:rsidRPr="00D50267">
        <w:rPr>
          <w:color w:val="CF8E6D"/>
        </w:rPr>
        <w:t xml:space="preserve">return </w:t>
      </w:r>
      <w:r w:rsidRPr="00D50267">
        <w:t>os.environ.get(</w:t>
      </w:r>
      <w:r w:rsidRPr="00D50267">
        <w:rPr>
          <w:color w:val="6AAB73"/>
        </w:rPr>
        <w:t>"MILVUS_URL"</w:t>
      </w:r>
      <w:r w:rsidRPr="00D50267">
        <w:t>), collection_name</w:t>
      </w:r>
      <w:r w:rsidRPr="00D50267">
        <w:br/>
      </w:r>
      <w:r w:rsidRPr="00D50267">
        <w:br/>
      </w:r>
      <w:r w:rsidRPr="00D50267">
        <w:br/>
      </w:r>
      <w:r w:rsidRPr="00D50267">
        <w:rPr>
          <w:color w:val="CF8E6D"/>
        </w:rPr>
        <w:t xml:space="preserve">def </w:t>
      </w:r>
      <w:r w:rsidRPr="00D50267">
        <w:rPr>
          <w:color w:val="56A8F5"/>
        </w:rPr>
        <w:t>_pick_best_hit</w:t>
      </w:r>
      <w:r w:rsidRPr="00D50267">
        <w:t>(</w:t>
      </w:r>
      <w:r w:rsidRPr="00D50267">
        <w:br/>
        <w:t xml:space="preserve">    hits: List[Dict[</w:t>
      </w:r>
      <w:r w:rsidRPr="00D50267">
        <w:rPr>
          <w:color w:val="8888C6"/>
        </w:rPr>
        <w:t>str</w:t>
      </w:r>
      <w:r w:rsidRPr="00D50267">
        <w:t>, Any]],</w:t>
      </w:r>
      <w:r w:rsidRPr="00D50267">
        <w:br/>
        <w:t xml:space="preserve">    *,</w:t>
      </w:r>
      <w:r w:rsidRPr="00D50267">
        <w:br/>
        <w:t xml:space="preserve">    min_score: Optional[</w:t>
      </w:r>
      <w:r w:rsidRPr="00D50267">
        <w:rPr>
          <w:color w:val="8888C6"/>
        </w:rPr>
        <w:t>float</w:t>
      </w:r>
      <w:r w:rsidRPr="00D50267">
        <w:t>],</w:t>
      </w:r>
      <w:r w:rsidRPr="00D50267">
        <w:br/>
        <w:t>) -&gt; Optional[Dict[</w:t>
      </w:r>
      <w:r w:rsidRPr="00D50267">
        <w:rPr>
          <w:color w:val="8888C6"/>
        </w:rPr>
        <w:t>str</w:t>
      </w:r>
      <w:r w:rsidRPr="00D50267">
        <w:t>, Any]]:</w:t>
      </w:r>
      <w:r w:rsidRPr="00D50267">
        <w:br/>
        <w:t xml:space="preserve">    </w:t>
      </w:r>
      <w:r w:rsidRPr="00D50267">
        <w:rPr>
          <w:i/>
          <w:iCs/>
          <w:color w:val="5F826B"/>
        </w:rPr>
        <w:t>"""</w:t>
      </w:r>
      <w:r w:rsidRPr="00D50267">
        <w:rPr>
          <w:i/>
          <w:iCs/>
          <w:color w:val="5F826B"/>
        </w:rPr>
        <w:br/>
        <w:t xml:space="preserve">    </w:t>
      </w:r>
      <w:r w:rsidRPr="00D50267">
        <w:rPr>
          <w:rFonts w:ascii="Courier New" w:hAnsi="Courier New" w:cs="Courier New"/>
          <w:i/>
          <w:iCs/>
          <w:color w:val="5F826B"/>
        </w:rPr>
        <w:t>从</w:t>
      </w:r>
      <w:r w:rsidRPr="00D50267">
        <w:rPr>
          <w:i/>
          <w:iCs/>
          <w:color w:val="5F826B"/>
        </w:rPr>
        <w:t xml:space="preserve"> milvus hits </w:t>
      </w:r>
      <w:r w:rsidRPr="00D50267">
        <w:rPr>
          <w:rFonts w:ascii="Courier New" w:hAnsi="Courier New" w:cs="Courier New"/>
          <w:i/>
          <w:iCs/>
          <w:color w:val="5F826B"/>
        </w:rPr>
        <w:t>中选一个</w:t>
      </w:r>
      <w:r w:rsidRPr="00D50267">
        <w:rPr>
          <w:i/>
          <w:iCs/>
          <w:color w:val="5F826B"/>
        </w:rPr>
        <w:t>“</w:t>
      </w:r>
      <w:r w:rsidRPr="00D50267">
        <w:rPr>
          <w:rFonts w:ascii="Courier New" w:hAnsi="Courier New" w:cs="Courier New"/>
          <w:i/>
          <w:iCs/>
          <w:color w:val="5F826B"/>
        </w:rPr>
        <w:t>最可信</w:t>
      </w:r>
      <w:r w:rsidRPr="00D50267">
        <w:rPr>
          <w:i/>
          <w:iCs/>
          <w:color w:val="5F826B"/>
        </w:rPr>
        <w:t>”</w:t>
      </w:r>
      <w:r w:rsidRPr="00D50267">
        <w:rPr>
          <w:rFonts w:ascii="Courier New" w:hAnsi="Courier New" w:cs="Courier New"/>
          <w:i/>
          <w:iCs/>
          <w:color w:val="5F826B"/>
        </w:rPr>
        <w:t>的结果（默认取</w:t>
      </w:r>
      <w:r w:rsidRPr="00D50267">
        <w:rPr>
          <w:i/>
          <w:iCs/>
          <w:color w:val="5F826B"/>
        </w:rPr>
        <w:t xml:space="preserve"> top1</w:t>
      </w:r>
      <w:r w:rsidRPr="00D50267">
        <w:rPr>
          <w:rFonts w:ascii="Courier New" w:hAnsi="Courier New" w:cs="Courier New"/>
          <w:i/>
          <w:iCs/>
          <w:color w:val="5F826B"/>
        </w:rPr>
        <w:t>）。</w:t>
      </w:r>
      <w:r w:rsidRPr="00D50267">
        <w:rPr>
          <w:i/>
          <w:iCs/>
          <w:color w:val="5F826B"/>
        </w:rPr>
        <w:br/>
        <w:t xml:space="preserve">    hybrid_search </w:t>
      </w:r>
      <w:r w:rsidRPr="00D50267">
        <w:rPr>
          <w:rFonts w:ascii="Courier New" w:hAnsi="Courier New" w:cs="Courier New"/>
          <w:i/>
          <w:iCs/>
          <w:color w:val="5F826B"/>
        </w:rPr>
        <w:t>的</w:t>
      </w:r>
      <w:r w:rsidRPr="00D50267">
        <w:rPr>
          <w:i/>
          <w:iCs/>
          <w:color w:val="5F826B"/>
        </w:rPr>
        <w:t xml:space="preserve"> score </w:t>
      </w:r>
      <w:r w:rsidRPr="00D50267">
        <w:rPr>
          <w:rFonts w:ascii="Courier New" w:hAnsi="Courier New" w:cs="Courier New"/>
          <w:i/>
          <w:iCs/>
          <w:color w:val="5F826B"/>
        </w:rPr>
        <w:t>统一走</w:t>
      </w:r>
      <w:r w:rsidRPr="00D50267">
        <w:rPr>
          <w:i/>
          <w:iCs/>
          <w:color w:val="5F826B"/>
        </w:rPr>
        <w:t xml:space="preserve"> hit["distance"]</w:t>
      </w:r>
      <w:r w:rsidRPr="00D50267">
        <w:rPr>
          <w:rFonts w:ascii="Courier New" w:hAnsi="Courier New" w:cs="Courier New"/>
          <w:i/>
          <w:iCs/>
          <w:color w:val="5F826B"/>
        </w:rPr>
        <w:t>，通常是</w:t>
      </w:r>
      <w:r w:rsidRPr="00D50267">
        <w:rPr>
          <w:i/>
          <w:iCs/>
          <w:color w:val="5F826B"/>
        </w:rPr>
        <w:t>“</w:t>
      </w:r>
      <w:r w:rsidRPr="00D50267">
        <w:rPr>
          <w:rFonts w:ascii="Courier New" w:hAnsi="Courier New" w:cs="Courier New"/>
          <w:i/>
          <w:iCs/>
          <w:color w:val="5F826B"/>
        </w:rPr>
        <w:t>越大越相似</w:t>
      </w:r>
      <w:r w:rsidRPr="00D50267">
        <w:rPr>
          <w:i/>
          <w:iCs/>
          <w:color w:val="5F826B"/>
        </w:rPr>
        <w:t>”</w:t>
      </w:r>
      <w:r w:rsidRPr="00D50267">
        <w:rPr>
          <w:rFonts w:ascii="Courier New" w:hAnsi="Courier New" w:cs="Courier New"/>
          <w:i/>
          <w:iCs/>
          <w:color w:val="5F826B"/>
        </w:rPr>
        <w:t>（尤其是</w:t>
      </w:r>
      <w:r w:rsidRPr="00D50267">
        <w:rPr>
          <w:i/>
          <w:iCs/>
          <w:color w:val="5F826B"/>
        </w:rPr>
        <w:t xml:space="preserve"> norm_score=True </w:t>
      </w:r>
      <w:r w:rsidRPr="00D50267">
        <w:rPr>
          <w:rFonts w:ascii="Courier New" w:hAnsi="Courier New" w:cs="Courier New"/>
          <w:i/>
          <w:iCs/>
          <w:color w:val="5F826B"/>
        </w:rPr>
        <w:t>时）。</w:t>
      </w:r>
      <w:r w:rsidRPr="00D50267">
        <w:rPr>
          <w:i/>
          <w:iCs/>
          <w:color w:val="5F826B"/>
        </w:rPr>
        <w:br/>
        <w:t xml:space="preserve">    """</w:t>
      </w:r>
      <w:r w:rsidRPr="00D50267">
        <w:rPr>
          <w:i/>
          <w:iCs/>
          <w:color w:val="5F826B"/>
        </w:rPr>
        <w:br/>
        <w:t xml:space="preserve">    </w:t>
      </w:r>
      <w:r w:rsidRPr="00D50267">
        <w:rPr>
          <w:color w:val="CF8E6D"/>
        </w:rPr>
        <w:t xml:space="preserve">if not </w:t>
      </w:r>
      <w:r w:rsidRPr="00D50267">
        <w:t>hits:</w:t>
      </w:r>
      <w:r w:rsidRPr="00D50267">
        <w:br/>
        <w:t xml:space="preserve">        </w:t>
      </w:r>
      <w:r w:rsidRPr="00D50267">
        <w:rPr>
          <w:color w:val="CF8E6D"/>
        </w:rPr>
        <w:t>return None</w:t>
      </w:r>
      <w:r w:rsidRPr="00D50267">
        <w:rPr>
          <w:color w:val="CF8E6D"/>
        </w:rPr>
        <w:br/>
      </w:r>
      <w:r w:rsidRPr="00D50267">
        <w:rPr>
          <w:color w:val="CF8E6D"/>
        </w:rPr>
        <w:br/>
        <w:t xml:space="preserve">    </w:t>
      </w:r>
      <w:r w:rsidRPr="00D50267">
        <w:t>best = hits[</w:t>
      </w:r>
      <w:r w:rsidRPr="00D50267">
        <w:rPr>
          <w:color w:val="2AACB8"/>
        </w:rPr>
        <w:t>0</w:t>
      </w:r>
      <w:r w:rsidRPr="00D50267">
        <w:t>]</w:t>
      </w:r>
      <w:r w:rsidRPr="00D50267">
        <w:br/>
        <w:t xml:space="preserve">    score = best.get(</w:t>
      </w:r>
      <w:r w:rsidRPr="00D50267">
        <w:rPr>
          <w:color w:val="6AAB73"/>
        </w:rPr>
        <w:t>"distance"</w:t>
      </w:r>
      <w:r w:rsidRPr="00D50267">
        <w:t>)</w:t>
      </w:r>
      <w:r w:rsidRPr="00D50267">
        <w:br/>
        <w:t xml:space="preserve">    logging.info(</w:t>
      </w:r>
      <w:r w:rsidRPr="00D50267">
        <w:rPr>
          <w:color w:val="6AAB73"/>
        </w:rPr>
        <w:t xml:space="preserve">f"Step 3: </w:t>
      </w:r>
      <w:r w:rsidRPr="00D50267">
        <w:rPr>
          <w:rFonts w:ascii="Courier New" w:hAnsi="Courier New" w:cs="Courier New"/>
          <w:color w:val="6AAB73"/>
        </w:rPr>
        <w:t>找到最相似的实体</w:t>
      </w:r>
      <w:r w:rsidRPr="00D50267">
        <w:rPr>
          <w:color w:val="6AAB73"/>
        </w:rPr>
        <w:t xml:space="preserve"> _pick_best_hit : </w:t>
      </w:r>
      <w:r w:rsidRPr="00D50267">
        <w:rPr>
          <w:color w:val="CF8E6D"/>
        </w:rPr>
        <w:t>{</w:t>
      </w:r>
      <w:r w:rsidRPr="00D50267">
        <w:t>best</w:t>
      </w:r>
      <w:r w:rsidRPr="00D50267">
        <w:rPr>
          <w:color w:val="CF8E6D"/>
        </w:rPr>
        <w:t>}</w:t>
      </w:r>
      <w:r w:rsidRPr="00D50267">
        <w:rPr>
          <w:color w:val="6AAB73"/>
        </w:rPr>
        <w:t>"</w:t>
      </w:r>
      <w:r w:rsidRPr="00D50267">
        <w:t>)</w:t>
      </w:r>
      <w:r w:rsidRPr="00D50267">
        <w:br/>
        <w:t xml:space="preserve">    </w:t>
      </w:r>
      <w:r w:rsidRPr="00D50267">
        <w:rPr>
          <w:color w:val="CF8E6D"/>
        </w:rPr>
        <w:t xml:space="preserve">if </w:t>
      </w:r>
      <w:r w:rsidRPr="00D50267">
        <w:t xml:space="preserve">score </w:t>
      </w:r>
      <w:r w:rsidRPr="00D50267">
        <w:rPr>
          <w:color w:val="CF8E6D"/>
        </w:rPr>
        <w:t>is None</w:t>
      </w:r>
      <w:r w:rsidRPr="00D50267">
        <w:t>:</w:t>
      </w:r>
      <w:r w:rsidRPr="00D50267">
        <w:br/>
        <w:t xml:space="preserve">        </w:t>
      </w:r>
      <w:r w:rsidRPr="00D50267">
        <w:rPr>
          <w:color w:val="CF8E6D"/>
        </w:rPr>
        <w:t>return None</w:t>
      </w:r>
      <w:r w:rsidRPr="00D50267">
        <w:rPr>
          <w:color w:val="CF8E6D"/>
        </w:rPr>
        <w:br/>
        <w:t xml:space="preserve">    if </w:t>
      </w:r>
      <w:r w:rsidRPr="00D50267">
        <w:t xml:space="preserve">min_score </w:t>
      </w:r>
      <w:r w:rsidRPr="00D50267">
        <w:rPr>
          <w:color w:val="CF8E6D"/>
        </w:rPr>
        <w:t>is None</w:t>
      </w:r>
      <w:r w:rsidRPr="00D50267">
        <w:t>:</w:t>
      </w:r>
      <w:r w:rsidRPr="00D50267">
        <w:br/>
        <w:t xml:space="preserve">        </w:t>
      </w:r>
      <w:r w:rsidRPr="00D50267">
        <w:rPr>
          <w:color w:val="CF8E6D"/>
        </w:rPr>
        <w:t xml:space="preserve">return </w:t>
      </w:r>
      <w:r w:rsidRPr="00D50267">
        <w:t>best</w:t>
      </w:r>
      <w:r w:rsidRPr="00D50267">
        <w:br/>
        <w:t xml:space="preserve">    </w:t>
      </w:r>
      <w:r w:rsidRPr="00D50267">
        <w:rPr>
          <w:color w:val="CF8E6D"/>
        </w:rPr>
        <w:t xml:space="preserve">return </w:t>
      </w:r>
      <w:r w:rsidRPr="00D50267">
        <w:t xml:space="preserve">best </w:t>
      </w:r>
      <w:r w:rsidRPr="00D50267">
        <w:rPr>
          <w:color w:val="CF8E6D"/>
        </w:rPr>
        <w:t xml:space="preserve">if </w:t>
      </w:r>
      <w:r w:rsidRPr="00D50267">
        <w:rPr>
          <w:color w:val="8888C6"/>
        </w:rPr>
        <w:t>float</w:t>
      </w:r>
      <w:r w:rsidRPr="00D50267">
        <w:t xml:space="preserve">(score) &gt;= </w:t>
      </w:r>
      <w:r w:rsidRPr="00D50267">
        <w:rPr>
          <w:color w:val="8888C6"/>
        </w:rPr>
        <w:t>float</w:t>
      </w:r>
      <w:r w:rsidRPr="00D50267">
        <w:t xml:space="preserve">(min_score) </w:t>
      </w:r>
      <w:r w:rsidRPr="00D50267">
        <w:rPr>
          <w:color w:val="CF8E6D"/>
        </w:rPr>
        <w:t>else None</w:t>
      </w:r>
      <w:r w:rsidRPr="00D50267">
        <w:rPr>
          <w:color w:val="CF8E6D"/>
        </w:rPr>
        <w:br/>
      </w:r>
      <w:r w:rsidRPr="00D50267">
        <w:rPr>
          <w:color w:val="CF8E6D"/>
        </w:rPr>
        <w:br/>
      </w:r>
      <w:r w:rsidRPr="00D50267">
        <w:rPr>
          <w:color w:val="CF8E6D"/>
        </w:rPr>
        <w:br/>
      </w:r>
      <w:r w:rsidRPr="00D50267">
        <w:rPr>
          <w:color w:val="9F86EA"/>
        </w:rPr>
        <w:t xml:space="preserve"># --- Step 4: </w:t>
      </w:r>
      <w:r w:rsidRPr="00D50267">
        <w:rPr>
          <w:rFonts w:ascii="Courier New" w:hAnsi="Courier New" w:cs="Courier New"/>
          <w:color w:val="9F86EA"/>
        </w:rPr>
        <w:t>使用</w:t>
      </w:r>
      <w:r w:rsidRPr="00D50267">
        <w:rPr>
          <w:color w:val="9F86EA"/>
        </w:rPr>
        <w:t xml:space="preserve"> Milvus </w:t>
      </w:r>
      <w:r w:rsidRPr="00D50267">
        <w:rPr>
          <w:rFonts w:ascii="Courier New" w:hAnsi="Courier New" w:cs="Courier New"/>
          <w:color w:val="9F86EA"/>
        </w:rPr>
        <w:t>对齐实体</w:t>
      </w:r>
      <w:r w:rsidRPr="00D50267">
        <w:rPr>
          <w:color w:val="9F86EA"/>
        </w:rPr>
        <w:t xml:space="preserve"> ---</w:t>
      </w:r>
      <w:r w:rsidRPr="00D50267">
        <w:rPr>
          <w:color w:val="9F86EA"/>
        </w:rPr>
        <w:br/>
      </w:r>
      <w:r w:rsidRPr="00D50267">
        <w:rPr>
          <w:color w:val="CF8E6D"/>
        </w:rPr>
        <w:t xml:space="preserve">def </w:t>
      </w:r>
      <w:r w:rsidRPr="00D50267">
        <w:rPr>
          <w:color w:val="56A8F5"/>
        </w:rPr>
        <w:t>step_4_align_entities_with_milvus</w:t>
      </w:r>
      <w:r w:rsidRPr="00D50267">
        <w:t>(</w:t>
      </w:r>
      <w:r w:rsidRPr="00D50267">
        <w:br/>
        <w:t xml:space="preserve">    entities: List[</w:t>
      </w:r>
      <w:r w:rsidRPr="00D50267">
        <w:rPr>
          <w:color w:val="8888C6"/>
        </w:rPr>
        <w:t>str</w:t>
      </w:r>
      <w:r w:rsidRPr="00D50267">
        <w:t>],</w:t>
      </w:r>
      <w:r w:rsidRPr="00D50267">
        <w:br/>
        <w:t xml:space="preserve">    </w:t>
      </w:r>
      <w:r w:rsidRPr="00D50267">
        <w:rPr>
          <w:color w:val="6F737A"/>
        </w:rPr>
        <w:t>bge_ef</w:t>
      </w:r>
      <w:r w:rsidRPr="00D50267">
        <w:t xml:space="preserve">,  </w:t>
      </w:r>
      <w:r w:rsidRPr="00D50267">
        <w:rPr>
          <w:color w:val="9F86EA"/>
        </w:rPr>
        <w:t xml:space="preserve"># </w:t>
      </w:r>
      <w:r w:rsidRPr="00D50267">
        <w:rPr>
          <w:rFonts w:ascii="Courier New" w:hAnsi="Courier New" w:cs="Courier New"/>
          <w:color w:val="9F86EA"/>
        </w:rPr>
        <w:t>兼容旧签名（实际</w:t>
      </w:r>
      <w:r w:rsidRPr="00D50267">
        <w:rPr>
          <w:color w:val="9F86EA"/>
        </w:rPr>
        <w:t xml:space="preserve"> embedding </w:t>
      </w:r>
      <w:r w:rsidRPr="00D50267">
        <w:rPr>
          <w:rFonts w:ascii="Courier New" w:hAnsi="Courier New" w:cs="Courier New"/>
          <w:color w:val="9F86EA"/>
        </w:rPr>
        <w:t>使用</w:t>
      </w:r>
      <w:r w:rsidRPr="00D50267">
        <w:rPr>
          <w:color w:val="9F86EA"/>
        </w:rPr>
        <w:t xml:space="preserve"> generate_embeddings</w:t>
      </w:r>
      <w:r w:rsidRPr="00D50267">
        <w:rPr>
          <w:rFonts w:ascii="Courier New" w:hAnsi="Courier New" w:cs="Courier New"/>
          <w:color w:val="9F86EA"/>
        </w:rPr>
        <w:t>）</w:t>
      </w:r>
      <w:r w:rsidRPr="00D50267">
        <w:rPr>
          <w:rFonts w:ascii="Courier New" w:hAnsi="Courier New" w:cs="Courier New"/>
          <w:color w:val="9F86EA"/>
        </w:rPr>
        <w:br/>
        <w:t xml:space="preserve">    </w:t>
      </w:r>
      <w:r w:rsidRPr="00D50267">
        <w:t>item_names: List[</w:t>
      </w:r>
      <w:r w:rsidRPr="00D50267">
        <w:rPr>
          <w:color w:val="8888C6"/>
        </w:rPr>
        <w:t>str</w:t>
      </w:r>
      <w:r w:rsidRPr="00D50267">
        <w:t>],</w:t>
      </w:r>
      <w:r w:rsidRPr="00D50267">
        <w:br/>
        <w:t xml:space="preserve">    *,</w:t>
      </w:r>
      <w:r w:rsidRPr="00D50267">
        <w:br/>
        <w:t xml:space="preserve">    top_k: </w:t>
      </w:r>
      <w:r w:rsidRPr="00D50267">
        <w:rPr>
          <w:color w:val="8888C6"/>
        </w:rPr>
        <w:t xml:space="preserve">int </w:t>
      </w:r>
      <w:r w:rsidRPr="00D50267">
        <w:t xml:space="preserve">= </w:t>
      </w:r>
      <w:r w:rsidRPr="00D50267">
        <w:rPr>
          <w:color w:val="2AACB8"/>
        </w:rPr>
        <w:t>5</w:t>
      </w:r>
      <w:r w:rsidRPr="00D50267">
        <w:t>,</w:t>
      </w:r>
      <w:r w:rsidRPr="00D50267">
        <w:br/>
        <w:t>) -&gt; Dict[</w:t>
      </w:r>
      <w:r w:rsidRPr="00D50267">
        <w:rPr>
          <w:color w:val="8888C6"/>
        </w:rPr>
        <w:t>str</w:t>
      </w:r>
      <w:r w:rsidRPr="00D50267">
        <w:t>, Any]:</w:t>
      </w:r>
      <w:r w:rsidRPr="00D50267">
        <w:br/>
        <w:t xml:space="preserve">    </w:t>
      </w:r>
      <w:r w:rsidRPr="00D50267">
        <w:rPr>
          <w:i/>
          <w:iCs/>
          <w:color w:val="5F826B"/>
        </w:rPr>
        <w:t>"""</w:t>
      </w:r>
      <w:r w:rsidRPr="00D50267">
        <w:rPr>
          <w:i/>
          <w:iCs/>
          <w:color w:val="5F826B"/>
        </w:rPr>
        <w:br/>
        <w:t xml:space="preserve">    </w:t>
      </w:r>
      <w:r w:rsidRPr="00D50267">
        <w:rPr>
          <w:rFonts w:ascii="Courier New" w:hAnsi="Courier New" w:cs="Courier New"/>
          <w:i/>
          <w:iCs/>
          <w:color w:val="5F826B"/>
        </w:rPr>
        <w:t>将</w:t>
      </w:r>
      <w:r w:rsidRPr="00D50267">
        <w:rPr>
          <w:i/>
          <w:iCs/>
          <w:color w:val="5F826B"/>
        </w:rPr>
        <w:t xml:space="preserve"> LLM </w:t>
      </w:r>
      <w:r w:rsidRPr="00D50267">
        <w:rPr>
          <w:rFonts w:ascii="Courier New" w:hAnsi="Courier New" w:cs="Courier New"/>
          <w:i/>
          <w:iCs/>
          <w:color w:val="5F826B"/>
        </w:rPr>
        <w:t>抽取出来的实体做</w:t>
      </w:r>
      <w:r w:rsidRPr="00D50267">
        <w:rPr>
          <w:i/>
          <w:iCs/>
          <w:color w:val="5F826B"/>
        </w:rPr>
        <w:t>“</w:t>
      </w:r>
      <w:r w:rsidRPr="00D50267">
        <w:rPr>
          <w:rFonts w:ascii="Courier New" w:hAnsi="Courier New" w:cs="Courier New"/>
          <w:i/>
          <w:iCs/>
          <w:color w:val="5F826B"/>
        </w:rPr>
        <w:t>实体对齐</w:t>
      </w:r>
      <w:r w:rsidRPr="00D50267">
        <w:rPr>
          <w:i/>
          <w:iCs/>
          <w:color w:val="5F826B"/>
        </w:rPr>
        <w:t>”</w:t>
      </w:r>
      <w:r w:rsidRPr="00D50267">
        <w:rPr>
          <w:rFonts w:ascii="Courier New" w:hAnsi="Courier New" w:cs="Courier New"/>
          <w:i/>
          <w:iCs/>
          <w:color w:val="5F826B"/>
        </w:rPr>
        <w:t>：</w:t>
      </w:r>
      <w:r w:rsidRPr="00D50267">
        <w:rPr>
          <w:i/>
          <w:iCs/>
          <w:color w:val="5F826B"/>
        </w:rPr>
        <w:br/>
        <w:t xml:space="preserve">    - </w:t>
      </w:r>
      <w:r w:rsidRPr="00D50267">
        <w:rPr>
          <w:rFonts w:ascii="Courier New" w:hAnsi="Courier New" w:cs="Courier New"/>
          <w:i/>
          <w:iCs/>
          <w:color w:val="5F826B"/>
        </w:rPr>
        <w:t>对每个实体生成</w:t>
      </w:r>
      <w:r w:rsidRPr="00D50267">
        <w:rPr>
          <w:i/>
          <w:iCs/>
          <w:color w:val="5F826B"/>
        </w:rPr>
        <w:t xml:space="preserve"> embedding</w:t>
      </w:r>
      <w:r w:rsidRPr="00D50267">
        <w:rPr>
          <w:i/>
          <w:iCs/>
          <w:color w:val="5F826B"/>
        </w:rPr>
        <w:br/>
        <w:t xml:space="preserve">    - </w:t>
      </w:r>
      <w:r w:rsidRPr="00D50267">
        <w:rPr>
          <w:rFonts w:ascii="Courier New" w:hAnsi="Courier New" w:cs="Courier New"/>
          <w:i/>
          <w:iCs/>
          <w:color w:val="5F826B"/>
        </w:rPr>
        <w:t>去</w:t>
      </w:r>
      <w:r w:rsidRPr="00D50267">
        <w:rPr>
          <w:i/>
          <w:iCs/>
          <w:color w:val="5F826B"/>
        </w:rPr>
        <w:t xml:space="preserve"> Milvus </w:t>
      </w:r>
      <w:r w:rsidRPr="00D50267">
        <w:rPr>
          <w:rFonts w:ascii="Courier New" w:hAnsi="Courier New" w:cs="Courier New"/>
          <w:i/>
          <w:iCs/>
          <w:color w:val="5F826B"/>
        </w:rPr>
        <w:t>实体集合做向量检索</w:t>
      </w:r>
      <w:r w:rsidRPr="00D50267">
        <w:rPr>
          <w:i/>
          <w:iCs/>
          <w:color w:val="5F826B"/>
        </w:rPr>
        <w:br/>
        <w:t xml:space="preserve">    - </w:t>
      </w:r>
      <w:r w:rsidRPr="00D50267">
        <w:rPr>
          <w:rFonts w:ascii="Courier New" w:hAnsi="Courier New" w:cs="Courier New"/>
          <w:i/>
          <w:iCs/>
          <w:color w:val="5F826B"/>
        </w:rPr>
        <w:t>选取</w:t>
      </w:r>
      <w:r w:rsidRPr="00D50267">
        <w:rPr>
          <w:i/>
          <w:iCs/>
          <w:color w:val="5F826B"/>
        </w:rPr>
        <w:t xml:space="preserve"> top1 </w:t>
      </w:r>
      <w:r w:rsidRPr="00D50267">
        <w:rPr>
          <w:rFonts w:ascii="Courier New" w:hAnsi="Courier New" w:cs="Courier New"/>
          <w:i/>
          <w:iCs/>
          <w:color w:val="5F826B"/>
        </w:rPr>
        <w:t>作为</w:t>
      </w:r>
      <w:r w:rsidRPr="00D50267">
        <w:rPr>
          <w:i/>
          <w:iCs/>
          <w:color w:val="5F826B"/>
        </w:rPr>
        <w:t xml:space="preserve"> aligned_entity</w:t>
      </w:r>
      <w:r w:rsidRPr="00D50267">
        <w:rPr>
          <w:rFonts w:ascii="Courier New" w:hAnsi="Courier New" w:cs="Courier New"/>
          <w:i/>
          <w:iCs/>
          <w:color w:val="5F826B"/>
        </w:rPr>
        <w:t>（可按阈值过滤）</w:t>
      </w:r>
      <w:r w:rsidRPr="00D50267">
        <w:rPr>
          <w:i/>
          <w:iCs/>
          <w:color w:val="5F826B"/>
        </w:rPr>
        <w:br/>
        <w:t xml:space="preserve">    - </w:t>
      </w:r>
      <w:r w:rsidRPr="00D50267">
        <w:rPr>
          <w:rFonts w:ascii="Courier New" w:hAnsi="Courier New" w:cs="Courier New"/>
          <w:i/>
          <w:iCs/>
          <w:color w:val="5F826B"/>
        </w:rPr>
        <w:t>增加</w:t>
      </w:r>
      <w:r w:rsidRPr="00D50267">
        <w:rPr>
          <w:i/>
          <w:iCs/>
          <w:color w:val="5F826B"/>
        </w:rPr>
        <w:t xml:space="preserve"> item_name </w:t>
      </w:r>
      <w:r w:rsidRPr="00D50267">
        <w:rPr>
          <w:rFonts w:ascii="Courier New" w:hAnsi="Courier New" w:cs="Courier New"/>
          <w:i/>
          <w:iCs/>
          <w:color w:val="5F826B"/>
        </w:rPr>
        <w:t>过滤，只在指定商品范围内对齐</w:t>
      </w:r>
      <w:r w:rsidRPr="00D50267">
        <w:rPr>
          <w:i/>
          <w:iCs/>
          <w:color w:val="5F826B"/>
        </w:rPr>
        <w:br/>
      </w:r>
      <w:r w:rsidRPr="00D50267">
        <w:rPr>
          <w:i/>
          <w:iCs/>
          <w:color w:val="5F826B"/>
        </w:rPr>
        <w:lastRenderedPageBreak/>
        <w:t xml:space="preserve">    """</w:t>
      </w:r>
      <w:r w:rsidRPr="00D50267">
        <w:rPr>
          <w:i/>
          <w:iCs/>
          <w:color w:val="5F826B"/>
        </w:rPr>
        <w:br/>
        <w:t xml:space="preserve">    </w:t>
      </w:r>
      <w:r w:rsidRPr="00D50267">
        <w:t>logging.info(</w:t>
      </w:r>
      <w:r w:rsidRPr="00D50267">
        <w:rPr>
          <w:color w:val="6AAB73"/>
        </w:rPr>
        <w:t xml:space="preserve">f"Step 4: </w:t>
      </w:r>
      <w:r w:rsidRPr="00D50267">
        <w:rPr>
          <w:rFonts w:ascii="Courier New" w:hAnsi="Courier New" w:cs="Courier New"/>
          <w:color w:val="6AAB73"/>
        </w:rPr>
        <w:t>正在使用</w:t>
      </w:r>
      <w:r w:rsidRPr="00D50267">
        <w:rPr>
          <w:color w:val="6AAB73"/>
        </w:rPr>
        <w:t xml:space="preserve"> Milvus </w:t>
      </w:r>
      <w:r w:rsidRPr="00D50267">
        <w:rPr>
          <w:rFonts w:ascii="Courier New" w:hAnsi="Courier New" w:cs="Courier New"/>
          <w:color w:val="6AAB73"/>
        </w:rPr>
        <w:t>对齐实体</w:t>
      </w:r>
      <w:r w:rsidRPr="00D50267">
        <w:rPr>
          <w:color w:val="6AAB73"/>
        </w:rPr>
        <w:t xml:space="preserve"> (Item: </w:t>
      </w:r>
      <w:r w:rsidRPr="00D50267">
        <w:rPr>
          <w:color w:val="CF8E6D"/>
        </w:rPr>
        <w:t>{</w:t>
      </w:r>
      <w:r w:rsidRPr="00D50267">
        <w:t>item_names</w:t>
      </w:r>
      <w:r w:rsidRPr="00D50267">
        <w:rPr>
          <w:color w:val="CF8E6D"/>
        </w:rPr>
        <w:t>}</w:t>
      </w:r>
      <w:r w:rsidRPr="00D50267">
        <w:rPr>
          <w:color w:val="6AAB73"/>
        </w:rPr>
        <w:t>)..."</w:t>
      </w:r>
      <w:r w:rsidRPr="00D50267">
        <w:t>)</w:t>
      </w:r>
      <w:r w:rsidRPr="00D50267">
        <w:br/>
      </w:r>
      <w:r w:rsidRPr="00D50267">
        <w:br/>
        <w:t xml:space="preserve">    _, collection_name = _milvus_conn_params()</w:t>
      </w:r>
      <w:r w:rsidRPr="00D50267">
        <w:br/>
        <w:t xml:space="preserve">    client = get_milvus_client()</w:t>
      </w:r>
      <w:r w:rsidRPr="00D50267">
        <w:br/>
        <w:t xml:space="preserve">    </w:t>
      </w:r>
      <w:r w:rsidRPr="00D50267">
        <w:rPr>
          <w:color w:val="CF8E6D"/>
        </w:rPr>
        <w:t xml:space="preserve">if not </w:t>
      </w:r>
      <w:r w:rsidRPr="00D50267">
        <w:t>client:</w:t>
      </w:r>
      <w:r w:rsidRPr="00D50267">
        <w:br/>
        <w:t xml:space="preserve">        logging.warning(</w:t>
      </w:r>
      <w:r w:rsidRPr="00D50267">
        <w:rPr>
          <w:color w:val="6AAB73"/>
        </w:rPr>
        <w:t xml:space="preserve">"Step 4 Skip: </w:t>
      </w:r>
      <w:r w:rsidRPr="00D50267">
        <w:rPr>
          <w:rFonts w:ascii="Courier New" w:hAnsi="Courier New" w:cs="Courier New"/>
          <w:color w:val="6AAB73"/>
        </w:rPr>
        <w:t>无法获取</w:t>
      </w:r>
      <w:r w:rsidRPr="00D50267">
        <w:rPr>
          <w:color w:val="6AAB73"/>
        </w:rPr>
        <w:t xml:space="preserve"> Milvus </w:t>
      </w:r>
      <w:r w:rsidRPr="00D50267">
        <w:rPr>
          <w:rFonts w:ascii="Courier New" w:hAnsi="Courier New" w:cs="Courier New"/>
          <w:color w:val="6AAB73"/>
        </w:rPr>
        <w:t>客户端，跳过实体对齐</w:t>
      </w:r>
      <w:r w:rsidRPr="00D50267">
        <w:rPr>
          <w:color w:val="6AAB73"/>
        </w:rPr>
        <w:t>"</w:t>
      </w:r>
      <w:r w:rsidRPr="00D50267">
        <w:t>)</w:t>
      </w:r>
      <w:r w:rsidRPr="00D50267">
        <w:br/>
        <w:t xml:space="preserve">        </w:t>
      </w:r>
      <w:r w:rsidRPr="00D50267">
        <w:rPr>
          <w:color w:val="CF8E6D"/>
        </w:rPr>
        <w:t xml:space="preserve">return </w:t>
      </w:r>
      <w:r w:rsidRPr="00D50267">
        <w:t>{</w:t>
      </w:r>
      <w:r w:rsidRPr="00D50267">
        <w:rPr>
          <w:color w:val="6AAB73"/>
        </w:rPr>
        <w:t>"aligned_entities"</w:t>
      </w:r>
      <w:r w:rsidRPr="00D50267">
        <w:t xml:space="preserve">: entities, </w:t>
      </w:r>
      <w:r w:rsidRPr="00D50267">
        <w:rPr>
          <w:color w:val="6AAB73"/>
        </w:rPr>
        <w:t>"alignments"</w:t>
      </w:r>
      <w:r w:rsidRPr="00D50267">
        <w:t>: []}</w:t>
      </w:r>
      <w:r w:rsidRPr="00D50267">
        <w:br/>
      </w:r>
      <w:r w:rsidRPr="00D50267">
        <w:br/>
        <w:t xml:space="preserve">    </w:t>
      </w:r>
      <w:r w:rsidRPr="00D50267">
        <w:rPr>
          <w:color w:val="CF8E6D"/>
        </w:rPr>
        <w:t xml:space="preserve">if not </w:t>
      </w:r>
      <w:r w:rsidRPr="00D50267">
        <w:t>entities:</w:t>
      </w:r>
      <w:r w:rsidRPr="00D50267">
        <w:br/>
        <w:t xml:space="preserve">        logging.info(</w:t>
      </w:r>
      <w:r w:rsidRPr="00D50267">
        <w:rPr>
          <w:color w:val="6AAB73"/>
        </w:rPr>
        <w:t xml:space="preserve">"Step 4 Skip: </w:t>
      </w:r>
      <w:r w:rsidRPr="00D50267">
        <w:rPr>
          <w:rFonts w:ascii="Courier New" w:hAnsi="Courier New" w:cs="Courier New"/>
          <w:color w:val="6AAB73"/>
        </w:rPr>
        <w:t>没有实体需要对齐</w:t>
      </w:r>
      <w:r w:rsidRPr="00D50267">
        <w:rPr>
          <w:color w:val="6AAB73"/>
        </w:rPr>
        <w:t>"</w:t>
      </w:r>
      <w:r w:rsidRPr="00D50267">
        <w:t>)</w:t>
      </w:r>
      <w:r w:rsidRPr="00D50267">
        <w:br/>
        <w:t xml:space="preserve">        </w:t>
      </w:r>
      <w:r w:rsidRPr="00D50267">
        <w:rPr>
          <w:color w:val="CF8E6D"/>
        </w:rPr>
        <w:t xml:space="preserve">return </w:t>
      </w:r>
      <w:r w:rsidRPr="00D50267">
        <w:t>{</w:t>
      </w:r>
      <w:r w:rsidRPr="00D50267">
        <w:rPr>
          <w:color w:val="6AAB73"/>
        </w:rPr>
        <w:t>"aligned_entities"</w:t>
      </w:r>
      <w:r w:rsidRPr="00D50267">
        <w:t xml:space="preserve">: [], </w:t>
      </w:r>
      <w:r w:rsidRPr="00D50267">
        <w:rPr>
          <w:color w:val="6AAB73"/>
        </w:rPr>
        <w:t>"alignments"</w:t>
      </w:r>
      <w:r w:rsidRPr="00D50267">
        <w:t>: []}</w:t>
      </w:r>
      <w:r w:rsidRPr="00D50267">
        <w:br/>
      </w:r>
      <w:r w:rsidRPr="00D50267">
        <w:br/>
        <w:t xml:space="preserve">    </w:t>
      </w:r>
      <w:r w:rsidRPr="00D50267">
        <w:rPr>
          <w:color w:val="CF8E6D"/>
        </w:rPr>
        <w:t xml:space="preserve">if not </w:t>
      </w:r>
      <w:r w:rsidRPr="00D50267">
        <w:t>collection_name:</w:t>
      </w:r>
      <w:r w:rsidRPr="00D50267">
        <w:br/>
        <w:t xml:space="preserve">        logging.warning(</w:t>
      </w:r>
      <w:r w:rsidRPr="00D50267">
        <w:rPr>
          <w:color w:val="6AAB73"/>
        </w:rPr>
        <w:t xml:space="preserve">"Step 4 Skip: </w:t>
      </w:r>
      <w:r w:rsidRPr="00D50267">
        <w:rPr>
          <w:rFonts w:ascii="Courier New" w:hAnsi="Courier New" w:cs="Courier New"/>
          <w:color w:val="6AAB73"/>
        </w:rPr>
        <w:t>未配置</w:t>
      </w:r>
      <w:r w:rsidRPr="00D50267">
        <w:rPr>
          <w:color w:val="6AAB73"/>
        </w:rPr>
        <w:t xml:space="preserve"> ENTITY_NAME_COLLECTION</w:t>
      </w:r>
      <w:r w:rsidRPr="00D50267">
        <w:rPr>
          <w:rFonts w:ascii="Courier New" w:hAnsi="Courier New" w:cs="Courier New"/>
          <w:color w:val="6AAB73"/>
        </w:rPr>
        <w:t>，跳过实体对齐</w:t>
      </w:r>
      <w:r w:rsidRPr="00D50267">
        <w:rPr>
          <w:color w:val="6AAB73"/>
        </w:rPr>
        <w:t>"</w:t>
      </w:r>
      <w:r w:rsidRPr="00D50267">
        <w:t>)</w:t>
      </w:r>
      <w:r w:rsidRPr="00D50267">
        <w:br/>
        <w:t xml:space="preserve">        </w:t>
      </w:r>
      <w:r w:rsidRPr="00D50267">
        <w:rPr>
          <w:color w:val="CF8E6D"/>
        </w:rPr>
        <w:t xml:space="preserve">return </w:t>
      </w:r>
      <w:r w:rsidRPr="00D50267">
        <w:t>{</w:t>
      </w:r>
      <w:r w:rsidRPr="00D50267">
        <w:rPr>
          <w:color w:val="6AAB73"/>
        </w:rPr>
        <w:t>"aligned_entities"</w:t>
      </w:r>
      <w:r w:rsidRPr="00D50267">
        <w:t xml:space="preserve">: entities, </w:t>
      </w:r>
      <w:r w:rsidRPr="00D50267">
        <w:rPr>
          <w:color w:val="6AAB73"/>
        </w:rPr>
        <w:t>"alignments"</w:t>
      </w:r>
      <w:r w:rsidRPr="00D50267">
        <w:t>: []}</w:t>
      </w:r>
      <w:r w:rsidRPr="00D50267">
        <w:br/>
      </w:r>
      <w:r w:rsidRPr="00D50267">
        <w:br/>
        <w:t xml:space="preserve">    </w:t>
      </w:r>
      <w:r w:rsidRPr="00D50267">
        <w:rPr>
          <w:color w:val="9F86EA"/>
        </w:rPr>
        <w:t xml:space="preserve"># </w:t>
      </w:r>
      <w:r w:rsidRPr="00D50267">
        <w:rPr>
          <w:rFonts w:ascii="Courier New" w:hAnsi="Courier New" w:cs="Courier New"/>
          <w:color w:val="9F86EA"/>
        </w:rPr>
        <w:t>可选阈值：不配置则只取</w:t>
      </w:r>
      <w:r w:rsidRPr="00D50267">
        <w:rPr>
          <w:color w:val="9F86EA"/>
        </w:rPr>
        <w:t xml:space="preserve"> top1</w:t>
      </w:r>
      <w:r w:rsidRPr="00D50267">
        <w:rPr>
          <w:color w:val="9F86EA"/>
        </w:rPr>
        <w:br/>
        <w:t xml:space="preserve">    </w:t>
      </w:r>
      <w:r w:rsidRPr="00D50267">
        <w:t>min_score_env = os.getenv(</w:t>
      </w:r>
      <w:r w:rsidRPr="00D50267">
        <w:rPr>
          <w:color w:val="6AAB73"/>
        </w:rPr>
        <w:t>"KG_ENTITY_ALIGN_MIN_SCORE"</w:t>
      </w:r>
      <w:r w:rsidRPr="00D50267">
        <w:t>)</w:t>
      </w:r>
      <w:r w:rsidRPr="00D50267">
        <w:br/>
        <w:t xml:space="preserve">    min_score = </w:t>
      </w:r>
      <w:r w:rsidRPr="00D50267">
        <w:rPr>
          <w:color w:val="8888C6"/>
        </w:rPr>
        <w:t>float</w:t>
      </w:r>
      <w:r w:rsidRPr="00D50267">
        <w:t xml:space="preserve">(min_score_env) </w:t>
      </w:r>
      <w:r w:rsidRPr="00D50267">
        <w:rPr>
          <w:color w:val="CF8E6D"/>
        </w:rPr>
        <w:t xml:space="preserve">if </w:t>
      </w:r>
      <w:r w:rsidRPr="00D50267">
        <w:t xml:space="preserve">min_score_env </w:t>
      </w:r>
      <w:r w:rsidRPr="00D50267">
        <w:rPr>
          <w:color w:val="CF8E6D"/>
        </w:rPr>
        <w:t>else None</w:t>
      </w:r>
      <w:r w:rsidRPr="00D50267">
        <w:rPr>
          <w:color w:val="CF8E6D"/>
        </w:rPr>
        <w:br/>
      </w:r>
      <w:r w:rsidRPr="00D50267">
        <w:rPr>
          <w:color w:val="CF8E6D"/>
        </w:rPr>
        <w:br/>
        <w:t xml:space="preserve">    </w:t>
      </w:r>
      <w:r w:rsidRPr="00D50267">
        <w:t>alignments: List[Dict[</w:t>
      </w:r>
      <w:r w:rsidRPr="00D50267">
        <w:rPr>
          <w:color w:val="8888C6"/>
        </w:rPr>
        <w:t>str</w:t>
      </w:r>
      <w:r w:rsidRPr="00D50267">
        <w:t>, Any]] = []</w:t>
      </w:r>
      <w:r w:rsidRPr="00D50267">
        <w:br/>
        <w:t xml:space="preserve">    aligned_entities: List[</w:t>
      </w:r>
      <w:r w:rsidRPr="00D50267">
        <w:rPr>
          <w:color w:val="8888C6"/>
        </w:rPr>
        <w:t>str</w:t>
      </w:r>
      <w:r w:rsidRPr="00D50267">
        <w:t>] = []</w:t>
      </w:r>
      <w:r w:rsidRPr="00D50267">
        <w:br/>
        <w:t xml:space="preserve">    aligned_seen: Set[</w:t>
      </w:r>
      <w:r w:rsidRPr="00D50267">
        <w:rPr>
          <w:color w:val="8888C6"/>
        </w:rPr>
        <w:t>str</w:t>
      </w:r>
      <w:r w:rsidRPr="00D50267">
        <w:t xml:space="preserve">] = </w:t>
      </w:r>
      <w:r w:rsidRPr="00D50267">
        <w:rPr>
          <w:color w:val="8888C6"/>
        </w:rPr>
        <w:t>set</w:t>
      </w:r>
      <w:r w:rsidRPr="00D50267">
        <w:t>()</w:t>
      </w:r>
      <w:r w:rsidRPr="00D50267">
        <w:br/>
      </w:r>
      <w:r w:rsidRPr="00D50267">
        <w:br/>
        <w:t xml:space="preserve">    expr =  _get_item_names_expr(item_names)</w:t>
      </w:r>
      <w:r w:rsidRPr="00D50267">
        <w:br/>
      </w:r>
      <w:r w:rsidRPr="00D50267">
        <w:br/>
        <w:t xml:space="preserve">    </w:t>
      </w:r>
      <w:r w:rsidRPr="00D50267">
        <w:rPr>
          <w:color w:val="9F86EA"/>
        </w:rPr>
        <w:t xml:space="preserve"># </w:t>
      </w:r>
      <w:r w:rsidRPr="00D50267">
        <w:rPr>
          <w:rFonts w:ascii="Courier New" w:hAnsi="Courier New" w:cs="Courier New"/>
          <w:color w:val="9F86EA"/>
        </w:rPr>
        <w:t>批量生成</w:t>
      </w:r>
      <w:r w:rsidRPr="00D50267">
        <w:rPr>
          <w:color w:val="9F86EA"/>
        </w:rPr>
        <w:t xml:space="preserve"> embedding</w:t>
      </w:r>
      <w:r w:rsidRPr="00D50267">
        <w:rPr>
          <w:rFonts w:ascii="Courier New" w:hAnsi="Courier New" w:cs="Courier New"/>
          <w:color w:val="9F86EA"/>
        </w:rPr>
        <w:t>（</w:t>
      </w:r>
      <w:r w:rsidRPr="00D50267">
        <w:rPr>
          <w:color w:val="9F86EA"/>
        </w:rPr>
        <w:t>dense + sparse</w:t>
      </w:r>
      <w:r w:rsidRPr="00D50267">
        <w:rPr>
          <w:rFonts w:ascii="Courier New" w:hAnsi="Courier New" w:cs="Courier New"/>
          <w:color w:val="9F86EA"/>
        </w:rPr>
        <w:t>），与写入侧保持一致</w:t>
      </w:r>
      <w:r w:rsidRPr="00D50267">
        <w:rPr>
          <w:rFonts w:ascii="Courier New" w:hAnsi="Courier New" w:cs="Courier New"/>
          <w:color w:val="9F86EA"/>
        </w:rPr>
        <w:br/>
        <w:t xml:space="preserve">    </w:t>
      </w:r>
      <w:r w:rsidRPr="00D50267">
        <w:rPr>
          <w:color w:val="CF8E6D"/>
        </w:rPr>
        <w:t>try</w:t>
      </w:r>
      <w:r w:rsidRPr="00D50267">
        <w:t>:</w:t>
      </w:r>
      <w:r w:rsidRPr="00D50267">
        <w:br/>
        <w:t xml:space="preserve">        embeddings = generate_embeddings(entities)</w:t>
      </w:r>
      <w:r w:rsidRPr="00D50267">
        <w:br/>
        <w:t xml:space="preserve">    </w:t>
      </w:r>
      <w:r w:rsidRPr="00D50267">
        <w:rPr>
          <w:color w:val="CF8E6D"/>
        </w:rPr>
        <w:t xml:space="preserve">except </w:t>
      </w:r>
      <w:r w:rsidRPr="00D50267">
        <w:rPr>
          <w:color w:val="8888C6"/>
        </w:rPr>
        <w:t xml:space="preserve">Exception </w:t>
      </w:r>
      <w:r w:rsidRPr="00D50267">
        <w:rPr>
          <w:color w:val="CF8E6D"/>
        </w:rPr>
        <w:t xml:space="preserve">as </w:t>
      </w:r>
      <w:r w:rsidRPr="00D50267">
        <w:t>e:</w:t>
      </w:r>
      <w:r w:rsidRPr="00D50267">
        <w:br/>
        <w:t xml:space="preserve">        logging.error(</w:t>
      </w:r>
      <w:r w:rsidRPr="00D50267">
        <w:rPr>
          <w:color w:val="6AAB73"/>
        </w:rPr>
        <w:t xml:space="preserve">f"Step 4 Error: embedding </w:t>
      </w:r>
      <w:r w:rsidRPr="00D50267">
        <w:rPr>
          <w:rFonts w:ascii="Courier New" w:hAnsi="Courier New" w:cs="Courier New"/>
          <w:color w:val="6AAB73"/>
        </w:rPr>
        <w:t>生成失败</w:t>
      </w:r>
      <w:r w:rsidRPr="00D50267">
        <w:rPr>
          <w:color w:val="6AAB73"/>
        </w:rPr>
        <w:t xml:space="preserve">: </w:t>
      </w:r>
      <w:r w:rsidRPr="00D50267">
        <w:rPr>
          <w:color w:val="CF8E6D"/>
        </w:rPr>
        <w:t>{</w:t>
      </w:r>
      <w:r w:rsidRPr="00D50267">
        <w:t>e</w:t>
      </w:r>
      <w:r w:rsidRPr="00D50267">
        <w:rPr>
          <w:color w:val="CF8E6D"/>
        </w:rPr>
        <w:t>}</w:t>
      </w:r>
      <w:r w:rsidRPr="00D50267">
        <w:rPr>
          <w:color w:val="6AAB73"/>
        </w:rPr>
        <w:t>"</w:t>
      </w:r>
      <w:r w:rsidRPr="00D50267">
        <w:t>)</w:t>
      </w:r>
      <w:r w:rsidRPr="00D50267">
        <w:br/>
        <w:t xml:space="preserve">        </w:t>
      </w:r>
      <w:r w:rsidRPr="00D50267">
        <w:rPr>
          <w:color w:val="CF8E6D"/>
        </w:rPr>
        <w:t xml:space="preserve">return </w:t>
      </w:r>
      <w:r w:rsidRPr="00D50267">
        <w:t>{</w:t>
      </w:r>
      <w:r w:rsidRPr="00D50267">
        <w:rPr>
          <w:color w:val="6AAB73"/>
        </w:rPr>
        <w:t>"aligned_entities"</w:t>
      </w:r>
      <w:r w:rsidRPr="00D50267">
        <w:t xml:space="preserve">: entities, </w:t>
      </w:r>
      <w:r w:rsidRPr="00D50267">
        <w:rPr>
          <w:color w:val="6AAB73"/>
        </w:rPr>
        <w:t>"alignments"</w:t>
      </w:r>
      <w:r w:rsidRPr="00D50267">
        <w:t>: []}</w:t>
      </w:r>
      <w:r w:rsidRPr="00D50267">
        <w:br/>
      </w:r>
      <w:r w:rsidRPr="00D50267">
        <w:br/>
        <w:t xml:space="preserve">    dense_list = embeddings.get(</w:t>
      </w:r>
      <w:r w:rsidRPr="00D50267">
        <w:rPr>
          <w:color w:val="6AAB73"/>
        </w:rPr>
        <w:t>"dense"</w:t>
      </w:r>
      <w:r w:rsidRPr="00D50267">
        <w:t xml:space="preserve">) </w:t>
      </w:r>
      <w:r w:rsidRPr="00D50267">
        <w:rPr>
          <w:color w:val="CF8E6D"/>
        </w:rPr>
        <w:t xml:space="preserve">or </w:t>
      </w:r>
      <w:r w:rsidRPr="00D50267">
        <w:t>[]</w:t>
      </w:r>
      <w:r w:rsidRPr="00D50267">
        <w:br/>
        <w:t xml:space="preserve">    sparse_list = embeddings.get(</w:t>
      </w:r>
      <w:r w:rsidRPr="00D50267">
        <w:rPr>
          <w:color w:val="6AAB73"/>
        </w:rPr>
        <w:t>"sparse"</w:t>
      </w:r>
      <w:r w:rsidRPr="00D50267">
        <w:t xml:space="preserve">) </w:t>
      </w:r>
      <w:r w:rsidRPr="00D50267">
        <w:rPr>
          <w:color w:val="CF8E6D"/>
        </w:rPr>
        <w:t xml:space="preserve">or </w:t>
      </w:r>
      <w:r w:rsidRPr="00D50267">
        <w:t>[]</w:t>
      </w:r>
      <w:r w:rsidRPr="00D50267">
        <w:br/>
      </w:r>
      <w:r w:rsidRPr="00D50267">
        <w:br/>
        <w:t xml:space="preserve">    </w:t>
      </w:r>
      <w:r w:rsidRPr="00D50267">
        <w:rPr>
          <w:color w:val="CF8E6D"/>
        </w:rPr>
        <w:t xml:space="preserve">for </w:t>
      </w:r>
      <w:r w:rsidRPr="00D50267">
        <w:t xml:space="preserve">idx, entity </w:t>
      </w:r>
      <w:r w:rsidRPr="00D50267">
        <w:rPr>
          <w:color w:val="CF8E6D"/>
        </w:rPr>
        <w:t xml:space="preserve">in </w:t>
      </w:r>
      <w:r w:rsidRPr="00D50267">
        <w:rPr>
          <w:color w:val="8888C6"/>
        </w:rPr>
        <w:t>enumerate</w:t>
      </w:r>
      <w:r w:rsidRPr="00D50267">
        <w:t>(entities):</w:t>
      </w:r>
      <w:r w:rsidRPr="00D50267">
        <w:br/>
        <w:t xml:space="preserve">        dense_vector = dense_list[idx] </w:t>
      </w:r>
      <w:r w:rsidRPr="00D50267">
        <w:rPr>
          <w:color w:val="CF8E6D"/>
        </w:rPr>
        <w:t xml:space="preserve">if </w:t>
      </w:r>
      <w:r w:rsidRPr="00D50267">
        <w:t xml:space="preserve">idx &lt; </w:t>
      </w:r>
      <w:r w:rsidRPr="00D50267">
        <w:rPr>
          <w:color w:val="8888C6"/>
        </w:rPr>
        <w:t>len</w:t>
      </w:r>
      <w:r w:rsidRPr="00D50267">
        <w:t xml:space="preserve">(dense_list) </w:t>
      </w:r>
      <w:r w:rsidRPr="00D50267">
        <w:rPr>
          <w:color w:val="CF8E6D"/>
        </w:rPr>
        <w:t>else None</w:t>
      </w:r>
      <w:r w:rsidRPr="00D50267">
        <w:rPr>
          <w:color w:val="CF8E6D"/>
        </w:rPr>
        <w:br/>
        <w:t xml:space="preserve">        </w:t>
      </w:r>
      <w:r w:rsidRPr="00D50267">
        <w:t xml:space="preserve">sparse_vector = sparse_list[idx] </w:t>
      </w:r>
      <w:r w:rsidRPr="00D50267">
        <w:rPr>
          <w:color w:val="CF8E6D"/>
        </w:rPr>
        <w:t xml:space="preserve">if </w:t>
      </w:r>
      <w:r w:rsidRPr="00D50267">
        <w:t xml:space="preserve">idx &lt; </w:t>
      </w:r>
      <w:r w:rsidRPr="00D50267">
        <w:rPr>
          <w:color w:val="8888C6"/>
        </w:rPr>
        <w:t>len</w:t>
      </w:r>
      <w:r w:rsidRPr="00D50267">
        <w:t xml:space="preserve">(sparse_list) </w:t>
      </w:r>
      <w:r w:rsidRPr="00D50267">
        <w:rPr>
          <w:color w:val="CF8E6D"/>
        </w:rPr>
        <w:t>else None</w:t>
      </w:r>
      <w:r w:rsidRPr="00D50267">
        <w:rPr>
          <w:color w:val="CF8E6D"/>
        </w:rPr>
        <w:br/>
      </w:r>
      <w:r w:rsidRPr="00D50267">
        <w:rPr>
          <w:color w:val="CF8E6D"/>
        </w:rPr>
        <w:br/>
        <w:t xml:space="preserve">        if not </w:t>
      </w:r>
      <w:r w:rsidRPr="00D50267">
        <w:t xml:space="preserve">dense_vector </w:t>
      </w:r>
      <w:r w:rsidRPr="00D50267">
        <w:rPr>
          <w:color w:val="CF8E6D"/>
        </w:rPr>
        <w:t xml:space="preserve">or </w:t>
      </w:r>
      <w:r w:rsidRPr="00D50267">
        <w:t xml:space="preserve">sparse_vector </w:t>
      </w:r>
      <w:r w:rsidRPr="00D50267">
        <w:rPr>
          <w:color w:val="CF8E6D"/>
        </w:rPr>
        <w:t>is None</w:t>
      </w:r>
      <w:r w:rsidRPr="00D50267">
        <w:t>:</w:t>
      </w:r>
      <w:r w:rsidRPr="00D50267">
        <w:br/>
        <w:t xml:space="preserve">            alignments.append(</w:t>
      </w:r>
      <w:r w:rsidRPr="00D50267">
        <w:br/>
        <w:t xml:space="preserve">                {</w:t>
      </w:r>
      <w:r w:rsidRPr="00D50267">
        <w:rPr>
          <w:color w:val="6AAB73"/>
        </w:rPr>
        <w:t>"original"</w:t>
      </w:r>
      <w:r w:rsidRPr="00D50267">
        <w:t xml:space="preserve">: entity, </w:t>
      </w:r>
      <w:r w:rsidRPr="00D50267">
        <w:rPr>
          <w:color w:val="6AAB73"/>
        </w:rPr>
        <w:t>"aligned"</w:t>
      </w:r>
      <w:r w:rsidRPr="00D50267">
        <w:t xml:space="preserve">: </w:t>
      </w:r>
      <w:r w:rsidRPr="00D50267">
        <w:rPr>
          <w:color w:val="CF8E6D"/>
        </w:rPr>
        <w:t>None</w:t>
      </w:r>
      <w:r w:rsidRPr="00D50267">
        <w:t xml:space="preserve">, </w:t>
      </w:r>
      <w:r w:rsidRPr="00D50267">
        <w:rPr>
          <w:color w:val="6AAB73"/>
        </w:rPr>
        <w:t>"score"</w:t>
      </w:r>
      <w:r w:rsidRPr="00D50267">
        <w:t xml:space="preserve">: </w:t>
      </w:r>
      <w:r w:rsidRPr="00D50267">
        <w:rPr>
          <w:color w:val="CF8E6D"/>
        </w:rPr>
        <w:t>None</w:t>
      </w:r>
      <w:r w:rsidRPr="00D50267">
        <w:t xml:space="preserve">, </w:t>
      </w:r>
      <w:r w:rsidRPr="00D50267">
        <w:rPr>
          <w:color w:val="6AAB73"/>
        </w:rPr>
        <w:t>"reason"</w:t>
      </w:r>
      <w:r w:rsidRPr="00D50267">
        <w:t xml:space="preserve">: </w:t>
      </w:r>
      <w:r w:rsidRPr="00D50267">
        <w:rPr>
          <w:color w:val="6AAB73"/>
        </w:rPr>
        <w:t>"embedding_empty"</w:t>
      </w:r>
      <w:r w:rsidRPr="00D50267">
        <w:t>}</w:t>
      </w:r>
      <w:r w:rsidRPr="00D50267">
        <w:br/>
        <w:t xml:space="preserve">            )</w:t>
      </w:r>
      <w:r w:rsidRPr="00D50267">
        <w:br/>
        <w:t xml:space="preserve">            </w:t>
      </w:r>
      <w:r w:rsidRPr="00D50267">
        <w:rPr>
          <w:color w:val="CF8E6D"/>
        </w:rPr>
        <w:t>continue</w:t>
      </w:r>
      <w:r w:rsidRPr="00D50267">
        <w:rPr>
          <w:color w:val="CF8E6D"/>
        </w:rPr>
        <w:br/>
      </w:r>
      <w:r w:rsidRPr="00D50267">
        <w:rPr>
          <w:color w:val="CF8E6D"/>
        </w:rPr>
        <w:br/>
        <w:t xml:space="preserve">        try</w:t>
      </w:r>
      <w:r w:rsidRPr="00D50267">
        <w:t>:</w:t>
      </w:r>
      <w:r w:rsidRPr="00D50267">
        <w:br/>
        <w:t xml:space="preserve">            reqs = create_hybrid_search_requests(</w:t>
      </w:r>
      <w:r w:rsidRPr="00D50267">
        <w:br/>
        <w:t xml:space="preserve">                </w:t>
      </w:r>
      <w:r w:rsidRPr="00D50267">
        <w:rPr>
          <w:color w:val="AA4926"/>
        </w:rPr>
        <w:t>dense_vector</w:t>
      </w:r>
      <w:r w:rsidRPr="00D50267">
        <w:t>=dense_vector,</w:t>
      </w:r>
      <w:r w:rsidRPr="00D50267">
        <w:br/>
        <w:t xml:space="preserve">                </w:t>
      </w:r>
      <w:r w:rsidRPr="00D50267">
        <w:rPr>
          <w:color w:val="AA4926"/>
        </w:rPr>
        <w:t>sparse_vector</w:t>
      </w:r>
      <w:r w:rsidRPr="00D50267">
        <w:t>=sparse_vector,</w:t>
      </w:r>
      <w:r w:rsidRPr="00D50267">
        <w:br/>
        <w:t xml:space="preserve">                </w:t>
      </w:r>
      <w:r w:rsidRPr="00D50267">
        <w:rPr>
          <w:color w:val="AA4926"/>
        </w:rPr>
        <w:t>dense_params</w:t>
      </w:r>
      <w:r w:rsidRPr="00D50267">
        <w:t>={</w:t>
      </w:r>
      <w:r w:rsidRPr="00D50267">
        <w:rPr>
          <w:color w:val="6AAB73"/>
        </w:rPr>
        <w:t>"metric_type"</w:t>
      </w:r>
      <w:r w:rsidRPr="00D50267">
        <w:t xml:space="preserve">: </w:t>
      </w:r>
      <w:r w:rsidRPr="00D50267">
        <w:rPr>
          <w:color w:val="6AAB73"/>
        </w:rPr>
        <w:t>"COSINE"</w:t>
      </w:r>
      <w:r w:rsidRPr="00D50267">
        <w:t>},</w:t>
      </w:r>
      <w:r w:rsidRPr="00D50267">
        <w:br/>
        <w:t xml:space="preserve">                </w:t>
      </w:r>
      <w:r w:rsidRPr="00D50267">
        <w:rPr>
          <w:color w:val="AA4926"/>
        </w:rPr>
        <w:t>sparse_params</w:t>
      </w:r>
      <w:r w:rsidRPr="00D50267">
        <w:t>={</w:t>
      </w:r>
      <w:r w:rsidRPr="00D50267">
        <w:rPr>
          <w:color w:val="6AAB73"/>
        </w:rPr>
        <w:t>"metric_type"</w:t>
      </w:r>
      <w:r w:rsidRPr="00D50267">
        <w:t xml:space="preserve">: </w:t>
      </w:r>
      <w:r w:rsidRPr="00D50267">
        <w:rPr>
          <w:color w:val="6AAB73"/>
        </w:rPr>
        <w:t>"IP"</w:t>
      </w:r>
      <w:r w:rsidRPr="00D50267">
        <w:t>},</w:t>
      </w:r>
      <w:r w:rsidRPr="00D50267">
        <w:br/>
        <w:t xml:space="preserve">                </w:t>
      </w:r>
      <w:r w:rsidRPr="00D50267">
        <w:rPr>
          <w:color w:val="AA4926"/>
        </w:rPr>
        <w:t>expr</w:t>
      </w:r>
      <w:r w:rsidRPr="00D50267">
        <w:t>=expr,</w:t>
      </w:r>
      <w:r w:rsidRPr="00D50267">
        <w:br/>
        <w:t xml:space="preserve">                </w:t>
      </w:r>
      <w:r w:rsidRPr="00D50267">
        <w:rPr>
          <w:color w:val="AA4926"/>
        </w:rPr>
        <w:t>limit</w:t>
      </w:r>
      <w:r w:rsidRPr="00D50267">
        <w:t>=top_k,</w:t>
      </w:r>
      <w:r w:rsidRPr="00D50267">
        <w:br/>
        <w:t xml:space="preserve">            )</w:t>
      </w:r>
      <w:r w:rsidRPr="00D50267">
        <w:br/>
        <w:t xml:space="preserve">            search_res = hybrid_search(</w:t>
      </w:r>
      <w:r w:rsidRPr="00D50267">
        <w:br/>
        <w:t xml:space="preserve">                </w:t>
      </w:r>
      <w:r w:rsidRPr="00D50267">
        <w:rPr>
          <w:color w:val="AA4926"/>
        </w:rPr>
        <w:t>collection_name</w:t>
      </w:r>
      <w:r w:rsidRPr="00D50267">
        <w:t>=collection_name,</w:t>
      </w:r>
      <w:r w:rsidRPr="00D50267">
        <w:br/>
        <w:t xml:space="preserve">                </w:t>
      </w:r>
      <w:r w:rsidRPr="00D50267">
        <w:rPr>
          <w:color w:val="AA4926"/>
        </w:rPr>
        <w:t>reqs</w:t>
      </w:r>
      <w:r w:rsidRPr="00D50267">
        <w:t>=reqs,</w:t>
      </w:r>
      <w:r w:rsidRPr="00D50267">
        <w:br/>
        <w:t xml:space="preserve">                </w:t>
      </w:r>
      <w:r w:rsidRPr="00D50267">
        <w:rPr>
          <w:color w:val="AA4926"/>
        </w:rPr>
        <w:t>ranker_weights</w:t>
      </w:r>
      <w:r w:rsidRPr="00D50267">
        <w:t>=(</w:t>
      </w:r>
      <w:r w:rsidRPr="00D50267">
        <w:rPr>
          <w:color w:val="2AACB8"/>
        </w:rPr>
        <w:t>0.5</w:t>
      </w:r>
      <w:r w:rsidRPr="00D50267">
        <w:t xml:space="preserve">, </w:t>
      </w:r>
      <w:r w:rsidRPr="00D50267">
        <w:rPr>
          <w:color w:val="2AACB8"/>
        </w:rPr>
        <w:t>0.5</w:t>
      </w:r>
      <w:r w:rsidRPr="00D50267">
        <w:t>),</w:t>
      </w:r>
      <w:r w:rsidRPr="00D50267">
        <w:br/>
        <w:t xml:space="preserve">                </w:t>
      </w:r>
      <w:r w:rsidRPr="00D50267">
        <w:rPr>
          <w:color w:val="AA4926"/>
        </w:rPr>
        <w:t>norm_score</w:t>
      </w:r>
      <w:r w:rsidRPr="00D50267">
        <w:t>=</w:t>
      </w:r>
      <w:r w:rsidRPr="00D50267">
        <w:rPr>
          <w:color w:val="CF8E6D"/>
        </w:rPr>
        <w:t>True</w:t>
      </w:r>
      <w:r w:rsidRPr="00D50267">
        <w:t>,</w:t>
      </w:r>
      <w:r w:rsidRPr="00D50267">
        <w:br/>
        <w:t xml:space="preserve">                </w:t>
      </w:r>
      <w:r w:rsidRPr="00D50267">
        <w:rPr>
          <w:color w:val="AA4926"/>
        </w:rPr>
        <w:t>limit</w:t>
      </w:r>
      <w:r w:rsidRPr="00D50267">
        <w:t>=top_k,</w:t>
      </w:r>
      <w:r w:rsidRPr="00D50267">
        <w:br/>
        <w:t xml:space="preserve">                </w:t>
      </w:r>
      <w:r w:rsidRPr="00D50267">
        <w:rPr>
          <w:color w:val="AA4926"/>
        </w:rPr>
        <w:t>output_fields</w:t>
      </w:r>
      <w:r w:rsidRPr="00D50267">
        <w:t>=[</w:t>
      </w:r>
      <w:r w:rsidRPr="00D50267">
        <w:rPr>
          <w:color w:val="6AAB73"/>
        </w:rPr>
        <w:t>"entity_name"</w:t>
      </w:r>
      <w:r w:rsidRPr="00D50267">
        <w:t xml:space="preserve">, </w:t>
      </w:r>
      <w:r w:rsidRPr="00D50267">
        <w:rPr>
          <w:color w:val="6AAB73"/>
        </w:rPr>
        <w:t>"source_chunk_id"</w:t>
      </w:r>
      <w:r w:rsidRPr="00D50267">
        <w:t xml:space="preserve">, </w:t>
      </w:r>
      <w:r w:rsidRPr="00D50267">
        <w:rPr>
          <w:color w:val="6AAB73"/>
        </w:rPr>
        <w:t>"item_name"</w:t>
      </w:r>
      <w:r w:rsidRPr="00D50267">
        <w:t xml:space="preserve">, </w:t>
      </w:r>
      <w:r w:rsidRPr="00D50267">
        <w:rPr>
          <w:color w:val="6AAB73"/>
        </w:rPr>
        <w:t>"context"</w:t>
      </w:r>
      <w:r w:rsidRPr="00D50267">
        <w:t>],</w:t>
      </w:r>
      <w:r w:rsidRPr="00D50267">
        <w:br/>
      </w:r>
      <w:r w:rsidRPr="00D50267">
        <w:lastRenderedPageBreak/>
        <w:t xml:space="preserve">            )</w:t>
      </w:r>
      <w:r w:rsidRPr="00D50267">
        <w:br/>
        <w:t xml:space="preserve">            hits = search_res[</w:t>
      </w:r>
      <w:r w:rsidRPr="00D50267">
        <w:rPr>
          <w:color w:val="2AACB8"/>
        </w:rPr>
        <w:t>0</w:t>
      </w:r>
      <w:r w:rsidRPr="00D50267">
        <w:t xml:space="preserve">] </w:t>
      </w:r>
      <w:r w:rsidRPr="00D50267">
        <w:rPr>
          <w:color w:val="CF8E6D"/>
        </w:rPr>
        <w:t xml:space="preserve">if </w:t>
      </w:r>
      <w:r w:rsidRPr="00D50267">
        <w:t xml:space="preserve">search_res </w:t>
      </w:r>
      <w:r w:rsidRPr="00D50267">
        <w:rPr>
          <w:color w:val="CF8E6D"/>
        </w:rPr>
        <w:t xml:space="preserve">else </w:t>
      </w:r>
      <w:r w:rsidRPr="00D50267">
        <w:t>[]</w:t>
      </w:r>
      <w:r w:rsidRPr="00D50267">
        <w:br/>
        <w:t xml:space="preserve">            best = _pick_best_hit(hits, </w:t>
      </w:r>
      <w:r w:rsidRPr="00D50267">
        <w:rPr>
          <w:color w:val="AA4926"/>
        </w:rPr>
        <w:t>min_score</w:t>
      </w:r>
      <w:r w:rsidRPr="00D50267">
        <w:t>=min_score)</w:t>
      </w:r>
      <w:r w:rsidRPr="00D50267">
        <w:br/>
        <w:t xml:space="preserve">            </w:t>
      </w:r>
      <w:r w:rsidRPr="00D50267">
        <w:rPr>
          <w:color w:val="CF8E6D"/>
        </w:rPr>
        <w:t xml:space="preserve">if not </w:t>
      </w:r>
      <w:r w:rsidRPr="00D50267">
        <w:t>best:</w:t>
      </w:r>
      <w:r w:rsidRPr="00D50267">
        <w:br/>
        <w:t xml:space="preserve">                alignments.append(</w:t>
      </w:r>
      <w:r w:rsidRPr="00D50267">
        <w:br/>
        <w:t xml:space="preserve">                    {</w:t>
      </w:r>
      <w:r w:rsidRPr="00D50267">
        <w:rPr>
          <w:color w:val="6AAB73"/>
        </w:rPr>
        <w:t>"original"</w:t>
      </w:r>
      <w:r w:rsidRPr="00D50267">
        <w:t xml:space="preserve">: entity, </w:t>
      </w:r>
      <w:r w:rsidRPr="00D50267">
        <w:rPr>
          <w:color w:val="6AAB73"/>
        </w:rPr>
        <w:t>"aligned"</w:t>
      </w:r>
      <w:r w:rsidRPr="00D50267">
        <w:t xml:space="preserve">: </w:t>
      </w:r>
      <w:r w:rsidRPr="00D50267">
        <w:rPr>
          <w:color w:val="CF8E6D"/>
        </w:rPr>
        <w:t>None</w:t>
      </w:r>
      <w:r w:rsidRPr="00D50267">
        <w:t xml:space="preserve">, </w:t>
      </w:r>
      <w:r w:rsidRPr="00D50267">
        <w:rPr>
          <w:color w:val="6AAB73"/>
        </w:rPr>
        <w:t>"score"</w:t>
      </w:r>
      <w:r w:rsidRPr="00D50267">
        <w:t xml:space="preserve">: </w:t>
      </w:r>
      <w:r w:rsidRPr="00D50267">
        <w:rPr>
          <w:color w:val="CF8E6D"/>
        </w:rPr>
        <w:t>None</w:t>
      </w:r>
      <w:r w:rsidRPr="00D50267">
        <w:t xml:space="preserve">, </w:t>
      </w:r>
      <w:r w:rsidRPr="00D50267">
        <w:rPr>
          <w:color w:val="6AAB73"/>
        </w:rPr>
        <w:t>"reason"</w:t>
      </w:r>
      <w:r w:rsidRPr="00D50267">
        <w:t xml:space="preserve">: </w:t>
      </w:r>
      <w:r w:rsidRPr="00D50267">
        <w:rPr>
          <w:color w:val="6AAB73"/>
        </w:rPr>
        <w:t>"no_hit_or_below_threshold"</w:t>
      </w:r>
      <w:r w:rsidRPr="00D50267">
        <w:t>}</w:t>
      </w:r>
      <w:r w:rsidRPr="00D50267">
        <w:br/>
        <w:t xml:space="preserve">                )</w:t>
      </w:r>
      <w:r w:rsidRPr="00D50267">
        <w:br/>
        <w:t xml:space="preserve">                </w:t>
      </w:r>
      <w:r w:rsidRPr="00D50267">
        <w:rPr>
          <w:color w:val="CF8E6D"/>
        </w:rPr>
        <w:t>continue</w:t>
      </w:r>
      <w:r w:rsidRPr="00D50267">
        <w:rPr>
          <w:color w:val="CF8E6D"/>
        </w:rPr>
        <w:br/>
      </w:r>
      <w:r w:rsidRPr="00D50267">
        <w:rPr>
          <w:color w:val="CF8E6D"/>
        </w:rPr>
        <w:br/>
        <w:t xml:space="preserve">            </w:t>
      </w:r>
      <w:r w:rsidRPr="00D50267">
        <w:t>best_entity = best.get(</w:t>
      </w:r>
      <w:r w:rsidRPr="00D50267">
        <w:rPr>
          <w:color w:val="6AAB73"/>
        </w:rPr>
        <w:t>"entity"</w:t>
      </w:r>
      <w:r w:rsidRPr="00D50267">
        <w:t xml:space="preserve">) </w:t>
      </w:r>
      <w:r w:rsidRPr="00D50267">
        <w:rPr>
          <w:color w:val="CF8E6D"/>
        </w:rPr>
        <w:t xml:space="preserve">or </w:t>
      </w:r>
      <w:r w:rsidRPr="00D50267">
        <w:t>{}</w:t>
      </w:r>
      <w:r w:rsidRPr="00D50267">
        <w:br/>
        <w:t xml:space="preserve">            aligned_name = best_entity.get(</w:t>
      </w:r>
      <w:r w:rsidRPr="00D50267">
        <w:rPr>
          <w:color w:val="6AAB73"/>
        </w:rPr>
        <w:t>"entity_name"</w:t>
      </w:r>
      <w:r w:rsidRPr="00D50267">
        <w:t>)</w:t>
      </w:r>
      <w:r w:rsidRPr="00D50267">
        <w:br/>
        <w:t xml:space="preserve">            score = best.get(</w:t>
      </w:r>
      <w:r w:rsidRPr="00D50267">
        <w:rPr>
          <w:color w:val="6AAB73"/>
        </w:rPr>
        <w:t>"distance"</w:t>
      </w:r>
      <w:r w:rsidRPr="00D50267">
        <w:t>)</w:t>
      </w:r>
      <w:r w:rsidRPr="00D50267">
        <w:br/>
        <w:t xml:space="preserve">            aligned_item_name = best_entity.get(</w:t>
      </w:r>
      <w:r w:rsidRPr="00D50267">
        <w:rPr>
          <w:color w:val="6AAB73"/>
        </w:rPr>
        <w:t>"item_name"</w:t>
      </w:r>
      <w:r w:rsidRPr="00D50267">
        <w:t>)</w:t>
      </w:r>
      <w:r w:rsidRPr="00D50267">
        <w:br/>
        <w:t xml:space="preserve">            source_chunk_id = best_entity.get(</w:t>
      </w:r>
      <w:r w:rsidRPr="00D50267">
        <w:rPr>
          <w:color w:val="6AAB73"/>
        </w:rPr>
        <w:t>"source_chunk_id"</w:t>
      </w:r>
      <w:r w:rsidRPr="00D50267">
        <w:t>)</w:t>
      </w:r>
      <w:r w:rsidRPr="00D50267">
        <w:br/>
      </w:r>
      <w:r w:rsidRPr="00D50267">
        <w:br/>
        <w:t xml:space="preserve">            </w:t>
      </w:r>
      <w:r w:rsidRPr="00D50267">
        <w:rPr>
          <w:color w:val="CF8E6D"/>
        </w:rPr>
        <w:t xml:space="preserve">if </w:t>
      </w:r>
      <w:r w:rsidRPr="00D50267">
        <w:t xml:space="preserve">aligned_name </w:t>
      </w:r>
      <w:r w:rsidRPr="00D50267">
        <w:rPr>
          <w:color w:val="CF8E6D"/>
        </w:rPr>
        <w:t xml:space="preserve">and </w:t>
      </w:r>
      <w:r w:rsidRPr="00D50267">
        <w:t xml:space="preserve">aligned_name </w:t>
      </w:r>
      <w:r w:rsidRPr="00D50267">
        <w:rPr>
          <w:color w:val="CF8E6D"/>
        </w:rPr>
        <w:t xml:space="preserve">not in </w:t>
      </w:r>
      <w:r w:rsidRPr="00D50267">
        <w:t>aligned_seen:</w:t>
      </w:r>
      <w:r w:rsidRPr="00D50267">
        <w:br/>
        <w:t xml:space="preserve">                aligned_seen.add(aligned_name)</w:t>
      </w:r>
      <w:r w:rsidRPr="00D50267">
        <w:br/>
        <w:t xml:space="preserve">                aligned_entities.append(aligned_name)</w:t>
      </w:r>
      <w:r w:rsidRPr="00D50267">
        <w:br/>
      </w:r>
      <w:r w:rsidRPr="00D50267">
        <w:br/>
        <w:t xml:space="preserve">            alignments.append(</w:t>
      </w:r>
      <w:r w:rsidRPr="00D50267">
        <w:br/>
        <w:t xml:space="preserve">                {</w:t>
      </w:r>
      <w:r w:rsidRPr="00D50267">
        <w:br/>
        <w:t xml:space="preserve">                    </w:t>
      </w:r>
      <w:r w:rsidRPr="00D50267">
        <w:rPr>
          <w:color w:val="6AAB73"/>
        </w:rPr>
        <w:t>"original"</w:t>
      </w:r>
      <w:r w:rsidRPr="00D50267">
        <w:t>: entity,</w:t>
      </w:r>
      <w:r w:rsidRPr="00D50267">
        <w:br/>
        <w:t xml:space="preserve">                    </w:t>
      </w:r>
      <w:r w:rsidRPr="00D50267">
        <w:rPr>
          <w:color w:val="6AAB73"/>
        </w:rPr>
        <w:t>"aligned"</w:t>
      </w:r>
      <w:r w:rsidRPr="00D50267">
        <w:t>: aligned_name,</w:t>
      </w:r>
      <w:r w:rsidRPr="00D50267">
        <w:br/>
        <w:t xml:space="preserve">                    </w:t>
      </w:r>
      <w:r w:rsidRPr="00D50267">
        <w:rPr>
          <w:color w:val="6AAB73"/>
        </w:rPr>
        <w:t>"score"</w:t>
      </w:r>
      <w:r w:rsidRPr="00D50267">
        <w:t>: score,</w:t>
      </w:r>
      <w:r w:rsidRPr="00D50267">
        <w:br/>
        <w:t xml:space="preserve">                    </w:t>
      </w:r>
      <w:r w:rsidRPr="00D50267">
        <w:rPr>
          <w:color w:val="6AAB73"/>
        </w:rPr>
        <w:t>"item_name"</w:t>
      </w:r>
      <w:r w:rsidRPr="00D50267">
        <w:t>: aligned_item_name,</w:t>
      </w:r>
      <w:r w:rsidRPr="00D50267">
        <w:br/>
        <w:t xml:space="preserve">                    </w:t>
      </w:r>
      <w:r w:rsidRPr="00D50267">
        <w:rPr>
          <w:color w:val="6AAB73"/>
        </w:rPr>
        <w:t>"source_chunk_id"</w:t>
      </w:r>
      <w:r w:rsidRPr="00D50267">
        <w:t>: source_chunk_id,</w:t>
      </w:r>
      <w:r w:rsidRPr="00D50267">
        <w:br/>
        <w:t xml:space="preserve">                    </w:t>
      </w:r>
      <w:r w:rsidRPr="00D50267">
        <w:rPr>
          <w:color w:val="6AAB73"/>
        </w:rPr>
        <w:t>"reason"</w:t>
      </w:r>
      <w:r w:rsidRPr="00D50267">
        <w:t xml:space="preserve">: </w:t>
      </w:r>
      <w:r w:rsidRPr="00D50267">
        <w:rPr>
          <w:color w:val="6AAB73"/>
        </w:rPr>
        <w:t>"top1"</w:t>
      </w:r>
      <w:r w:rsidRPr="00D50267">
        <w:t>,</w:t>
      </w:r>
      <w:r w:rsidRPr="00D50267">
        <w:br/>
        <w:t xml:space="preserve">                }</w:t>
      </w:r>
      <w:r w:rsidRPr="00D50267">
        <w:br/>
        <w:t xml:space="preserve">            )</w:t>
      </w:r>
      <w:r w:rsidRPr="00D50267">
        <w:br/>
        <w:t xml:space="preserve">        </w:t>
      </w:r>
      <w:r w:rsidRPr="00D50267">
        <w:rPr>
          <w:color w:val="CF8E6D"/>
        </w:rPr>
        <w:t xml:space="preserve">except </w:t>
      </w:r>
      <w:r w:rsidRPr="00D50267">
        <w:rPr>
          <w:color w:val="8888C6"/>
        </w:rPr>
        <w:t xml:space="preserve">Exception </w:t>
      </w:r>
      <w:r w:rsidRPr="00D50267">
        <w:rPr>
          <w:color w:val="CF8E6D"/>
        </w:rPr>
        <w:t xml:space="preserve">as </w:t>
      </w:r>
      <w:r w:rsidRPr="00D50267">
        <w:t>e:</w:t>
      </w:r>
      <w:r w:rsidRPr="00D50267">
        <w:br/>
        <w:t xml:space="preserve">            logging.error(</w:t>
      </w:r>
      <w:r w:rsidRPr="00D50267">
        <w:rPr>
          <w:color w:val="6AAB73"/>
        </w:rPr>
        <w:t xml:space="preserve">f"Step 4 Error: Milvus </w:t>
      </w:r>
      <w:r w:rsidRPr="00D50267">
        <w:rPr>
          <w:rFonts w:ascii="Courier New" w:hAnsi="Courier New" w:cs="Courier New"/>
          <w:color w:val="6AAB73"/>
        </w:rPr>
        <w:t>对齐异常</w:t>
      </w:r>
      <w:r w:rsidRPr="00D50267">
        <w:rPr>
          <w:color w:val="6AAB73"/>
        </w:rPr>
        <w:t xml:space="preserve">: </w:t>
      </w:r>
      <w:r w:rsidRPr="00D50267">
        <w:rPr>
          <w:color w:val="CF8E6D"/>
        </w:rPr>
        <w:t>{</w:t>
      </w:r>
      <w:r w:rsidRPr="00D50267">
        <w:t>e</w:t>
      </w:r>
      <w:r w:rsidRPr="00D50267">
        <w:rPr>
          <w:color w:val="CF8E6D"/>
        </w:rPr>
        <w:t>}</w:t>
      </w:r>
      <w:r w:rsidRPr="00D50267">
        <w:rPr>
          <w:color w:val="6AAB73"/>
        </w:rPr>
        <w:t>"</w:t>
      </w:r>
      <w:r w:rsidRPr="00D50267">
        <w:t>)</w:t>
      </w:r>
      <w:r w:rsidRPr="00D50267">
        <w:br/>
        <w:t xml:space="preserve">            alignments.append({</w:t>
      </w:r>
      <w:r w:rsidRPr="00D50267">
        <w:rPr>
          <w:color w:val="6AAB73"/>
        </w:rPr>
        <w:t>"original"</w:t>
      </w:r>
      <w:r w:rsidRPr="00D50267">
        <w:t xml:space="preserve">: entity, </w:t>
      </w:r>
      <w:r w:rsidRPr="00D50267">
        <w:rPr>
          <w:color w:val="6AAB73"/>
        </w:rPr>
        <w:t>"aligned"</w:t>
      </w:r>
      <w:r w:rsidRPr="00D50267">
        <w:t xml:space="preserve">: </w:t>
      </w:r>
      <w:r w:rsidRPr="00D50267">
        <w:rPr>
          <w:color w:val="CF8E6D"/>
        </w:rPr>
        <w:t>None</w:t>
      </w:r>
      <w:r w:rsidRPr="00D50267">
        <w:t xml:space="preserve">, </w:t>
      </w:r>
      <w:r w:rsidRPr="00D50267">
        <w:rPr>
          <w:color w:val="6AAB73"/>
        </w:rPr>
        <w:t>"score"</w:t>
      </w:r>
      <w:r w:rsidRPr="00D50267">
        <w:t xml:space="preserve">: </w:t>
      </w:r>
      <w:r w:rsidRPr="00D50267">
        <w:rPr>
          <w:color w:val="CF8E6D"/>
        </w:rPr>
        <w:t>None</w:t>
      </w:r>
      <w:r w:rsidRPr="00D50267">
        <w:t xml:space="preserve">, </w:t>
      </w:r>
      <w:r w:rsidRPr="00D50267">
        <w:rPr>
          <w:color w:val="6AAB73"/>
        </w:rPr>
        <w:t>"reason"</w:t>
      </w:r>
      <w:r w:rsidRPr="00D50267">
        <w:t xml:space="preserve">: </w:t>
      </w:r>
      <w:r w:rsidRPr="00D50267">
        <w:rPr>
          <w:color w:val="6AAB73"/>
        </w:rPr>
        <w:t>f"error:</w:t>
      </w:r>
      <w:r w:rsidRPr="00D50267">
        <w:rPr>
          <w:color w:val="CF8E6D"/>
        </w:rPr>
        <w:t>{</w:t>
      </w:r>
      <w:r w:rsidRPr="00D50267">
        <w:t>e</w:t>
      </w:r>
      <w:r w:rsidRPr="00D50267">
        <w:rPr>
          <w:color w:val="CF8E6D"/>
        </w:rPr>
        <w:t>}</w:t>
      </w:r>
      <w:r w:rsidRPr="00D50267">
        <w:rPr>
          <w:color w:val="6AAB73"/>
        </w:rPr>
        <w:t>"</w:t>
      </w:r>
      <w:r w:rsidRPr="00D50267">
        <w:t>})</w:t>
      </w:r>
      <w:r w:rsidRPr="00D50267">
        <w:br/>
      </w:r>
      <w:r w:rsidRPr="00D50267">
        <w:br/>
        <w:t xml:space="preserve">    logging.info(</w:t>
      </w:r>
      <w:r w:rsidRPr="00D50267">
        <w:rPr>
          <w:color w:val="6AAB73"/>
        </w:rPr>
        <w:t xml:space="preserve">f"Step 4 Success: </w:t>
      </w:r>
      <w:r w:rsidRPr="00D50267">
        <w:rPr>
          <w:rFonts w:ascii="Courier New" w:hAnsi="Courier New" w:cs="Courier New"/>
          <w:color w:val="6AAB73"/>
        </w:rPr>
        <w:t>对齐后实体</w:t>
      </w:r>
      <w:r w:rsidRPr="00D50267">
        <w:rPr>
          <w:rFonts w:ascii="Courier New" w:hAnsi="Courier New" w:cs="Courier New"/>
          <w:color w:val="6AAB73"/>
        </w:rPr>
        <w:t xml:space="preserve"> </w:t>
      </w:r>
      <w:r w:rsidRPr="00D50267">
        <w:rPr>
          <w:color w:val="CF8E6D"/>
        </w:rPr>
        <w:t>{</w:t>
      </w:r>
      <w:r w:rsidRPr="00D50267">
        <w:t>aligned_entities</w:t>
      </w:r>
      <w:r w:rsidRPr="00D50267">
        <w:rPr>
          <w:color w:val="CF8E6D"/>
        </w:rPr>
        <w:t>}</w:t>
      </w:r>
      <w:r w:rsidRPr="00D50267">
        <w:rPr>
          <w:color w:val="6AAB73"/>
        </w:rPr>
        <w:t>"</w:t>
      </w:r>
      <w:r w:rsidRPr="00D50267">
        <w:t>)</w:t>
      </w:r>
      <w:r w:rsidRPr="00D50267">
        <w:br/>
        <w:t xml:space="preserve">    </w:t>
      </w:r>
      <w:r w:rsidRPr="00D50267">
        <w:rPr>
          <w:color w:val="CF8E6D"/>
        </w:rPr>
        <w:t xml:space="preserve">return </w:t>
      </w:r>
      <w:r w:rsidRPr="00D50267">
        <w:t>{</w:t>
      </w:r>
      <w:r w:rsidRPr="00D50267">
        <w:rPr>
          <w:color w:val="6AAB73"/>
        </w:rPr>
        <w:t>"aligned_entities"</w:t>
      </w:r>
      <w:r w:rsidRPr="00D50267">
        <w:t xml:space="preserve">: aligned_entities, </w:t>
      </w:r>
      <w:r w:rsidRPr="00D50267">
        <w:rPr>
          <w:color w:val="6AAB73"/>
        </w:rPr>
        <w:t>"alignments"</w:t>
      </w:r>
      <w:r w:rsidRPr="00D50267">
        <w:t>: alignments}</w:t>
      </w:r>
      <w:r w:rsidRPr="00D50267">
        <w:br/>
      </w:r>
      <w:r w:rsidRPr="00D50267">
        <w:br/>
      </w:r>
      <w:r w:rsidRPr="00D50267">
        <w:br/>
      </w:r>
      <w:r w:rsidRPr="00D50267">
        <w:rPr>
          <w:color w:val="CF8E6D"/>
        </w:rPr>
        <w:t xml:space="preserve">def </w:t>
      </w:r>
      <w:r w:rsidRPr="00D50267">
        <w:rPr>
          <w:color w:val="56A8F5"/>
        </w:rPr>
        <w:t>_neo4j_conn_params</w:t>
      </w:r>
      <w:r w:rsidRPr="00D50267">
        <w:t>() -&gt; Tuple[Optional[</w:t>
      </w:r>
      <w:r w:rsidRPr="00D50267">
        <w:rPr>
          <w:color w:val="8888C6"/>
        </w:rPr>
        <w:t>str</w:t>
      </w:r>
      <w:r w:rsidRPr="00D50267">
        <w:t>], Optional[</w:t>
      </w:r>
      <w:r w:rsidRPr="00D50267">
        <w:rPr>
          <w:color w:val="8888C6"/>
        </w:rPr>
        <w:t>str</w:t>
      </w:r>
      <w:r w:rsidRPr="00D50267">
        <w:t>], Optional[</w:t>
      </w:r>
      <w:r w:rsidRPr="00D50267">
        <w:rPr>
          <w:color w:val="8888C6"/>
        </w:rPr>
        <w:t>str</w:t>
      </w:r>
      <w:r w:rsidRPr="00D50267">
        <w:t>]]:</w:t>
      </w:r>
      <w:r w:rsidRPr="00D50267">
        <w:br/>
        <w:t xml:space="preserve">    </w:t>
      </w:r>
      <w:r w:rsidRPr="00D50267">
        <w:rPr>
          <w:i/>
          <w:iCs/>
          <w:color w:val="5F826B"/>
        </w:rPr>
        <w:t>"""</w:t>
      </w:r>
      <w:r w:rsidRPr="00D50267">
        <w:rPr>
          <w:i/>
          <w:iCs/>
          <w:color w:val="5F826B"/>
        </w:rPr>
        <w:br/>
        <w:t xml:space="preserve">    </w:t>
      </w:r>
      <w:r w:rsidRPr="00D50267">
        <w:rPr>
          <w:rFonts w:ascii="Courier New" w:hAnsi="Courier New" w:cs="Courier New"/>
          <w:i/>
          <w:iCs/>
          <w:color w:val="5F826B"/>
        </w:rPr>
        <w:t>统一读取</w:t>
      </w:r>
      <w:r w:rsidRPr="00D50267">
        <w:rPr>
          <w:i/>
          <w:iCs/>
          <w:color w:val="5F826B"/>
        </w:rPr>
        <w:t xml:space="preserve"> Neo4j </w:t>
      </w:r>
      <w:r w:rsidRPr="00D50267">
        <w:rPr>
          <w:rFonts w:ascii="Courier New" w:hAnsi="Courier New" w:cs="Courier New"/>
          <w:i/>
          <w:iCs/>
          <w:color w:val="5F826B"/>
        </w:rPr>
        <w:t>连接配置（与写入流程保持一致的命名）</w:t>
      </w:r>
      <w:r w:rsidRPr="00D50267">
        <w:rPr>
          <w:i/>
          <w:iCs/>
          <w:color w:val="5F826B"/>
        </w:rPr>
        <w:br/>
        <w:t xml:space="preserve">    """</w:t>
      </w:r>
      <w:r w:rsidRPr="00D50267">
        <w:rPr>
          <w:i/>
          <w:iCs/>
          <w:color w:val="5F826B"/>
        </w:rPr>
        <w:br/>
        <w:t xml:space="preserve">    </w:t>
      </w:r>
      <w:r w:rsidRPr="00D50267">
        <w:rPr>
          <w:color w:val="9F86EA"/>
        </w:rPr>
        <w:t xml:space="preserve"># </w:t>
      </w:r>
      <w:r w:rsidRPr="00D50267">
        <w:rPr>
          <w:rFonts w:ascii="Courier New" w:hAnsi="Courier New" w:cs="Courier New"/>
          <w:color w:val="9F86EA"/>
        </w:rPr>
        <w:t>兼容旧命名：</w:t>
      </w:r>
      <w:r w:rsidRPr="00D50267">
        <w:rPr>
          <w:color w:val="9F86EA"/>
        </w:rPr>
        <w:t>NEO4J_URL</w:t>
      </w:r>
      <w:r w:rsidRPr="00D50267">
        <w:rPr>
          <w:color w:val="9F86EA"/>
        </w:rPr>
        <w:br/>
        <w:t xml:space="preserve">    </w:t>
      </w:r>
      <w:r w:rsidRPr="00D50267">
        <w:t>uri = os.environ.get(</w:t>
      </w:r>
      <w:r w:rsidRPr="00D50267">
        <w:rPr>
          <w:color w:val="6AAB73"/>
        </w:rPr>
        <w:t>"NEO4J_URI"</w:t>
      </w:r>
      <w:r w:rsidRPr="00D50267">
        <w:t xml:space="preserve">) </w:t>
      </w:r>
      <w:r w:rsidRPr="00D50267">
        <w:rPr>
          <w:color w:val="CF8E6D"/>
        </w:rPr>
        <w:t xml:space="preserve">or </w:t>
      </w:r>
      <w:r w:rsidRPr="00D50267">
        <w:t>os.environ.get(</w:t>
      </w:r>
      <w:r w:rsidRPr="00D50267">
        <w:rPr>
          <w:color w:val="6AAB73"/>
        </w:rPr>
        <w:t>"NEO4J_URL"</w:t>
      </w:r>
      <w:r w:rsidRPr="00D50267">
        <w:t>)</w:t>
      </w:r>
      <w:r w:rsidRPr="00D50267">
        <w:br/>
        <w:t xml:space="preserve">    user = os.environ.get(</w:t>
      </w:r>
      <w:r w:rsidRPr="00D50267">
        <w:rPr>
          <w:color w:val="6AAB73"/>
        </w:rPr>
        <w:t>"NEO4J_USERNAME"</w:t>
      </w:r>
      <w:r w:rsidRPr="00D50267">
        <w:t>)</w:t>
      </w:r>
      <w:r w:rsidRPr="00D50267">
        <w:br/>
        <w:t xml:space="preserve">    password = os.environ.get(</w:t>
      </w:r>
      <w:r w:rsidRPr="00D50267">
        <w:rPr>
          <w:color w:val="6AAB73"/>
        </w:rPr>
        <w:t>"NEO4J_PASSWORD"</w:t>
      </w:r>
      <w:r w:rsidRPr="00D50267">
        <w:t>)</w:t>
      </w:r>
      <w:r w:rsidRPr="00D50267">
        <w:br/>
        <w:t xml:space="preserve">    </w:t>
      </w:r>
      <w:r w:rsidRPr="00D50267">
        <w:rPr>
          <w:color w:val="CF8E6D"/>
        </w:rPr>
        <w:t xml:space="preserve">return </w:t>
      </w:r>
      <w:r w:rsidRPr="00D50267">
        <w:t>uri, user, password</w:t>
      </w:r>
      <w:r w:rsidRPr="00D50267">
        <w:br/>
      </w:r>
      <w:r w:rsidRPr="00D50267">
        <w:br/>
      </w:r>
      <w:r w:rsidRPr="00D50267">
        <w:br/>
      </w:r>
      <w:r w:rsidRPr="00D50267">
        <w:rPr>
          <w:color w:val="CF8E6D"/>
        </w:rPr>
        <w:t xml:space="preserve">def </w:t>
      </w:r>
      <w:r w:rsidRPr="00D50267">
        <w:rPr>
          <w:color w:val="56A8F5"/>
        </w:rPr>
        <w:t>_collect_seed_nodes_tx</w:t>
      </w:r>
      <w:r w:rsidRPr="00D50267">
        <w:t xml:space="preserve">(tx, name: </w:t>
      </w:r>
      <w:r w:rsidRPr="00D50267">
        <w:rPr>
          <w:color w:val="8888C6"/>
        </w:rPr>
        <w:t>str</w:t>
      </w:r>
      <w:r w:rsidRPr="00D50267">
        <w:t>, item_names: List[</w:t>
      </w:r>
      <w:r w:rsidRPr="00D50267">
        <w:rPr>
          <w:color w:val="8888C6"/>
        </w:rPr>
        <w:t>str</w:t>
      </w:r>
      <w:r w:rsidRPr="00D50267">
        <w:t xml:space="preserve">], max_candidates: </w:t>
      </w:r>
      <w:r w:rsidRPr="00D50267">
        <w:rPr>
          <w:color w:val="8888C6"/>
        </w:rPr>
        <w:t>int</w:t>
      </w:r>
      <w:r w:rsidRPr="00D50267">
        <w:t>) -&gt; List[Neo4jNodeRef]:</w:t>
      </w:r>
      <w:r w:rsidRPr="00D50267">
        <w:br/>
        <w:t xml:space="preserve">    </w:t>
      </w:r>
      <w:r w:rsidRPr="00D50267">
        <w:rPr>
          <w:i/>
          <w:iCs/>
          <w:color w:val="5F826B"/>
        </w:rPr>
        <w:t>"""</w:t>
      </w:r>
      <w:r w:rsidRPr="00D50267">
        <w:rPr>
          <w:i/>
          <w:iCs/>
          <w:color w:val="5F826B"/>
        </w:rPr>
        <w:br/>
        <w:t xml:space="preserve">    </w:t>
      </w:r>
      <w:r w:rsidRPr="00D50267">
        <w:rPr>
          <w:rFonts w:ascii="Courier New" w:hAnsi="Courier New" w:cs="Courier New"/>
          <w:i/>
          <w:iCs/>
          <w:color w:val="5F826B"/>
        </w:rPr>
        <w:t>先找</w:t>
      </w:r>
      <w:r w:rsidRPr="00D50267">
        <w:rPr>
          <w:i/>
          <w:iCs/>
          <w:color w:val="5F826B"/>
        </w:rPr>
        <w:t>“</w:t>
      </w:r>
      <w:r w:rsidRPr="00D50267">
        <w:rPr>
          <w:rFonts w:ascii="Courier New" w:hAnsi="Courier New" w:cs="Courier New"/>
          <w:i/>
          <w:iCs/>
          <w:color w:val="5F826B"/>
        </w:rPr>
        <w:t>种子节点</w:t>
      </w:r>
      <w:r w:rsidRPr="00D50267">
        <w:rPr>
          <w:i/>
          <w:iCs/>
          <w:color w:val="5F826B"/>
        </w:rPr>
        <w:t>”</w:t>
      </w:r>
      <w:r w:rsidRPr="00D50267">
        <w:rPr>
          <w:rFonts w:ascii="Courier New" w:hAnsi="Courier New" w:cs="Courier New"/>
          <w:i/>
          <w:iCs/>
          <w:color w:val="5F826B"/>
        </w:rPr>
        <w:t>：优先精确</w:t>
      </w:r>
      <w:r w:rsidRPr="00D50267">
        <w:rPr>
          <w:i/>
          <w:iCs/>
          <w:color w:val="5F826B"/>
        </w:rPr>
        <w:t xml:space="preserve"> name</w:t>
      </w:r>
      <w:r w:rsidRPr="00D50267">
        <w:rPr>
          <w:rFonts w:ascii="Courier New" w:hAnsi="Courier New" w:cs="Courier New"/>
          <w:i/>
          <w:iCs/>
          <w:color w:val="5F826B"/>
        </w:rPr>
        <w:t>，其次</w:t>
      </w:r>
      <w:r w:rsidRPr="00D50267">
        <w:rPr>
          <w:i/>
          <w:iCs/>
          <w:color w:val="5F826B"/>
        </w:rPr>
        <w:t xml:space="preserve"> contains </w:t>
      </w:r>
      <w:r w:rsidRPr="00D50267">
        <w:rPr>
          <w:rFonts w:ascii="Courier New" w:hAnsi="Courier New" w:cs="Courier New"/>
          <w:i/>
          <w:iCs/>
          <w:color w:val="5F826B"/>
        </w:rPr>
        <w:t>模糊匹配（最多</w:t>
      </w:r>
      <w:r w:rsidRPr="00D50267">
        <w:rPr>
          <w:i/>
          <w:iCs/>
          <w:color w:val="5F826B"/>
        </w:rPr>
        <w:t xml:space="preserve"> max_candidates </w:t>
      </w:r>
      <w:r w:rsidRPr="00D50267">
        <w:rPr>
          <w:rFonts w:ascii="Courier New" w:hAnsi="Courier New" w:cs="Courier New"/>
          <w:i/>
          <w:iCs/>
          <w:color w:val="5F826B"/>
        </w:rPr>
        <w:t>个）</w:t>
      </w:r>
      <w:r w:rsidRPr="00D50267">
        <w:rPr>
          <w:rFonts w:ascii="Courier New" w:hAnsi="Courier New" w:cs="Courier New"/>
          <w:i/>
          <w:iCs/>
          <w:color w:val="5F826B"/>
        </w:rPr>
        <w:br/>
        <w:t xml:space="preserve">    </w:t>
      </w:r>
      <w:r w:rsidRPr="00D50267">
        <w:rPr>
          <w:rFonts w:ascii="Courier New" w:hAnsi="Courier New" w:cs="Courier New"/>
          <w:i/>
          <w:iCs/>
          <w:color w:val="5F826B"/>
        </w:rPr>
        <w:t>必须限定</w:t>
      </w:r>
      <w:r w:rsidRPr="00D50267">
        <w:rPr>
          <w:i/>
          <w:iCs/>
          <w:color w:val="5F826B"/>
        </w:rPr>
        <w:t xml:space="preserve"> item_names</w:t>
      </w:r>
      <w:r w:rsidRPr="00D50267">
        <w:rPr>
          <w:rFonts w:ascii="Courier New" w:hAnsi="Courier New" w:cs="Courier New"/>
          <w:i/>
          <w:iCs/>
          <w:color w:val="5F826B"/>
        </w:rPr>
        <w:t>（多值）</w:t>
      </w:r>
      <w:r w:rsidRPr="00D50267">
        <w:rPr>
          <w:i/>
          <w:iCs/>
          <w:color w:val="5F826B"/>
        </w:rPr>
        <w:br/>
        <w:t xml:space="preserve">    """</w:t>
      </w:r>
      <w:r w:rsidRPr="00D50267">
        <w:rPr>
          <w:i/>
          <w:iCs/>
          <w:color w:val="5F826B"/>
        </w:rPr>
        <w:br/>
        <w:t xml:space="preserve">    </w:t>
      </w:r>
      <w:r w:rsidRPr="00D50267">
        <w:rPr>
          <w:color w:val="CF8E6D"/>
        </w:rPr>
        <w:t xml:space="preserve">if not </w:t>
      </w:r>
      <w:r w:rsidRPr="00D50267">
        <w:t>item_names:</w:t>
      </w:r>
      <w:r w:rsidRPr="00D50267">
        <w:br/>
        <w:t xml:space="preserve">        </w:t>
      </w:r>
      <w:r w:rsidRPr="00D50267">
        <w:rPr>
          <w:color w:val="CF8E6D"/>
        </w:rPr>
        <w:t xml:space="preserve">return </w:t>
      </w:r>
      <w:r w:rsidRPr="00D50267">
        <w:t>[]</w:t>
      </w:r>
      <w:r w:rsidRPr="00D50267">
        <w:br/>
      </w:r>
      <w:r w:rsidRPr="00D50267">
        <w:br/>
        <w:t xml:space="preserve">    exact_rows = tx.run(</w:t>
      </w:r>
      <w:r w:rsidRPr="00D50267">
        <w:br/>
        <w:t xml:space="preserve">        </w:t>
      </w:r>
      <w:r w:rsidRPr="00D50267">
        <w:rPr>
          <w:color w:val="6AAB73"/>
        </w:rPr>
        <w:t>"""</w:t>
      </w:r>
      <w:r w:rsidRPr="00D50267">
        <w:rPr>
          <w:color w:val="6AAB73"/>
        </w:rPr>
        <w:br/>
        <w:t xml:space="preserve">        MATCH (n:Entity)</w:t>
      </w:r>
      <w:r w:rsidRPr="00D50267">
        <w:rPr>
          <w:color w:val="6AAB73"/>
        </w:rPr>
        <w:br/>
        <w:t xml:space="preserve">        WHERE n.name = $name AND n.item_name IN $item_names</w:t>
      </w:r>
      <w:r w:rsidRPr="00D50267">
        <w:rPr>
          <w:color w:val="6AAB73"/>
        </w:rPr>
        <w:br/>
      </w:r>
      <w:r w:rsidRPr="00D50267">
        <w:rPr>
          <w:color w:val="6AAB73"/>
        </w:rPr>
        <w:lastRenderedPageBreak/>
        <w:t xml:space="preserve">        RETURN n.name AS name, n.item_name AS item_name</w:t>
      </w:r>
      <w:r w:rsidRPr="00D50267">
        <w:rPr>
          <w:color w:val="6AAB73"/>
        </w:rPr>
        <w:br/>
        <w:t xml:space="preserve">        LIMIT $limit</w:t>
      </w:r>
      <w:r w:rsidRPr="00D50267">
        <w:rPr>
          <w:color w:val="6AAB73"/>
        </w:rPr>
        <w:br/>
        <w:t xml:space="preserve">        """</w:t>
      </w:r>
      <w:r w:rsidRPr="00D50267">
        <w:t>,</w:t>
      </w:r>
      <w:r w:rsidRPr="00D50267">
        <w:br/>
        <w:t xml:space="preserve">        </w:t>
      </w:r>
      <w:r w:rsidRPr="00D50267">
        <w:rPr>
          <w:color w:val="AA4926"/>
        </w:rPr>
        <w:t>name</w:t>
      </w:r>
      <w:r w:rsidRPr="00D50267">
        <w:t>=name,</w:t>
      </w:r>
      <w:r w:rsidRPr="00D50267">
        <w:br/>
        <w:t xml:space="preserve">        </w:t>
      </w:r>
      <w:r w:rsidRPr="00D50267">
        <w:rPr>
          <w:color w:val="AA4926"/>
        </w:rPr>
        <w:t>item_names</w:t>
      </w:r>
      <w:r w:rsidRPr="00D50267">
        <w:t>=item_names,</w:t>
      </w:r>
      <w:r w:rsidRPr="00D50267">
        <w:br/>
        <w:t xml:space="preserve">        </w:t>
      </w:r>
      <w:r w:rsidRPr="00D50267">
        <w:rPr>
          <w:color w:val="AA4926"/>
        </w:rPr>
        <w:t>limit</w:t>
      </w:r>
      <w:r w:rsidRPr="00D50267">
        <w:t>=max_candidates,</w:t>
      </w:r>
      <w:r w:rsidRPr="00D50267">
        <w:br/>
        <w:t xml:space="preserve">    ).data()</w:t>
      </w:r>
      <w:r w:rsidRPr="00D50267">
        <w:br/>
      </w:r>
      <w:r w:rsidRPr="00D50267">
        <w:br/>
        <w:t xml:space="preserve">    seeds: List[Neo4jNodeRef] = []</w:t>
      </w:r>
      <w:r w:rsidRPr="00D50267">
        <w:br/>
        <w:t xml:space="preserve">    </w:t>
      </w:r>
      <w:r w:rsidRPr="00D50267">
        <w:rPr>
          <w:color w:val="CF8E6D"/>
        </w:rPr>
        <w:t xml:space="preserve">for </w:t>
      </w:r>
      <w:r w:rsidRPr="00D50267">
        <w:t xml:space="preserve">r </w:t>
      </w:r>
      <w:r w:rsidRPr="00D50267">
        <w:rPr>
          <w:color w:val="CF8E6D"/>
        </w:rPr>
        <w:t xml:space="preserve">in </w:t>
      </w:r>
      <w:r w:rsidRPr="00D50267">
        <w:t>exact_rows:</w:t>
      </w:r>
      <w:r w:rsidRPr="00D50267">
        <w:br/>
        <w:t xml:space="preserve">        n = (r.get(</w:t>
      </w:r>
      <w:r w:rsidRPr="00D50267">
        <w:rPr>
          <w:color w:val="6AAB73"/>
        </w:rPr>
        <w:t>"name"</w:t>
      </w:r>
      <w:r w:rsidRPr="00D50267">
        <w:t xml:space="preserve">) </w:t>
      </w:r>
      <w:r w:rsidRPr="00D50267">
        <w:rPr>
          <w:color w:val="CF8E6D"/>
        </w:rPr>
        <w:t xml:space="preserve">or </w:t>
      </w:r>
      <w:r w:rsidRPr="00D50267">
        <w:rPr>
          <w:color w:val="6AAB73"/>
        </w:rPr>
        <w:t>""</w:t>
      </w:r>
      <w:r w:rsidRPr="00D50267">
        <w:t>).strip()</w:t>
      </w:r>
      <w:r w:rsidRPr="00D50267">
        <w:br/>
        <w:t xml:space="preserve">        it = (r.get(</w:t>
      </w:r>
      <w:r w:rsidRPr="00D50267">
        <w:rPr>
          <w:color w:val="6AAB73"/>
        </w:rPr>
        <w:t>"item_name"</w:t>
      </w:r>
      <w:r w:rsidRPr="00D50267">
        <w:t xml:space="preserve">) </w:t>
      </w:r>
      <w:r w:rsidRPr="00D50267">
        <w:rPr>
          <w:color w:val="CF8E6D"/>
        </w:rPr>
        <w:t xml:space="preserve">or </w:t>
      </w:r>
      <w:r w:rsidRPr="00D50267">
        <w:rPr>
          <w:color w:val="6AAB73"/>
        </w:rPr>
        <w:t>""</w:t>
      </w:r>
      <w:r w:rsidRPr="00D50267">
        <w:t>).strip()</w:t>
      </w:r>
      <w:r w:rsidRPr="00D50267">
        <w:br/>
        <w:t xml:space="preserve">        </w:t>
      </w:r>
      <w:r w:rsidRPr="00D50267">
        <w:rPr>
          <w:color w:val="CF8E6D"/>
        </w:rPr>
        <w:t xml:space="preserve">if </w:t>
      </w:r>
      <w:r w:rsidRPr="00D50267">
        <w:t xml:space="preserve">n </w:t>
      </w:r>
      <w:r w:rsidRPr="00D50267">
        <w:rPr>
          <w:color w:val="CF8E6D"/>
        </w:rPr>
        <w:t xml:space="preserve">and </w:t>
      </w:r>
      <w:r w:rsidRPr="00D50267">
        <w:t>it:</w:t>
      </w:r>
      <w:r w:rsidRPr="00D50267">
        <w:br/>
        <w:t xml:space="preserve">            seeds.append({</w:t>
      </w:r>
      <w:r w:rsidRPr="00D50267">
        <w:rPr>
          <w:color w:val="6AAB73"/>
        </w:rPr>
        <w:t>"name"</w:t>
      </w:r>
      <w:r w:rsidRPr="00D50267">
        <w:t xml:space="preserve">: n, </w:t>
      </w:r>
      <w:r w:rsidRPr="00D50267">
        <w:rPr>
          <w:color w:val="6AAB73"/>
        </w:rPr>
        <w:t>"item_name"</w:t>
      </w:r>
      <w:r w:rsidRPr="00D50267">
        <w:t>: it})</w:t>
      </w:r>
      <w:r w:rsidRPr="00D50267">
        <w:br/>
        <w:t xml:space="preserve">    </w:t>
      </w:r>
      <w:r w:rsidRPr="00D50267">
        <w:rPr>
          <w:color w:val="CF8E6D"/>
        </w:rPr>
        <w:t xml:space="preserve">if </w:t>
      </w:r>
      <w:r w:rsidRPr="00D50267">
        <w:t>seeds:</w:t>
      </w:r>
      <w:r w:rsidRPr="00D50267">
        <w:br/>
        <w:t xml:space="preserve">        </w:t>
      </w:r>
      <w:r w:rsidRPr="00D50267">
        <w:rPr>
          <w:color w:val="CF8E6D"/>
        </w:rPr>
        <w:t xml:space="preserve">return </w:t>
      </w:r>
      <w:r w:rsidRPr="00D50267">
        <w:t>seeds</w:t>
      </w:r>
      <w:r w:rsidRPr="00D50267">
        <w:br/>
      </w:r>
      <w:r w:rsidRPr="00D50267">
        <w:br/>
        <w:t xml:space="preserve">    fuzzy_rows = tx.run(</w:t>
      </w:r>
      <w:r w:rsidRPr="00D50267">
        <w:br/>
        <w:t xml:space="preserve">        </w:t>
      </w:r>
      <w:r w:rsidRPr="00D50267">
        <w:rPr>
          <w:color w:val="6AAB73"/>
        </w:rPr>
        <w:t>"""</w:t>
      </w:r>
      <w:r w:rsidRPr="00D50267">
        <w:rPr>
          <w:color w:val="6AAB73"/>
        </w:rPr>
        <w:br/>
        <w:t xml:space="preserve">        MATCH (n:Entity)</w:t>
      </w:r>
      <w:r w:rsidRPr="00D50267">
        <w:rPr>
          <w:color w:val="6AAB73"/>
        </w:rPr>
        <w:br/>
        <w:t xml:space="preserve">        WHERE n.name IS NOT NULL</w:t>
      </w:r>
      <w:r w:rsidRPr="00D50267">
        <w:rPr>
          <w:color w:val="6AAB73"/>
        </w:rPr>
        <w:br/>
        <w:t xml:space="preserve">          AND toLower(n.name) CONTAINS toLower($name)</w:t>
      </w:r>
      <w:r w:rsidRPr="00D50267">
        <w:rPr>
          <w:color w:val="6AAB73"/>
        </w:rPr>
        <w:br/>
        <w:t xml:space="preserve">          AND n.item_name IN $item_names</w:t>
      </w:r>
      <w:r w:rsidRPr="00D50267">
        <w:rPr>
          <w:color w:val="6AAB73"/>
        </w:rPr>
        <w:br/>
        <w:t xml:space="preserve">        RETURN n.name AS name, n.item_name AS item_name</w:t>
      </w:r>
      <w:r w:rsidRPr="00D50267">
        <w:rPr>
          <w:color w:val="6AAB73"/>
        </w:rPr>
        <w:br/>
        <w:t xml:space="preserve">        LIMIT $limit</w:t>
      </w:r>
      <w:r w:rsidRPr="00D50267">
        <w:rPr>
          <w:color w:val="6AAB73"/>
        </w:rPr>
        <w:br/>
        <w:t xml:space="preserve">        """</w:t>
      </w:r>
      <w:r w:rsidRPr="00D50267">
        <w:t>,</w:t>
      </w:r>
      <w:r w:rsidRPr="00D50267">
        <w:br/>
        <w:t xml:space="preserve">        </w:t>
      </w:r>
      <w:r w:rsidRPr="00D50267">
        <w:rPr>
          <w:color w:val="AA4926"/>
        </w:rPr>
        <w:t>name</w:t>
      </w:r>
      <w:r w:rsidRPr="00D50267">
        <w:t>=name,</w:t>
      </w:r>
      <w:r w:rsidRPr="00D50267">
        <w:br/>
        <w:t xml:space="preserve">        </w:t>
      </w:r>
      <w:r w:rsidRPr="00D50267">
        <w:rPr>
          <w:color w:val="AA4926"/>
        </w:rPr>
        <w:t>item_names</w:t>
      </w:r>
      <w:r w:rsidRPr="00D50267">
        <w:t>=item_names,</w:t>
      </w:r>
      <w:r w:rsidRPr="00D50267">
        <w:br/>
        <w:t xml:space="preserve">        </w:t>
      </w:r>
      <w:r w:rsidRPr="00D50267">
        <w:rPr>
          <w:color w:val="AA4926"/>
        </w:rPr>
        <w:t>limit</w:t>
      </w:r>
      <w:r w:rsidRPr="00D50267">
        <w:t>=max_candidates,</w:t>
      </w:r>
      <w:r w:rsidRPr="00D50267">
        <w:br/>
        <w:t xml:space="preserve">    ).data()</w:t>
      </w:r>
      <w:r w:rsidRPr="00D50267">
        <w:br/>
      </w:r>
      <w:r w:rsidRPr="00D50267">
        <w:br/>
        <w:t xml:space="preserve">    </w:t>
      </w:r>
      <w:r w:rsidRPr="00D50267">
        <w:rPr>
          <w:color w:val="CF8E6D"/>
        </w:rPr>
        <w:t xml:space="preserve">for </w:t>
      </w:r>
      <w:r w:rsidRPr="00D50267">
        <w:t xml:space="preserve">r </w:t>
      </w:r>
      <w:r w:rsidRPr="00D50267">
        <w:rPr>
          <w:color w:val="CF8E6D"/>
        </w:rPr>
        <w:t xml:space="preserve">in </w:t>
      </w:r>
      <w:r w:rsidRPr="00D50267">
        <w:t>fuzzy_rows:</w:t>
      </w:r>
      <w:r w:rsidRPr="00D50267">
        <w:br/>
        <w:t xml:space="preserve">        n = (r.get(</w:t>
      </w:r>
      <w:r w:rsidRPr="00D50267">
        <w:rPr>
          <w:color w:val="6AAB73"/>
        </w:rPr>
        <w:t>"name"</w:t>
      </w:r>
      <w:r w:rsidRPr="00D50267">
        <w:t xml:space="preserve">) </w:t>
      </w:r>
      <w:r w:rsidRPr="00D50267">
        <w:rPr>
          <w:color w:val="CF8E6D"/>
        </w:rPr>
        <w:t xml:space="preserve">or </w:t>
      </w:r>
      <w:r w:rsidRPr="00D50267">
        <w:rPr>
          <w:color w:val="6AAB73"/>
        </w:rPr>
        <w:t>""</w:t>
      </w:r>
      <w:r w:rsidRPr="00D50267">
        <w:t>).strip()</w:t>
      </w:r>
      <w:r w:rsidRPr="00D50267">
        <w:br/>
        <w:t xml:space="preserve">        it = (r.get(</w:t>
      </w:r>
      <w:r w:rsidRPr="00D50267">
        <w:rPr>
          <w:color w:val="6AAB73"/>
        </w:rPr>
        <w:t>"item_name"</w:t>
      </w:r>
      <w:r w:rsidRPr="00D50267">
        <w:t xml:space="preserve">) </w:t>
      </w:r>
      <w:r w:rsidRPr="00D50267">
        <w:rPr>
          <w:color w:val="CF8E6D"/>
        </w:rPr>
        <w:t xml:space="preserve">or </w:t>
      </w:r>
      <w:r w:rsidRPr="00D50267">
        <w:rPr>
          <w:color w:val="6AAB73"/>
        </w:rPr>
        <w:t>""</w:t>
      </w:r>
      <w:r w:rsidRPr="00D50267">
        <w:t>).strip()</w:t>
      </w:r>
      <w:r w:rsidRPr="00D50267">
        <w:br/>
        <w:t xml:space="preserve">        </w:t>
      </w:r>
      <w:r w:rsidRPr="00D50267">
        <w:rPr>
          <w:color w:val="CF8E6D"/>
        </w:rPr>
        <w:t xml:space="preserve">if </w:t>
      </w:r>
      <w:r w:rsidRPr="00D50267">
        <w:t xml:space="preserve">n </w:t>
      </w:r>
      <w:r w:rsidRPr="00D50267">
        <w:rPr>
          <w:color w:val="CF8E6D"/>
        </w:rPr>
        <w:t xml:space="preserve">and </w:t>
      </w:r>
      <w:r w:rsidRPr="00D50267">
        <w:t>it:</w:t>
      </w:r>
      <w:r w:rsidRPr="00D50267">
        <w:br/>
        <w:t xml:space="preserve">            seeds.append({</w:t>
      </w:r>
      <w:r w:rsidRPr="00D50267">
        <w:rPr>
          <w:color w:val="6AAB73"/>
        </w:rPr>
        <w:t>"name"</w:t>
      </w:r>
      <w:r w:rsidRPr="00D50267">
        <w:t xml:space="preserve">: n, </w:t>
      </w:r>
      <w:r w:rsidRPr="00D50267">
        <w:rPr>
          <w:color w:val="6AAB73"/>
        </w:rPr>
        <w:t>"item_name"</w:t>
      </w:r>
      <w:r w:rsidRPr="00D50267">
        <w:t>: it})</w:t>
      </w:r>
      <w:r w:rsidRPr="00D50267">
        <w:br/>
      </w:r>
      <w:r w:rsidRPr="00D50267">
        <w:br/>
        <w:t xml:space="preserve">    </w:t>
      </w:r>
      <w:r w:rsidRPr="00D50267">
        <w:rPr>
          <w:color w:val="9F86EA"/>
        </w:rPr>
        <w:t xml:space="preserve"># </w:t>
      </w:r>
      <w:r w:rsidRPr="00D50267">
        <w:rPr>
          <w:rFonts w:ascii="Courier New" w:hAnsi="Courier New" w:cs="Courier New"/>
          <w:color w:val="9F86EA"/>
        </w:rPr>
        <w:t>去重但保持顺序</w:t>
      </w:r>
      <w:r w:rsidRPr="00D50267">
        <w:rPr>
          <w:rFonts w:ascii="Courier New" w:hAnsi="Courier New" w:cs="Courier New"/>
          <w:color w:val="9F86EA"/>
        </w:rPr>
        <w:br/>
        <w:t xml:space="preserve">    </w:t>
      </w:r>
      <w:r w:rsidRPr="00D50267">
        <w:t>seen: Set[Tuple[</w:t>
      </w:r>
      <w:r w:rsidRPr="00D50267">
        <w:rPr>
          <w:color w:val="8888C6"/>
        </w:rPr>
        <w:t>str</w:t>
      </w:r>
      <w:r w:rsidRPr="00D50267">
        <w:t xml:space="preserve">, </w:t>
      </w:r>
      <w:r w:rsidRPr="00D50267">
        <w:rPr>
          <w:color w:val="8888C6"/>
        </w:rPr>
        <w:t>str</w:t>
      </w:r>
      <w:r w:rsidRPr="00D50267">
        <w:t xml:space="preserve">]] = </w:t>
      </w:r>
      <w:r w:rsidRPr="00D50267">
        <w:rPr>
          <w:color w:val="8888C6"/>
        </w:rPr>
        <w:t>set</w:t>
      </w:r>
      <w:r w:rsidRPr="00D50267">
        <w:t>()</w:t>
      </w:r>
      <w:r w:rsidRPr="00D50267">
        <w:br/>
        <w:t xml:space="preserve">    dedup: List[Neo4jNodeRef] = []</w:t>
      </w:r>
      <w:r w:rsidRPr="00D50267">
        <w:br/>
        <w:t xml:space="preserve">    </w:t>
      </w:r>
      <w:r w:rsidRPr="00D50267">
        <w:rPr>
          <w:color w:val="CF8E6D"/>
        </w:rPr>
        <w:t xml:space="preserve">for </w:t>
      </w:r>
      <w:r w:rsidRPr="00D50267">
        <w:t xml:space="preserve">s </w:t>
      </w:r>
      <w:r w:rsidRPr="00D50267">
        <w:rPr>
          <w:color w:val="CF8E6D"/>
        </w:rPr>
        <w:t xml:space="preserve">in </w:t>
      </w:r>
      <w:r w:rsidRPr="00D50267">
        <w:t>seeds:</w:t>
      </w:r>
      <w:r w:rsidRPr="00D50267">
        <w:br/>
        <w:t xml:space="preserve">        key = (s[</w:t>
      </w:r>
      <w:r w:rsidRPr="00D50267">
        <w:rPr>
          <w:color w:val="6AAB73"/>
        </w:rPr>
        <w:t>"item_name"</w:t>
      </w:r>
      <w:r w:rsidRPr="00D50267">
        <w:t>], s[</w:t>
      </w:r>
      <w:r w:rsidRPr="00D50267">
        <w:rPr>
          <w:color w:val="6AAB73"/>
        </w:rPr>
        <w:t>"name"</w:t>
      </w:r>
      <w:r w:rsidRPr="00D50267">
        <w:t>])</w:t>
      </w:r>
      <w:r w:rsidRPr="00D50267">
        <w:br/>
        <w:t xml:space="preserve">        </w:t>
      </w:r>
      <w:r w:rsidRPr="00D50267">
        <w:rPr>
          <w:color w:val="CF8E6D"/>
        </w:rPr>
        <w:t xml:space="preserve">if </w:t>
      </w:r>
      <w:r w:rsidRPr="00D50267">
        <w:t xml:space="preserve">key </w:t>
      </w:r>
      <w:r w:rsidRPr="00D50267">
        <w:rPr>
          <w:color w:val="CF8E6D"/>
        </w:rPr>
        <w:t xml:space="preserve">in </w:t>
      </w:r>
      <w:r w:rsidRPr="00D50267">
        <w:t>seen:</w:t>
      </w:r>
      <w:r w:rsidRPr="00D50267">
        <w:br/>
        <w:t xml:space="preserve">            </w:t>
      </w:r>
      <w:r w:rsidRPr="00D50267">
        <w:rPr>
          <w:color w:val="CF8E6D"/>
        </w:rPr>
        <w:t>continue</w:t>
      </w:r>
      <w:r w:rsidRPr="00D50267">
        <w:rPr>
          <w:color w:val="CF8E6D"/>
        </w:rPr>
        <w:br/>
        <w:t xml:space="preserve">        </w:t>
      </w:r>
      <w:r w:rsidRPr="00D50267">
        <w:t>seen.add(key)</w:t>
      </w:r>
      <w:r w:rsidRPr="00D50267">
        <w:br/>
        <w:t xml:space="preserve">        dedup.append(s)</w:t>
      </w:r>
      <w:r w:rsidRPr="00D50267">
        <w:br/>
        <w:t xml:space="preserve">    </w:t>
      </w:r>
      <w:r w:rsidRPr="00D50267">
        <w:rPr>
          <w:color w:val="CF8E6D"/>
        </w:rPr>
        <w:t xml:space="preserve">return </w:t>
      </w:r>
      <w:r w:rsidRPr="00D50267">
        <w:t>dedup</w:t>
      </w:r>
      <w:r w:rsidRPr="00D50267">
        <w:br/>
      </w:r>
      <w:r w:rsidRPr="00D50267">
        <w:br/>
      </w:r>
      <w:r w:rsidRPr="00D50267">
        <w:br/>
      </w:r>
      <w:r w:rsidRPr="00D50267">
        <w:rPr>
          <w:color w:val="CF8E6D"/>
        </w:rPr>
        <w:t xml:space="preserve">def </w:t>
      </w:r>
      <w:r w:rsidRPr="00D50267">
        <w:rPr>
          <w:color w:val="56A8F5"/>
        </w:rPr>
        <w:t>_expand_triples_tx</w:t>
      </w:r>
      <w:r w:rsidRPr="00D50267">
        <w:t xml:space="preserve">(tx, seed_name: </w:t>
      </w:r>
      <w:r w:rsidRPr="00D50267">
        <w:rPr>
          <w:color w:val="8888C6"/>
        </w:rPr>
        <w:t>str</w:t>
      </w:r>
      <w:r w:rsidRPr="00D50267">
        <w:t xml:space="preserve">, item_name: </w:t>
      </w:r>
      <w:r w:rsidRPr="00D50267">
        <w:rPr>
          <w:color w:val="8888C6"/>
        </w:rPr>
        <w:t>str</w:t>
      </w:r>
      <w:r w:rsidRPr="00D50267">
        <w:t xml:space="preserve">, max_triples: </w:t>
      </w:r>
      <w:r w:rsidRPr="00D50267">
        <w:rPr>
          <w:color w:val="8888C6"/>
        </w:rPr>
        <w:t>int</w:t>
      </w:r>
      <w:r w:rsidRPr="00D50267">
        <w:t>) -&gt; List[Neo4jTriple]:</w:t>
      </w:r>
      <w:r w:rsidRPr="00D50267">
        <w:br/>
        <w:t xml:space="preserve">    </w:t>
      </w:r>
      <w:r w:rsidRPr="00D50267">
        <w:rPr>
          <w:i/>
          <w:iCs/>
          <w:color w:val="5F826B"/>
        </w:rPr>
        <w:t>"""</w:t>
      </w:r>
      <w:r w:rsidRPr="00D50267">
        <w:rPr>
          <w:i/>
          <w:iCs/>
          <w:color w:val="5F826B"/>
        </w:rPr>
        <w:br/>
        <w:t xml:space="preserve">    </w:t>
      </w:r>
      <w:r w:rsidRPr="00D50267">
        <w:rPr>
          <w:rFonts w:ascii="Courier New" w:hAnsi="Courier New" w:cs="Courier New"/>
          <w:i/>
          <w:iCs/>
          <w:color w:val="5F826B"/>
        </w:rPr>
        <w:t>从</w:t>
      </w:r>
      <w:r w:rsidRPr="00D50267">
        <w:rPr>
          <w:i/>
          <w:iCs/>
          <w:color w:val="5F826B"/>
        </w:rPr>
        <w:t xml:space="preserve"> seed </w:t>
      </w:r>
      <w:r w:rsidRPr="00D50267">
        <w:rPr>
          <w:rFonts w:ascii="Courier New" w:hAnsi="Courier New" w:cs="Courier New"/>
          <w:i/>
          <w:iCs/>
          <w:color w:val="5F826B"/>
        </w:rPr>
        <w:t>节点扩展一跳关系（双向），过滤</w:t>
      </w:r>
      <w:r w:rsidRPr="00D50267">
        <w:rPr>
          <w:i/>
          <w:iCs/>
          <w:color w:val="5F826B"/>
        </w:rPr>
        <w:t xml:space="preserve"> MENTIONED_IN</w:t>
      </w:r>
      <w:r w:rsidRPr="00D50267">
        <w:rPr>
          <w:rFonts w:ascii="Courier New" w:hAnsi="Courier New" w:cs="Courier New"/>
          <w:i/>
          <w:iCs/>
          <w:color w:val="5F826B"/>
        </w:rPr>
        <w:t>，返回三元组列表</w:t>
      </w:r>
      <w:r w:rsidRPr="00D50267">
        <w:rPr>
          <w:rFonts w:ascii="Courier New" w:hAnsi="Courier New" w:cs="Courier New"/>
          <w:i/>
          <w:iCs/>
          <w:color w:val="5F826B"/>
        </w:rPr>
        <w:br/>
        <w:t xml:space="preserve">    </w:t>
      </w:r>
      <w:r w:rsidRPr="00D50267">
        <w:rPr>
          <w:rFonts w:ascii="Courier New" w:hAnsi="Courier New" w:cs="Courier New"/>
          <w:i/>
          <w:iCs/>
          <w:color w:val="5F826B"/>
        </w:rPr>
        <w:t>必须限定</w:t>
      </w:r>
      <w:r w:rsidRPr="00D50267">
        <w:rPr>
          <w:i/>
          <w:iCs/>
          <w:color w:val="5F826B"/>
        </w:rPr>
        <w:t xml:space="preserve"> item_name</w:t>
      </w:r>
      <w:r w:rsidRPr="00D50267">
        <w:rPr>
          <w:rFonts w:ascii="Courier New" w:hAnsi="Courier New" w:cs="Courier New"/>
          <w:i/>
          <w:iCs/>
          <w:color w:val="5F826B"/>
        </w:rPr>
        <w:t>（单值），因为图里节点是按</w:t>
      </w:r>
      <w:r w:rsidRPr="00D50267">
        <w:rPr>
          <w:i/>
          <w:iCs/>
          <w:color w:val="5F826B"/>
        </w:rPr>
        <w:t xml:space="preserve"> item_name </w:t>
      </w:r>
      <w:r w:rsidRPr="00D50267">
        <w:rPr>
          <w:rFonts w:ascii="Courier New" w:hAnsi="Courier New" w:cs="Courier New"/>
          <w:i/>
          <w:iCs/>
          <w:color w:val="5F826B"/>
        </w:rPr>
        <w:t>分区写入的</w:t>
      </w:r>
      <w:r w:rsidRPr="00D50267">
        <w:rPr>
          <w:i/>
          <w:iCs/>
          <w:color w:val="5F826B"/>
        </w:rPr>
        <w:br/>
        <w:t xml:space="preserve">    """</w:t>
      </w:r>
      <w:r w:rsidRPr="00D50267">
        <w:rPr>
          <w:i/>
          <w:iCs/>
          <w:color w:val="5F826B"/>
        </w:rPr>
        <w:br/>
        <w:t xml:space="preserve">    </w:t>
      </w:r>
      <w:r w:rsidRPr="00D50267">
        <w:t>rows = tx.run(</w:t>
      </w:r>
      <w:r w:rsidRPr="00D50267">
        <w:br/>
        <w:t xml:space="preserve">        </w:t>
      </w:r>
      <w:r w:rsidRPr="00D50267">
        <w:rPr>
          <w:color w:val="6AAB73"/>
        </w:rPr>
        <w:t>"""</w:t>
      </w:r>
      <w:r w:rsidRPr="00D50267">
        <w:rPr>
          <w:color w:val="6AAB73"/>
        </w:rPr>
        <w:br/>
        <w:t xml:space="preserve">        MATCH (seed:Entity {name: $seed, item_name: $item_name})</w:t>
      </w:r>
      <w:r w:rsidRPr="00D50267">
        <w:rPr>
          <w:color w:val="6AAB73"/>
        </w:rPr>
        <w:br/>
        <w:t xml:space="preserve">        CALL {</w:t>
      </w:r>
      <w:r w:rsidRPr="00D50267">
        <w:rPr>
          <w:color w:val="6AAB73"/>
        </w:rPr>
        <w:br/>
        <w:t xml:space="preserve">          WITH seed</w:t>
      </w:r>
      <w:r w:rsidRPr="00D50267">
        <w:rPr>
          <w:color w:val="6AAB73"/>
        </w:rPr>
        <w:br/>
        <w:t xml:space="preserve">          MATCH (seed)-[r]-&gt;(nbr:Entity)</w:t>
      </w:r>
      <w:r w:rsidRPr="00D50267">
        <w:rPr>
          <w:color w:val="6AAB73"/>
        </w:rPr>
        <w:br/>
        <w:t xml:space="preserve">          WHERE type(r) &lt;&gt; 'MENTIONED_IN' AND nbr.name IS NOT NULL AND nbr.item_name = $item_name</w:t>
      </w:r>
      <w:r w:rsidRPr="00D50267">
        <w:rPr>
          <w:color w:val="6AAB73"/>
        </w:rPr>
        <w:br/>
        <w:t xml:space="preserve">          RETURN seed.name AS head, type(r) AS rel, nbr.name AS tail</w:t>
      </w:r>
      <w:r w:rsidRPr="00D50267">
        <w:rPr>
          <w:color w:val="6AAB73"/>
        </w:rPr>
        <w:br/>
        <w:t xml:space="preserve">          UNION</w:t>
      </w:r>
      <w:r w:rsidRPr="00D50267">
        <w:rPr>
          <w:color w:val="6AAB73"/>
        </w:rPr>
        <w:br/>
      </w:r>
      <w:r w:rsidRPr="00D50267">
        <w:rPr>
          <w:color w:val="6AAB73"/>
        </w:rPr>
        <w:lastRenderedPageBreak/>
        <w:t xml:space="preserve">          WITH seed</w:t>
      </w:r>
      <w:r w:rsidRPr="00D50267">
        <w:rPr>
          <w:color w:val="6AAB73"/>
        </w:rPr>
        <w:br/>
        <w:t xml:space="preserve">          MATCH (nbr:Entity)-[r]-&gt;(seed)</w:t>
      </w:r>
      <w:r w:rsidRPr="00D50267">
        <w:rPr>
          <w:color w:val="6AAB73"/>
        </w:rPr>
        <w:br/>
        <w:t xml:space="preserve">          WHERE type(r) &lt;&gt; 'MENTIONED_IN' AND nbr.name IS NOT NULL AND nbr.item_name = $item_name</w:t>
      </w:r>
      <w:r w:rsidRPr="00D50267">
        <w:rPr>
          <w:color w:val="6AAB73"/>
        </w:rPr>
        <w:br/>
        <w:t xml:space="preserve">          RETURN nbr.name AS head, type(r) AS rel, seed.name AS tail</w:t>
      </w:r>
      <w:r w:rsidRPr="00D50267">
        <w:rPr>
          <w:color w:val="6AAB73"/>
        </w:rPr>
        <w:br/>
        <w:t xml:space="preserve">        }</w:t>
      </w:r>
      <w:r w:rsidRPr="00D50267">
        <w:rPr>
          <w:color w:val="6AAB73"/>
        </w:rPr>
        <w:br/>
        <w:t xml:space="preserve">        RETURN head, rel, tail</w:t>
      </w:r>
      <w:r w:rsidRPr="00D50267">
        <w:rPr>
          <w:color w:val="6AAB73"/>
        </w:rPr>
        <w:br/>
        <w:t xml:space="preserve">        LIMIT $limit</w:t>
      </w:r>
      <w:r w:rsidRPr="00D50267">
        <w:rPr>
          <w:color w:val="6AAB73"/>
        </w:rPr>
        <w:br/>
        <w:t xml:space="preserve">        """</w:t>
      </w:r>
      <w:r w:rsidRPr="00D50267">
        <w:t>,</w:t>
      </w:r>
      <w:r w:rsidRPr="00D50267">
        <w:br/>
        <w:t xml:space="preserve">        </w:t>
      </w:r>
      <w:r w:rsidRPr="00D50267">
        <w:rPr>
          <w:color w:val="AA4926"/>
        </w:rPr>
        <w:t>seed</w:t>
      </w:r>
      <w:r w:rsidRPr="00D50267">
        <w:t>=seed_name,</w:t>
      </w:r>
      <w:r w:rsidRPr="00D50267">
        <w:br/>
        <w:t xml:space="preserve">        </w:t>
      </w:r>
      <w:r w:rsidRPr="00D50267">
        <w:rPr>
          <w:color w:val="AA4926"/>
        </w:rPr>
        <w:t>item_name</w:t>
      </w:r>
      <w:r w:rsidRPr="00D50267">
        <w:t>=item_name,</w:t>
      </w:r>
      <w:r w:rsidRPr="00D50267">
        <w:br/>
        <w:t xml:space="preserve">        </w:t>
      </w:r>
      <w:r w:rsidRPr="00D50267">
        <w:rPr>
          <w:color w:val="AA4926"/>
        </w:rPr>
        <w:t>limit</w:t>
      </w:r>
      <w:r w:rsidRPr="00D50267">
        <w:t>=max_triples,</w:t>
      </w:r>
      <w:r w:rsidRPr="00D50267">
        <w:br/>
        <w:t xml:space="preserve">    ).data()</w:t>
      </w:r>
      <w:r w:rsidRPr="00D50267">
        <w:br/>
      </w:r>
      <w:r w:rsidRPr="00D50267">
        <w:br/>
        <w:t xml:space="preserve">    triples: List[Neo4jTriple] = []</w:t>
      </w:r>
      <w:r w:rsidRPr="00D50267">
        <w:br/>
        <w:t xml:space="preserve">    </w:t>
      </w:r>
      <w:r w:rsidRPr="00D50267">
        <w:rPr>
          <w:color w:val="CF8E6D"/>
        </w:rPr>
        <w:t xml:space="preserve">for </w:t>
      </w:r>
      <w:r w:rsidRPr="00D50267">
        <w:t xml:space="preserve">r </w:t>
      </w:r>
      <w:r w:rsidRPr="00D50267">
        <w:rPr>
          <w:color w:val="CF8E6D"/>
        </w:rPr>
        <w:t xml:space="preserve">in </w:t>
      </w:r>
      <w:r w:rsidRPr="00D50267">
        <w:t>rows:</w:t>
      </w:r>
      <w:r w:rsidRPr="00D50267">
        <w:br/>
        <w:t xml:space="preserve">        h, rel, t = r.get(</w:t>
      </w:r>
      <w:r w:rsidRPr="00D50267">
        <w:rPr>
          <w:color w:val="6AAB73"/>
        </w:rPr>
        <w:t>"head"</w:t>
      </w:r>
      <w:r w:rsidRPr="00D50267">
        <w:t>), r.get(</w:t>
      </w:r>
      <w:r w:rsidRPr="00D50267">
        <w:rPr>
          <w:color w:val="6AAB73"/>
        </w:rPr>
        <w:t>"rel"</w:t>
      </w:r>
      <w:r w:rsidRPr="00D50267">
        <w:t>), r.get(</w:t>
      </w:r>
      <w:r w:rsidRPr="00D50267">
        <w:rPr>
          <w:color w:val="6AAB73"/>
        </w:rPr>
        <w:t>"tail"</w:t>
      </w:r>
      <w:r w:rsidRPr="00D50267">
        <w:t>)</w:t>
      </w:r>
      <w:r w:rsidRPr="00D50267">
        <w:br/>
        <w:t xml:space="preserve">        </w:t>
      </w:r>
      <w:r w:rsidRPr="00D50267">
        <w:rPr>
          <w:color w:val="CF8E6D"/>
        </w:rPr>
        <w:t xml:space="preserve">if not </w:t>
      </w:r>
      <w:r w:rsidRPr="00D50267">
        <w:t xml:space="preserve">(h </w:t>
      </w:r>
      <w:r w:rsidRPr="00D50267">
        <w:rPr>
          <w:color w:val="CF8E6D"/>
        </w:rPr>
        <w:t xml:space="preserve">and </w:t>
      </w:r>
      <w:r w:rsidRPr="00D50267">
        <w:t xml:space="preserve">rel </w:t>
      </w:r>
      <w:r w:rsidRPr="00D50267">
        <w:rPr>
          <w:color w:val="CF8E6D"/>
        </w:rPr>
        <w:t xml:space="preserve">and </w:t>
      </w:r>
      <w:r w:rsidRPr="00D50267">
        <w:t>t):</w:t>
      </w:r>
      <w:r w:rsidRPr="00D50267">
        <w:br/>
        <w:t xml:space="preserve">            </w:t>
      </w:r>
      <w:r w:rsidRPr="00D50267">
        <w:rPr>
          <w:color w:val="CF8E6D"/>
        </w:rPr>
        <w:t>continue</w:t>
      </w:r>
      <w:r w:rsidRPr="00D50267">
        <w:rPr>
          <w:color w:val="CF8E6D"/>
        </w:rPr>
        <w:br/>
        <w:t xml:space="preserve">        </w:t>
      </w:r>
      <w:r w:rsidRPr="00D50267">
        <w:t>triples.append({</w:t>
      </w:r>
      <w:r w:rsidRPr="00D50267">
        <w:rPr>
          <w:color w:val="6AAB73"/>
        </w:rPr>
        <w:t>"head"</w:t>
      </w:r>
      <w:r w:rsidRPr="00D50267">
        <w:t xml:space="preserve">: </w:t>
      </w:r>
      <w:r w:rsidRPr="00D50267">
        <w:rPr>
          <w:color w:val="8888C6"/>
        </w:rPr>
        <w:t>str</w:t>
      </w:r>
      <w:r w:rsidRPr="00D50267">
        <w:t xml:space="preserve">(h), </w:t>
      </w:r>
      <w:r w:rsidRPr="00D50267">
        <w:rPr>
          <w:color w:val="6AAB73"/>
        </w:rPr>
        <w:t>"rel"</w:t>
      </w:r>
      <w:r w:rsidRPr="00D50267">
        <w:t xml:space="preserve">: </w:t>
      </w:r>
      <w:r w:rsidRPr="00D50267">
        <w:rPr>
          <w:color w:val="8888C6"/>
        </w:rPr>
        <w:t>str</w:t>
      </w:r>
      <w:r w:rsidRPr="00D50267">
        <w:t xml:space="preserve">(rel), </w:t>
      </w:r>
      <w:r w:rsidRPr="00D50267">
        <w:rPr>
          <w:color w:val="6AAB73"/>
        </w:rPr>
        <w:t>"tail"</w:t>
      </w:r>
      <w:r w:rsidRPr="00D50267">
        <w:t xml:space="preserve">: </w:t>
      </w:r>
      <w:r w:rsidRPr="00D50267">
        <w:rPr>
          <w:color w:val="8888C6"/>
        </w:rPr>
        <w:t>str</w:t>
      </w:r>
      <w:r w:rsidRPr="00D50267">
        <w:t xml:space="preserve">(t), </w:t>
      </w:r>
      <w:r w:rsidRPr="00D50267">
        <w:rPr>
          <w:color w:val="6AAB73"/>
        </w:rPr>
        <w:t>"item_name"</w:t>
      </w:r>
      <w:r w:rsidRPr="00D50267">
        <w:t xml:space="preserve">: </w:t>
      </w:r>
      <w:r w:rsidRPr="00D50267">
        <w:rPr>
          <w:color w:val="8888C6"/>
        </w:rPr>
        <w:t>str</w:t>
      </w:r>
      <w:r w:rsidRPr="00D50267">
        <w:t>(item_name)})</w:t>
      </w:r>
      <w:r w:rsidRPr="00D50267">
        <w:br/>
        <w:t xml:space="preserve">    </w:t>
      </w:r>
      <w:r w:rsidRPr="00D50267">
        <w:rPr>
          <w:color w:val="CF8E6D"/>
        </w:rPr>
        <w:t xml:space="preserve">return </w:t>
      </w:r>
      <w:r w:rsidRPr="00D50267">
        <w:t>triples</w:t>
      </w:r>
      <w:r w:rsidRPr="00D50267">
        <w:br/>
      </w:r>
      <w:r w:rsidRPr="00D50267">
        <w:br/>
      </w:r>
      <w:r w:rsidRPr="00D50267">
        <w:br/>
      </w:r>
      <w:r w:rsidRPr="00D50267">
        <w:rPr>
          <w:color w:val="9F86EA"/>
        </w:rPr>
        <w:t xml:space="preserve"># --- Step 5: Neo4j </w:t>
      </w:r>
      <w:r w:rsidRPr="00D50267">
        <w:rPr>
          <w:rFonts w:ascii="Courier New" w:hAnsi="Courier New" w:cs="Courier New"/>
          <w:color w:val="9F86EA"/>
        </w:rPr>
        <w:t>查询种子节点</w:t>
      </w:r>
      <w:r w:rsidRPr="00D50267">
        <w:rPr>
          <w:color w:val="9F86EA"/>
        </w:rPr>
        <w:t xml:space="preserve"> ---</w:t>
      </w:r>
      <w:r w:rsidRPr="00D50267">
        <w:rPr>
          <w:color w:val="9F86EA"/>
        </w:rPr>
        <w:br/>
      </w:r>
      <w:r w:rsidRPr="00D50267">
        <w:rPr>
          <w:color w:val="CF8E6D"/>
        </w:rPr>
        <w:t xml:space="preserve">def </w:t>
      </w:r>
      <w:r w:rsidRPr="00D50267">
        <w:rPr>
          <w:color w:val="56A8F5"/>
        </w:rPr>
        <w:t>step_5_query_neo4j_nodes</w:t>
      </w:r>
      <w:r w:rsidRPr="00D50267">
        <w:t>(</w:t>
      </w:r>
      <w:r w:rsidRPr="00D50267">
        <w:br/>
        <w:t xml:space="preserve">    entities: List[</w:t>
      </w:r>
      <w:r w:rsidRPr="00D50267">
        <w:rPr>
          <w:color w:val="8888C6"/>
        </w:rPr>
        <w:t>str</w:t>
      </w:r>
      <w:r w:rsidRPr="00D50267">
        <w:t>],</w:t>
      </w:r>
      <w:r w:rsidRPr="00D50267">
        <w:br/>
        <w:t xml:space="preserve">    item_names: List[</w:t>
      </w:r>
      <w:r w:rsidRPr="00D50267">
        <w:rPr>
          <w:color w:val="8888C6"/>
        </w:rPr>
        <w:t>str</w:t>
      </w:r>
      <w:r w:rsidRPr="00D50267">
        <w:t>],</w:t>
      </w:r>
      <w:r w:rsidRPr="00D50267">
        <w:br/>
        <w:t xml:space="preserve">    *,</w:t>
      </w:r>
      <w:r w:rsidRPr="00D50267">
        <w:br/>
        <w:t xml:space="preserve">    max_seed_candidates_per_entity: </w:t>
      </w:r>
      <w:r w:rsidRPr="00D50267">
        <w:rPr>
          <w:color w:val="8888C6"/>
        </w:rPr>
        <w:t xml:space="preserve">int </w:t>
      </w:r>
      <w:r w:rsidRPr="00D50267">
        <w:t xml:space="preserve">= </w:t>
      </w:r>
      <w:r w:rsidRPr="00D50267">
        <w:rPr>
          <w:color w:val="2AACB8"/>
        </w:rPr>
        <w:t>3</w:t>
      </w:r>
      <w:r w:rsidRPr="00D50267">
        <w:t>,</w:t>
      </w:r>
      <w:r w:rsidRPr="00D50267">
        <w:br/>
        <w:t xml:space="preserve">    max_total_seeds: </w:t>
      </w:r>
      <w:r w:rsidRPr="00D50267">
        <w:rPr>
          <w:color w:val="8888C6"/>
        </w:rPr>
        <w:t xml:space="preserve">int </w:t>
      </w:r>
      <w:r w:rsidRPr="00D50267">
        <w:t xml:space="preserve">= </w:t>
      </w:r>
      <w:r w:rsidRPr="00D50267">
        <w:rPr>
          <w:color w:val="2AACB8"/>
        </w:rPr>
        <w:t>30</w:t>
      </w:r>
      <w:r w:rsidRPr="00D50267">
        <w:t>,</w:t>
      </w:r>
      <w:r w:rsidRPr="00D50267">
        <w:br/>
        <w:t>) -&gt; Dict[</w:t>
      </w:r>
      <w:r w:rsidRPr="00D50267">
        <w:rPr>
          <w:color w:val="8888C6"/>
        </w:rPr>
        <w:t>str</w:t>
      </w:r>
      <w:r w:rsidRPr="00D50267">
        <w:t>, Any]:</w:t>
      </w:r>
      <w:r w:rsidRPr="00D50267">
        <w:br/>
        <w:t xml:space="preserve">    </w:t>
      </w:r>
      <w:r w:rsidRPr="00D50267">
        <w:rPr>
          <w:i/>
          <w:iCs/>
          <w:color w:val="5F826B"/>
        </w:rPr>
        <w:t>"""</w:t>
      </w:r>
      <w:r w:rsidRPr="00D50267">
        <w:rPr>
          <w:i/>
          <w:iCs/>
          <w:color w:val="5F826B"/>
        </w:rPr>
        <w:br/>
        <w:t xml:space="preserve">    </w:t>
      </w:r>
      <w:r w:rsidRPr="00D50267">
        <w:rPr>
          <w:rFonts w:ascii="Courier New" w:hAnsi="Courier New" w:cs="Courier New"/>
          <w:i/>
          <w:iCs/>
          <w:color w:val="5F826B"/>
        </w:rPr>
        <w:t>获取种子节点（返回</w:t>
      </w:r>
      <w:r w:rsidRPr="00D50267">
        <w:rPr>
          <w:i/>
          <w:iCs/>
          <w:color w:val="5F826B"/>
        </w:rPr>
        <w:t xml:space="preserve"> List[{"name","item_name"}]</w:t>
      </w:r>
      <w:r w:rsidRPr="00D50267">
        <w:rPr>
          <w:rFonts w:ascii="Courier New" w:hAnsi="Courier New" w:cs="Courier New"/>
          <w:i/>
          <w:iCs/>
          <w:color w:val="5F826B"/>
        </w:rPr>
        <w:t>），支持</w:t>
      </w:r>
      <w:r w:rsidRPr="00D50267">
        <w:rPr>
          <w:i/>
          <w:iCs/>
          <w:color w:val="5F826B"/>
        </w:rPr>
        <w:t xml:space="preserve"> item_names </w:t>
      </w:r>
      <w:r w:rsidRPr="00D50267">
        <w:rPr>
          <w:rFonts w:ascii="Courier New" w:hAnsi="Courier New" w:cs="Courier New"/>
          <w:i/>
          <w:iCs/>
          <w:color w:val="5F826B"/>
        </w:rPr>
        <w:t>多值过滤。</w:t>
      </w:r>
      <w:r w:rsidRPr="00D50267">
        <w:rPr>
          <w:i/>
          <w:iCs/>
          <w:color w:val="5F826B"/>
        </w:rPr>
        <w:br/>
        <w:t xml:space="preserve">    """</w:t>
      </w:r>
      <w:r w:rsidRPr="00D50267">
        <w:rPr>
          <w:i/>
          <w:iCs/>
          <w:color w:val="5F826B"/>
        </w:rPr>
        <w:br/>
        <w:t xml:space="preserve">    </w:t>
      </w:r>
      <w:r w:rsidRPr="00D50267">
        <w:t>logging.info(</w:t>
      </w:r>
      <w:r w:rsidRPr="00D50267">
        <w:rPr>
          <w:color w:val="6AAB73"/>
        </w:rPr>
        <w:t xml:space="preserve">f"Step 5: </w:t>
      </w:r>
      <w:r w:rsidRPr="00D50267">
        <w:rPr>
          <w:rFonts w:ascii="Courier New" w:hAnsi="Courier New" w:cs="Courier New"/>
          <w:color w:val="6AAB73"/>
        </w:rPr>
        <w:t>正在从</w:t>
      </w:r>
      <w:r w:rsidRPr="00D50267">
        <w:rPr>
          <w:color w:val="6AAB73"/>
        </w:rPr>
        <w:t xml:space="preserve"> Neo4j </w:t>
      </w:r>
      <w:r w:rsidRPr="00D50267">
        <w:rPr>
          <w:rFonts w:ascii="Courier New" w:hAnsi="Courier New" w:cs="Courier New"/>
          <w:color w:val="6AAB73"/>
        </w:rPr>
        <w:t>查询种子节点</w:t>
      </w:r>
      <w:r w:rsidRPr="00D50267">
        <w:rPr>
          <w:color w:val="6AAB73"/>
        </w:rPr>
        <w:t xml:space="preserve"> (Item: </w:t>
      </w:r>
      <w:r w:rsidRPr="00D50267">
        <w:rPr>
          <w:color w:val="CF8E6D"/>
        </w:rPr>
        <w:t>{</w:t>
      </w:r>
      <w:r w:rsidRPr="00D50267">
        <w:t>item_names</w:t>
      </w:r>
      <w:r w:rsidRPr="00D50267">
        <w:rPr>
          <w:color w:val="CF8E6D"/>
        </w:rPr>
        <w:t>}</w:t>
      </w:r>
      <w:r w:rsidRPr="00D50267">
        <w:rPr>
          <w:color w:val="6AAB73"/>
        </w:rPr>
        <w:t>)..."</w:t>
      </w:r>
      <w:r w:rsidRPr="00D50267">
        <w:t>)</w:t>
      </w:r>
      <w:r w:rsidRPr="00D50267">
        <w:br/>
      </w:r>
      <w:r w:rsidRPr="00D50267">
        <w:br/>
        <w:t xml:space="preserve">    uri, user, password = _neo4j_conn_params()</w:t>
      </w:r>
      <w:r w:rsidRPr="00D50267">
        <w:br/>
        <w:t xml:space="preserve">    </w:t>
      </w:r>
      <w:r w:rsidRPr="00D50267">
        <w:rPr>
          <w:color w:val="CF8E6D"/>
        </w:rPr>
        <w:t xml:space="preserve">if not </w:t>
      </w:r>
      <w:r w:rsidRPr="00D50267">
        <w:rPr>
          <w:color w:val="8888C6"/>
        </w:rPr>
        <w:t>all</w:t>
      </w:r>
      <w:r w:rsidRPr="00D50267">
        <w:t>([uri, user, password]):</w:t>
      </w:r>
      <w:r w:rsidRPr="00D50267">
        <w:br/>
        <w:t xml:space="preserve">        logging.warning(</w:t>
      </w:r>
      <w:r w:rsidRPr="00D50267">
        <w:rPr>
          <w:color w:val="6AAB73"/>
        </w:rPr>
        <w:t xml:space="preserve">"Step 5 Skip: </w:t>
      </w:r>
      <w:r w:rsidRPr="00D50267">
        <w:rPr>
          <w:rFonts w:ascii="Courier New" w:hAnsi="Courier New" w:cs="Courier New"/>
          <w:color w:val="6AAB73"/>
        </w:rPr>
        <w:t>未配置</w:t>
      </w:r>
      <w:r w:rsidRPr="00D50267">
        <w:rPr>
          <w:color w:val="6AAB73"/>
        </w:rPr>
        <w:t xml:space="preserve"> Neo4j </w:t>
      </w:r>
      <w:r w:rsidRPr="00D50267">
        <w:rPr>
          <w:rFonts w:ascii="Courier New" w:hAnsi="Courier New" w:cs="Courier New"/>
          <w:color w:val="6AAB73"/>
        </w:rPr>
        <w:t>连接信息</w:t>
      </w:r>
      <w:r w:rsidRPr="00D50267">
        <w:rPr>
          <w:color w:val="6AAB73"/>
        </w:rPr>
        <w:t xml:space="preserve"> (NEO4J_URI/NEO4J_USERNAME/NEO4J_PASSWORD)"</w:t>
      </w:r>
      <w:r w:rsidRPr="00D50267">
        <w:t>)</w:t>
      </w:r>
      <w:r w:rsidRPr="00D50267">
        <w:br/>
        <w:t xml:space="preserve">        </w:t>
      </w:r>
      <w:r w:rsidRPr="00D50267">
        <w:rPr>
          <w:color w:val="CF8E6D"/>
        </w:rPr>
        <w:t xml:space="preserve">return </w:t>
      </w:r>
      <w:r w:rsidRPr="00D50267">
        <w:t>{</w:t>
      </w:r>
      <w:r w:rsidRPr="00D50267">
        <w:rPr>
          <w:color w:val="6AAB73"/>
        </w:rPr>
        <w:t>"seed_nodes"</w:t>
      </w:r>
      <w:r w:rsidRPr="00D50267">
        <w:t>: []}</w:t>
      </w:r>
      <w:r w:rsidRPr="00D50267">
        <w:br/>
      </w:r>
      <w:r w:rsidRPr="00D50267">
        <w:br/>
        <w:t xml:space="preserve">    </w:t>
      </w:r>
      <w:r w:rsidRPr="00D50267">
        <w:rPr>
          <w:color w:val="CF8E6D"/>
        </w:rPr>
        <w:t xml:space="preserve">if not </w:t>
      </w:r>
      <w:r w:rsidRPr="00D50267">
        <w:t xml:space="preserve">entities </w:t>
      </w:r>
      <w:r w:rsidRPr="00D50267">
        <w:rPr>
          <w:color w:val="CF8E6D"/>
        </w:rPr>
        <w:t xml:space="preserve">or not </w:t>
      </w:r>
      <w:r w:rsidRPr="00D50267">
        <w:t>item_names:</w:t>
      </w:r>
      <w:r w:rsidRPr="00D50267">
        <w:br/>
        <w:t xml:space="preserve">        logging.info(</w:t>
      </w:r>
      <w:r w:rsidRPr="00D50267">
        <w:rPr>
          <w:color w:val="6AAB73"/>
        </w:rPr>
        <w:t xml:space="preserve">"Step 5 Skip: entities </w:t>
      </w:r>
      <w:r w:rsidRPr="00D50267">
        <w:rPr>
          <w:rFonts w:ascii="Courier New" w:hAnsi="Courier New" w:cs="Courier New"/>
          <w:color w:val="6AAB73"/>
        </w:rPr>
        <w:t>或</w:t>
      </w:r>
      <w:r w:rsidRPr="00D50267">
        <w:rPr>
          <w:color w:val="6AAB73"/>
        </w:rPr>
        <w:t xml:space="preserve"> item_names </w:t>
      </w:r>
      <w:r w:rsidRPr="00D50267">
        <w:rPr>
          <w:rFonts w:ascii="Courier New" w:hAnsi="Courier New" w:cs="Courier New"/>
          <w:color w:val="6AAB73"/>
        </w:rPr>
        <w:t>为空，跳过</w:t>
      </w:r>
      <w:r w:rsidRPr="00D50267">
        <w:rPr>
          <w:color w:val="6AAB73"/>
        </w:rPr>
        <w:t xml:space="preserve"> Neo4j </w:t>
      </w:r>
      <w:r w:rsidRPr="00D50267">
        <w:rPr>
          <w:rFonts w:ascii="Courier New" w:hAnsi="Courier New" w:cs="Courier New"/>
          <w:color w:val="6AAB73"/>
        </w:rPr>
        <w:t>节点查询</w:t>
      </w:r>
      <w:r w:rsidRPr="00D50267">
        <w:rPr>
          <w:color w:val="6AAB73"/>
        </w:rPr>
        <w:t>"</w:t>
      </w:r>
      <w:r w:rsidRPr="00D50267">
        <w:t>)</w:t>
      </w:r>
      <w:r w:rsidRPr="00D50267">
        <w:br/>
        <w:t xml:space="preserve">        </w:t>
      </w:r>
      <w:r w:rsidRPr="00D50267">
        <w:rPr>
          <w:color w:val="CF8E6D"/>
        </w:rPr>
        <w:t xml:space="preserve">return </w:t>
      </w:r>
      <w:r w:rsidRPr="00D50267">
        <w:t>{</w:t>
      </w:r>
      <w:r w:rsidRPr="00D50267">
        <w:rPr>
          <w:color w:val="6AAB73"/>
        </w:rPr>
        <w:t>"seed_nodes"</w:t>
      </w:r>
      <w:r w:rsidRPr="00D50267">
        <w:t>: []}</w:t>
      </w:r>
      <w:r w:rsidRPr="00D50267">
        <w:br/>
      </w:r>
      <w:r w:rsidRPr="00D50267">
        <w:br/>
        <w:t xml:space="preserve">    driver = get_neo4j_driver()</w:t>
      </w:r>
      <w:r w:rsidRPr="00D50267">
        <w:br/>
        <w:t xml:space="preserve">    database = os.getenv(</w:t>
      </w:r>
      <w:r w:rsidRPr="00D50267">
        <w:rPr>
          <w:color w:val="6AAB73"/>
        </w:rPr>
        <w:t>"NEO4J_DATABASE"</w:t>
      </w:r>
      <w:r w:rsidRPr="00D50267">
        <w:t>)</w:t>
      </w:r>
      <w:r w:rsidRPr="00D50267">
        <w:br/>
      </w:r>
      <w:r w:rsidRPr="00D50267">
        <w:br/>
        <w:t xml:space="preserve">    seed_nodes: List[Neo4jNodeRef] = []</w:t>
      </w:r>
      <w:r w:rsidRPr="00D50267">
        <w:br/>
        <w:t xml:space="preserve">    seen: Set[Tuple[</w:t>
      </w:r>
      <w:r w:rsidRPr="00D50267">
        <w:rPr>
          <w:color w:val="8888C6"/>
        </w:rPr>
        <w:t>str</w:t>
      </w:r>
      <w:r w:rsidRPr="00D50267">
        <w:t xml:space="preserve">, </w:t>
      </w:r>
      <w:r w:rsidRPr="00D50267">
        <w:rPr>
          <w:color w:val="8888C6"/>
        </w:rPr>
        <w:t>str</w:t>
      </w:r>
      <w:r w:rsidRPr="00D50267">
        <w:t xml:space="preserve">]] = </w:t>
      </w:r>
      <w:r w:rsidRPr="00D50267">
        <w:rPr>
          <w:color w:val="8888C6"/>
        </w:rPr>
        <w:t>set</w:t>
      </w:r>
      <w:r w:rsidRPr="00D50267">
        <w:t>()</w:t>
      </w:r>
      <w:r w:rsidRPr="00D50267">
        <w:br/>
        <w:t xml:space="preserve">    </w:t>
      </w:r>
      <w:r w:rsidRPr="00D50267">
        <w:rPr>
          <w:color w:val="CF8E6D"/>
        </w:rPr>
        <w:t>try</w:t>
      </w:r>
      <w:r w:rsidRPr="00D50267">
        <w:t>:</w:t>
      </w:r>
      <w:r w:rsidRPr="00D50267">
        <w:br/>
        <w:t xml:space="preserve">        </w:t>
      </w:r>
      <w:r w:rsidRPr="00D50267">
        <w:rPr>
          <w:color w:val="CF8E6D"/>
        </w:rPr>
        <w:t xml:space="preserve">with </w:t>
      </w:r>
      <w:r w:rsidRPr="00D50267">
        <w:t>driver.session(</w:t>
      </w:r>
      <w:r w:rsidRPr="00D50267">
        <w:rPr>
          <w:color w:val="AA4926"/>
        </w:rPr>
        <w:t>database</w:t>
      </w:r>
      <w:r w:rsidRPr="00D50267">
        <w:t xml:space="preserve">=database) </w:t>
      </w:r>
      <w:r w:rsidRPr="00D50267">
        <w:rPr>
          <w:color w:val="CF8E6D"/>
        </w:rPr>
        <w:t xml:space="preserve">as </w:t>
      </w:r>
      <w:r w:rsidRPr="00D50267">
        <w:t>session:</w:t>
      </w:r>
      <w:r w:rsidRPr="00D50267">
        <w:br/>
        <w:t xml:space="preserve">            </w:t>
      </w:r>
      <w:r w:rsidRPr="00D50267">
        <w:rPr>
          <w:color w:val="CF8E6D"/>
        </w:rPr>
        <w:t xml:space="preserve">for </w:t>
      </w:r>
      <w:r w:rsidRPr="00D50267">
        <w:t xml:space="preserve">name </w:t>
      </w:r>
      <w:r w:rsidRPr="00D50267">
        <w:rPr>
          <w:color w:val="CF8E6D"/>
        </w:rPr>
        <w:t xml:space="preserve">in </w:t>
      </w:r>
      <w:r w:rsidRPr="00D50267">
        <w:t>entities:</w:t>
      </w:r>
      <w:r w:rsidRPr="00D50267">
        <w:br/>
        <w:t xml:space="preserve">                seeds = session.execute_read(_collect_seed_nodes_tx, name, item_names, max_seed_candidates_per_entity)</w:t>
      </w:r>
      <w:r w:rsidRPr="00D50267">
        <w:br/>
        <w:t xml:space="preserve">                </w:t>
      </w:r>
      <w:r w:rsidRPr="00D50267">
        <w:rPr>
          <w:color w:val="CF8E6D"/>
        </w:rPr>
        <w:t xml:space="preserve">for </w:t>
      </w:r>
      <w:r w:rsidRPr="00D50267">
        <w:t xml:space="preserve">s </w:t>
      </w:r>
      <w:r w:rsidRPr="00D50267">
        <w:rPr>
          <w:color w:val="CF8E6D"/>
        </w:rPr>
        <w:t xml:space="preserve">in </w:t>
      </w:r>
      <w:r w:rsidRPr="00D50267">
        <w:t>seeds:</w:t>
      </w:r>
      <w:r w:rsidRPr="00D50267">
        <w:br/>
        <w:t xml:space="preserve">                    key = (s[</w:t>
      </w:r>
      <w:r w:rsidRPr="00D50267">
        <w:rPr>
          <w:color w:val="6AAB73"/>
        </w:rPr>
        <w:t>"item_name"</w:t>
      </w:r>
      <w:r w:rsidRPr="00D50267">
        <w:t>], s[</w:t>
      </w:r>
      <w:r w:rsidRPr="00D50267">
        <w:rPr>
          <w:color w:val="6AAB73"/>
        </w:rPr>
        <w:t>"name"</w:t>
      </w:r>
      <w:r w:rsidRPr="00D50267">
        <w:t>])</w:t>
      </w:r>
      <w:r w:rsidRPr="00D50267">
        <w:br/>
        <w:t xml:space="preserve">                    </w:t>
      </w:r>
      <w:r w:rsidRPr="00D50267">
        <w:rPr>
          <w:color w:val="CF8E6D"/>
        </w:rPr>
        <w:t xml:space="preserve">if </w:t>
      </w:r>
      <w:r w:rsidRPr="00D50267">
        <w:t xml:space="preserve">key </w:t>
      </w:r>
      <w:r w:rsidRPr="00D50267">
        <w:rPr>
          <w:color w:val="CF8E6D"/>
        </w:rPr>
        <w:t xml:space="preserve">in </w:t>
      </w:r>
      <w:r w:rsidRPr="00D50267">
        <w:t>seen:</w:t>
      </w:r>
      <w:r w:rsidRPr="00D50267">
        <w:br/>
        <w:t xml:space="preserve">                        </w:t>
      </w:r>
      <w:r w:rsidRPr="00D50267">
        <w:rPr>
          <w:color w:val="CF8E6D"/>
        </w:rPr>
        <w:t>continue</w:t>
      </w:r>
      <w:r w:rsidRPr="00D50267">
        <w:rPr>
          <w:color w:val="CF8E6D"/>
        </w:rPr>
        <w:br/>
        <w:t xml:space="preserve">                    </w:t>
      </w:r>
      <w:r w:rsidRPr="00D50267">
        <w:t>seen.add(key)</w:t>
      </w:r>
      <w:r w:rsidRPr="00D50267">
        <w:br/>
        <w:t xml:space="preserve">                    seed_nodes.append(s)</w:t>
      </w:r>
      <w:r w:rsidRPr="00D50267">
        <w:br/>
        <w:t xml:space="preserve">                    </w:t>
      </w:r>
      <w:r w:rsidRPr="00D50267">
        <w:rPr>
          <w:color w:val="CF8E6D"/>
        </w:rPr>
        <w:t xml:space="preserve">if </w:t>
      </w:r>
      <w:r w:rsidRPr="00D50267">
        <w:rPr>
          <w:color w:val="8888C6"/>
        </w:rPr>
        <w:t>len</w:t>
      </w:r>
      <w:r w:rsidRPr="00D50267">
        <w:t>(seed_nodes) &gt;= max_total_seeds:</w:t>
      </w:r>
      <w:r w:rsidRPr="00D50267">
        <w:br/>
      </w:r>
      <w:r w:rsidRPr="00D50267">
        <w:lastRenderedPageBreak/>
        <w:t xml:space="preserve">                        </w:t>
      </w:r>
      <w:r w:rsidRPr="00D50267">
        <w:rPr>
          <w:color w:val="CF8E6D"/>
        </w:rPr>
        <w:t>break</w:t>
      </w:r>
      <w:r w:rsidRPr="00D50267">
        <w:rPr>
          <w:color w:val="CF8E6D"/>
        </w:rPr>
        <w:br/>
        <w:t xml:space="preserve">                if </w:t>
      </w:r>
      <w:r w:rsidRPr="00D50267">
        <w:rPr>
          <w:color w:val="8888C6"/>
        </w:rPr>
        <w:t>len</w:t>
      </w:r>
      <w:r w:rsidRPr="00D50267">
        <w:t>(seed_nodes) &gt;= max_total_seeds:</w:t>
      </w:r>
      <w:r w:rsidRPr="00D50267">
        <w:br/>
        <w:t xml:space="preserve">                    </w:t>
      </w:r>
      <w:r w:rsidRPr="00D50267">
        <w:rPr>
          <w:color w:val="CF8E6D"/>
        </w:rPr>
        <w:t>break</w:t>
      </w:r>
      <w:r w:rsidRPr="00D50267">
        <w:rPr>
          <w:color w:val="CF8E6D"/>
        </w:rPr>
        <w:br/>
      </w:r>
      <w:r w:rsidRPr="00D50267">
        <w:rPr>
          <w:color w:val="CF8E6D"/>
        </w:rPr>
        <w:br/>
        <w:t xml:space="preserve">        </w:t>
      </w:r>
      <w:r w:rsidRPr="00D50267">
        <w:t>logging.info(</w:t>
      </w:r>
      <w:r w:rsidRPr="00D50267">
        <w:rPr>
          <w:color w:val="6AAB73"/>
        </w:rPr>
        <w:t xml:space="preserve">f"Step 5 Success: </w:t>
      </w:r>
      <w:r w:rsidRPr="00D50267">
        <w:rPr>
          <w:rFonts w:ascii="Courier New" w:hAnsi="Courier New" w:cs="Courier New"/>
          <w:color w:val="6AAB73"/>
        </w:rPr>
        <w:t>命中</w:t>
      </w:r>
      <w:r w:rsidRPr="00D50267">
        <w:rPr>
          <w:color w:val="6AAB73"/>
        </w:rPr>
        <w:t xml:space="preserve"> seed_nodes=</w:t>
      </w:r>
      <w:r w:rsidRPr="00D50267">
        <w:rPr>
          <w:color w:val="CF8E6D"/>
        </w:rPr>
        <w:t>{</w:t>
      </w:r>
      <w:r w:rsidRPr="00D50267">
        <w:rPr>
          <w:color w:val="8888C6"/>
        </w:rPr>
        <w:t>len</w:t>
      </w:r>
      <w:r w:rsidRPr="00D50267">
        <w:t>(seed_nodes)</w:t>
      </w:r>
      <w:r w:rsidRPr="00D50267">
        <w:rPr>
          <w:color w:val="CF8E6D"/>
        </w:rPr>
        <w:t>}</w:t>
      </w:r>
      <w:r w:rsidRPr="00D50267">
        <w:rPr>
          <w:color w:val="6AAB73"/>
        </w:rPr>
        <w:t>"</w:t>
      </w:r>
      <w:r w:rsidRPr="00D50267">
        <w:t>)</w:t>
      </w:r>
      <w:r w:rsidRPr="00D50267">
        <w:br/>
        <w:t xml:space="preserve">        </w:t>
      </w:r>
      <w:r w:rsidRPr="00D50267">
        <w:rPr>
          <w:color w:val="CF8E6D"/>
        </w:rPr>
        <w:t xml:space="preserve">return </w:t>
      </w:r>
      <w:r w:rsidRPr="00D50267">
        <w:t>{</w:t>
      </w:r>
      <w:r w:rsidRPr="00D50267">
        <w:rPr>
          <w:color w:val="6AAB73"/>
        </w:rPr>
        <w:t>"seed_nodes"</w:t>
      </w:r>
      <w:r w:rsidRPr="00D50267">
        <w:t>: seed_nodes}</w:t>
      </w:r>
      <w:r w:rsidRPr="00D50267">
        <w:br/>
        <w:t xml:space="preserve">    </w:t>
      </w:r>
      <w:r w:rsidRPr="00D50267">
        <w:rPr>
          <w:color w:val="CF8E6D"/>
        </w:rPr>
        <w:t xml:space="preserve">except </w:t>
      </w:r>
      <w:r w:rsidRPr="00D50267">
        <w:rPr>
          <w:color w:val="8888C6"/>
        </w:rPr>
        <w:t xml:space="preserve">Exception </w:t>
      </w:r>
      <w:r w:rsidRPr="00D50267">
        <w:rPr>
          <w:color w:val="CF8E6D"/>
        </w:rPr>
        <w:t xml:space="preserve">as </w:t>
      </w:r>
      <w:r w:rsidRPr="00D50267">
        <w:t>e:</w:t>
      </w:r>
      <w:r w:rsidRPr="00D50267">
        <w:br/>
        <w:t xml:space="preserve">        logging.error(</w:t>
      </w:r>
      <w:r w:rsidRPr="00D50267">
        <w:rPr>
          <w:color w:val="6AAB73"/>
        </w:rPr>
        <w:t xml:space="preserve">f"Step 5 Error: Neo4j </w:t>
      </w:r>
      <w:r w:rsidRPr="00D50267">
        <w:rPr>
          <w:rFonts w:ascii="Courier New" w:hAnsi="Courier New" w:cs="Courier New"/>
          <w:color w:val="6AAB73"/>
        </w:rPr>
        <w:t>查询异常</w:t>
      </w:r>
      <w:r w:rsidRPr="00D50267">
        <w:rPr>
          <w:color w:val="6AAB73"/>
        </w:rPr>
        <w:t xml:space="preserve">: </w:t>
      </w:r>
      <w:r w:rsidRPr="00D50267">
        <w:rPr>
          <w:color w:val="CF8E6D"/>
        </w:rPr>
        <w:t>{</w:t>
      </w:r>
      <w:r w:rsidRPr="00D50267">
        <w:t>e</w:t>
      </w:r>
      <w:r w:rsidRPr="00D50267">
        <w:rPr>
          <w:color w:val="CF8E6D"/>
        </w:rPr>
        <w:t>}</w:t>
      </w:r>
      <w:r w:rsidRPr="00D50267">
        <w:rPr>
          <w:color w:val="6AAB73"/>
        </w:rPr>
        <w:t>"</w:t>
      </w:r>
      <w:r w:rsidRPr="00D50267">
        <w:t>)</w:t>
      </w:r>
      <w:r w:rsidRPr="00D50267">
        <w:br/>
        <w:t xml:space="preserve">        </w:t>
      </w:r>
      <w:r w:rsidRPr="00D50267">
        <w:rPr>
          <w:color w:val="CF8E6D"/>
        </w:rPr>
        <w:t xml:space="preserve">return </w:t>
      </w:r>
      <w:r w:rsidRPr="00D50267">
        <w:t>{</w:t>
      </w:r>
      <w:r w:rsidRPr="00D50267">
        <w:rPr>
          <w:color w:val="6AAB73"/>
        </w:rPr>
        <w:t>"seed_nodes"</w:t>
      </w:r>
      <w:r w:rsidRPr="00D50267">
        <w:t>: seed_nodes}</w:t>
      </w:r>
      <w:r w:rsidRPr="00D50267">
        <w:br/>
      </w:r>
      <w:r w:rsidRPr="00D50267">
        <w:br/>
      </w:r>
      <w:r w:rsidRPr="00D50267">
        <w:br/>
      </w:r>
      <w:r w:rsidRPr="00D50267">
        <w:rPr>
          <w:color w:val="9F86EA"/>
        </w:rPr>
        <w:t xml:space="preserve"># --- Step 6: Neo4j </w:t>
      </w:r>
      <w:r w:rsidRPr="00D50267">
        <w:rPr>
          <w:rFonts w:ascii="Courier New" w:hAnsi="Courier New" w:cs="Courier New"/>
          <w:color w:val="9F86EA"/>
        </w:rPr>
        <w:t>查询一跳关系</w:t>
      </w:r>
      <w:r w:rsidRPr="00D50267">
        <w:rPr>
          <w:color w:val="9F86EA"/>
        </w:rPr>
        <w:t xml:space="preserve"> ---</w:t>
      </w:r>
      <w:r w:rsidRPr="00D50267">
        <w:rPr>
          <w:color w:val="9F86EA"/>
        </w:rPr>
        <w:br/>
      </w:r>
      <w:r w:rsidRPr="00D50267">
        <w:rPr>
          <w:color w:val="CF8E6D"/>
        </w:rPr>
        <w:t xml:space="preserve">def </w:t>
      </w:r>
      <w:r w:rsidRPr="00D50267">
        <w:rPr>
          <w:color w:val="56A8F5"/>
        </w:rPr>
        <w:t>step_6_query_neo4j_triples</w:t>
      </w:r>
      <w:r w:rsidRPr="00D50267">
        <w:t>(</w:t>
      </w:r>
      <w:r w:rsidRPr="00D50267">
        <w:br/>
        <w:t xml:space="preserve">    seed_nodes: List[Neo4jNodeRef],</w:t>
      </w:r>
      <w:r w:rsidRPr="00D50267">
        <w:br/>
        <w:t xml:space="preserve">    *,</w:t>
      </w:r>
      <w:r w:rsidRPr="00D50267">
        <w:br/>
        <w:t xml:space="preserve">    max_triples_per_seed: </w:t>
      </w:r>
      <w:r w:rsidRPr="00D50267">
        <w:rPr>
          <w:color w:val="8888C6"/>
        </w:rPr>
        <w:t xml:space="preserve">int </w:t>
      </w:r>
      <w:r w:rsidRPr="00D50267">
        <w:t xml:space="preserve">= </w:t>
      </w:r>
      <w:r w:rsidRPr="00D50267">
        <w:rPr>
          <w:color w:val="2AACB8"/>
        </w:rPr>
        <w:t>50</w:t>
      </w:r>
      <w:r w:rsidRPr="00D50267">
        <w:t>,</w:t>
      </w:r>
      <w:r w:rsidRPr="00D50267">
        <w:br/>
        <w:t xml:space="preserve">    max_total_triples: </w:t>
      </w:r>
      <w:r w:rsidRPr="00D50267">
        <w:rPr>
          <w:color w:val="8888C6"/>
        </w:rPr>
        <w:t xml:space="preserve">int </w:t>
      </w:r>
      <w:r w:rsidRPr="00D50267">
        <w:t xml:space="preserve">= </w:t>
      </w:r>
      <w:r w:rsidRPr="00D50267">
        <w:rPr>
          <w:color w:val="2AACB8"/>
        </w:rPr>
        <w:t>200</w:t>
      </w:r>
      <w:r w:rsidRPr="00D50267">
        <w:t>,</w:t>
      </w:r>
      <w:r w:rsidRPr="00D50267">
        <w:br/>
        <w:t>) -&gt; Dict[</w:t>
      </w:r>
      <w:r w:rsidRPr="00D50267">
        <w:rPr>
          <w:color w:val="8888C6"/>
        </w:rPr>
        <w:t>str</w:t>
      </w:r>
      <w:r w:rsidRPr="00D50267">
        <w:t>, Any]:</w:t>
      </w:r>
      <w:r w:rsidRPr="00D50267">
        <w:br/>
        <w:t xml:space="preserve">    </w:t>
      </w:r>
      <w:r w:rsidRPr="00D50267">
        <w:rPr>
          <w:i/>
          <w:iCs/>
          <w:color w:val="5F826B"/>
        </w:rPr>
        <w:t>"""</w:t>
      </w:r>
      <w:r w:rsidRPr="00D50267">
        <w:rPr>
          <w:i/>
          <w:iCs/>
          <w:color w:val="5F826B"/>
        </w:rPr>
        <w:br/>
        <w:t xml:space="preserve">    </w:t>
      </w:r>
      <w:r w:rsidRPr="00D50267">
        <w:rPr>
          <w:rFonts w:ascii="Courier New" w:hAnsi="Courier New" w:cs="Courier New"/>
          <w:i/>
          <w:iCs/>
          <w:color w:val="5F826B"/>
        </w:rPr>
        <w:t>获取一跳关系</w:t>
      </w:r>
      <w:r w:rsidRPr="00D50267">
        <w:rPr>
          <w:i/>
          <w:iCs/>
          <w:color w:val="5F826B"/>
        </w:rPr>
        <w:t xml:space="preserve"> triples</w:t>
      </w:r>
      <w:r w:rsidRPr="00D50267">
        <w:rPr>
          <w:rFonts w:ascii="Courier New" w:hAnsi="Courier New" w:cs="Courier New"/>
          <w:i/>
          <w:iCs/>
          <w:color w:val="5F826B"/>
        </w:rPr>
        <w:t>（过滤</w:t>
      </w:r>
      <w:r w:rsidRPr="00D50267">
        <w:rPr>
          <w:i/>
          <w:iCs/>
          <w:color w:val="5F826B"/>
        </w:rPr>
        <w:t xml:space="preserve"> MENTIONED_IN</w:t>
      </w:r>
      <w:r w:rsidRPr="00D50267">
        <w:rPr>
          <w:rFonts w:ascii="Courier New" w:hAnsi="Courier New" w:cs="Courier New"/>
          <w:i/>
          <w:iCs/>
          <w:color w:val="5F826B"/>
        </w:rPr>
        <w:t>）。</w:t>
      </w:r>
      <w:r w:rsidRPr="00D50267">
        <w:rPr>
          <w:i/>
          <w:iCs/>
          <w:color w:val="5F826B"/>
        </w:rPr>
        <w:br/>
        <w:t xml:space="preserve">    """</w:t>
      </w:r>
      <w:r w:rsidRPr="00D50267">
        <w:rPr>
          <w:i/>
          <w:iCs/>
          <w:color w:val="5F826B"/>
        </w:rPr>
        <w:br/>
        <w:t xml:space="preserve">    </w:t>
      </w:r>
      <w:r w:rsidRPr="00D50267">
        <w:t>logging.info(</w:t>
      </w:r>
      <w:r w:rsidRPr="00D50267">
        <w:rPr>
          <w:color w:val="6AAB73"/>
        </w:rPr>
        <w:t xml:space="preserve">f"Step 6: </w:t>
      </w:r>
      <w:r w:rsidRPr="00D50267">
        <w:rPr>
          <w:rFonts w:ascii="Courier New" w:hAnsi="Courier New" w:cs="Courier New"/>
          <w:color w:val="6AAB73"/>
        </w:rPr>
        <w:t>正在从</w:t>
      </w:r>
      <w:r w:rsidRPr="00D50267">
        <w:rPr>
          <w:color w:val="6AAB73"/>
        </w:rPr>
        <w:t xml:space="preserve"> Neo4j </w:t>
      </w:r>
      <w:r w:rsidRPr="00D50267">
        <w:rPr>
          <w:rFonts w:ascii="Courier New" w:hAnsi="Courier New" w:cs="Courier New"/>
          <w:color w:val="6AAB73"/>
        </w:rPr>
        <w:t>扩展一跳关系</w:t>
      </w:r>
      <w:r w:rsidRPr="00D50267">
        <w:rPr>
          <w:color w:val="6AAB73"/>
        </w:rPr>
        <w:t xml:space="preserve"> (seed_nodes=</w:t>
      </w:r>
      <w:r w:rsidRPr="00D50267">
        <w:rPr>
          <w:color w:val="CF8E6D"/>
        </w:rPr>
        <w:t>{</w:t>
      </w:r>
      <w:r w:rsidRPr="00D50267">
        <w:rPr>
          <w:color w:val="8888C6"/>
        </w:rPr>
        <w:t>len</w:t>
      </w:r>
      <w:r w:rsidRPr="00D50267">
        <w:t>(seed_nodes)</w:t>
      </w:r>
      <w:r w:rsidRPr="00D50267">
        <w:rPr>
          <w:color w:val="CF8E6D"/>
        </w:rPr>
        <w:t>}</w:t>
      </w:r>
      <w:r w:rsidRPr="00D50267">
        <w:rPr>
          <w:color w:val="6AAB73"/>
        </w:rPr>
        <w:t>)..."</w:t>
      </w:r>
      <w:r w:rsidRPr="00D50267">
        <w:t>)</w:t>
      </w:r>
      <w:r w:rsidRPr="00D50267">
        <w:br/>
      </w:r>
      <w:r w:rsidRPr="00D50267">
        <w:br/>
        <w:t xml:space="preserve">    uri, user, password = _neo4j_conn_params()</w:t>
      </w:r>
      <w:r w:rsidRPr="00D50267">
        <w:br/>
        <w:t xml:space="preserve">    </w:t>
      </w:r>
      <w:r w:rsidRPr="00D50267">
        <w:rPr>
          <w:color w:val="CF8E6D"/>
        </w:rPr>
        <w:t xml:space="preserve">if not </w:t>
      </w:r>
      <w:r w:rsidRPr="00D50267">
        <w:rPr>
          <w:color w:val="8888C6"/>
        </w:rPr>
        <w:t>all</w:t>
      </w:r>
      <w:r w:rsidRPr="00D50267">
        <w:t>([uri, user, password]):</w:t>
      </w:r>
      <w:r w:rsidRPr="00D50267">
        <w:br/>
        <w:t xml:space="preserve">        logging.warning(</w:t>
      </w:r>
      <w:r w:rsidRPr="00D50267">
        <w:rPr>
          <w:color w:val="6AAB73"/>
        </w:rPr>
        <w:t xml:space="preserve">"Step 6 Skip: </w:t>
      </w:r>
      <w:r w:rsidRPr="00D50267">
        <w:rPr>
          <w:rFonts w:ascii="Courier New" w:hAnsi="Courier New" w:cs="Courier New"/>
          <w:color w:val="6AAB73"/>
        </w:rPr>
        <w:t>未配置</w:t>
      </w:r>
      <w:r w:rsidRPr="00D50267">
        <w:rPr>
          <w:color w:val="6AAB73"/>
        </w:rPr>
        <w:t xml:space="preserve"> Neo4j </w:t>
      </w:r>
      <w:r w:rsidRPr="00D50267">
        <w:rPr>
          <w:rFonts w:ascii="Courier New" w:hAnsi="Courier New" w:cs="Courier New"/>
          <w:color w:val="6AAB73"/>
        </w:rPr>
        <w:t>连接信息</w:t>
      </w:r>
      <w:r w:rsidRPr="00D50267">
        <w:rPr>
          <w:color w:val="6AAB73"/>
        </w:rPr>
        <w:t>"</w:t>
      </w:r>
      <w:r w:rsidRPr="00D50267">
        <w:t>)</w:t>
      </w:r>
      <w:r w:rsidRPr="00D50267">
        <w:br/>
        <w:t xml:space="preserve">        </w:t>
      </w:r>
      <w:r w:rsidRPr="00D50267">
        <w:rPr>
          <w:color w:val="CF8E6D"/>
        </w:rPr>
        <w:t xml:space="preserve">return </w:t>
      </w:r>
      <w:r w:rsidRPr="00D50267">
        <w:t>{</w:t>
      </w:r>
      <w:r w:rsidRPr="00D50267">
        <w:rPr>
          <w:color w:val="6AAB73"/>
        </w:rPr>
        <w:t>"triples"</w:t>
      </w:r>
      <w:r w:rsidRPr="00D50267">
        <w:t>: []}</w:t>
      </w:r>
      <w:r w:rsidRPr="00D50267">
        <w:br/>
      </w:r>
      <w:r w:rsidRPr="00D50267">
        <w:br/>
        <w:t xml:space="preserve">    </w:t>
      </w:r>
      <w:r w:rsidRPr="00D50267">
        <w:rPr>
          <w:color w:val="CF8E6D"/>
        </w:rPr>
        <w:t xml:space="preserve">if not </w:t>
      </w:r>
      <w:r w:rsidRPr="00D50267">
        <w:t>seed_nodes:</w:t>
      </w:r>
      <w:r w:rsidRPr="00D50267">
        <w:br/>
        <w:t xml:space="preserve">        logging.info(</w:t>
      </w:r>
      <w:r w:rsidRPr="00D50267">
        <w:rPr>
          <w:color w:val="6AAB73"/>
        </w:rPr>
        <w:t xml:space="preserve">"Step 6 Skip: </w:t>
      </w:r>
      <w:r w:rsidRPr="00D50267">
        <w:rPr>
          <w:rFonts w:ascii="Courier New" w:hAnsi="Courier New" w:cs="Courier New"/>
          <w:color w:val="6AAB73"/>
        </w:rPr>
        <w:t>没有</w:t>
      </w:r>
      <w:r w:rsidRPr="00D50267">
        <w:rPr>
          <w:color w:val="6AAB73"/>
        </w:rPr>
        <w:t xml:space="preserve"> seed_nodes</w:t>
      </w:r>
      <w:r w:rsidRPr="00D50267">
        <w:rPr>
          <w:rFonts w:ascii="Courier New" w:hAnsi="Courier New" w:cs="Courier New"/>
          <w:color w:val="6AAB73"/>
        </w:rPr>
        <w:t>，跳过</w:t>
      </w:r>
      <w:r w:rsidRPr="00D50267">
        <w:rPr>
          <w:color w:val="6AAB73"/>
        </w:rPr>
        <w:t xml:space="preserve"> triples </w:t>
      </w:r>
      <w:r w:rsidRPr="00D50267">
        <w:rPr>
          <w:rFonts w:ascii="Courier New" w:hAnsi="Courier New" w:cs="Courier New"/>
          <w:color w:val="6AAB73"/>
        </w:rPr>
        <w:t>查询</w:t>
      </w:r>
      <w:r w:rsidRPr="00D50267">
        <w:rPr>
          <w:color w:val="6AAB73"/>
        </w:rPr>
        <w:t>"</w:t>
      </w:r>
      <w:r w:rsidRPr="00D50267">
        <w:t>)</w:t>
      </w:r>
      <w:r w:rsidRPr="00D50267">
        <w:br/>
        <w:t xml:space="preserve">        </w:t>
      </w:r>
      <w:r w:rsidRPr="00D50267">
        <w:rPr>
          <w:color w:val="CF8E6D"/>
        </w:rPr>
        <w:t xml:space="preserve">return </w:t>
      </w:r>
      <w:r w:rsidRPr="00D50267">
        <w:t>{</w:t>
      </w:r>
      <w:r w:rsidRPr="00D50267">
        <w:rPr>
          <w:color w:val="6AAB73"/>
        </w:rPr>
        <w:t>"triples"</w:t>
      </w:r>
      <w:r w:rsidRPr="00D50267">
        <w:t>: []}</w:t>
      </w:r>
      <w:r w:rsidRPr="00D50267">
        <w:br/>
      </w:r>
      <w:r w:rsidRPr="00D50267">
        <w:br/>
        <w:t xml:space="preserve">    driver = get_neo4j_driver()</w:t>
      </w:r>
      <w:r w:rsidRPr="00D50267">
        <w:br/>
        <w:t xml:space="preserve">    database = os.getenv(</w:t>
      </w:r>
      <w:r w:rsidRPr="00D50267">
        <w:rPr>
          <w:color w:val="6AAB73"/>
        </w:rPr>
        <w:t>"NEO4J_DATABASE"</w:t>
      </w:r>
      <w:r w:rsidRPr="00D50267">
        <w:t>)</w:t>
      </w:r>
      <w:r w:rsidRPr="00D50267">
        <w:br/>
      </w:r>
      <w:r w:rsidRPr="00D50267">
        <w:br/>
        <w:t xml:space="preserve">    triples: List[Neo4jTriple] = []</w:t>
      </w:r>
      <w:r w:rsidRPr="00D50267">
        <w:br/>
        <w:t xml:space="preserve">    triple_seen: Set[Tuple[</w:t>
      </w:r>
      <w:r w:rsidRPr="00D50267">
        <w:rPr>
          <w:color w:val="8888C6"/>
        </w:rPr>
        <w:t>str</w:t>
      </w:r>
      <w:r w:rsidRPr="00D50267">
        <w:t xml:space="preserve">, </w:t>
      </w:r>
      <w:r w:rsidRPr="00D50267">
        <w:rPr>
          <w:color w:val="8888C6"/>
        </w:rPr>
        <w:t>str</w:t>
      </w:r>
      <w:r w:rsidRPr="00D50267">
        <w:t xml:space="preserve">, </w:t>
      </w:r>
      <w:r w:rsidRPr="00D50267">
        <w:rPr>
          <w:color w:val="8888C6"/>
        </w:rPr>
        <w:t>str</w:t>
      </w:r>
      <w:r w:rsidRPr="00D50267">
        <w:t xml:space="preserve">, </w:t>
      </w:r>
      <w:r w:rsidRPr="00D50267">
        <w:rPr>
          <w:color w:val="8888C6"/>
        </w:rPr>
        <w:t>str</w:t>
      </w:r>
      <w:r w:rsidRPr="00D50267">
        <w:t xml:space="preserve">]] = </w:t>
      </w:r>
      <w:r w:rsidRPr="00D50267">
        <w:rPr>
          <w:color w:val="8888C6"/>
        </w:rPr>
        <w:t>set</w:t>
      </w:r>
      <w:r w:rsidRPr="00D50267">
        <w:t>()</w:t>
      </w:r>
      <w:r w:rsidRPr="00D50267">
        <w:br/>
      </w:r>
      <w:r w:rsidRPr="00D50267">
        <w:br/>
        <w:t xml:space="preserve">    </w:t>
      </w:r>
      <w:r w:rsidRPr="00D50267">
        <w:rPr>
          <w:color w:val="CF8E6D"/>
        </w:rPr>
        <w:t>try</w:t>
      </w:r>
      <w:r w:rsidRPr="00D50267">
        <w:t>:</w:t>
      </w:r>
      <w:r w:rsidRPr="00D50267">
        <w:br/>
        <w:t xml:space="preserve">        </w:t>
      </w:r>
      <w:r w:rsidRPr="00D50267">
        <w:rPr>
          <w:color w:val="CF8E6D"/>
        </w:rPr>
        <w:t xml:space="preserve">with </w:t>
      </w:r>
      <w:r w:rsidRPr="00D50267">
        <w:t>driver.session(</w:t>
      </w:r>
      <w:r w:rsidRPr="00D50267">
        <w:rPr>
          <w:color w:val="AA4926"/>
        </w:rPr>
        <w:t>database</w:t>
      </w:r>
      <w:r w:rsidRPr="00D50267">
        <w:t xml:space="preserve">=database) </w:t>
      </w:r>
      <w:r w:rsidRPr="00D50267">
        <w:rPr>
          <w:color w:val="CF8E6D"/>
        </w:rPr>
        <w:t xml:space="preserve">as </w:t>
      </w:r>
      <w:r w:rsidRPr="00D50267">
        <w:t>session:</w:t>
      </w:r>
      <w:r w:rsidRPr="00D50267">
        <w:br/>
        <w:t xml:space="preserve">            </w:t>
      </w:r>
      <w:r w:rsidRPr="00D50267">
        <w:rPr>
          <w:color w:val="CF8E6D"/>
        </w:rPr>
        <w:t xml:space="preserve">for </w:t>
      </w:r>
      <w:r w:rsidRPr="00D50267">
        <w:t xml:space="preserve">s </w:t>
      </w:r>
      <w:r w:rsidRPr="00D50267">
        <w:rPr>
          <w:color w:val="CF8E6D"/>
        </w:rPr>
        <w:t xml:space="preserve">in </w:t>
      </w:r>
      <w:r w:rsidRPr="00D50267">
        <w:t>seed_nodes:</w:t>
      </w:r>
      <w:r w:rsidRPr="00D50267">
        <w:br/>
        <w:t xml:space="preserve">                seed_name = (s.get(</w:t>
      </w:r>
      <w:r w:rsidRPr="00D50267">
        <w:rPr>
          <w:color w:val="6AAB73"/>
        </w:rPr>
        <w:t>"name"</w:t>
      </w:r>
      <w:r w:rsidRPr="00D50267">
        <w:t xml:space="preserve">) </w:t>
      </w:r>
      <w:r w:rsidRPr="00D50267">
        <w:rPr>
          <w:color w:val="CF8E6D"/>
        </w:rPr>
        <w:t xml:space="preserve">or </w:t>
      </w:r>
      <w:r w:rsidRPr="00D50267">
        <w:rPr>
          <w:color w:val="6AAB73"/>
        </w:rPr>
        <w:t>""</w:t>
      </w:r>
      <w:r w:rsidRPr="00D50267">
        <w:t>).strip()</w:t>
      </w:r>
      <w:r w:rsidRPr="00D50267">
        <w:br/>
        <w:t xml:space="preserve">                item_name = (s.get(</w:t>
      </w:r>
      <w:r w:rsidRPr="00D50267">
        <w:rPr>
          <w:color w:val="6AAB73"/>
        </w:rPr>
        <w:t>"item_name"</w:t>
      </w:r>
      <w:r w:rsidRPr="00D50267">
        <w:t xml:space="preserve">) </w:t>
      </w:r>
      <w:r w:rsidRPr="00D50267">
        <w:rPr>
          <w:color w:val="CF8E6D"/>
        </w:rPr>
        <w:t xml:space="preserve">or </w:t>
      </w:r>
      <w:r w:rsidRPr="00D50267">
        <w:rPr>
          <w:color w:val="6AAB73"/>
        </w:rPr>
        <w:t>""</w:t>
      </w:r>
      <w:r w:rsidRPr="00D50267">
        <w:t>).strip()</w:t>
      </w:r>
      <w:r w:rsidRPr="00D50267">
        <w:br/>
        <w:t xml:space="preserve">                </w:t>
      </w:r>
      <w:r w:rsidRPr="00D50267">
        <w:rPr>
          <w:color w:val="CF8E6D"/>
        </w:rPr>
        <w:t xml:space="preserve">if not </w:t>
      </w:r>
      <w:r w:rsidRPr="00D50267">
        <w:t xml:space="preserve">seed_name </w:t>
      </w:r>
      <w:r w:rsidRPr="00D50267">
        <w:rPr>
          <w:color w:val="CF8E6D"/>
        </w:rPr>
        <w:t xml:space="preserve">or not </w:t>
      </w:r>
      <w:r w:rsidRPr="00D50267">
        <w:t>item_name:</w:t>
      </w:r>
      <w:r w:rsidRPr="00D50267">
        <w:br/>
        <w:t xml:space="preserve">                    </w:t>
      </w:r>
      <w:r w:rsidRPr="00D50267">
        <w:rPr>
          <w:color w:val="CF8E6D"/>
        </w:rPr>
        <w:t>continue</w:t>
      </w:r>
      <w:r w:rsidRPr="00D50267">
        <w:rPr>
          <w:color w:val="CF8E6D"/>
        </w:rPr>
        <w:br/>
      </w:r>
      <w:r w:rsidRPr="00D50267">
        <w:rPr>
          <w:color w:val="CF8E6D"/>
        </w:rPr>
        <w:br/>
        <w:t xml:space="preserve">                </w:t>
      </w:r>
      <w:r w:rsidRPr="00D50267">
        <w:t>chunk = session.execute_read(_expand_triples_tx, seed_name, item_name, max_triples_per_seed)</w:t>
      </w:r>
      <w:r w:rsidRPr="00D50267">
        <w:br/>
        <w:t xml:space="preserve">                </w:t>
      </w:r>
      <w:r w:rsidRPr="00D50267">
        <w:rPr>
          <w:color w:val="CF8E6D"/>
        </w:rPr>
        <w:t xml:space="preserve">for </w:t>
      </w:r>
      <w:r w:rsidRPr="00D50267">
        <w:t xml:space="preserve">tr </w:t>
      </w:r>
      <w:r w:rsidRPr="00D50267">
        <w:rPr>
          <w:color w:val="CF8E6D"/>
        </w:rPr>
        <w:t xml:space="preserve">in </w:t>
      </w:r>
      <w:r w:rsidRPr="00D50267">
        <w:t>chunk:</w:t>
      </w:r>
      <w:r w:rsidRPr="00D50267">
        <w:br/>
        <w:t xml:space="preserve">                    key = (tr.get(</w:t>
      </w:r>
      <w:r w:rsidRPr="00D50267">
        <w:rPr>
          <w:color w:val="6AAB73"/>
        </w:rPr>
        <w:t>"item_name"</w:t>
      </w:r>
      <w:r w:rsidRPr="00D50267">
        <w:t xml:space="preserve">, </w:t>
      </w:r>
      <w:r w:rsidRPr="00D50267">
        <w:rPr>
          <w:color w:val="6AAB73"/>
        </w:rPr>
        <w:t>""</w:t>
      </w:r>
      <w:r w:rsidRPr="00D50267">
        <w:t>), tr.get(</w:t>
      </w:r>
      <w:r w:rsidRPr="00D50267">
        <w:rPr>
          <w:color w:val="6AAB73"/>
        </w:rPr>
        <w:t>"head"</w:t>
      </w:r>
      <w:r w:rsidRPr="00D50267">
        <w:t xml:space="preserve">, </w:t>
      </w:r>
      <w:r w:rsidRPr="00D50267">
        <w:rPr>
          <w:color w:val="6AAB73"/>
        </w:rPr>
        <w:t>""</w:t>
      </w:r>
      <w:r w:rsidRPr="00D50267">
        <w:t>), tr.get(</w:t>
      </w:r>
      <w:r w:rsidRPr="00D50267">
        <w:rPr>
          <w:color w:val="6AAB73"/>
        </w:rPr>
        <w:t>"rel"</w:t>
      </w:r>
      <w:r w:rsidRPr="00D50267">
        <w:t xml:space="preserve">, </w:t>
      </w:r>
      <w:r w:rsidRPr="00D50267">
        <w:rPr>
          <w:color w:val="6AAB73"/>
        </w:rPr>
        <w:t>""</w:t>
      </w:r>
      <w:r w:rsidRPr="00D50267">
        <w:t>), tr.get(</w:t>
      </w:r>
      <w:r w:rsidRPr="00D50267">
        <w:rPr>
          <w:color w:val="6AAB73"/>
        </w:rPr>
        <w:t>"tail"</w:t>
      </w:r>
      <w:r w:rsidRPr="00D50267">
        <w:t xml:space="preserve">, </w:t>
      </w:r>
      <w:r w:rsidRPr="00D50267">
        <w:rPr>
          <w:color w:val="6AAB73"/>
        </w:rPr>
        <w:t>""</w:t>
      </w:r>
      <w:r w:rsidRPr="00D50267">
        <w:t>))</w:t>
      </w:r>
      <w:r w:rsidRPr="00D50267">
        <w:br/>
        <w:t xml:space="preserve">                    </w:t>
      </w:r>
      <w:r w:rsidRPr="00D50267">
        <w:rPr>
          <w:color w:val="CF8E6D"/>
        </w:rPr>
        <w:t xml:space="preserve">if </w:t>
      </w:r>
      <w:r w:rsidRPr="00D50267">
        <w:t xml:space="preserve">key </w:t>
      </w:r>
      <w:r w:rsidRPr="00D50267">
        <w:rPr>
          <w:color w:val="CF8E6D"/>
        </w:rPr>
        <w:t xml:space="preserve">in </w:t>
      </w:r>
      <w:r w:rsidRPr="00D50267">
        <w:t>triple_seen:</w:t>
      </w:r>
      <w:r w:rsidRPr="00D50267">
        <w:br/>
        <w:t xml:space="preserve">                        </w:t>
      </w:r>
      <w:r w:rsidRPr="00D50267">
        <w:rPr>
          <w:color w:val="CF8E6D"/>
        </w:rPr>
        <w:t>continue</w:t>
      </w:r>
      <w:r w:rsidRPr="00D50267">
        <w:rPr>
          <w:color w:val="CF8E6D"/>
        </w:rPr>
        <w:br/>
        <w:t xml:space="preserve">                    </w:t>
      </w:r>
      <w:r w:rsidRPr="00D50267">
        <w:t>triple_seen.add(key)</w:t>
      </w:r>
      <w:r w:rsidRPr="00D50267">
        <w:br/>
        <w:t xml:space="preserve">                    triples.append(tr)</w:t>
      </w:r>
      <w:r w:rsidRPr="00D50267">
        <w:br/>
        <w:t xml:space="preserve">                    </w:t>
      </w:r>
      <w:r w:rsidRPr="00D50267">
        <w:rPr>
          <w:color w:val="CF8E6D"/>
        </w:rPr>
        <w:t xml:space="preserve">if </w:t>
      </w:r>
      <w:r w:rsidRPr="00D50267">
        <w:rPr>
          <w:color w:val="8888C6"/>
        </w:rPr>
        <w:t>len</w:t>
      </w:r>
      <w:r w:rsidRPr="00D50267">
        <w:t>(triples) &gt;= max_total_triples:</w:t>
      </w:r>
      <w:r w:rsidRPr="00D50267">
        <w:br/>
        <w:t xml:space="preserve">                        </w:t>
      </w:r>
      <w:r w:rsidRPr="00D50267">
        <w:rPr>
          <w:color w:val="CF8E6D"/>
        </w:rPr>
        <w:t>break</w:t>
      </w:r>
      <w:r w:rsidRPr="00D50267">
        <w:rPr>
          <w:color w:val="CF8E6D"/>
        </w:rPr>
        <w:br/>
        <w:t xml:space="preserve">                if </w:t>
      </w:r>
      <w:r w:rsidRPr="00D50267">
        <w:rPr>
          <w:color w:val="8888C6"/>
        </w:rPr>
        <w:t>len</w:t>
      </w:r>
      <w:r w:rsidRPr="00D50267">
        <w:t>(triples) &gt;= max_total_triples:</w:t>
      </w:r>
      <w:r w:rsidRPr="00D50267">
        <w:br/>
        <w:t xml:space="preserve">                    </w:t>
      </w:r>
      <w:r w:rsidRPr="00D50267">
        <w:rPr>
          <w:color w:val="CF8E6D"/>
        </w:rPr>
        <w:t>break</w:t>
      </w:r>
      <w:r w:rsidRPr="00D50267">
        <w:rPr>
          <w:color w:val="CF8E6D"/>
        </w:rPr>
        <w:br/>
      </w:r>
      <w:r w:rsidRPr="00D50267">
        <w:rPr>
          <w:color w:val="CF8E6D"/>
        </w:rPr>
        <w:br/>
        <w:t xml:space="preserve">        </w:t>
      </w:r>
      <w:r w:rsidRPr="00D50267">
        <w:t>logging.info(</w:t>
      </w:r>
      <w:r w:rsidRPr="00D50267">
        <w:rPr>
          <w:color w:val="6AAB73"/>
        </w:rPr>
        <w:t>f"Step 6 Success: triples=</w:t>
      </w:r>
      <w:r w:rsidRPr="00D50267">
        <w:rPr>
          <w:color w:val="CF8E6D"/>
        </w:rPr>
        <w:t>{</w:t>
      </w:r>
      <w:r w:rsidRPr="00D50267">
        <w:rPr>
          <w:color w:val="8888C6"/>
        </w:rPr>
        <w:t>len</w:t>
      </w:r>
      <w:r w:rsidRPr="00D50267">
        <w:t>(triples)</w:t>
      </w:r>
      <w:r w:rsidRPr="00D50267">
        <w:rPr>
          <w:color w:val="CF8E6D"/>
        </w:rPr>
        <w:t>}</w:t>
      </w:r>
      <w:r w:rsidRPr="00D50267">
        <w:rPr>
          <w:color w:val="6AAB73"/>
        </w:rPr>
        <w:t>"</w:t>
      </w:r>
      <w:r w:rsidRPr="00D50267">
        <w:t>)</w:t>
      </w:r>
      <w:r w:rsidRPr="00D50267">
        <w:br/>
        <w:t xml:space="preserve">        </w:t>
      </w:r>
      <w:r w:rsidRPr="00D50267">
        <w:rPr>
          <w:color w:val="CF8E6D"/>
        </w:rPr>
        <w:t xml:space="preserve">return </w:t>
      </w:r>
      <w:r w:rsidRPr="00D50267">
        <w:t>{</w:t>
      </w:r>
      <w:r w:rsidRPr="00D50267">
        <w:rPr>
          <w:color w:val="6AAB73"/>
        </w:rPr>
        <w:t>"triples"</w:t>
      </w:r>
      <w:r w:rsidRPr="00D50267">
        <w:t>: triples}</w:t>
      </w:r>
      <w:r w:rsidRPr="00D50267">
        <w:br/>
        <w:t xml:space="preserve">    </w:t>
      </w:r>
      <w:r w:rsidRPr="00D50267">
        <w:rPr>
          <w:color w:val="CF8E6D"/>
        </w:rPr>
        <w:t xml:space="preserve">except </w:t>
      </w:r>
      <w:r w:rsidRPr="00D50267">
        <w:rPr>
          <w:color w:val="8888C6"/>
        </w:rPr>
        <w:t xml:space="preserve">Exception </w:t>
      </w:r>
      <w:r w:rsidRPr="00D50267">
        <w:rPr>
          <w:color w:val="CF8E6D"/>
        </w:rPr>
        <w:t xml:space="preserve">as </w:t>
      </w:r>
      <w:r w:rsidRPr="00D50267">
        <w:t>e:</w:t>
      </w:r>
      <w:r w:rsidRPr="00D50267">
        <w:br/>
      </w:r>
      <w:r w:rsidRPr="00D50267">
        <w:lastRenderedPageBreak/>
        <w:t xml:space="preserve">        logging.error(</w:t>
      </w:r>
      <w:r w:rsidRPr="00D50267">
        <w:rPr>
          <w:color w:val="6AAB73"/>
        </w:rPr>
        <w:t xml:space="preserve">f"Step 6 Error: Neo4j </w:t>
      </w:r>
      <w:r w:rsidRPr="00D50267">
        <w:rPr>
          <w:rFonts w:ascii="Courier New" w:hAnsi="Courier New" w:cs="Courier New"/>
          <w:color w:val="6AAB73"/>
        </w:rPr>
        <w:t>查询异常</w:t>
      </w:r>
      <w:r w:rsidRPr="00D50267">
        <w:rPr>
          <w:color w:val="6AAB73"/>
        </w:rPr>
        <w:t xml:space="preserve">: </w:t>
      </w:r>
      <w:r w:rsidRPr="00D50267">
        <w:rPr>
          <w:color w:val="CF8E6D"/>
        </w:rPr>
        <w:t>{</w:t>
      </w:r>
      <w:r w:rsidRPr="00D50267">
        <w:t>e</w:t>
      </w:r>
      <w:r w:rsidRPr="00D50267">
        <w:rPr>
          <w:color w:val="CF8E6D"/>
        </w:rPr>
        <w:t>}</w:t>
      </w:r>
      <w:r w:rsidRPr="00D50267">
        <w:rPr>
          <w:color w:val="6AAB73"/>
        </w:rPr>
        <w:t>"</w:t>
      </w:r>
      <w:r w:rsidRPr="00D50267">
        <w:t>)</w:t>
      </w:r>
      <w:r w:rsidRPr="00D50267">
        <w:br/>
        <w:t xml:space="preserve">        </w:t>
      </w:r>
      <w:r w:rsidRPr="00D50267">
        <w:rPr>
          <w:color w:val="CF8E6D"/>
        </w:rPr>
        <w:t xml:space="preserve">return </w:t>
      </w:r>
      <w:r w:rsidRPr="00D50267">
        <w:t>{</w:t>
      </w:r>
      <w:r w:rsidRPr="00D50267">
        <w:rPr>
          <w:color w:val="6AAB73"/>
        </w:rPr>
        <w:t>"triples"</w:t>
      </w:r>
      <w:r w:rsidRPr="00D50267">
        <w:t>: triples}</w:t>
      </w:r>
      <w:r w:rsidRPr="00D50267">
        <w:br/>
      </w:r>
      <w:r w:rsidRPr="00D50267">
        <w:br/>
      </w:r>
      <w:r w:rsidRPr="00D50267">
        <w:br/>
      </w:r>
      <w:r w:rsidRPr="00D50267">
        <w:rPr>
          <w:color w:val="9F86EA"/>
        </w:rPr>
        <w:t xml:space="preserve"># --- Step 7: </w:t>
      </w:r>
      <w:r w:rsidRPr="00D50267">
        <w:rPr>
          <w:rFonts w:ascii="Courier New" w:hAnsi="Courier New" w:cs="Courier New"/>
          <w:color w:val="9F86EA"/>
        </w:rPr>
        <w:t>将</w:t>
      </w:r>
      <w:r w:rsidRPr="00D50267">
        <w:rPr>
          <w:color w:val="9F86EA"/>
        </w:rPr>
        <w:t xml:space="preserve"> triples </w:t>
      </w:r>
      <w:r w:rsidRPr="00D50267">
        <w:rPr>
          <w:rFonts w:ascii="Courier New" w:hAnsi="Courier New" w:cs="Courier New"/>
          <w:color w:val="9F86EA"/>
        </w:rPr>
        <w:t>转换为大模型易理解的文字</w:t>
      </w:r>
      <w:r w:rsidRPr="00D50267">
        <w:rPr>
          <w:color w:val="9F86EA"/>
        </w:rPr>
        <w:t xml:space="preserve"> ---</w:t>
      </w:r>
      <w:r w:rsidRPr="00D50267">
        <w:rPr>
          <w:color w:val="9F86EA"/>
        </w:rPr>
        <w:br/>
      </w:r>
      <w:r w:rsidRPr="00D50267">
        <w:rPr>
          <w:color w:val="CF8E6D"/>
        </w:rPr>
        <w:t xml:space="preserve">def </w:t>
      </w:r>
      <w:r w:rsidRPr="00D50267">
        <w:rPr>
          <w:color w:val="56A8F5"/>
        </w:rPr>
        <w:t>step_7_query_neo4j_triples_docs</w:t>
      </w:r>
      <w:r w:rsidRPr="00D50267">
        <w:t>(triples: List[Neo4jTriple]) -&gt; List[</w:t>
      </w:r>
      <w:r w:rsidRPr="00D50267">
        <w:rPr>
          <w:color w:val="8888C6"/>
        </w:rPr>
        <w:t>str</w:t>
      </w:r>
      <w:r w:rsidRPr="00D50267">
        <w:t>]:</w:t>
      </w:r>
      <w:r w:rsidRPr="00D50267">
        <w:br/>
        <w:t xml:space="preserve">    </w:t>
      </w:r>
      <w:r w:rsidRPr="00D50267">
        <w:rPr>
          <w:i/>
          <w:iCs/>
          <w:color w:val="5F826B"/>
        </w:rPr>
        <w:t>"""</w:t>
      </w:r>
      <w:r w:rsidRPr="00D50267">
        <w:rPr>
          <w:i/>
          <w:iCs/>
          <w:color w:val="5F826B"/>
        </w:rPr>
        <w:br/>
        <w:t xml:space="preserve">    </w:t>
      </w:r>
      <w:r w:rsidRPr="00D50267">
        <w:rPr>
          <w:rFonts w:ascii="Courier New" w:hAnsi="Courier New" w:cs="Courier New"/>
          <w:i/>
          <w:iCs/>
          <w:color w:val="5F826B"/>
        </w:rPr>
        <w:t>把图谱关系转换为大模型易理解的文本，返回</w:t>
      </w:r>
      <w:r w:rsidRPr="00D50267">
        <w:rPr>
          <w:i/>
          <w:iCs/>
          <w:color w:val="5F826B"/>
        </w:rPr>
        <w:t xml:space="preserve"> list[str]</w:t>
      </w:r>
      <w:r w:rsidRPr="00D50267">
        <w:rPr>
          <w:rFonts w:ascii="Courier New" w:hAnsi="Courier New" w:cs="Courier New"/>
          <w:i/>
          <w:iCs/>
          <w:color w:val="5F826B"/>
        </w:rPr>
        <w:t>。</w:t>
      </w:r>
      <w:r w:rsidRPr="00D50267">
        <w:rPr>
          <w:i/>
          <w:iCs/>
          <w:color w:val="5F826B"/>
        </w:rPr>
        <w:br/>
        <w:t xml:space="preserve">    """</w:t>
      </w:r>
      <w:r w:rsidRPr="00D50267">
        <w:rPr>
          <w:i/>
          <w:iCs/>
          <w:color w:val="5F826B"/>
        </w:rPr>
        <w:br/>
        <w:t xml:space="preserve">    </w:t>
      </w:r>
      <w:r w:rsidRPr="00D50267">
        <w:rPr>
          <w:color w:val="CF8E6D"/>
        </w:rPr>
        <w:t xml:space="preserve">if not </w:t>
      </w:r>
      <w:r w:rsidRPr="00D50267">
        <w:t>triples:</w:t>
      </w:r>
      <w:r w:rsidRPr="00D50267">
        <w:br/>
        <w:t xml:space="preserve">        </w:t>
      </w:r>
      <w:r w:rsidRPr="00D50267">
        <w:rPr>
          <w:color w:val="CF8E6D"/>
        </w:rPr>
        <w:t xml:space="preserve">return </w:t>
      </w:r>
      <w:r w:rsidRPr="00D50267">
        <w:t>[]</w:t>
      </w:r>
      <w:r w:rsidRPr="00D50267">
        <w:br/>
      </w:r>
      <w:r w:rsidRPr="00D50267">
        <w:br/>
        <w:t xml:space="preserve">    docs: List[</w:t>
      </w:r>
      <w:r w:rsidRPr="00D50267">
        <w:rPr>
          <w:color w:val="8888C6"/>
        </w:rPr>
        <w:t>str</w:t>
      </w:r>
      <w:r w:rsidRPr="00D50267">
        <w:t>] = []</w:t>
      </w:r>
      <w:r w:rsidRPr="00D50267">
        <w:br/>
        <w:t xml:space="preserve">    </w:t>
      </w:r>
      <w:r w:rsidRPr="00D50267">
        <w:rPr>
          <w:color w:val="CF8E6D"/>
        </w:rPr>
        <w:t xml:space="preserve">for </w:t>
      </w:r>
      <w:r w:rsidRPr="00D50267">
        <w:t xml:space="preserve">tr </w:t>
      </w:r>
      <w:r w:rsidRPr="00D50267">
        <w:rPr>
          <w:color w:val="CF8E6D"/>
        </w:rPr>
        <w:t xml:space="preserve">in </w:t>
      </w:r>
      <w:r w:rsidRPr="00D50267">
        <w:t>triples:</w:t>
      </w:r>
      <w:r w:rsidRPr="00D50267">
        <w:br/>
        <w:t xml:space="preserve">        item_name = (tr.get(</w:t>
      </w:r>
      <w:r w:rsidRPr="00D50267">
        <w:rPr>
          <w:color w:val="6AAB73"/>
        </w:rPr>
        <w:t>"item_name"</w:t>
      </w:r>
      <w:r w:rsidRPr="00D50267">
        <w:t xml:space="preserve">) </w:t>
      </w:r>
      <w:r w:rsidRPr="00D50267">
        <w:rPr>
          <w:color w:val="CF8E6D"/>
        </w:rPr>
        <w:t xml:space="preserve">or </w:t>
      </w:r>
      <w:r w:rsidRPr="00D50267">
        <w:rPr>
          <w:color w:val="6AAB73"/>
        </w:rPr>
        <w:t>""</w:t>
      </w:r>
      <w:r w:rsidRPr="00D50267">
        <w:t>).strip()</w:t>
      </w:r>
      <w:r w:rsidRPr="00D50267">
        <w:br/>
        <w:t xml:space="preserve">        h = (tr.get(</w:t>
      </w:r>
      <w:r w:rsidRPr="00D50267">
        <w:rPr>
          <w:color w:val="6AAB73"/>
        </w:rPr>
        <w:t>"head"</w:t>
      </w:r>
      <w:r w:rsidRPr="00D50267">
        <w:t xml:space="preserve">) </w:t>
      </w:r>
      <w:r w:rsidRPr="00D50267">
        <w:rPr>
          <w:color w:val="CF8E6D"/>
        </w:rPr>
        <w:t xml:space="preserve">or </w:t>
      </w:r>
      <w:r w:rsidRPr="00D50267">
        <w:rPr>
          <w:color w:val="6AAB73"/>
        </w:rPr>
        <w:t>""</w:t>
      </w:r>
      <w:r w:rsidRPr="00D50267">
        <w:t>).strip()</w:t>
      </w:r>
      <w:r w:rsidRPr="00D50267">
        <w:br/>
        <w:t xml:space="preserve">        r = (tr.get(</w:t>
      </w:r>
      <w:r w:rsidRPr="00D50267">
        <w:rPr>
          <w:color w:val="6AAB73"/>
        </w:rPr>
        <w:t>"rel"</w:t>
      </w:r>
      <w:r w:rsidRPr="00D50267">
        <w:t xml:space="preserve">) </w:t>
      </w:r>
      <w:r w:rsidRPr="00D50267">
        <w:rPr>
          <w:color w:val="CF8E6D"/>
        </w:rPr>
        <w:t xml:space="preserve">or </w:t>
      </w:r>
      <w:r w:rsidRPr="00D50267">
        <w:rPr>
          <w:color w:val="6AAB73"/>
        </w:rPr>
        <w:t>""</w:t>
      </w:r>
      <w:r w:rsidRPr="00D50267">
        <w:t>).strip()</w:t>
      </w:r>
      <w:r w:rsidRPr="00D50267">
        <w:br/>
        <w:t xml:space="preserve">        t = (tr.get(</w:t>
      </w:r>
      <w:r w:rsidRPr="00D50267">
        <w:rPr>
          <w:color w:val="6AAB73"/>
        </w:rPr>
        <w:t>"tail"</w:t>
      </w:r>
      <w:r w:rsidRPr="00D50267">
        <w:t xml:space="preserve">) </w:t>
      </w:r>
      <w:r w:rsidRPr="00D50267">
        <w:rPr>
          <w:color w:val="CF8E6D"/>
        </w:rPr>
        <w:t xml:space="preserve">or </w:t>
      </w:r>
      <w:r w:rsidRPr="00D50267">
        <w:rPr>
          <w:color w:val="6AAB73"/>
        </w:rPr>
        <w:t>""</w:t>
      </w:r>
      <w:r w:rsidRPr="00D50267">
        <w:t>).strip()</w:t>
      </w:r>
      <w:r w:rsidRPr="00D50267">
        <w:br/>
        <w:t xml:space="preserve">        </w:t>
      </w:r>
      <w:r w:rsidRPr="00D50267">
        <w:rPr>
          <w:color w:val="CF8E6D"/>
        </w:rPr>
        <w:t xml:space="preserve">if not </w:t>
      </w:r>
      <w:r w:rsidRPr="00D50267">
        <w:t xml:space="preserve">(h </w:t>
      </w:r>
      <w:r w:rsidRPr="00D50267">
        <w:rPr>
          <w:color w:val="CF8E6D"/>
        </w:rPr>
        <w:t xml:space="preserve">and </w:t>
      </w:r>
      <w:r w:rsidRPr="00D50267">
        <w:t xml:space="preserve">r </w:t>
      </w:r>
      <w:r w:rsidRPr="00D50267">
        <w:rPr>
          <w:color w:val="CF8E6D"/>
        </w:rPr>
        <w:t xml:space="preserve">and </w:t>
      </w:r>
      <w:r w:rsidRPr="00D50267">
        <w:t>t):</w:t>
      </w:r>
      <w:r w:rsidRPr="00D50267">
        <w:br/>
        <w:t xml:space="preserve">            </w:t>
      </w:r>
      <w:r w:rsidRPr="00D50267">
        <w:rPr>
          <w:color w:val="CF8E6D"/>
        </w:rPr>
        <w:t>continue</w:t>
      </w:r>
      <w:r w:rsidRPr="00D50267">
        <w:rPr>
          <w:color w:val="CF8E6D"/>
        </w:rPr>
        <w:br/>
        <w:t xml:space="preserve">        if </w:t>
      </w:r>
      <w:r w:rsidRPr="00D50267">
        <w:t>item_name:</w:t>
      </w:r>
      <w:r w:rsidRPr="00D50267">
        <w:br/>
        <w:t xml:space="preserve">            docs.append(</w:t>
      </w:r>
      <w:r w:rsidRPr="00D50267">
        <w:rPr>
          <w:color w:val="6AAB73"/>
        </w:rPr>
        <w:t>f"[</w:t>
      </w:r>
      <w:r w:rsidRPr="00D50267">
        <w:rPr>
          <w:color w:val="CF8E6D"/>
        </w:rPr>
        <w:t>{</w:t>
      </w:r>
      <w:r w:rsidRPr="00D50267">
        <w:t>item_name</w:t>
      </w:r>
      <w:r w:rsidRPr="00D50267">
        <w:rPr>
          <w:color w:val="CF8E6D"/>
        </w:rPr>
        <w:t>}</w:t>
      </w:r>
      <w:r w:rsidRPr="00D50267">
        <w:rPr>
          <w:color w:val="6AAB73"/>
        </w:rPr>
        <w:t xml:space="preserve">] </w:t>
      </w:r>
      <w:r w:rsidRPr="00D50267">
        <w:rPr>
          <w:color w:val="CF8E6D"/>
        </w:rPr>
        <w:t>{</w:t>
      </w:r>
      <w:r w:rsidRPr="00D50267">
        <w:t>h</w:t>
      </w:r>
      <w:r w:rsidRPr="00D50267">
        <w:rPr>
          <w:color w:val="CF8E6D"/>
        </w:rPr>
        <w:t>}</w:t>
      </w:r>
      <w:r w:rsidRPr="00D50267">
        <w:rPr>
          <w:color w:val="6AAB73"/>
        </w:rPr>
        <w:t xml:space="preserve"> -(</w:t>
      </w:r>
      <w:r w:rsidRPr="00D50267">
        <w:rPr>
          <w:color w:val="CF8E6D"/>
        </w:rPr>
        <w:t>{</w:t>
      </w:r>
      <w:r w:rsidRPr="00D50267">
        <w:t>r</w:t>
      </w:r>
      <w:r w:rsidRPr="00D50267">
        <w:rPr>
          <w:color w:val="CF8E6D"/>
        </w:rPr>
        <w:t>}</w:t>
      </w:r>
      <w:r w:rsidRPr="00D50267">
        <w:rPr>
          <w:color w:val="6AAB73"/>
        </w:rPr>
        <w:t xml:space="preserve">)-&gt; </w:t>
      </w:r>
      <w:r w:rsidRPr="00D50267">
        <w:rPr>
          <w:color w:val="CF8E6D"/>
        </w:rPr>
        <w:t>{</w:t>
      </w:r>
      <w:r w:rsidRPr="00D50267">
        <w:t>t</w:t>
      </w:r>
      <w:r w:rsidRPr="00D50267">
        <w:rPr>
          <w:color w:val="CF8E6D"/>
        </w:rPr>
        <w:t>}</w:t>
      </w:r>
      <w:r w:rsidRPr="00D50267">
        <w:rPr>
          <w:color w:val="6AAB73"/>
        </w:rPr>
        <w:t>"</w:t>
      </w:r>
      <w:r w:rsidRPr="00D50267">
        <w:t>)</w:t>
      </w:r>
      <w:r w:rsidRPr="00D50267">
        <w:br/>
        <w:t xml:space="preserve">        </w:t>
      </w:r>
      <w:r w:rsidRPr="00D50267">
        <w:rPr>
          <w:color w:val="CF8E6D"/>
        </w:rPr>
        <w:t>else</w:t>
      </w:r>
      <w:r w:rsidRPr="00D50267">
        <w:t>:</w:t>
      </w:r>
      <w:r w:rsidRPr="00D50267">
        <w:br/>
        <w:t xml:space="preserve">            docs.append(</w:t>
      </w:r>
      <w:r w:rsidRPr="00D50267">
        <w:rPr>
          <w:color w:val="6AAB73"/>
        </w:rPr>
        <w:t>f"</w:t>
      </w:r>
      <w:r w:rsidRPr="00D50267">
        <w:rPr>
          <w:color w:val="CF8E6D"/>
        </w:rPr>
        <w:t>{</w:t>
      </w:r>
      <w:r w:rsidRPr="00D50267">
        <w:t>h</w:t>
      </w:r>
      <w:r w:rsidRPr="00D50267">
        <w:rPr>
          <w:color w:val="CF8E6D"/>
        </w:rPr>
        <w:t>}</w:t>
      </w:r>
      <w:r w:rsidRPr="00D50267">
        <w:rPr>
          <w:color w:val="6AAB73"/>
        </w:rPr>
        <w:t xml:space="preserve"> -(</w:t>
      </w:r>
      <w:r w:rsidRPr="00D50267">
        <w:rPr>
          <w:color w:val="CF8E6D"/>
        </w:rPr>
        <w:t>{</w:t>
      </w:r>
      <w:r w:rsidRPr="00D50267">
        <w:t>r</w:t>
      </w:r>
      <w:r w:rsidRPr="00D50267">
        <w:rPr>
          <w:color w:val="CF8E6D"/>
        </w:rPr>
        <w:t>}</w:t>
      </w:r>
      <w:r w:rsidRPr="00D50267">
        <w:rPr>
          <w:color w:val="6AAB73"/>
        </w:rPr>
        <w:t xml:space="preserve">)-&gt; </w:t>
      </w:r>
      <w:r w:rsidRPr="00D50267">
        <w:rPr>
          <w:color w:val="CF8E6D"/>
        </w:rPr>
        <w:t>{</w:t>
      </w:r>
      <w:r w:rsidRPr="00D50267">
        <w:t>t</w:t>
      </w:r>
      <w:r w:rsidRPr="00D50267">
        <w:rPr>
          <w:color w:val="CF8E6D"/>
        </w:rPr>
        <w:t>}</w:t>
      </w:r>
      <w:r w:rsidRPr="00D50267">
        <w:rPr>
          <w:color w:val="6AAB73"/>
        </w:rPr>
        <w:t>"</w:t>
      </w:r>
      <w:r w:rsidRPr="00D50267">
        <w:t>)</w:t>
      </w:r>
      <w:r w:rsidRPr="00D50267">
        <w:br/>
      </w:r>
      <w:r w:rsidRPr="00D50267">
        <w:br/>
        <w:t xml:space="preserve">    </w:t>
      </w:r>
      <w:r w:rsidRPr="00D50267">
        <w:rPr>
          <w:color w:val="CF8E6D"/>
        </w:rPr>
        <w:t xml:space="preserve">return </w:t>
      </w:r>
      <w:r w:rsidRPr="00D50267">
        <w:t>_dedup_list_str(docs)</w:t>
      </w:r>
      <w:r w:rsidRPr="00D50267">
        <w:br/>
      </w:r>
      <w:r w:rsidRPr="00D50267">
        <w:br/>
      </w:r>
      <w:r w:rsidRPr="00D50267">
        <w:br/>
      </w:r>
      <w:r w:rsidRPr="00D50267">
        <w:rPr>
          <w:color w:val="CF8E6D"/>
        </w:rPr>
        <w:t xml:space="preserve">def </w:t>
      </w:r>
      <w:r w:rsidRPr="00D50267">
        <w:rPr>
          <w:color w:val="56A8F5"/>
        </w:rPr>
        <w:t>_get_nodes_in_triples</w:t>
      </w:r>
      <w:r w:rsidRPr="00D50267">
        <w:t>(seed_nodes: List[Neo4jNodeRef], triples: List[Neo4jTriple]) -&gt; List[Neo4jNodeRef]:</w:t>
      </w:r>
      <w:r w:rsidRPr="00D50267">
        <w:br/>
        <w:t xml:space="preserve">    </w:t>
      </w:r>
      <w:r w:rsidRPr="00D50267">
        <w:rPr>
          <w:i/>
          <w:iCs/>
          <w:color w:val="5F826B"/>
        </w:rPr>
        <w:t>"""</w:t>
      </w:r>
      <w:r w:rsidRPr="00D50267">
        <w:rPr>
          <w:i/>
          <w:iCs/>
          <w:color w:val="5F826B"/>
        </w:rPr>
        <w:br/>
        <w:t xml:space="preserve">    </w:t>
      </w:r>
      <w:r w:rsidRPr="00D50267">
        <w:rPr>
          <w:rFonts w:ascii="Courier New" w:hAnsi="Courier New" w:cs="Courier New"/>
          <w:i/>
          <w:iCs/>
          <w:color w:val="5F826B"/>
        </w:rPr>
        <w:t>汇总</w:t>
      </w:r>
      <w:r w:rsidRPr="00D50267">
        <w:rPr>
          <w:i/>
          <w:iCs/>
          <w:color w:val="5F826B"/>
        </w:rPr>
        <w:t xml:space="preserve"> seed_nodes + triples </w:t>
      </w:r>
      <w:r w:rsidRPr="00D50267">
        <w:rPr>
          <w:rFonts w:ascii="Courier New" w:hAnsi="Courier New" w:cs="Courier New"/>
          <w:i/>
          <w:iCs/>
          <w:color w:val="5F826B"/>
        </w:rPr>
        <w:t>中出现的所有节点，返回去重后的</w:t>
      </w:r>
      <w:r w:rsidRPr="00D50267">
        <w:rPr>
          <w:i/>
          <w:iCs/>
          <w:color w:val="5F826B"/>
        </w:rPr>
        <w:t xml:space="preserve"> NodeRef </w:t>
      </w:r>
      <w:r w:rsidRPr="00D50267">
        <w:rPr>
          <w:rFonts w:ascii="Courier New" w:hAnsi="Courier New" w:cs="Courier New"/>
          <w:i/>
          <w:iCs/>
          <w:color w:val="5F826B"/>
        </w:rPr>
        <w:t>列表。</w:t>
      </w:r>
      <w:r w:rsidRPr="00D50267">
        <w:rPr>
          <w:i/>
          <w:iCs/>
          <w:color w:val="5F826B"/>
        </w:rPr>
        <w:br/>
        <w:t xml:space="preserve">    """</w:t>
      </w:r>
      <w:r w:rsidRPr="00D50267">
        <w:rPr>
          <w:i/>
          <w:iCs/>
          <w:color w:val="5F826B"/>
        </w:rPr>
        <w:br/>
        <w:t xml:space="preserve">    </w:t>
      </w:r>
      <w:r w:rsidRPr="00D50267">
        <w:t>seen: Set[Tuple[</w:t>
      </w:r>
      <w:r w:rsidRPr="00D50267">
        <w:rPr>
          <w:color w:val="8888C6"/>
        </w:rPr>
        <w:t>str</w:t>
      </w:r>
      <w:r w:rsidRPr="00D50267">
        <w:t xml:space="preserve">, </w:t>
      </w:r>
      <w:r w:rsidRPr="00D50267">
        <w:rPr>
          <w:color w:val="8888C6"/>
        </w:rPr>
        <w:t>str</w:t>
      </w:r>
      <w:r w:rsidRPr="00D50267">
        <w:t xml:space="preserve">]] = </w:t>
      </w:r>
      <w:r w:rsidRPr="00D50267">
        <w:rPr>
          <w:color w:val="8888C6"/>
        </w:rPr>
        <w:t>set</w:t>
      </w:r>
      <w:r w:rsidRPr="00D50267">
        <w:t>()</w:t>
      </w:r>
      <w:r w:rsidRPr="00D50267">
        <w:br/>
        <w:t xml:space="preserve">    out: List[Neo4jNodeRef] = []</w:t>
      </w:r>
      <w:r w:rsidRPr="00D50267">
        <w:br/>
      </w:r>
      <w:r w:rsidRPr="00D50267">
        <w:br/>
        <w:t xml:space="preserve">    </w:t>
      </w:r>
      <w:r w:rsidRPr="00D50267">
        <w:rPr>
          <w:color w:val="CF8E6D"/>
        </w:rPr>
        <w:t xml:space="preserve">for </w:t>
      </w:r>
      <w:r w:rsidRPr="00D50267">
        <w:t xml:space="preserve">s </w:t>
      </w:r>
      <w:r w:rsidRPr="00D50267">
        <w:rPr>
          <w:color w:val="CF8E6D"/>
        </w:rPr>
        <w:t xml:space="preserve">in </w:t>
      </w:r>
      <w:r w:rsidRPr="00D50267">
        <w:t xml:space="preserve">seed_nodes </w:t>
      </w:r>
      <w:r w:rsidRPr="00D50267">
        <w:rPr>
          <w:color w:val="CF8E6D"/>
        </w:rPr>
        <w:t xml:space="preserve">or </w:t>
      </w:r>
      <w:r w:rsidRPr="00D50267">
        <w:t>[]:</w:t>
      </w:r>
      <w:r w:rsidRPr="00D50267">
        <w:br/>
        <w:t xml:space="preserve">        n = (s.get(</w:t>
      </w:r>
      <w:r w:rsidRPr="00D50267">
        <w:rPr>
          <w:color w:val="6AAB73"/>
        </w:rPr>
        <w:t>"name"</w:t>
      </w:r>
      <w:r w:rsidRPr="00D50267">
        <w:t xml:space="preserve">) </w:t>
      </w:r>
      <w:r w:rsidRPr="00D50267">
        <w:rPr>
          <w:color w:val="CF8E6D"/>
        </w:rPr>
        <w:t xml:space="preserve">or </w:t>
      </w:r>
      <w:r w:rsidRPr="00D50267">
        <w:rPr>
          <w:color w:val="6AAB73"/>
        </w:rPr>
        <w:t>""</w:t>
      </w:r>
      <w:r w:rsidRPr="00D50267">
        <w:t>).strip()</w:t>
      </w:r>
      <w:r w:rsidRPr="00D50267">
        <w:br/>
        <w:t xml:space="preserve">        it = (s.get(</w:t>
      </w:r>
      <w:r w:rsidRPr="00D50267">
        <w:rPr>
          <w:color w:val="6AAB73"/>
        </w:rPr>
        <w:t>"item_name"</w:t>
      </w:r>
      <w:r w:rsidRPr="00D50267">
        <w:t xml:space="preserve">) </w:t>
      </w:r>
      <w:r w:rsidRPr="00D50267">
        <w:rPr>
          <w:color w:val="CF8E6D"/>
        </w:rPr>
        <w:t xml:space="preserve">or </w:t>
      </w:r>
      <w:r w:rsidRPr="00D50267">
        <w:rPr>
          <w:color w:val="6AAB73"/>
        </w:rPr>
        <w:t>""</w:t>
      </w:r>
      <w:r w:rsidRPr="00D50267">
        <w:t>).strip()</w:t>
      </w:r>
      <w:r w:rsidRPr="00D50267">
        <w:br/>
        <w:t xml:space="preserve">        </w:t>
      </w:r>
      <w:r w:rsidRPr="00D50267">
        <w:rPr>
          <w:color w:val="CF8E6D"/>
        </w:rPr>
        <w:t xml:space="preserve">if not </w:t>
      </w:r>
      <w:r w:rsidRPr="00D50267">
        <w:t xml:space="preserve">(n </w:t>
      </w:r>
      <w:r w:rsidRPr="00D50267">
        <w:rPr>
          <w:color w:val="CF8E6D"/>
        </w:rPr>
        <w:t xml:space="preserve">and </w:t>
      </w:r>
      <w:r w:rsidRPr="00D50267">
        <w:t>it):</w:t>
      </w:r>
      <w:r w:rsidRPr="00D50267">
        <w:br/>
        <w:t xml:space="preserve">            </w:t>
      </w:r>
      <w:r w:rsidRPr="00D50267">
        <w:rPr>
          <w:color w:val="CF8E6D"/>
        </w:rPr>
        <w:t>continue</w:t>
      </w:r>
      <w:r w:rsidRPr="00D50267">
        <w:rPr>
          <w:color w:val="CF8E6D"/>
        </w:rPr>
        <w:br/>
        <w:t xml:space="preserve">        </w:t>
      </w:r>
      <w:r w:rsidRPr="00D50267">
        <w:t>key = (it, n)</w:t>
      </w:r>
      <w:r w:rsidRPr="00D50267">
        <w:br/>
        <w:t xml:space="preserve">        </w:t>
      </w:r>
      <w:r w:rsidRPr="00D50267">
        <w:rPr>
          <w:color w:val="CF8E6D"/>
        </w:rPr>
        <w:t xml:space="preserve">if </w:t>
      </w:r>
      <w:r w:rsidRPr="00D50267">
        <w:t xml:space="preserve">key </w:t>
      </w:r>
      <w:r w:rsidRPr="00D50267">
        <w:rPr>
          <w:color w:val="CF8E6D"/>
        </w:rPr>
        <w:t xml:space="preserve">in </w:t>
      </w:r>
      <w:r w:rsidRPr="00D50267">
        <w:t>seen:</w:t>
      </w:r>
      <w:r w:rsidRPr="00D50267">
        <w:br/>
        <w:t xml:space="preserve">            </w:t>
      </w:r>
      <w:r w:rsidRPr="00D50267">
        <w:rPr>
          <w:color w:val="CF8E6D"/>
        </w:rPr>
        <w:t>continue</w:t>
      </w:r>
      <w:r w:rsidRPr="00D50267">
        <w:rPr>
          <w:color w:val="CF8E6D"/>
        </w:rPr>
        <w:br/>
        <w:t xml:space="preserve">        </w:t>
      </w:r>
      <w:r w:rsidRPr="00D50267">
        <w:t>seen.add(key)</w:t>
      </w:r>
      <w:r w:rsidRPr="00D50267">
        <w:br/>
        <w:t xml:space="preserve">        out.append({</w:t>
      </w:r>
      <w:r w:rsidRPr="00D50267">
        <w:rPr>
          <w:color w:val="6AAB73"/>
        </w:rPr>
        <w:t>"name"</w:t>
      </w:r>
      <w:r w:rsidRPr="00D50267">
        <w:t xml:space="preserve">: n, </w:t>
      </w:r>
      <w:r w:rsidRPr="00D50267">
        <w:rPr>
          <w:color w:val="6AAB73"/>
        </w:rPr>
        <w:t>"item_name"</w:t>
      </w:r>
      <w:r w:rsidRPr="00D50267">
        <w:t>: it})</w:t>
      </w:r>
      <w:r w:rsidRPr="00D50267">
        <w:br/>
      </w:r>
      <w:r w:rsidRPr="00D50267">
        <w:br/>
        <w:t xml:space="preserve">    </w:t>
      </w:r>
      <w:r w:rsidRPr="00D50267">
        <w:rPr>
          <w:color w:val="CF8E6D"/>
        </w:rPr>
        <w:t xml:space="preserve">for </w:t>
      </w:r>
      <w:r w:rsidRPr="00D50267">
        <w:t xml:space="preserve">tr </w:t>
      </w:r>
      <w:r w:rsidRPr="00D50267">
        <w:rPr>
          <w:color w:val="CF8E6D"/>
        </w:rPr>
        <w:t xml:space="preserve">in </w:t>
      </w:r>
      <w:r w:rsidRPr="00D50267">
        <w:t xml:space="preserve">triples </w:t>
      </w:r>
      <w:r w:rsidRPr="00D50267">
        <w:rPr>
          <w:color w:val="CF8E6D"/>
        </w:rPr>
        <w:t xml:space="preserve">or </w:t>
      </w:r>
      <w:r w:rsidRPr="00D50267">
        <w:t>[]:</w:t>
      </w:r>
      <w:r w:rsidRPr="00D50267">
        <w:br/>
        <w:t xml:space="preserve">        it = (tr.get(</w:t>
      </w:r>
      <w:r w:rsidRPr="00D50267">
        <w:rPr>
          <w:color w:val="6AAB73"/>
        </w:rPr>
        <w:t>"item_name"</w:t>
      </w:r>
      <w:r w:rsidRPr="00D50267">
        <w:t xml:space="preserve">) </w:t>
      </w:r>
      <w:r w:rsidRPr="00D50267">
        <w:rPr>
          <w:color w:val="CF8E6D"/>
        </w:rPr>
        <w:t xml:space="preserve">or </w:t>
      </w:r>
      <w:r w:rsidRPr="00D50267">
        <w:rPr>
          <w:color w:val="6AAB73"/>
        </w:rPr>
        <w:t>""</w:t>
      </w:r>
      <w:r w:rsidRPr="00D50267">
        <w:t>).strip()</w:t>
      </w:r>
      <w:r w:rsidRPr="00D50267">
        <w:br/>
        <w:t xml:space="preserve">        </w:t>
      </w:r>
      <w:r w:rsidRPr="00D50267">
        <w:rPr>
          <w:color w:val="CF8E6D"/>
        </w:rPr>
        <w:t xml:space="preserve">if not </w:t>
      </w:r>
      <w:r w:rsidRPr="00D50267">
        <w:t>it:</w:t>
      </w:r>
      <w:r w:rsidRPr="00D50267">
        <w:br/>
        <w:t xml:space="preserve">            </w:t>
      </w:r>
      <w:r w:rsidRPr="00D50267">
        <w:rPr>
          <w:color w:val="CF8E6D"/>
        </w:rPr>
        <w:t>continue</w:t>
      </w:r>
      <w:r w:rsidRPr="00D50267">
        <w:rPr>
          <w:color w:val="CF8E6D"/>
        </w:rPr>
        <w:br/>
        <w:t xml:space="preserve">        for </w:t>
      </w:r>
      <w:r w:rsidRPr="00D50267">
        <w:t xml:space="preserve">n </w:t>
      </w:r>
      <w:r w:rsidRPr="00D50267">
        <w:rPr>
          <w:color w:val="CF8E6D"/>
        </w:rPr>
        <w:t xml:space="preserve">in </w:t>
      </w:r>
      <w:r w:rsidRPr="00D50267">
        <w:t>[(tr.get(</w:t>
      </w:r>
      <w:r w:rsidRPr="00D50267">
        <w:rPr>
          <w:color w:val="6AAB73"/>
        </w:rPr>
        <w:t>"head"</w:t>
      </w:r>
      <w:r w:rsidRPr="00D50267">
        <w:t xml:space="preserve">) </w:t>
      </w:r>
      <w:r w:rsidRPr="00D50267">
        <w:rPr>
          <w:color w:val="CF8E6D"/>
        </w:rPr>
        <w:t xml:space="preserve">or </w:t>
      </w:r>
      <w:r w:rsidRPr="00D50267">
        <w:rPr>
          <w:color w:val="6AAB73"/>
        </w:rPr>
        <w:t>""</w:t>
      </w:r>
      <w:r w:rsidRPr="00D50267">
        <w:t>).strip(), (tr.get(</w:t>
      </w:r>
      <w:r w:rsidRPr="00D50267">
        <w:rPr>
          <w:color w:val="6AAB73"/>
        </w:rPr>
        <w:t>"tail"</w:t>
      </w:r>
      <w:r w:rsidRPr="00D50267">
        <w:t xml:space="preserve">) </w:t>
      </w:r>
      <w:r w:rsidRPr="00D50267">
        <w:rPr>
          <w:color w:val="CF8E6D"/>
        </w:rPr>
        <w:t xml:space="preserve">or </w:t>
      </w:r>
      <w:r w:rsidRPr="00D50267">
        <w:rPr>
          <w:color w:val="6AAB73"/>
        </w:rPr>
        <w:t>""</w:t>
      </w:r>
      <w:r w:rsidRPr="00D50267">
        <w:t>).strip()]:</w:t>
      </w:r>
      <w:r w:rsidRPr="00D50267">
        <w:br/>
        <w:t xml:space="preserve">            </w:t>
      </w:r>
      <w:r w:rsidRPr="00D50267">
        <w:rPr>
          <w:color w:val="CF8E6D"/>
        </w:rPr>
        <w:t xml:space="preserve">if not </w:t>
      </w:r>
      <w:r w:rsidRPr="00D50267">
        <w:t>n:</w:t>
      </w:r>
      <w:r w:rsidRPr="00D50267">
        <w:br/>
        <w:t xml:space="preserve">                </w:t>
      </w:r>
      <w:r w:rsidRPr="00D50267">
        <w:rPr>
          <w:color w:val="CF8E6D"/>
        </w:rPr>
        <w:t>continue</w:t>
      </w:r>
      <w:r w:rsidRPr="00D50267">
        <w:rPr>
          <w:color w:val="CF8E6D"/>
        </w:rPr>
        <w:br/>
        <w:t xml:space="preserve">            </w:t>
      </w:r>
      <w:r w:rsidRPr="00D50267">
        <w:t>key = (it, n)</w:t>
      </w:r>
      <w:r w:rsidRPr="00D50267">
        <w:br/>
        <w:t xml:space="preserve">            </w:t>
      </w:r>
      <w:r w:rsidRPr="00D50267">
        <w:rPr>
          <w:color w:val="CF8E6D"/>
        </w:rPr>
        <w:t xml:space="preserve">if </w:t>
      </w:r>
      <w:r w:rsidRPr="00D50267">
        <w:t xml:space="preserve">key </w:t>
      </w:r>
      <w:r w:rsidRPr="00D50267">
        <w:rPr>
          <w:color w:val="CF8E6D"/>
        </w:rPr>
        <w:t xml:space="preserve">in </w:t>
      </w:r>
      <w:r w:rsidRPr="00D50267">
        <w:t>seen:</w:t>
      </w:r>
      <w:r w:rsidRPr="00D50267">
        <w:br/>
        <w:t xml:space="preserve">                </w:t>
      </w:r>
      <w:r w:rsidRPr="00D50267">
        <w:rPr>
          <w:color w:val="CF8E6D"/>
        </w:rPr>
        <w:t>continue</w:t>
      </w:r>
      <w:r w:rsidRPr="00D50267">
        <w:rPr>
          <w:color w:val="CF8E6D"/>
        </w:rPr>
        <w:br/>
        <w:t xml:space="preserve">            </w:t>
      </w:r>
      <w:r w:rsidRPr="00D50267">
        <w:t>seen.add(key)</w:t>
      </w:r>
      <w:r w:rsidRPr="00D50267">
        <w:br/>
        <w:t xml:space="preserve">            out.append({</w:t>
      </w:r>
      <w:r w:rsidRPr="00D50267">
        <w:rPr>
          <w:color w:val="6AAB73"/>
        </w:rPr>
        <w:t>"name"</w:t>
      </w:r>
      <w:r w:rsidRPr="00D50267">
        <w:t xml:space="preserve">: n, </w:t>
      </w:r>
      <w:r w:rsidRPr="00D50267">
        <w:rPr>
          <w:color w:val="6AAB73"/>
        </w:rPr>
        <w:t>"item_name"</w:t>
      </w:r>
      <w:r w:rsidRPr="00D50267">
        <w:t>: it})</w:t>
      </w:r>
      <w:r w:rsidRPr="00D50267">
        <w:br/>
      </w:r>
      <w:r w:rsidRPr="00D50267">
        <w:br/>
        <w:t xml:space="preserve">    </w:t>
      </w:r>
      <w:r w:rsidRPr="00D50267">
        <w:rPr>
          <w:color w:val="CF8E6D"/>
        </w:rPr>
        <w:t xml:space="preserve">return </w:t>
      </w:r>
      <w:r w:rsidRPr="00D50267">
        <w:t>out</w:t>
      </w:r>
      <w:r w:rsidRPr="00D50267">
        <w:br/>
      </w:r>
      <w:r w:rsidRPr="00D50267">
        <w:br/>
      </w:r>
      <w:r w:rsidRPr="00D50267">
        <w:br/>
      </w:r>
      <w:r w:rsidRPr="00D50267">
        <w:rPr>
          <w:color w:val="CF8E6D"/>
        </w:rPr>
        <w:lastRenderedPageBreak/>
        <w:t xml:space="preserve">def </w:t>
      </w:r>
      <w:r w:rsidRPr="00D50267">
        <w:rPr>
          <w:color w:val="56A8F5"/>
        </w:rPr>
        <w:t>_build_weighted_nodes</w:t>
      </w:r>
      <w:r w:rsidRPr="00D50267">
        <w:t>(</w:t>
      </w:r>
      <w:r w:rsidRPr="00D50267">
        <w:br/>
        <w:t xml:space="preserve">    seed_nodes: List[Neo4jNodeRef],</w:t>
      </w:r>
      <w:r w:rsidRPr="00D50267">
        <w:br/>
        <w:t xml:space="preserve">    triples: List[Neo4jTriple],</w:t>
      </w:r>
      <w:r w:rsidRPr="00D50267">
        <w:br/>
        <w:t xml:space="preserve">    *,</w:t>
      </w:r>
      <w:r w:rsidRPr="00D50267">
        <w:br/>
        <w:t xml:space="preserve">    w_seed: </w:t>
      </w:r>
      <w:r w:rsidRPr="00D50267">
        <w:rPr>
          <w:color w:val="8888C6"/>
        </w:rPr>
        <w:t xml:space="preserve">float </w:t>
      </w:r>
      <w:r w:rsidRPr="00D50267">
        <w:t xml:space="preserve">= </w:t>
      </w:r>
      <w:r w:rsidRPr="00D50267">
        <w:rPr>
          <w:color w:val="2AACB8"/>
        </w:rPr>
        <w:t>2.0</w:t>
      </w:r>
      <w:r w:rsidRPr="00D50267">
        <w:t>,</w:t>
      </w:r>
      <w:r w:rsidRPr="00D50267">
        <w:br/>
        <w:t xml:space="preserve">    w_neighbor: </w:t>
      </w:r>
      <w:r w:rsidRPr="00D50267">
        <w:rPr>
          <w:color w:val="8888C6"/>
        </w:rPr>
        <w:t xml:space="preserve">float </w:t>
      </w:r>
      <w:r w:rsidRPr="00D50267">
        <w:t xml:space="preserve">= </w:t>
      </w:r>
      <w:r w:rsidRPr="00D50267">
        <w:rPr>
          <w:color w:val="2AACB8"/>
        </w:rPr>
        <w:t>1.0</w:t>
      </w:r>
      <w:r w:rsidRPr="00D50267">
        <w:t>,</w:t>
      </w:r>
      <w:r w:rsidRPr="00D50267">
        <w:br/>
        <w:t>) -&gt; List[Dict[</w:t>
      </w:r>
      <w:r w:rsidRPr="00D50267">
        <w:rPr>
          <w:color w:val="8888C6"/>
        </w:rPr>
        <w:t>str</w:t>
      </w:r>
      <w:r w:rsidRPr="00D50267">
        <w:t>, Any]]:</w:t>
      </w:r>
      <w:r w:rsidRPr="00D50267">
        <w:br/>
        <w:t xml:space="preserve">    </w:t>
      </w:r>
      <w:r w:rsidRPr="00D50267">
        <w:rPr>
          <w:i/>
          <w:iCs/>
          <w:color w:val="5F826B"/>
        </w:rPr>
        <w:t>"""</w:t>
      </w:r>
      <w:r w:rsidRPr="00D50267">
        <w:rPr>
          <w:i/>
          <w:iCs/>
          <w:color w:val="5F826B"/>
        </w:rPr>
        <w:br/>
        <w:t xml:space="preserve">    </w:t>
      </w:r>
      <w:r w:rsidRPr="00D50267">
        <w:rPr>
          <w:rFonts w:ascii="Courier New" w:hAnsi="Courier New" w:cs="Courier New"/>
          <w:i/>
          <w:iCs/>
          <w:color w:val="5F826B"/>
        </w:rPr>
        <w:t>将节点来源转成带权重的参数列表：</w:t>
      </w:r>
      <w:r w:rsidRPr="00D50267">
        <w:rPr>
          <w:i/>
          <w:iCs/>
          <w:color w:val="5F826B"/>
        </w:rPr>
        <w:br/>
        <w:t xml:space="preserve">    - seed_nodes </w:t>
      </w:r>
      <w:r w:rsidRPr="00D50267">
        <w:rPr>
          <w:rFonts w:ascii="Courier New" w:hAnsi="Courier New" w:cs="Courier New"/>
          <w:i/>
          <w:iCs/>
          <w:color w:val="5F826B"/>
        </w:rPr>
        <w:t>权重大于邻居节点（</w:t>
      </w:r>
      <w:r w:rsidRPr="00D50267">
        <w:rPr>
          <w:i/>
          <w:iCs/>
          <w:color w:val="5F826B"/>
        </w:rPr>
        <w:t xml:space="preserve">triples </w:t>
      </w:r>
      <w:r w:rsidRPr="00D50267">
        <w:rPr>
          <w:rFonts w:ascii="Courier New" w:hAnsi="Courier New" w:cs="Courier New"/>
          <w:i/>
          <w:iCs/>
          <w:color w:val="5F826B"/>
        </w:rPr>
        <w:t>中的</w:t>
      </w:r>
      <w:r w:rsidRPr="00D50267">
        <w:rPr>
          <w:i/>
          <w:iCs/>
          <w:color w:val="5F826B"/>
        </w:rPr>
        <w:t xml:space="preserve"> head/tail</w:t>
      </w:r>
      <w:r w:rsidRPr="00D50267">
        <w:rPr>
          <w:rFonts w:ascii="Courier New" w:hAnsi="Courier New" w:cs="Courier New"/>
          <w:i/>
          <w:iCs/>
          <w:color w:val="5F826B"/>
        </w:rPr>
        <w:t>）</w:t>
      </w:r>
      <w:r w:rsidRPr="00D50267">
        <w:rPr>
          <w:i/>
          <w:iCs/>
          <w:color w:val="5F826B"/>
        </w:rPr>
        <w:br/>
        <w:t xml:space="preserve">    - </w:t>
      </w:r>
      <w:r w:rsidRPr="00D50267">
        <w:rPr>
          <w:rFonts w:ascii="Courier New" w:hAnsi="Courier New" w:cs="Courier New"/>
          <w:i/>
          <w:iCs/>
          <w:color w:val="5F826B"/>
        </w:rPr>
        <w:t>同一节点重复出现时取更大权重</w:t>
      </w:r>
      <w:r w:rsidRPr="00D50267">
        <w:rPr>
          <w:i/>
          <w:iCs/>
          <w:color w:val="5F826B"/>
        </w:rPr>
        <w:br/>
        <w:t xml:space="preserve">    """</w:t>
      </w:r>
      <w:r w:rsidRPr="00D50267">
        <w:rPr>
          <w:i/>
          <w:iCs/>
          <w:color w:val="5F826B"/>
        </w:rPr>
        <w:br/>
        <w:t xml:space="preserve">    </w:t>
      </w:r>
      <w:r w:rsidRPr="00D50267">
        <w:t>weight_map: Dict[Tuple[</w:t>
      </w:r>
      <w:r w:rsidRPr="00D50267">
        <w:rPr>
          <w:color w:val="8888C6"/>
        </w:rPr>
        <w:t>str</w:t>
      </w:r>
      <w:r w:rsidRPr="00D50267">
        <w:t xml:space="preserve">, </w:t>
      </w:r>
      <w:r w:rsidRPr="00D50267">
        <w:rPr>
          <w:color w:val="8888C6"/>
        </w:rPr>
        <w:t>str</w:t>
      </w:r>
      <w:r w:rsidRPr="00D50267">
        <w:t xml:space="preserve">], </w:t>
      </w:r>
      <w:r w:rsidRPr="00D50267">
        <w:rPr>
          <w:color w:val="8888C6"/>
        </w:rPr>
        <w:t>float</w:t>
      </w:r>
      <w:r w:rsidRPr="00D50267">
        <w:t>] = {}</w:t>
      </w:r>
      <w:r w:rsidRPr="00D50267">
        <w:br/>
      </w:r>
      <w:r w:rsidRPr="00D50267">
        <w:br/>
        <w:t xml:space="preserve">    </w:t>
      </w:r>
      <w:r w:rsidRPr="00D50267">
        <w:rPr>
          <w:color w:val="CF8E6D"/>
        </w:rPr>
        <w:t xml:space="preserve">for </w:t>
      </w:r>
      <w:r w:rsidRPr="00D50267">
        <w:t xml:space="preserve">s </w:t>
      </w:r>
      <w:r w:rsidRPr="00D50267">
        <w:rPr>
          <w:color w:val="CF8E6D"/>
        </w:rPr>
        <w:t xml:space="preserve">in </w:t>
      </w:r>
      <w:r w:rsidRPr="00D50267">
        <w:t xml:space="preserve">seed_nodes </w:t>
      </w:r>
      <w:r w:rsidRPr="00D50267">
        <w:rPr>
          <w:color w:val="CF8E6D"/>
        </w:rPr>
        <w:t xml:space="preserve">or </w:t>
      </w:r>
      <w:r w:rsidRPr="00D50267">
        <w:t>[]:</w:t>
      </w:r>
      <w:r w:rsidRPr="00D50267">
        <w:br/>
        <w:t xml:space="preserve">        n = (s.get(</w:t>
      </w:r>
      <w:r w:rsidRPr="00D50267">
        <w:rPr>
          <w:color w:val="6AAB73"/>
        </w:rPr>
        <w:t>"name"</w:t>
      </w:r>
      <w:r w:rsidRPr="00D50267">
        <w:t xml:space="preserve">) </w:t>
      </w:r>
      <w:r w:rsidRPr="00D50267">
        <w:rPr>
          <w:color w:val="CF8E6D"/>
        </w:rPr>
        <w:t xml:space="preserve">or </w:t>
      </w:r>
      <w:r w:rsidRPr="00D50267">
        <w:rPr>
          <w:color w:val="6AAB73"/>
        </w:rPr>
        <w:t>""</w:t>
      </w:r>
      <w:r w:rsidRPr="00D50267">
        <w:t>).strip()</w:t>
      </w:r>
      <w:r w:rsidRPr="00D50267">
        <w:br/>
        <w:t xml:space="preserve">        it = (s.get(</w:t>
      </w:r>
      <w:r w:rsidRPr="00D50267">
        <w:rPr>
          <w:color w:val="6AAB73"/>
        </w:rPr>
        <w:t>"item_name"</w:t>
      </w:r>
      <w:r w:rsidRPr="00D50267">
        <w:t xml:space="preserve">) </w:t>
      </w:r>
      <w:r w:rsidRPr="00D50267">
        <w:rPr>
          <w:color w:val="CF8E6D"/>
        </w:rPr>
        <w:t xml:space="preserve">or </w:t>
      </w:r>
      <w:r w:rsidRPr="00D50267">
        <w:rPr>
          <w:color w:val="6AAB73"/>
        </w:rPr>
        <w:t>""</w:t>
      </w:r>
      <w:r w:rsidRPr="00D50267">
        <w:t>).strip()</w:t>
      </w:r>
      <w:r w:rsidRPr="00D50267">
        <w:br/>
        <w:t xml:space="preserve">        </w:t>
      </w:r>
      <w:r w:rsidRPr="00D50267">
        <w:rPr>
          <w:color w:val="CF8E6D"/>
        </w:rPr>
        <w:t xml:space="preserve">if not </w:t>
      </w:r>
      <w:r w:rsidRPr="00D50267">
        <w:t xml:space="preserve">(n </w:t>
      </w:r>
      <w:r w:rsidRPr="00D50267">
        <w:rPr>
          <w:color w:val="CF8E6D"/>
        </w:rPr>
        <w:t xml:space="preserve">and </w:t>
      </w:r>
      <w:r w:rsidRPr="00D50267">
        <w:t>it):</w:t>
      </w:r>
      <w:r w:rsidRPr="00D50267">
        <w:br/>
        <w:t xml:space="preserve">            </w:t>
      </w:r>
      <w:r w:rsidRPr="00D50267">
        <w:rPr>
          <w:color w:val="CF8E6D"/>
        </w:rPr>
        <w:t>continue</w:t>
      </w:r>
      <w:r w:rsidRPr="00D50267">
        <w:rPr>
          <w:color w:val="CF8E6D"/>
        </w:rPr>
        <w:br/>
        <w:t xml:space="preserve">        </w:t>
      </w:r>
      <w:r w:rsidRPr="00D50267">
        <w:t>key = (it, n)</w:t>
      </w:r>
      <w:r w:rsidRPr="00D50267">
        <w:br/>
        <w:t xml:space="preserve">        weight_map[key] = </w:t>
      </w:r>
      <w:r w:rsidRPr="00D50267">
        <w:rPr>
          <w:color w:val="8888C6"/>
        </w:rPr>
        <w:t>max</w:t>
      </w:r>
      <w:r w:rsidRPr="00D50267">
        <w:t xml:space="preserve">(weight_map.get(key, </w:t>
      </w:r>
      <w:r w:rsidRPr="00D50267">
        <w:rPr>
          <w:color w:val="2AACB8"/>
        </w:rPr>
        <w:t>0.0</w:t>
      </w:r>
      <w:r w:rsidRPr="00D50267">
        <w:t xml:space="preserve">), </w:t>
      </w:r>
      <w:r w:rsidRPr="00D50267">
        <w:rPr>
          <w:color w:val="8888C6"/>
        </w:rPr>
        <w:t>float</w:t>
      </w:r>
      <w:r w:rsidRPr="00D50267">
        <w:t>(w_seed))</w:t>
      </w:r>
      <w:r w:rsidRPr="00D50267">
        <w:br/>
      </w:r>
      <w:r w:rsidRPr="00D50267">
        <w:br/>
        <w:t xml:space="preserve">    </w:t>
      </w:r>
      <w:r w:rsidRPr="00D50267">
        <w:rPr>
          <w:color w:val="CF8E6D"/>
        </w:rPr>
        <w:t xml:space="preserve">for </w:t>
      </w:r>
      <w:r w:rsidRPr="00D50267">
        <w:t xml:space="preserve">tr </w:t>
      </w:r>
      <w:r w:rsidRPr="00D50267">
        <w:rPr>
          <w:color w:val="CF8E6D"/>
        </w:rPr>
        <w:t xml:space="preserve">in </w:t>
      </w:r>
      <w:r w:rsidRPr="00D50267">
        <w:t xml:space="preserve">triples </w:t>
      </w:r>
      <w:r w:rsidRPr="00D50267">
        <w:rPr>
          <w:color w:val="CF8E6D"/>
        </w:rPr>
        <w:t xml:space="preserve">or </w:t>
      </w:r>
      <w:r w:rsidRPr="00D50267">
        <w:t>[]:</w:t>
      </w:r>
      <w:r w:rsidRPr="00D50267">
        <w:br/>
        <w:t xml:space="preserve">        it = (tr.get(</w:t>
      </w:r>
      <w:r w:rsidRPr="00D50267">
        <w:rPr>
          <w:color w:val="6AAB73"/>
        </w:rPr>
        <w:t>"item_name"</w:t>
      </w:r>
      <w:r w:rsidRPr="00D50267">
        <w:t xml:space="preserve">) </w:t>
      </w:r>
      <w:r w:rsidRPr="00D50267">
        <w:rPr>
          <w:color w:val="CF8E6D"/>
        </w:rPr>
        <w:t xml:space="preserve">or </w:t>
      </w:r>
      <w:r w:rsidRPr="00D50267">
        <w:rPr>
          <w:color w:val="6AAB73"/>
        </w:rPr>
        <w:t>""</w:t>
      </w:r>
      <w:r w:rsidRPr="00D50267">
        <w:t>).strip()</w:t>
      </w:r>
      <w:r w:rsidRPr="00D50267">
        <w:br/>
        <w:t xml:space="preserve">        </w:t>
      </w:r>
      <w:r w:rsidRPr="00D50267">
        <w:rPr>
          <w:color w:val="CF8E6D"/>
        </w:rPr>
        <w:t xml:space="preserve">if not </w:t>
      </w:r>
      <w:r w:rsidRPr="00D50267">
        <w:t>it:</w:t>
      </w:r>
      <w:r w:rsidRPr="00D50267">
        <w:br/>
        <w:t xml:space="preserve">            </w:t>
      </w:r>
      <w:r w:rsidRPr="00D50267">
        <w:rPr>
          <w:color w:val="CF8E6D"/>
        </w:rPr>
        <w:t>continue</w:t>
      </w:r>
      <w:r w:rsidRPr="00D50267">
        <w:rPr>
          <w:color w:val="CF8E6D"/>
        </w:rPr>
        <w:br/>
        <w:t xml:space="preserve">        for </w:t>
      </w:r>
      <w:r w:rsidRPr="00D50267">
        <w:t xml:space="preserve">n </w:t>
      </w:r>
      <w:r w:rsidRPr="00D50267">
        <w:rPr>
          <w:color w:val="CF8E6D"/>
        </w:rPr>
        <w:t xml:space="preserve">in </w:t>
      </w:r>
      <w:r w:rsidRPr="00D50267">
        <w:t>[(tr.get(</w:t>
      </w:r>
      <w:r w:rsidRPr="00D50267">
        <w:rPr>
          <w:color w:val="6AAB73"/>
        </w:rPr>
        <w:t>"head"</w:t>
      </w:r>
      <w:r w:rsidRPr="00D50267">
        <w:t xml:space="preserve">) </w:t>
      </w:r>
      <w:r w:rsidRPr="00D50267">
        <w:rPr>
          <w:color w:val="CF8E6D"/>
        </w:rPr>
        <w:t xml:space="preserve">or </w:t>
      </w:r>
      <w:r w:rsidRPr="00D50267">
        <w:rPr>
          <w:color w:val="6AAB73"/>
        </w:rPr>
        <w:t>""</w:t>
      </w:r>
      <w:r w:rsidRPr="00D50267">
        <w:t>).strip(), (tr.get(</w:t>
      </w:r>
      <w:r w:rsidRPr="00D50267">
        <w:rPr>
          <w:color w:val="6AAB73"/>
        </w:rPr>
        <w:t>"tail"</w:t>
      </w:r>
      <w:r w:rsidRPr="00D50267">
        <w:t xml:space="preserve">) </w:t>
      </w:r>
      <w:r w:rsidRPr="00D50267">
        <w:rPr>
          <w:color w:val="CF8E6D"/>
        </w:rPr>
        <w:t xml:space="preserve">or </w:t>
      </w:r>
      <w:r w:rsidRPr="00D50267">
        <w:rPr>
          <w:color w:val="6AAB73"/>
        </w:rPr>
        <w:t>""</w:t>
      </w:r>
      <w:r w:rsidRPr="00D50267">
        <w:t>).strip()]:</w:t>
      </w:r>
      <w:r w:rsidRPr="00D50267">
        <w:br/>
        <w:t xml:space="preserve">            </w:t>
      </w:r>
      <w:r w:rsidRPr="00D50267">
        <w:rPr>
          <w:color w:val="CF8E6D"/>
        </w:rPr>
        <w:t xml:space="preserve">if not </w:t>
      </w:r>
      <w:r w:rsidRPr="00D50267">
        <w:t>n:</w:t>
      </w:r>
      <w:r w:rsidRPr="00D50267">
        <w:br/>
        <w:t xml:space="preserve">                </w:t>
      </w:r>
      <w:r w:rsidRPr="00D50267">
        <w:rPr>
          <w:color w:val="CF8E6D"/>
        </w:rPr>
        <w:t>continue</w:t>
      </w:r>
      <w:r w:rsidRPr="00D50267">
        <w:rPr>
          <w:color w:val="CF8E6D"/>
        </w:rPr>
        <w:br/>
        <w:t xml:space="preserve">            </w:t>
      </w:r>
      <w:r w:rsidRPr="00D50267">
        <w:t>key = (it, n)</w:t>
      </w:r>
      <w:r w:rsidRPr="00D50267">
        <w:br/>
        <w:t xml:space="preserve">            weight_map[key] = </w:t>
      </w:r>
      <w:r w:rsidRPr="00D50267">
        <w:rPr>
          <w:color w:val="8888C6"/>
        </w:rPr>
        <w:t>max</w:t>
      </w:r>
      <w:r w:rsidRPr="00D50267">
        <w:t xml:space="preserve">(weight_map.get(key, </w:t>
      </w:r>
      <w:r w:rsidRPr="00D50267">
        <w:rPr>
          <w:color w:val="2AACB8"/>
        </w:rPr>
        <w:t>0.0</w:t>
      </w:r>
      <w:r w:rsidRPr="00D50267">
        <w:t xml:space="preserve">), </w:t>
      </w:r>
      <w:r w:rsidRPr="00D50267">
        <w:rPr>
          <w:color w:val="8888C6"/>
        </w:rPr>
        <w:t>float</w:t>
      </w:r>
      <w:r w:rsidRPr="00D50267">
        <w:t>(w_neighbor))</w:t>
      </w:r>
      <w:r w:rsidRPr="00D50267">
        <w:br/>
      </w:r>
      <w:r w:rsidRPr="00D50267">
        <w:br/>
        <w:t xml:space="preserve">    </w:t>
      </w:r>
      <w:r w:rsidRPr="00D50267">
        <w:rPr>
          <w:color w:val="CF8E6D"/>
        </w:rPr>
        <w:t xml:space="preserve">return </w:t>
      </w:r>
      <w:r w:rsidRPr="00D50267">
        <w:t>[{</w:t>
      </w:r>
      <w:r w:rsidRPr="00D50267">
        <w:rPr>
          <w:color w:val="6AAB73"/>
        </w:rPr>
        <w:t>"item_name"</w:t>
      </w:r>
      <w:r w:rsidRPr="00D50267">
        <w:t xml:space="preserve">: it, </w:t>
      </w:r>
      <w:r w:rsidRPr="00D50267">
        <w:rPr>
          <w:color w:val="6AAB73"/>
        </w:rPr>
        <w:t>"name"</w:t>
      </w:r>
      <w:r w:rsidRPr="00D50267">
        <w:t xml:space="preserve">: n, </w:t>
      </w:r>
      <w:r w:rsidRPr="00D50267">
        <w:rPr>
          <w:color w:val="6AAB73"/>
        </w:rPr>
        <w:t>"w"</w:t>
      </w:r>
      <w:r w:rsidRPr="00D50267">
        <w:t xml:space="preserve">: w} </w:t>
      </w:r>
      <w:r w:rsidRPr="00D50267">
        <w:rPr>
          <w:color w:val="CF8E6D"/>
        </w:rPr>
        <w:t xml:space="preserve">for </w:t>
      </w:r>
      <w:r w:rsidRPr="00D50267">
        <w:t xml:space="preserve">(it, n), w </w:t>
      </w:r>
      <w:r w:rsidRPr="00D50267">
        <w:rPr>
          <w:color w:val="CF8E6D"/>
        </w:rPr>
        <w:t xml:space="preserve">in </w:t>
      </w:r>
      <w:r w:rsidRPr="00D50267">
        <w:t>weight_map.items()]</w:t>
      </w:r>
      <w:r w:rsidRPr="00D50267">
        <w:br/>
      </w:r>
      <w:r w:rsidRPr="00D50267">
        <w:br/>
      </w:r>
      <w:r w:rsidRPr="00D50267">
        <w:br/>
      </w:r>
      <w:r w:rsidRPr="00D50267">
        <w:rPr>
          <w:color w:val="9F86EA"/>
        </w:rPr>
        <w:t xml:space="preserve"># --- Step 8: </w:t>
      </w:r>
      <w:r w:rsidRPr="00D50267">
        <w:rPr>
          <w:rFonts w:ascii="Courier New" w:hAnsi="Courier New" w:cs="Courier New"/>
          <w:color w:val="9F86EA"/>
        </w:rPr>
        <w:t>根据节点提取</w:t>
      </w:r>
      <w:r w:rsidRPr="00D50267">
        <w:rPr>
          <w:color w:val="9F86EA"/>
        </w:rPr>
        <w:t xml:space="preserve"> MENTIONED_IN </w:t>
      </w:r>
      <w:r w:rsidRPr="00D50267">
        <w:rPr>
          <w:rFonts w:ascii="Courier New" w:hAnsi="Courier New" w:cs="Courier New"/>
          <w:color w:val="9F86EA"/>
        </w:rPr>
        <w:t>的</w:t>
      </w:r>
      <w:r w:rsidRPr="00D50267">
        <w:rPr>
          <w:color w:val="9F86EA"/>
        </w:rPr>
        <w:t xml:space="preserve"> chunk_id ---</w:t>
      </w:r>
      <w:r w:rsidRPr="00D50267">
        <w:rPr>
          <w:color w:val="9F86EA"/>
        </w:rPr>
        <w:br/>
      </w:r>
      <w:r w:rsidRPr="00D50267">
        <w:rPr>
          <w:color w:val="CF8E6D"/>
        </w:rPr>
        <w:t xml:space="preserve">def </w:t>
      </w:r>
      <w:r w:rsidRPr="00D50267">
        <w:rPr>
          <w:color w:val="56A8F5"/>
        </w:rPr>
        <w:t>step_8_get_nodes_chunks</w:t>
      </w:r>
      <w:r w:rsidRPr="00D50267">
        <w:t>(</w:t>
      </w:r>
      <w:r w:rsidRPr="00D50267">
        <w:br/>
        <w:t xml:space="preserve">    seed_nodes: List[Neo4jNodeRef],</w:t>
      </w:r>
      <w:r w:rsidRPr="00D50267">
        <w:br/>
        <w:t xml:space="preserve">    triples: List[Neo4jTriple],</w:t>
      </w:r>
      <w:r w:rsidRPr="00D50267">
        <w:br/>
        <w:t xml:space="preserve">    *,</w:t>
      </w:r>
      <w:r w:rsidRPr="00D50267">
        <w:br/>
        <w:t xml:space="preserve">    max_total_chunks: </w:t>
      </w:r>
      <w:r w:rsidRPr="00D50267">
        <w:rPr>
          <w:color w:val="8888C6"/>
        </w:rPr>
        <w:t xml:space="preserve">int </w:t>
      </w:r>
      <w:r w:rsidRPr="00D50267">
        <w:t xml:space="preserve">= </w:t>
      </w:r>
      <w:r w:rsidRPr="00D50267">
        <w:rPr>
          <w:color w:val="2AACB8"/>
        </w:rPr>
        <w:t>200</w:t>
      </w:r>
      <w:r w:rsidRPr="00D50267">
        <w:t>,</w:t>
      </w:r>
      <w:r w:rsidRPr="00D50267">
        <w:br/>
        <w:t>) -&gt; List[Dict[</w:t>
      </w:r>
      <w:r w:rsidRPr="00D50267">
        <w:rPr>
          <w:color w:val="8888C6"/>
        </w:rPr>
        <w:t>str</w:t>
      </w:r>
      <w:r w:rsidRPr="00D50267">
        <w:t>, Any]]:</w:t>
      </w:r>
      <w:r w:rsidRPr="00D50267">
        <w:br/>
        <w:t xml:space="preserve">    </w:t>
      </w:r>
      <w:r w:rsidRPr="00D50267">
        <w:rPr>
          <w:i/>
          <w:iCs/>
          <w:color w:val="5F826B"/>
        </w:rPr>
        <w:t>"""</w:t>
      </w:r>
      <w:r w:rsidRPr="00D50267">
        <w:rPr>
          <w:i/>
          <w:iCs/>
          <w:color w:val="5F826B"/>
        </w:rPr>
        <w:br/>
        <w:t xml:space="preserve">    </w:t>
      </w:r>
      <w:r w:rsidRPr="00D50267">
        <w:rPr>
          <w:rFonts w:ascii="Courier New" w:hAnsi="Courier New" w:cs="Courier New"/>
          <w:i/>
          <w:iCs/>
          <w:color w:val="5F826B"/>
        </w:rPr>
        <w:t>根据种子节点与一跳关系中的节点，查询</w:t>
      </w:r>
      <w:r w:rsidRPr="00D50267">
        <w:rPr>
          <w:i/>
          <w:iCs/>
          <w:color w:val="5F826B"/>
        </w:rPr>
        <w:t xml:space="preserve"> (:Entity)-[:MENTIONED_IN]-&gt;(:Chunk) </w:t>
      </w:r>
      <w:r w:rsidRPr="00D50267">
        <w:rPr>
          <w:rFonts w:ascii="Courier New" w:hAnsi="Courier New" w:cs="Courier New"/>
          <w:i/>
          <w:iCs/>
          <w:color w:val="5F826B"/>
        </w:rPr>
        <w:t>的</w:t>
      </w:r>
      <w:r w:rsidRPr="00D50267">
        <w:rPr>
          <w:i/>
          <w:iCs/>
          <w:color w:val="5F826B"/>
        </w:rPr>
        <w:t xml:space="preserve"> chunk_id</w:t>
      </w:r>
      <w:r w:rsidRPr="00D50267">
        <w:rPr>
          <w:rFonts w:ascii="Courier New" w:hAnsi="Courier New" w:cs="Courier New"/>
          <w:i/>
          <w:iCs/>
          <w:color w:val="5F826B"/>
        </w:rPr>
        <w:t>。</w:t>
      </w:r>
      <w:r w:rsidRPr="00D50267">
        <w:rPr>
          <w:rFonts w:ascii="Courier New" w:hAnsi="Courier New" w:cs="Courier New"/>
          <w:i/>
          <w:iCs/>
          <w:color w:val="5F826B"/>
        </w:rPr>
        <w:br/>
      </w:r>
      <w:r w:rsidRPr="00D50267">
        <w:rPr>
          <w:rFonts w:ascii="Courier New" w:hAnsi="Courier New" w:cs="Courier New"/>
          <w:i/>
          <w:iCs/>
          <w:color w:val="5F826B"/>
        </w:rPr>
        <w:br/>
        <w:t xml:space="preserve">    </w:t>
      </w:r>
      <w:r w:rsidRPr="00D50267">
        <w:rPr>
          <w:rFonts w:ascii="Courier New" w:hAnsi="Courier New" w:cs="Courier New"/>
          <w:i/>
          <w:iCs/>
          <w:color w:val="5F826B"/>
        </w:rPr>
        <w:t>返回结构</w:t>
      </w:r>
      <w:r w:rsidRPr="00D50267">
        <w:rPr>
          <w:i/>
          <w:iCs/>
          <w:color w:val="5F826B"/>
        </w:rPr>
        <w:t>“</w:t>
      </w:r>
      <w:r w:rsidRPr="00D50267">
        <w:rPr>
          <w:rFonts w:ascii="Courier New" w:hAnsi="Courier New" w:cs="Courier New"/>
          <w:i/>
          <w:iCs/>
          <w:color w:val="5F826B"/>
        </w:rPr>
        <w:t>尽量贴近</w:t>
      </w:r>
      <w:r w:rsidRPr="00D50267">
        <w:rPr>
          <w:i/>
          <w:iCs/>
          <w:color w:val="5F826B"/>
        </w:rPr>
        <w:t xml:space="preserve"> node_search_embedding.py”</w:t>
      </w:r>
      <w:r w:rsidRPr="00D50267">
        <w:rPr>
          <w:rFonts w:ascii="Courier New" w:hAnsi="Courier New" w:cs="Courier New"/>
          <w:i/>
          <w:iCs/>
          <w:color w:val="5F826B"/>
        </w:rPr>
        <w:t>，但不包含</w:t>
      </w:r>
      <w:r w:rsidRPr="00D50267">
        <w:rPr>
          <w:i/>
          <w:iCs/>
          <w:color w:val="5F826B"/>
        </w:rPr>
        <w:t xml:space="preserve"> content</w:t>
      </w:r>
      <w:r w:rsidRPr="00D50267">
        <w:rPr>
          <w:rFonts w:ascii="Courier New" w:hAnsi="Courier New" w:cs="Courier New"/>
          <w:i/>
          <w:iCs/>
          <w:color w:val="5F826B"/>
        </w:rPr>
        <w:t>：</w:t>
      </w:r>
      <w:r w:rsidRPr="00D50267">
        <w:rPr>
          <w:i/>
          <w:iCs/>
          <w:color w:val="5F826B"/>
        </w:rPr>
        <w:br/>
        <w:t xml:space="preserve">    [</w:t>
      </w:r>
      <w:r w:rsidRPr="00D50267">
        <w:rPr>
          <w:i/>
          <w:iCs/>
          <w:color w:val="5F826B"/>
        </w:rPr>
        <w:br/>
        <w:t xml:space="preserve">      {"id": None, "distance": 1.0, "entity": {"chunk_id": "xxx", "item_name": "yyy"}},</w:t>
      </w:r>
      <w:r w:rsidRPr="00D50267">
        <w:rPr>
          <w:i/>
          <w:iCs/>
          <w:color w:val="5F826B"/>
        </w:rPr>
        <w:br/>
        <w:t xml:space="preserve">      ...</w:t>
      </w:r>
      <w:r w:rsidRPr="00D50267">
        <w:rPr>
          <w:i/>
          <w:iCs/>
          <w:color w:val="5F826B"/>
        </w:rPr>
        <w:br/>
        <w:t xml:space="preserve">    ]</w:t>
      </w:r>
      <w:r w:rsidRPr="00D50267">
        <w:rPr>
          <w:i/>
          <w:iCs/>
          <w:color w:val="5F826B"/>
        </w:rPr>
        <w:br/>
        <w:t xml:space="preserve">    """</w:t>
      </w:r>
      <w:r w:rsidRPr="00D50267">
        <w:rPr>
          <w:i/>
          <w:iCs/>
          <w:color w:val="5F826B"/>
        </w:rPr>
        <w:br/>
        <w:t xml:space="preserve">    </w:t>
      </w:r>
      <w:r w:rsidRPr="00D50267">
        <w:t>logging.info(</w:t>
      </w:r>
      <w:r w:rsidRPr="00D50267">
        <w:rPr>
          <w:color w:val="6AAB73"/>
        </w:rPr>
        <w:t xml:space="preserve">"Step 8: </w:t>
      </w:r>
      <w:r w:rsidRPr="00D50267">
        <w:rPr>
          <w:rFonts w:ascii="Courier New" w:hAnsi="Courier New" w:cs="Courier New"/>
          <w:color w:val="6AAB73"/>
        </w:rPr>
        <w:t>正在从</w:t>
      </w:r>
      <w:r w:rsidRPr="00D50267">
        <w:rPr>
          <w:color w:val="6AAB73"/>
        </w:rPr>
        <w:t xml:space="preserve"> Neo4j </w:t>
      </w:r>
      <w:r w:rsidRPr="00D50267">
        <w:rPr>
          <w:rFonts w:ascii="Courier New" w:hAnsi="Courier New" w:cs="Courier New"/>
          <w:color w:val="6AAB73"/>
        </w:rPr>
        <w:t>提取节点关联的</w:t>
      </w:r>
      <w:r w:rsidRPr="00D50267">
        <w:rPr>
          <w:color w:val="6AAB73"/>
        </w:rPr>
        <w:t xml:space="preserve"> chunk_id ..."</w:t>
      </w:r>
      <w:r w:rsidRPr="00D50267">
        <w:t>)</w:t>
      </w:r>
      <w:r w:rsidRPr="00D50267">
        <w:br/>
      </w:r>
      <w:r w:rsidRPr="00D50267">
        <w:br/>
        <w:t xml:space="preserve">    uri, user, password = _neo4j_conn_params()</w:t>
      </w:r>
      <w:r w:rsidRPr="00D50267">
        <w:br/>
        <w:t xml:space="preserve">    </w:t>
      </w:r>
      <w:r w:rsidRPr="00D50267">
        <w:rPr>
          <w:color w:val="CF8E6D"/>
        </w:rPr>
        <w:t xml:space="preserve">if not </w:t>
      </w:r>
      <w:r w:rsidRPr="00D50267">
        <w:rPr>
          <w:color w:val="8888C6"/>
        </w:rPr>
        <w:t>all</w:t>
      </w:r>
      <w:r w:rsidRPr="00D50267">
        <w:t>([uri, user, password]):</w:t>
      </w:r>
      <w:r w:rsidRPr="00D50267">
        <w:br/>
        <w:t xml:space="preserve">        logging.warning(</w:t>
      </w:r>
      <w:r w:rsidRPr="00D50267">
        <w:rPr>
          <w:color w:val="6AAB73"/>
        </w:rPr>
        <w:t xml:space="preserve">"Step 8 Skip: </w:t>
      </w:r>
      <w:r w:rsidRPr="00D50267">
        <w:rPr>
          <w:rFonts w:ascii="Courier New" w:hAnsi="Courier New" w:cs="Courier New"/>
          <w:color w:val="6AAB73"/>
        </w:rPr>
        <w:t>未配置</w:t>
      </w:r>
      <w:r w:rsidRPr="00D50267">
        <w:rPr>
          <w:color w:val="6AAB73"/>
        </w:rPr>
        <w:t xml:space="preserve"> Neo4j </w:t>
      </w:r>
      <w:r w:rsidRPr="00D50267">
        <w:rPr>
          <w:rFonts w:ascii="Courier New" w:hAnsi="Courier New" w:cs="Courier New"/>
          <w:color w:val="6AAB73"/>
        </w:rPr>
        <w:t>连接信息</w:t>
      </w:r>
      <w:r w:rsidRPr="00D50267">
        <w:rPr>
          <w:color w:val="6AAB73"/>
        </w:rPr>
        <w:t>"</w:t>
      </w:r>
      <w:r w:rsidRPr="00D50267">
        <w:t>)</w:t>
      </w:r>
      <w:r w:rsidRPr="00D50267">
        <w:br/>
        <w:t xml:space="preserve">        </w:t>
      </w:r>
      <w:r w:rsidRPr="00D50267">
        <w:rPr>
          <w:color w:val="CF8E6D"/>
        </w:rPr>
        <w:t xml:space="preserve">return </w:t>
      </w:r>
      <w:r w:rsidRPr="00D50267">
        <w:t>[]</w:t>
      </w:r>
      <w:r w:rsidRPr="00D50267">
        <w:br/>
      </w:r>
      <w:r w:rsidRPr="00D50267">
        <w:br/>
        <w:t xml:space="preserve">    nodes = _build_weighted_nodes(seed_nodes, triples)</w:t>
      </w:r>
      <w:r w:rsidRPr="00D50267">
        <w:br/>
        <w:t xml:space="preserve">    </w:t>
      </w:r>
      <w:r w:rsidRPr="00D50267">
        <w:rPr>
          <w:color w:val="CF8E6D"/>
        </w:rPr>
        <w:t xml:space="preserve">if not </w:t>
      </w:r>
      <w:r w:rsidRPr="00D50267">
        <w:t>nodes:</w:t>
      </w:r>
      <w:r w:rsidRPr="00D50267">
        <w:br/>
        <w:t xml:space="preserve">        logging.info(</w:t>
      </w:r>
      <w:r w:rsidRPr="00D50267">
        <w:rPr>
          <w:color w:val="6AAB73"/>
        </w:rPr>
        <w:t xml:space="preserve">"Step 8 Skip: </w:t>
      </w:r>
      <w:r w:rsidRPr="00D50267">
        <w:rPr>
          <w:rFonts w:ascii="Courier New" w:hAnsi="Courier New" w:cs="Courier New"/>
          <w:color w:val="6AAB73"/>
        </w:rPr>
        <w:t>没有节点可用于</w:t>
      </w:r>
      <w:r w:rsidRPr="00D50267">
        <w:rPr>
          <w:color w:val="6AAB73"/>
        </w:rPr>
        <w:t xml:space="preserve"> chunk </w:t>
      </w:r>
      <w:r w:rsidRPr="00D50267">
        <w:rPr>
          <w:rFonts w:ascii="Courier New" w:hAnsi="Courier New" w:cs="Courier New"/>
          <w:color w:val="6AAB73"/>
        </w:rPr>
        <w:t>提取</w:t>
      </w:r>
      <w:r w:rsidRPr="00D50267">
        <w:rPr>
          <w:color w:val="6AAB73"/>
        </w:rPr>
        <w:t>"</w:t>
      </w:r>
      <w:r w:rsidRPr="00D50267">
        <w:t>)</w:t>
      </w:r>
      <w:r w:rsidRPr="00D50267">
        <w:br/>
        <w:t xml:space="preserve">        </w:t>
      </w:r>
      <w:r w:rsidRPr="00D50267">
        <w:rPr>
          <w:color w:val="CF8E6D"/>
        </w:rPr>
        <w:t xml:space="preserve">return </w:t>
      </w:r>
      <w:r w:rsidRPr="00D50267">
        <w:t>[]</w:t>
      </w:r>
      <w:r w:rsidRPr="00D50267">
        <w:br/>
      </w:r>
      <w:r w:rsidRPr="00D50267">
        <w:br/>
      </w:r>
      <w:r w:rsidRPr="00D50267">
        <w:lastRenderedPageBreak/>
        <w:t xml:space="preserve">    driver = get_neo4j_driver()</w:t>
      </w:r>
      <w:r w:rsidRPr="00D50267">
        <w:br/>
        <w:t xml:space="preserve">    database = os.getenv(</w:t>
      </w:r>
      <w:r w:rsidRPr="00D50267">
        <w:rPr>
          <w:color w:val="6AAB73"/>
        </w:rPr>
        <w:t>"NEO4J_DATABASE"</w:t>
      </w:r>
      <w:r w:rsidRPr="00D50267">
        <w:t>)</w:t>
      </w:r>
      <w:r w:rsidRPr="00D50267">
        <w:br/>
        <w:t xml:space="preserve">    </w:t>
      </w:r>
      <w:r w:rsidRPr="00D50267">
        <w:rPr>
          <w:color w:val="8888C6"/>
        </w:rPr>
        <w:t>print</w:t>
      </w:r>
      <w:r w:rsidRPr="00D50267">
        <w:t>(</w:t>
      </w:r>
      <w:r w:rsidRPr="00D50267">
        <w:rPr>
          <w:color w:val="6AAB73"/>
        </w:rPr>
        <w:t>f"step_8_get_nodes_chunks nodes:</w:t>
      </w:r>
      <w:r w:rsidRPr="00D50267">
        <w:rPr>
          <w:color w:val="CF8E6D"/>
        </w:rPr>
        <w:t>{</w:t>
      </w:r>
      <w:r w:rsidRPr="00D50267">
        <w:t>nodes</w:t>
      </w:r>
      <w:r w:rsidRPr="00D50267">
        <w:rPr>
          <w:color w:val="CF8E6D"/>
        </w:rPr>
        <w:t>}</w:t>
      </w:r>
      <w:r w:rsidRPr="00D50267">
        <w:rPr>
          <w:color w:val="6AAB73"/>
        </w:rPr>
        <w:t>"</w:t>
      </w:r>
      <w:r w:rsidRPr="00D50267">
        <w:t>)</w:t>
      </w:r>
      <w:r w:rsidRPr="00D50267">
        <w:br/>
        <w:t xml:space="preserve">    </w:t>
      </w:r>
      <w:r w:rsidRPr="00D50267">
        <w:rPr>
          <w:color w:val="CF8E6D"/>
        </w:rPr>
        <w:t>try</w:t>
      </w:r>
      <w:r w:rsidRPr="00D50267">
        <w:t>:</w:t>
      </w:r>
      <w:r w:rsidRPr="00D50267">
        <w:br/>
        <w:t xml:space="preserve">        </w:t>
      </w:r>
      <w:r w:rsidRPr="00D50267">
        <w:rPr>
          <w:color w:val="CF8E6D"/>
        </w:rPr>
        <w:t xml:space="preserve">with </w:t>
      </w:r>
      <w:r w:rsidRPr="00D50267">
        <w:t>driver.session(</w:t>
      </w:r>
      <w:r w:rsidRPr="00D50267">
        <w:rPr>
          <w:color w:val="AA4926"/>
        </w:rPr>
        <w:t>database</w:t>
      </w:r>
      <w:r w:rsidRPr="00D50267">
        <w:t xml:space="preserve">=database) </w:t>
      </w:r>
      <w:r w:rsidRPr="00D50267">
        <w:rPr>
          <w:color w:val="CF8E6D"/>
        </w:rPr>
        <w:t xml:space="preserve">as </w:t>
      </w:r>
      <w:r w:rsidRPr="00D50267">
        <w:t>session:</w:t>
      </w:r>
      <w:r w:rsidRPr="00D50267">
        <w:br/>
        <w:t xml:space="preserve">            rows = session.run(</w:t>
      </w:r>
      <w:r w:rsidRPr="00D50267">
        <w:br/>
        <w:t xml:space="preserve">                </w:t>
      </w:r>
      <w:r w:rsidRPr="00D50267">
        <w:rPr>
          <w:color w:val="6AAB73"/>
        </w:rPr>
        <w:t>"""</w:t>
      </w:r>
      <w:r w:rsidRPr="00D50267">
        <w:rPr>
          <w:color w:val="6AAB73"/>
        </w:rPr>
        <w:br/>
        <w:t xml:space="preserve">                UNWIND $nodes AS n</w:t>
      </w:r>
      <w:r w:rsidRPr="00D50267">
        <w:rPr>
          <w:color w:val="6AAB73"/>
        </w:rPr>
        <w:br/>
        <w:t xml:space="preserve">                MATCH (e:Entity {name: n.name, item_name: n.item_name})-[:MENTIONED_IN]-&gt;(c:Chunk {item_name: n.item_name})</w:t>
      </w:r>
      <w:r w:rsidRPr="00D50267">
        <w:rPr>
          <w:color w:val="6AAB73"/>
        </w:rPr>
        <w:br/>
        <w:t xml:space="preserve">                WITH c, sum(n.w) AS score, count(DISTINCT e) AS cnt</w:t>
      </w:r>
      <w:r w:rsidRPr="00D50267">
        <w:rPr>
          <w:color w:val="6AAB73"/>
        </w:rPr>
        <w:br/>
        <w:t xml:space="preserve">                RETURN c.id AS chunk_id, c.item_name AS item_name, score AS score, cnt AS cnt</w:t>
      </w:r>
      <w:r w:rsidRPr="00D50267">
        <w:rPr>
          <w:color w:val="6AAB73"/>
        </w:rPr>
        <w:br/>
        <w:t xml:space="preserve">                ORDER BY score DESC, cnt DESC, chunk_id ASC</w:t>
      </w:r>
      <w:r w:rsidRPr="00D50267">
        <w:rPr>
          <w:color w:val="6AAB73"/>
        </w:rPr>
        <w:br/>
        <w:t xml:space="preserve">                LIMIT $limit</w:t>
      </w:r>
      <w:r w:rsidRPr="00D50267">
        <w:rPr>
          <w:color w:val="6AAB73"/>
        </w:rPr>
        <w:br/>
        <w:t xml:space="preserve">                """</w:t>
      </w:r>
      <w:r w:rsidRPr="00D50267">
        <w:t>,</w:t>
      </w:r>
      <w:r w:rsidRPr="00D50267">
        <w:br/>
        <w:t xml:space="preserve">                </w:t>
      </w:r>
      <w:r w:rsidRPr="00D50267">
        <w:rPr>
          <w:color w:val="AA4926"/>
        </w:rPr>
        <w:t>nodes</w:t>
      </w:r>
      <w:r w:rsidRPr="00D50267">
        <w:t>=nodes,</w:t>
      </w:r>
      <w:r w:rsidRPr="00D50267">
        <w:br/>
        <w:t xml:space="preserve">                </w:t>
      </w:r>
      <w:r w:rsidRPr="00D50267">
        <w:rPr>
          <w:color w:val="AA4926"/>
        </w:rPr>
        <w:t>limit</w:t>
      </w:r>
      <w:r w:rsidRPr="00D50267">
        <w:t>=max_total_chunks,</w:t>
      </w:r>
      <w:r w:rsidRPr="00D50267">
        <w:br/>
        <w:t xml:space="preserve">            ).data()</w:t>
      </w:r>
      <w:r w:rsidRPr="00D50267">
        <w:br/>
      </w:r>
      <w:r w:rsidRPr="00D50267">
        <w:br/>
        <w:t xml:space="preserve">        hits: List[Dict[</w:t>
      </w:r>
      <w:r w:rsidRPr="00D50267">
        <w:rPr>
          <w:color w:val="8888C6"/>
        </w:rPr>
        <w:t>str</w:t>
      </w:r>
      <w:r w:rsidRPr="00D50267">
        <w:t>, Any]] = []</w:t>
      </w:r>
      <w:r w:rsidRPr="00D50267">
        <w:br/>
        <w:t xml:space="preserve">        </w:t>
      </w:r>
      <w:r w:rsidRPr="00D50267">
        <w:rPr>
          <w:color w:val="CF8E6D"/>
        </w:rPr>
        <w:t xml:space="preserve">for </w:t>
      </w:r>
      <w:r w:rsidRPr="00D50267">
        <w:t xml:space="preserve">r </w:t>
      </w:r>
      <w:r w:rsidRPr="00D50267">
        <w:rPr>
          <w:color w:val="CF8E6D"/>
        </w:rPr>
        <w:t xml:space="preserve">in </w:t>
      </w:r>
      <w:r w:rsidRPr="00D50267">
        <w:t>rows:</w:t>
      </w:r>
      <w:r w:rsidRPr="00D50267">
        <w:br/>
        <w:t xml:space="preserve">            cid = r.get(</w:t>
      </w:r>
      <w:r w:rsidRPr="00D50267">
        <w:rPr>
          <w:color w:val="6AAB73"/>
        </w:rPr>
        <w:t>"chunk_id"</w:t>
      </w:r>
      <w:r w:rsidRPr="00D50267">
        <w:t>)</w:t>
      </w:r>
      <w:r w:rsidRPr="00D50267">
        <w:br/>
        <w:t xml:space="preserve">            it = r.get(</w:t>
      </w:r>
      <w:r w:rsidRPr="00D50267">
        <w:rPr>
          <w:color w:val="6AAB73"/>
        </w:rPr>
        <w:t>"item_name"</w:t>
      </w:r>
      <w:r w:rsidRPr="00D50267">
        <w:t>)</w:t>
      </w:r>
      <w:r w:rsidRPr="00D50267">
        <w:br/>
        <w:t xml:space="preserve">            score = r.get(</w:t>
      </w:r>
      <w:r w:rsidRPr="00D50267">
        <w:rPr>
          <w:color w:val="6AAB73"/>
        </w:rPr>
        <w:t>"score"</w:t>
      </w:r>
      <w:r w:rsidRPr="00D50267">
        <w:t>)</w:t>
      </w:r>
      <w:r w:rsidRPr="00D50267">
        <w:br/>
        <w:t xml:space="preserve">            </w:t>
      </w:r>
      <w:r w:rsidRPr="00D50267">
        <w:rPr>
          <w:color w:val="CF8E6D"/>
        </w:rPr>
        <w:t xml:space="preserve">if </w:t>
      </w:r>
      <w:r w:rsidRPr="00D50267">
        <w:t xml:space="preserve">cid </w:t>
      </w:r>
      <w:r w:rsidRPr="00D50267">
        <w:rPr>
          <w:color w:val="CF8E6D"/>
        </w:rPr>
        <w:t xml:space="preserve">is None or </w:t>
      </w:r>
      <w:r w:rsidRPr="00D50267">
        <w:t xml:space="preserve">it </w:t>
      </w:r>
      <w:r w:rsidRPr="00D50267">
        <w:rPr>
          <w:color w:val="CF8E6D"/>
        </w:rPr>
        <w:t>is None</w:t>
      </w:r>
      <w:r w:rsidRPr="00D50267">
        <w:t>:</w:t>
      </w:r>
      <w:r w:rsidRPr="00D50267">
        <w:br/>
        <w:t xml:space="preserve">                </w:t>
      </w:r>
      <w:r w:rsidRPr="00D50267">
        <w:rPr>
          <w:color w:val="CF8E6D"/>
        </w:rPr>
        <w:t>continue</w:t>
      </w:r>
      <w:r w:rsidRPr="00D50267">
        <w:rPr>
          <w:color w:val="CF8E6D"/>
        </w:rPr>
        <w:br/>
        <w:t xml:space="preserve">            </w:t>
      </w:r>
      <w:r w:rsidRPr="00D50267">
        <w:t>hits.append(</w:t>
      </w:r>
      <w:r w:rsidRPr="00D50267">
        <w:br/>
        <w:t xml:space="preserve">                {</w:t>
      </w:r>
      <w:r w:rsidRPr="00D50267">
        <w:br/>
        <w:t xml:space="preserve">                    </w:t>
      </w:r>
      <w:r w:rsidRPr="00D50267">
        <w:rPr>
          <w:color w:val="6AAB73"/>
        </w:rPr>
        <w:t>"id"</w:t>
      </w:r>
      <w:r w:rsidRPr="00D50267">
        <w:t xml:space="preserve">: </w:t>
      </w:r>
      <w:r w:rsidRPr="00D50267">
        <w:rPr>
          <w:color w:val="CF8E6D"/>
        </w:rPr>
        <w:t>None</w:t>
      </w:r>
      <w:r w:rsidRPr="00D50267">
        <w:t>,</w:t>
      </w:r>
      <w:r w:rsidRPr="00D50267">
        <w:br/>
        <w:t xml:space="preserve">                    </w:t>
      </w:r>
      <w:r w:rsidRPr="00D50267">
        <w:rPr>
          <w:color w:val="6AAB73"/>
        </w:rPr>
        <w:t>"distance"</w:t>
      </w:r>
      <w:r w:rsidRPr="00D50267">
        <w:t xml:space="preserve">: </w:t>
      </w:r>
      <w:r w:rsidRPr="00D50267">
        <w:rPr>
          <w:color w:val="8888C6"/>
        </w:rPr>
        <w:t>float</w:t>
      </w:r>
      <w:r w:rsidRPr="00D50267">
        <w:t xml:space="preserve">(score </w:t>
      </w:r>
      <w:r w:rsidRPr="00D50267">
        <w:rPr>
          <w:color w:val="CF8E6D"/>
        </w:rPr>
        <w:t xml:space="preserve">or </w:t>
      </w:r>
      <w:r w:rsidRPr="00D50267">
        <w:rPr>
          <w:color w:val="2AACB8"/>
        </w:rPr>
        <w:t>0.0</w:t>
      </w:r>
      <w:r w:rsidRPr="00D50267">
        <w:t>),</w:t>
      </w:r>
      <w:r w:rsidRPr="00D50267">
        <w:br/>
        <w:t xml:space="preserve">                    </w:t>
      </w:r>
      <w:r w:rsidRPr="00D50267">
        <w:rPr>
          <w:color w:val="6AAB73"/>
        </w:rPr>
        <w:t>"entity"</w:t>
      </w:r>
      <w:r w:rsidRPr="00D50267">
        <w:t>: {</w:t>
      </w:r>
      <w:r w:rsidRPr="00D50267">
        <w:rPr>
          <w:color w:val="6AAB73"/>
        </w:rPr>
        <w:t>"chunk_id"</w:t>
      </w:r>
      <w:r w:rsidRPr="00D50267">
        <w:t xml:space="preserve">: </w:t>
      </w:r>
      <w:r w:rsidRPr="00D50267">
        <w:rPr>
          <w:color w:val="8888C6"/>
        </w:rPr>
        <w:t>str</w:t>
      </w:r>
      <w:r w:rsidRPr="00D50267">
        <w:t xml:space="preserve">(cid), </w:t>
      </w:r>
      <w:r w:rsidRPr="00D50267">
        <w:rPr>
          <w:color w:val="6AAB73"/>
        </w:rPr>
        <w:t>"item_name"</w:t>
      </w:r>
      <w:r w:rsidRPr="00D50267">
        <w:t xml:space="preserve">: </w:t>
      </w:r>
      <w:r w:rsidRPr="00D50267">
        <w:rPr>
          <w:color w:val="8888C6"/>
        </w:rPr>
        <w:t>str</w:t>
      </w:r>
      <w:r w:rsidRPr="00D50267">
        <w:t>(it)},</w:t>
      </w:r>
      <w:r w:rsidRPr="00D50267">
        <w:br/>
        <w:t xml:space="preserve">                }</w:t>
      </w:r>
      <w:r w:rsidRPr="00D50267">
        <w:br/>
        <w:t xml:space="preserve">            )</w:t>
      </w:r>
      <w:r w:rsidRPr="00D50267">
        <w:br/>
        <w:t xml:space="preserve">        </w:t>
      </w:r>
      <w:r w:rsidRPr="00D50267">
        <w:rPr>
          <w:color w:val="8888C6"/>
        </w:rPr>
        <w:t>print</w:t>
      </w:r>
      <w:r w:rsidRPr="00D50267">
        <w:t>(</w:t>
      </w:r>
      <w:r w:rsidRPr="00D50267">
        <w:rPr>
          <w:color w:val="6AAB73"/>
        </w:rPr>
        <w:t>f"Step 8 Success: chunk_hits=</w:t>
      </w:r>
      <w:r w:rsidRPr="00D50267">
        <w:rPr>
          <w:color w:val="CF8E6D"/>
        </w:rPr>
        <w:t xml:space="preserve">{  </w:t>
      </w:r>
      <w:r w:rsidRPr="00D50267">
        <w:t xml:space="preserve">hits </w:t>
      </w:r>
      <w:r w:rsidRPr="00D50267">
        <w:rPr>
          <w:color w:val="CF8E6D"/>
        </w:rPr>
        <w:t>}</w:t>
      </w:r>
      <w:r w:rsidRPr="00D50267">
        <w:rPr>
          <w:color w:val="6AAB73"/>
        </w:rPr>
        <w:t>"</w:t>
      </w:r>
      <w:r w:rsidRPr="00D50267">
        <w:t>)</w:t>
      </w:r>
      <w:r w:rsidRPr="00D50267">
        <w:br/>
        <w:t xml:space="preserve">        </w:t>
      </w:r>
      <w:r w:rsidRPr="00D50267">
        <w:rPr>
          <w:color w:val="CF8E6D"/>
        </w:rPr>
        <w:t xml:space="preserve">return </w:t>
      </w:r>
      <w:r w:rsidRPr="00D50267">
        <w:t>hits</w:t>
      </w:r>
      <w:r w:rsidRPr="00D50267">
        <w:br/>
        <w:t xml:space="preserve">    </w:t>
      </w:r>
      <w:r w:rsidRPr="00D50267">
        <w:rPr>
          <w:color w:val="CF8E6D"/>
        </w:rPr>
        <w:t xml:space="preserve">except </w:t>
      </w:r>
      <w:r w:rsidRPr="00D50267">
        <w:rPr>
          <w:color w:val="8888C6"/>
        </w:rPr>
        <w:t xml:space="preserve">Exception </w:t>
      </w:r>
      <w:r w:rsidRPr="00D50267">
        <w:rPr>
          <w:color w:val="CF8E6D"/>
        </w:rPr>
        <w:t xml:space="preserve">as </w:t>
      </w:r>
      <w:r w:rsidRPr="00D50267">
        <w:t>e:</w:t>
      </w:r>
      <w:r w:rsidRPr="00D50267">
        <w:br/>
        <w:t xml:space="preserve">        logging.error(</w:t>
      </w:r>
      <w:r w:rsidRPr="00D50267">
        <w:rPr>
          <w:color w:val="6AAB73"/>
        </w:rPr>
        <w:t xml:space="preserve">f"Step 8 Error: Neo4j </w:t>
      </w:r>
      <w:r w:rsidRPr="00D50267">
        <w:rPr>
          <w:rFonts w:ascii="Courier New" w:hAnsi="Courier New" w:cs="Courier New"/>
          <w:color w:val="6AAB73"/>
        </w:rPr>
        <w:t>查询异常</w:t>
      </w:r>
      <w:r w:rsidRPr="00D50267">
        <w:rPr>
          <w:color w:val="6AAB73"/>
        </w:rPr>
        <w:t xml:space="preserve">: </w:t>
      </w:r>
      <w:r w:rsidRPr="00D50267">
        <w:rPr>
          <w:color w:val="CF8E6D"/>
        </w:rPr>
        <w:t>{</w:t>
      </w:r>
      <w:r w:rsidRPr="00D50267">
        <w:t>e</w:t>
      </w:r>
      <w:r w:rsidRPr="00D50267">
        <w:rPr>
          <w:color w:val="CF8E6D"/>
        </w:rPr>
        <w:t>}</w:t>
      </w:r>
      <w:r w:rsidRPr="00D50267">
        <w:rPr>
          <w:color w:val="6AAB73"/>
        </w:rPr>
        <w:t>"</w:t>
      </w:r>
      <w:r w:rsidRPr="00D50267">
        <w:t>)</w:t>
      </w:r>
      <w:r w:rsidRPr="00D50267">
        <w:br/>
        <w:t xml:space="preserve">        </w:t>
      </w:r>
      <w:r w:rsidRPr="00D50267">
        <w:rPr>
          <w:color w:val="CF8E6D"/>
        </w:rPr>
        <w:t xml:space="preserve">return </w:t>
      </w:r>
      <w:r w:rsidRPr="00D50267">
        <w:t>[]</w:t>
      </w:r>
      <w:r w:rsidRPr="00D50267">
        <w:br/>
      </w:r>
      <w:r w:rsidRPr="00D50267">
        <w:br/>
      </w:r>
      <w:r w:rsidRPr="00D50267">
        <w:br/>
      </w:r>
      <w:r w:rsidRPr="00D50267">
        <w:rPr>
          <w:color w:val="9F86EA"/>
        </w:rPr>
        <w:t xml:space="preserve"># --- Step 9: </w:t>
      </w:r>
      <w:r w:rsidRPr="00D50267">
        <w:rPr>
          <w:rFonts w:ascii="Courier New" w:hAnsi="Courier New" w:cs="Courier New"/>
          <w:color w:val="9F86EA"/>
        </w:rPr>
        <w:t>根据</w:t>
      </w:r>
      <w:r w:rsidRPr="00D50267">
        <w:rPr>
          <w:color w:val="9F86EA"/>
        </w:rPr>
        <w:t xml:space="preserve"> chunk_id </w:t>
      </w:r>
      <w:r w:rsidRPr="00D50267">
        <w:rPr>
          <w:rFonts w:ascii="Courier New" w:hAnsi="Courier New" w:cs="Courier New"/>
          <w:color w:val="9F86EA"/>
        </w:rPr>
        <w:t>回填文本内容</w:t>
      </w:r>
      <w:r w:rsidRPr="00D50267">
        <w:rPr>
          <w:color w:val="9F86EA"/>
        </w:rPr>
        <w:t xml:space="preserve"> ---</w:t>
      </w:r>
      <w:r w:rsidRPr="00D50267">
        <w:rPr>
          <w:color w:val="9F86EA"/>
        </w:rPr>
        <w:br/>
      </w:r>
      <w:r w:rsidRPr="00D50267">
        <w:rPr>
          <w:color w:val="CF8E6D"/>
        </w:rPr>
        <w:t xml:space="preserve">def </w:t>
      </w:r>
      <w:r w:rsidRPr="00D50267">
        <w:rPr>
          <w:color w:val="56A8F5"/>
        </w:rPr>
        <w:t>step_9_fetch_chunk_texts</w:t>
      </w:r>
      <w:r w:rsidRPr="00D50267">
        <w:t>(</w:t>
      </w:r>
      <w:r w:rsidRPr="00D50267">
        <w:br/>
        <w:t xml:space="preserve">    kg_chunk_hits: List[Dict[</w:t>
      </w:r>
      <w:r w:rsidRPr="00D50267">
        <w:rPr>
          <w:color w:val="8888C6"/>
        </w:rPr>
        <w:t>str</w:t>
      </w:r>
      <w:r w:rsidRPr="00D50267">
        <w:t>, Any]],</w:t>
      </w:r>
      <w:r w:rsidRPr="00D50267">
        <w:br/>
        <w:t xml:space="preserve">    *,</w:t>
      </w:r>
      <w:r w:rsidRPr="00D50267">
        <w:br/>
        <w:t xml:space="preserve">    output_fields: Optional[List[</w:t>
      </w:r>
      <w:r w:rsidRPr="00D50267">
        <w:rPr>
          <w:color w:val="8888C6"/>
        </w:rPr>
        <w:t>str</w:t>
      </w:r>
      <w:r w:rsidRPr="00D50267">
        <w:t xml:space="preserve">]] = </w:t>
      </w:r>
      <w:r w:rsidRPr="00D50267">
        <w:rPr>
          <w:color w:val="CF8E6D"/>
        </w:rPr>
        <w:t>None</w:t>
      </w:r>
      <w:r w:rsidRPr="00D50267">
        <w:t>,</w:t>
      </w:r>
      <w:r w:rsidRPr="00D50267">
        <w:br/>
        <w:t>) -&gt; List[Dict[</w:t>
      </w:r>
      <w:r w:rsidRPr="00D50267">
        <w:rPr>
          <w:color w:val="8888C6"/>
        </w:rPr>
        <w:t>str</w:t>
      </w:r>
      <w:r w:rsidRPr="00D50267">
        <w:t>, Any]]:</w:t>
      </w:r>
      <w:r w:rsidRPr="00D50267">
        <w:br/>
        <w:t xml:space="preserve">    </w:t>
      </w:r>
      <w:r w:rsidRPr="00D50267">
        <w:rPr>
          <w:i/>
          <w:iCs/>
          <w:color w:val="5F826B"/>
        </w:rPr>
        <w:t>"""</w:t>
      </w:r>
      <w:r w:rsidRPr="00D50267">
        <w:rPr>
          <w:i/>
          <w:iCs/>
          <w:color w:val="5F826B"/>
        </w:rPr>
        <w:br/>
        <w:t xml:space="preserve">    </w:t>
      </w:r>
      <w:r w:rsidRPr="00D50267">
        <w:rPr>
          <w:rFonts w:ascii="Courier New" w:hAnsi="Courier New" w:cs="Courier New"/>
          <w:i/>
          <w:iCs/>
          <w:color w:val="5F826B"/>
        </w:rPr>
        <w:t>使用</w:t>
      </w:r>
      <w:r w:rsidRPr="00D50267">
        <w:rPr>
          <w:i/>
          <w:iCs/>
          <w:color w:val="5F826B"/>
        </w:rPr>
        <w:t xml:space="preserve"> Milvus CHUNKS_COLLECTION </w:t>
      </w:r>
      <w:r w:rsidRPr="00D50267">
        <w:rPr>
          <w:rFonts w:ascii="Courier New" w:hAnsi="Courier New" w:cs="Courier New"/>
          <w:i/>
          <w:iCs/>
          <w:color w:val="5F826B"/>
        </w:rPr>
        <w:t>将</w:t>
      </w:r>
      <w:r w:rsidRPr="00D50267">
        <w:rPr>
          <w:i/>
          <w:iCs/>
          <w:color w:val="5F826B"/>
        </w:rPr>
        <w:t xml:space="preserve"> chunk_id </w:t>
      </w:r>
      <w:r w:rsidRPr="00D50267">
        <w:rPr>
          <w:rFonts w:ascii="Courier New" w:hAnsi="Courier New" w:cs="Courier New"/>
          <w:i/>
          <w:iCs/>
          <w:color w:val="5F826B"/>
        </w:rPr>
        <w:t>回填为完整切片文本。</w:t>
      </w:r>
      <w:r w:rsidRPr="00D50267">
        <w:rPr>
          <w:rFonts w:ascii="Courier New" w:hAnsi="Courier New" w:cs="Courier New"/>
          <w:i/>
          <w:iCs/>
          <w:color w:val="5F826B"/>
        </w:rPr>
        <w:br/>
      </w:r>
      <w:r w:rsidRPr="00D50267">
        <w:rPr>
          <w:rFonts w:ascii="Courier New" w:hAnsi="Courier New" w:cs="Courier New"/>
          <w:i/>
          <w:iCs/>
          <w:color w:val="5F826B"/>
        </w:rPr>
        <w:br/>
        <w:t xml:space="preserve">    </w:t>
      </w:r>
      <w:r w:rsidRPr="00D50267">
        <w:rPr>
          <w:rFonts w:ascii="Courier New" w:hAnsi="Courier New" w:cs="Courier New"/>
          <w:i/>
          <w:iCs/>
          <w:color w:val="5F826B"/>
        </w:rPr>
        <w:t>输入：</w:t>
      </w:r>
      <w:r w:rsidRPr="00D50267">
        <w:rPr>
          <w:i/>
          <w:iCs/>
          <w:color w:val="5F826B"/>
        </w:rPr>
        <w:t xml:space="preserve">Step 8 </w:t>
      </w:r>
      <w:r w:rsidRPr="00D50267">
        <w:rPr>
          <w:rFonts w:ascii="Courier New" w:hAnsi="Courier New" w:cs="Courier New"/>
          <w:i/>
          <w:iCs/>
          <w:color w:val="5F826B"/>
        </w:rPr>
        <w:t>的</w:t>
      </w:r>
      <w:r w:rsidRPr="00D50267">
        <w:rPr>
          <w:i/>
          <w:iCs/>
          <w:color w:val="5F826B"/>
        </w:rPr>
        <w:t xml:space="preserve"> hit </w:t>
      </w:r>
      <w:r w:rsidRPr="00D50267">
        <w:rPr>
          <w:rFonts w:ascii="Courier New" w:hAnsi="Courier New" w:cs="Courier New"/>
          <w:i/>
          <w:iCs/>
          <w:color w:val="5F826B"/>
        </w:rPr>
        <w:t>列表（或</w:t>
      </w:r>
      <w:r w:rsidRPr="00D50267">
        <w:rPr>
          <w:i/>
          <w:iCs/>
          <w:color w:val="5F826B"/>
        </w:rPr>
        <w:t xml:space="preserve"> entity </w:t>
      </w:r>
      <w:r w:rsidRPr="00D50267">
        <w:rPr>
          <w:rFonts w:ascii="Courier New" w:hAnsi="Courier New" w:cs="Courier New"/>
          <w:i/>
          <w:iCs/>
          <w:color w:val="5F826B"/>
        </w:rPr>
        <w:t>列表）</w:t>
      </w:r>
      <w:r w:rsidRPr="00D50267">
        <w:rPr>
          <w:rFonts w:ascii="Courier New" w:hAnsi="Courier New" w:cs="Courier New"/>
          <w:i/>
          <w:iCs/>
          <w:color w:val="5F826B"/>
        </w:rPr>
        <w:br/>
        <w:t xml:space="preserve">    </w:t>
      </w:r>
      <w:r w:rsidRPr="00D50267">
        <w:rPr>
          <w:rFonts w:ascii="Courier New" w:hAnsi="Courier New" w:cs="Courier New"/>
          <w:i/>
          <w:iCs/>
          <w:color w:val="5F826B"/>
        </w:rPr>
        <w:t>输出：</w:t>
      </w:r>
      <w:r w:rsidRPr="00D50267">
        <w:rPr>
          <w:i/>
          <w:iCs/>
          <w:color w:val="5F826B"/>
        </w:rPr>
        <w:t xml:space="preserve">entity </w:t>
      </w:r>
      <w:r w:rsidRPr="00D50267">
        <w:rPr>
          <w:rFonts w:ascii="Courier New" w:hAnsi="Courier New" w:cs="Courier New"/>
          <w:i/>
          <w:iCs/>
          <w:color w:val="5F826B"/>
        </w:rPr>
        <w:t>字典列表（包含</w:t>
      </w:r>
      <w:r w:rsidRPr="00D50267">
        <w:rPr>
          <w:i/>
          <w:iCs/>
          <w:color w:val="5F826B"/>
        </w:rPr>
        <w:t xml:space="preserve"> content/title/parent_title/item_name...</w:t>
      </w:r>
      <w:r w:rsidRPr="00D50267">
        <w:rPr>
          <w:rFonts w:ascii="Courier New" w:hAnsi="Courier New" w:cs="Courier New"/>
          <w:i/>
          <w:iCs/>
          <w:color w:val="5F826B"/>
        </w:rPr>
        <w:t>）</w:t>
      </w:r>
      <w:r w:rsidRPr="00D50267">
        <w:rPr>
          <w:i/>
          <w:iCs/>
          <w:color w:val="5F826B"/>
        </w:rPr>
        <w:br/>
        <w:t xml:space="preserve">    """</w:t>
      </w:r>
      <w:r w:rsidRPr="00D50267">
        <w:rPr>
          <w:i/>
          <w:iCs/>
          <w:color w:val="5F826B"/>
        </w:rPr>
        <w:br/>
        <w:t xml:space="preserve">    </w:t>
      </w:r>
      <w:r w:rsidRPr="00D50267">
        <w:rPr>
          <w:color w:val="8888C6"/>
        </w:rPr>
        <w:t>print</w:t>
      </w:r>
      <w:r w:rsidRPr="00D50267">
        <w:t>(</w:t>
      </w:r>
      <w:r w:rsidRPr="00D50267">
        <w:rPr>
          <w:color w:val="6AAB73"/>
        </w:rPr>
        <w:t xml:space="preserve">"Step 9: </w:t>
      </w:r>
      <w:r w:rsidRPr="00D50267">
        <w:rPr>
          <w:rFonts w:ascii="Courier New" w:hAnsi="Courier New" w:cs="Courier New"/>
          <w:color w:val="6AAB73"/>
        </w:rPr>
        <w:t>正在通过</w:t>
      </w:r>
      <w:r w:rsidRPr="00D50267">
        <w:rPr>
          <w:color w:val="6AAB73"/>
        </w:rPr>
        <w:t xml:space="preserve"> Milvus </w:t>
      </w:r>
      <w:r w:rsidRPr="00D50267">
        <w:rPr>
          <w:rFonts w:ascii="Courier New" w:hAnsi="Courier New" w:cs="Courier New"/>
          <w:color w:val="6AAB73"/>
        </w:rPr>
        <w:t>回填</w:t>
      </w:r>
      <w:r w:rsidRPr="00D50267">
        <w:rPr>
          <w:color w:val="6AAB73"/>
        </w:rPr>
        <w:t xml:space="preserve"> chunk </w:t>
      </w:r>
      <w:r w:rsidRPr="00D50267">
        <w:rPr>
          <w:rFonts w:ascii="Courier New" w:hAnsi="Courier New" w:cs="Courier New"/>
          <w:color w:val="6AAB73"/>
        </w:rPr>
        <w:t>文本</w:t>
      </w:r>
      <w:r w:rsidRPr="00D50267">
        <w:rPr>
          <w:color w:val="6AAB73"/>
        </w:rPr>
        <w:t xml:space="preserve"> ..."</w:t>
      </w:r>
      <w:r w:rsidRPr="00D50267">
        <w:t>)</w:t>
      </w:r>
      <w:r w:rsidRPr="00D50267">
        <w:br/>
      </w:r>
      <w:r w:rsidRPr="00D50267">
        <w:br/>
        <w:t xml:space="preserve">    </w:t>
      </w:r>
      <w:r w:rsidRPr="00D50267">
        <w:rPr>
          <w:color w:val="CF8E6D"/>
        </w:rPr>
        <w:t xml:space="preserve">if not </w:t>
      </w:r>
      <w:r w:rsidRPr="00D50267">
        <w:t>kg_chunk_hits:</w:t>
      </w:r>
      <w:r w:rsidRPr="00D50267">
        <w:br/>
        <w:t xml:space="preserve">        </w:t>
      </w:r>
      <w:r w:rsidRPr="00D50267">
        <w:rPr>
          <w:color w:val="8888C6"/>
        </w:rPr>
        <w:t>print</w:t>
      </w:r>
      <w:r w:rsidRPr="00D50267">
        <w:t>(</w:t>
      </w:r>
      <w:r w:rsidRPr="00D50267">
        <w:rPr>
          <w:color w:val="6AAB73"/>
        </w:rPr>
        <w:t xml:space="preserve">"Step 9 Skip: kg_chunk_hits </w:t>
      </w:r>
      <w:r w:rsidRPr="00D50267">
        <w:rPr>
          <w:rFonts w:ascii="Courier New" w:hAnsi="Courier New" w:cs="Courier New"/>
          <w:color w:val="6AAB73"/>
        </w:rPr>
        <w:t>为空</w:t>
      </w:r>
      <w:r w:rsidRPr="00D50267">
        <w:rPr>
          <w:color w:val="6AAB73"/>
        </w:rPr>
        <w:t>"</w:t>
      </w:r>
      <w:r w:rsidRPr="00D50267">
        <w:t>)</w:t>
      </w:r>
      <w:r w:rsidRPr="00D50267">
        <w:br/>
        <w:t xml:space="preserve">        </w:t>
      </w:r>
      <w:r w:rsidRPr="00D50267">
        <w:rPr>
          <w:color w:val="CF8E6D"/>
        </w:rPr>
        <w:t xml:space="preserve">return </w:t>
      </w:r>
      <w:r w:rsidRPr="00D50267">
        <w:t>[]</w:t>
      </w:r>
      <w:r w:rsidRPr="00D50267">
        <w:br/>
      </w:r>
      <w:r w:rsidRPr="00D50267">
        <w:br/>
        <w:t xml:space="preserve">    collection_name = os.environ.get(</w:t>
      </w:r>
      <w:r w:rsidRPr="00D50267">
        <w:rPr>
          <w:color w:val="6AAB73"/>
        </w:rPr>
        <w:t>"CHUNKS_COLLECTION"</w:t>
      </w:r>
      <w:r w:rsidRPr="00D50267">
        <w:t>)</w:t>
      </w:r>
      <w:r w:rsidRPr="00D50267">
        <w:br/>
        <w:t xml:space="preserve">    </w:t>
      </w:r>
      <w:r w:rsidRPr="00D50267">
        <w:rPr>
          <w:color w:val="CF8E6D"/>
        </w:rPr>
        <w:t xml:space="preserve">if not </w:t>
      </w:r>
      <w:r w:rsidRPr="00D50267">
        <w:t>collection_name:</w:t>
      </w:r>
      <w:r w:rsidRPr="00D50267">
        <w:br/>
        <w:t xml:space="preserve">        </w:t>
      </w:r>
      <w:r w:rsidRPr="00D50267">
        <w:rPr>
          <w:color w:val="8888C6"/>
        </w:rPr>
        <w:t>print</w:t>
      </w:r>
      <w:r w:rsidRPr="00D50267">
        <w:t>(</w:t>
      </w:r>
      <w:r w:rsidRPr="00D50267">
        <w:rPr>
          <w:color w:val="6AAB73"/>
        </w:rPr>
        <w:t xml:space="preserve">"Step 9 Skip: </w:t>
      </w:r>
      <w:r w:rsidRPr="00D50267">
        <w:rPr>
          <w:rFonts w:ascii="Courier New" w:hAnsi="Courier New" w:cs="Courier New"/>
          <w:color w:val="6AAB73"/>
        </w:rPr>
        <w:t>未配置</w:t>
      </w:r>
      <w:r w:rsidRPr="00D50267">
        <w:rPr>
          <w:color w:val="6AAB73"/>
        </w:rPr>
        <w:t xml:space="preserve"> CHUNKS_COLLECTION</w:t>
      </w:r>
      <w:r w:rsidRPr="00D50267">
        <w:rPr>
          <w:rFonts w:ascii="Courier New" w:hAnsi="Courier New" w:cs="Courier New"/>
          <w:color w:val="6AAB73"/>
        </w:rPr>
        <w:t>，跳过回填</w:t>
      </w:r>
      <w:r w:rsidRPr="00D50267">
        <w:rPr>
          <w:color w:val="6AAB73"/>
        </w:rPr>
        <w:t>"</w:t>
      </w:r>
      <w:r w:rsidRPr="00D50267">
        <w:t>)</w:t>
      </w:r>
      <w:r w:rsidRPr="00D50267">
        <w:br/>
        <w:t xml:space="preserve">        </w:t>
      </w:r>
      <w:r w:rsidRPr="00D50267">
        <w:rPr>
          <w:color w:val="9F86EA"/>
        </w:rPr>
        <w:t xml:space="preserve"># </w:t>
      </w:r>
      <w:r w:rsidRPr="00D50267">
        <w:rPr>
          <w:rFonts w:ascii="Courier New" w:hAnsi="Courier New" w:cs="Courier New"/>
          <w:color w:val="9F86EA"/>
        </w:rPr>
        <w:t>回退：尽量返回</w:t>
      </w:r>
      <w:r w:rsidRPr="00D50267">
        <w:rPr>
          <w:color w:val="9F86EA"/>
        </w:rPr>
        <w:t xml:space="preserve"> entity </w:t>
      </w:r>
      <w:r w:rsidRPr="00D50267">
        <w:rPr>
          <w:rFonts w:ascii="Courier New" w:hAnsi="Courier New" w:cs="Courier New"/>
          <w:color w:val="9F86EA"/>
        </w:rPr>
        <w:t>列表</w:t>
      </w:r>
      <w:r w:rsidRPr="00D50267">
        <w:rPr>
          <w:rFonts w:ascii="Courier New" w:hAnsi="Courier New" w:cs="Courier New"/>
          <w:color w:val="9F86EA"/>
        </w:rPr>
        <w:br/>
        <w:t xml:space="preserve">        </w:t>
      </w:r>
      <w:r w:rsidRPr="00D50267">
        <w:t>out = []</w:t>
      </w:r>
      <w:r w:rsidRPr="00D50267">
        <w:br/>
      </w:r>
      <w:r w:rsidRPr="00D50267">
        <w:lastRenderedPageBreak/>
        <w:t xml:space="preserve">        </w:t>
      </w:r>
      <w:r w:rsidRPr="00D50267">
        <w:rPr>
          <w:color w:val="CF8E6D"/>
        </w:rPr>
        <w:t xml:space="preserve">for </w:t>
      </w:r>
      <w:r w:rsidRPr="00D50267">
        <w:t xml:space="preserve">h </w:t>
      </w:r>
      <w:r w:rsidRPr="00D50267">
        <w:rPr>
          <w:color w:val="CF8E6D"/>
        </w:rPr>
        <w:t xml:space="preserve">in </w:t>
      </w:r>
      <w:r w:rsidRPr="00D50267">
        <w:t>kg_chunk_hits:</w:t>
      </w:r>
      <w:r w:rsidRPr="00D50267">
        <w:br/>
        <w:t xml:space="preserve">            ent = h.get(</w:t>
      </w:r>
      <w:r w:rsidRPr="00D50267">
        <w:rPr>
          <w:color w:val="6AAB73"/>
        </w:rPr>
        <w:t>"entity"</w:t>
      </w:r>
      <w:r w:rsidRPr="00D50267">
        <w:t xml:space="preserve">) </w:t>
      </w:r>
      <w:r w:rsidRPr="00D50267">
        <w:rPr>
          <w:color w:val="CF8E6D"/>
        </w:rPr>
        <w:t xml:space="preserve">if </w:t>
      </w:r>
      <w:r w:rsidRPr="00D50267">
        <w:rPr>
          <w:color w:val="8888C6"/>
        </w:rPr>
        <w:t>isinstance</w:t>
      </w:r>
      <w:r w:rsidRPr="00D50267">
        <w:t xml:space="preserve">(h, </w:t>
      </w:r>
      <w:r w:rsidRPr="00D50267">
        <w:rPr>
          <w:color w:val="8888C6"/>
        </w:rPr>
        <w:t>dict</w:t>
      </w:r>
      <w:r w:rsidRPr="00D50267">
        <w:t xml:space="preserve">) </w:t>
      </w:r>
      <w:r w:rsidRPr="00D50267">
        <w:rPr>
          <w:color w:val="CF8E6D"/>
        </w:rPr>
        <w:t>else None</w:t>
      </w:r>
      <w:r w:rsidRPr="00D50267">
        <w:rPr>
          <w:color w:val="CF8E6D"/>
        </w:rPr>
        <w:br/>
        <w:t xml:space="preserve">            </w:t>
      </w:r>
      <w:r w:rsidRPr="00D50267">
        <w:t xml:space="preserve">out.append(ent </w:t>
      </w:r>
      <w:r w:rsidRPr="00D50267">
        <w:rPr>
          <w:color w:val="CF8E6D"/>
        </w:rPr>
        <w:t xml:space="preserve">or </w:t>
      </w:r>
      <w:r w:rsidRPr="00D50267">
        <w:t>h)</w:t>
      </w:r>
      <w:r w:rsidRPr="00D50267">
        <w:br/>
        <w:t xml:space="preserve">        </w:t>
      </w:r>
      <w:r w:rsidRPr="00D50267">
        <w:rPr>
          <w:color w:val="CF8E6D"/>
        </w:rPr>
        <w:t xml:space="preserve">return </w:t>
      </w:r>
      <w:r w:rsidRPr="00D50267">
        <w:t>out</w:t>
      </w:r>
      <w:r w:rsidRPr="00D50267">
        <w:br/>
      </w:r>
      <w:r w:rsidRPr="00D50267">
        <w:br/>
        <w:t xml:space="preserve">    </w:t>
      </w:r>
      <w:r w:rsidRPr="00D50267">
        <w:rPr>
          <w:color w:val="9F86EA"/>
        </w:rPr>
        <w:t xml:space="preserve"># </w:t>
      </w:r>
      <w:r w:rsidRPr="00D50267">
        <w:rPr>
          <w:rFonts w:ascii="Courier New" w:hAnsi="Courier New" w:cs="Courier New"/>
          <w:color w:val="9F86EA"/>
        </w:rPr>
        <w:t>提取</w:t>
      </w:r>
      <w:r w:rsidRPr="00D50267">
        <w:rPr>
          <w:color w:val="9F86EA"/>
        </w:rPr>
        <w:t xml:space="preserve"> chunk_id </w:t>
      </w:r>
      <w:r w:rsidRPr="00D50267">
        <w:rPr>
          <w:rFonts w:ascii="Courier New" w:hAnsi="Courier New" w:cs="Courier New"/>
          <w:color w:val="9F86EA"/>
        </w:rPr>
        <w:t>并去重（直接使用</w:t>
      </w:r>
      <w:r w:rsidRPr="00D50267">
        <w:rPr>
          <w:color w:val="9F86EA"/>
        </w:rPr>
        <w:t xml:space="preserve"> set</w:t>
      </w:r>
      <w:r w:rsidRPr="00D50267">
        <w:rPr>
          <w:rFonts w:ascii="Courier New" w:hAnsi="Courier New" w:cs="Courier New"/>
          <w:color w:val="9F86EA"/>
        </w:rPr>
        <w:t>）</w:t>
      </w:r>
      <w:r w:rsidRPr="00D50267">
        <w:rPr>
          <w:rFonts w:ascii="Courier New" w:hAnsi="Courier New" w:cs="Courier New"/>
          <w:color w:val="9F86EA"/>
        </w:rPr>
        <w:br/>
        <w:t xml:space="preserve">    </w:t>
      </w:r>
      <w:r w:rsidRPr="00D50267">
        <w:t xml:space="preserve">chunk_id_set: Set[Any] = </w:t>
      </w:r>
      <w:r w:rsidRPr="00D50267">
        <w:rPr>
          <w:color w:val="8888C6"/>
        </w:rPr>
        <w:t>set</w:t>
      </w:r>
      <w:r w:rsidRPr="00D50267">
        <w:t>()</w:t>
      </w:r>
      <w:r w:rsidRPr="00D50267">
        <w:br/>
        <w:t xml:space="preserve">    </w:t>
      </w:r>
      <w:r w:rsidRPr="00D50267">
        <w:rPr>
          <w:color w:val="CF8E6D"/>
        </w:rPr>
        <w:t xml:space="preserve">for </w:t>
      </w:r>
      <w:r w:rsidRPr="00D50267">
        <w:t xml:space="preserve">h </w:t>
      </w:r>
      <w:r w:rsidRPr="00D50267">
        <w:rPr>
          <w:color w:val="CF8E6D"/>
        </w:rPr>
        <w:t xml:space="preserve">in </w:t>
      </w:r>
      <w:r w:rsidRPr="00D50267">
        <w:t>kg_chunk_hits:</w:t>
      </w:r>
      <w:r w:rsidRPr="00D50267">
        <w:br/>
        <w:t xml:space="preserve">        ent = h.get(</w:t>
      </w:r>
      <w:r w:rsidRPr="00D50267">
        <w:rPr>
          <w:color w:val="6AAB73"/>
        </w:rPr>
        <w:t>"entity"</w:t>
      </w:r>
      <w:r w:rsidRPr="00D50267">
        <w:t>)</w:t>
      </w:r>
      <w:r w:rsidRPr="00D50267">
        <w:br/>
        <w:t xml:space="preserve">        cid = ent.get(</w:t>
      </w:r>
      <w:r w:rsidRPr="00D50267">
        <w:rPr>
          <w:color w:val="6AAB73"/>
        </w:rPr>
        <w:t>"chunk_id"</w:t>
      </w:r>
      <w:r w:rsidRPr="00D50267">
        <w:t>)</w:t>
      </w:r>
      <w:r w:rsidRPr="00D50267">
        <w:br/>
        <w:t xml:space="preserve">        </w:t>
      </w:r>
      <w:r w:rsidRPr="00D50267">
        <w:rPr>
          <w:color w:val="CF8E6D"/>
        </w:rPr>
        <w:t xml:space="preserve">if </w:t>
      </w:r>
      <w:r w:rsidRPr="00D50267">
        <w:t xml:space="preserve">cid </w:t>
      </w:r>
      <w:r w:rsidRPr="00D50267">
        <w:rPr>
          <w:color w:val="CF8E6D"/>
        </w:rPr>
        <w:t>is None</w:t>
      </w:r>
      <w:r w:rsidRPr="00D50267">
        <w:t>:</w:t>
      </w:r>
      <w:r w:rsidRPr="00D50267">
        <w:br/>
        <w:t xml:space="preserve">            </w:t>
      </w:r>
      <w:r w:rsidRPr="00D50267">
        <w:rPr>
          <w:color w:val="CF8E6D"/>
        </w:rPr>
        <w:t>continue</w:t>
      </w:r>
      <w:r w:rsidRPr="00D50267">
        <w:rPr>
          <w:color w:val="CF8E6D"/>
        </w:rPr>
        <w:br/>
        <w:t xml:space="preserve">        </w:t>
      </w:r>
      <w:r w:rsidRPr="00D50267">
        <w:rPr>
          <w:color w:val="9F86EA"/>
        </w:rPr>
        <w:t xml:space="preserve"># </w:t>
      </w:r>
      <w:r w:rsidRPr="00D50267">
        <w:rPr>
          <w:rFonts w:ascii="Courier New" w:hAnsi="Courier New" w:cs="Courier New"/>
          <w:color w:val="9F86EA"/>
        </w:rPr>
        <w:t>兼容</w:t>
      </w:r>
      <w:r w:rsidRPr="00D50267">
        <w:rPr>
          <w:color w:val="9F86EA"/>
        </w:rPr>
        <w:t xml:space="preserve"> milvus </w:t>
      </w:r>
      <w:r w:rsidRPr="00D50267">
        <w:rPr>
          <w:rFonts w:ascii="Courier New" w:hAnsi="Courier New" w:cs="Courier New"/>
          <w:color w:val="9F86EA"/>
        </w:rPr>
        <w:t>主键可能是</w:t>
      </w:r>
      <w:r w:rsidRPr="00D50267">
        <w:rPr>
          <w:color w:val="9F86EA"/>
        </w:rPr>
        <w:t xml:space="preserve"> int</w:t>
      </w:r>
      <w:r w:rsidRPr="00D50267">
        <w:rPr>
          <w:rFonts w:ascii="Courier New" w:hAnsi="Courier New" w:cs="Courier New"/>
          <w:color w:val="9F86EA"/>
        </w:rPr>
        <w:t>：能转则转</w:t>
      </w:r>
      <w:r w:rsidRPr="00D50267">
        <w:rPr>
          <w:rFonts w:ascii="Courier New" w:hAnsi="Courier New" w:cs="Courier New"/>
          <w:color w:val="9F86EA"/>
        </w:rPr>
        <w:br/>
        <w:t xml:space="preserve">        </w:t>
      </w:r>
      <w:r w:rsidRPr="00D50267">
        <w:t xml:space="preserve">cid_key = </w:t>
      </w:r>
      <w:r w:rsidRPr="00D50267">
        <w:rPr>
          <w:color w:val="8888C6"/>
        </w:rPr>
        <w:t>str</w:t>
      </w:r>
      <w:r w:rsidRPr="00D50267">
        <w:t>(cid)</w:t>
      </w:r>
      <w:r w:rsidRPr="00D50267">
        <w:br/>
        <w:t xml:space="preserve">        </w:t>
      </w:r>
      <w:r w:rsidRPr="00D50267">
        <w:rPr>
          <w:color w:val="CF8E6D"/>
        </w:rPr>
        <w:t>try</w:t>
      </w:r>
      <w:r w:rsidRPr="00D50267">
        <w:t>:</w:t>
      </w:r>
      <w:r w:rsidRPr="00D50267">
        <w:br/>
        <w:t xml:space="preserve">            chunk_id_set.add(</w:t>
      </w:r>
      <w:r w:rsidRPr="00D50267">
        <w:rPr>
          <w:color w:val="8888C6"/>
        </w:rPr>
        <w:t>int</w:t>
      </w:r>
      <w:r w:rsidRPr="00D50267">
        <w:t>(cid_key))</w:t>
      </w:r>
      <w:r w:rsidRPr="00D50267">
        <w:br/>
        <w:t xml:space="preserve">        </w:t>
      </w:r>
      <w:r w:rsidRPr="00D50267">
        <w:rPr>
          <w:color w:val="CF8E6D"/>
        </w:rPr>
        <w:t xml:space="preserve">except </w:t>
      </w:r>
      <w:r w:rsidRPr="00D50267">
        <w:rPr>
          <w:color w:val="8888C6"/>
        </w:rPr>
        <w:t>Exception</w:t>
      </w:r>
      <w:r w:rsidRPr="00D50267">
        <w:t>:</w:t>
      </w:r>
      <w:r w:rsidRPr="00D50267">
        <w:br/>
        <w:t xml:space="preserve">            chunk_id_set.add(cid_key)</w:t>
      </w:r>
      <w:r w:rsidRPr="00D50267">
        <w:br/>
      </w:r>
      <w:r w:rsidRPr="00D50267">
        <w:br/>
        <w:t xml:space="preserve">    chunk_ids = </w:t>
      </w:r>
      <w:r w:rsidRPr="00D50267">
        <w:rPr>
          <w:color w:val="8888C6"/>
        </w:rPr>
        <w:t>list</w:t>
      </w:r>
      <w:r w:rsidRPr="00D50267">
        <w:t>(chunk_id_set)</w:t>
      </w:r>
      <w:r w:rsidRPr="00D50267">
        <w:br/>
      </w:r>
      <w:r w:rsidRPr="00D50267">
        <w:br/>
        <w:t xml:space="preserve">    </w:t>
      </w:r>
      <w:r w:rsidRPr="00D50267">
        <w:rPr>
          <w:color w:val="CF8E6D"/>
        </w:rPr>
        <w:t xml:space="preserve">if not </w:t>
      </w:r>
      <w:r w:rsidRPr="00D50267">
        <w:t>chunk_ids:</w:t>
      </w:r>
      <w:r w:rsidRPr="00D50267">
        <w:br/>
        <w:t xml:space="preserve">        </w:t>
      </w:r>
      <w:r w:rsidRPr="00D50267">
        <w:rPr>
          <w:color w:val="8888C6"/>
        </w:rPr>
        <w:t>print</w:t>
      </w:r>
      <w:r w:rsidRPr="00D50267">
        <w:t>(</w:t>
      </w:r>
      <w:r w:rsidRPr="00D50267">
        <w:rPr>
          <w:color w:val="6AAB73"/>
        </w:rPr>
        <w:t xml:space="preserve">"Step 9 Skip: </w:t>
      </w:r>
      <w:r w:rsidRPr="00D50267">
        <w:rPr>
          <w:rFonts w:ascii="Courier New" w:hAnsi="Courier New" w:cs="Courier New"/>
          <w:color w:val="6AAB73"/>
        </w:rPr>
        <w:t>没有可用</w:t>
      </w:r>
      <w:r w:rsidRPr="00D50267">
        <w:rPr>
          <w:color w:val="6AAB73"/>
        </w:rPr>
        <w:t xml:space="preserve"> chunk_id"</w:t>
      </w:r>
      <w:r w:rsidRPr="00D50267">
        <w:t>)</w:t>
      </w:r>
      <w:r w:rsidRPr="00D50267">
        <w:br/>
        <w:t xml:space="preserve">        </w:t>
      </w:r>
      <w:r w:rsidRPr="00D50267">
        <w:rPr>
          <w:color w:val="CF8E6D"/>
        </w:rPr>
        <w:t xml:space="preserve">return </w:t>
      </w:r>
      <w:r w:rsidRPr="00D50267">
        <w:t>[]</w:t>
      </w:r>
      <w:r w:rsidRPr="00D50267">
        <w:br/>
      </w:r>
      <w:r w:rsidRPr="00D50267">
        <w:br/>
        <w:t xml:space="preserve">    </w:t>
      </w:r>
      <w:r w:rsidRPr="00D50267">
        <w:rPr>
          <w:color w:val="CF8E6D"/>
        </w:rPr>
        <w:t xml:space="preserve">if </w:t>
      </w:r>
      <w:r w:rsidRPr="00D50267">
        <w:t xml:space="preserve">output_fields </w:t>
      </w:r>
      <w:r w:rsidRPr="00D50267">
        <w:rPr>
          <w:color w:val="CF8E6D"/>
        </w:rPr>
        <w:t>is None</w:t>
      </w:r>
      <w:r w:rsidRPr="00D50267">
        <w:t>:</w:t>
      </w:r>
      <w:r w:rsidRPr="00D50267">
        <w:br/>
        <w:t xml:space="preserve">        output_fields = [</w:t>
      </w:r>
      <w:r w:rsidRPr="00D50267">
        <w:rPr>
          <w:color w:val="6AAB73"/>
        </w:rPr>
        <w:t>"chunk_id"</w:t>
      </w:r>
      <w:r w:rsidRPr="00D50267">
        <w:t xml:space="preserve">, </w:t>
      </w:r>
      <w:r w:rsidRPr="00D50267">
        <w:rPr>
          <w:color w:val="6AAB73"/>
        </w:rPr>
        <w:t>"content"</w:t>
      </w:r>
      <w:r w:rsidRPr="00D50267">
        <w:t xml:space="preserve">, </w:t>
      </w:r>
      <w:r w:rsidRPr="00D50267">
        <w:rPr>
          <w:color w:val="6AAB73"/>
        </w:rPr>
        <w:t xml:space="preserve">"title" </w:t>
      </w:r>
      <w:r w:rsidRPr="00D50267">
        <w:t xml:space="preserve">, </w:t>
      </w:r>
      <w:r w:rsidRPr="00D50267">
        <w:rPr>
          <w:color w:val="6AAB73"/>
        </w:rPr>
        <w:t>"item_name"</w:t>
      </w:r>
      <w:r w:rsidRPr="00D50267">
        <w:t>]</w:t>
      </w:r>
      <w:r w:rsidRPr="00D50267">
        <w:br/>
      </w:r>
      <w:r w:rsidRPr="00D50267">
        <w:br/>
        <w:t xml:space="preserve">    </w:t>
      </w:r>
      <w:r w:rsidRPr="00D50267">
        <w:rPr>
          <w:color w:val="CF8E6D"/>
        </w:rPr>
        <w:t>try</w:t>
      </w:r>
      <w:r w:rsidRPr="00D50267">
        <w:t>:</w:t>
      </w:r>
      <w:r w:rsidRPr="00D50267">
        <w:br/>
        <w:t xml:space="preserve">        rows = fetch_chunks_by_chunk_ids(</w:t>
      </w:r>
      <w:r w:rsidRPr="00D50267">
        <w:br/>
        <w:t xml:space="preserve">            </w:t>
      </w:r>
      <w:r w:rsidRPr="00D50267">
        <w:rPr>
          <w:color w:val="AA4926"/>
        </w:rPr>
        <w:t>collection_name</w:t>
      </w:r>
      <w:r w:rsidRPr="00D50267">
        <w:t>=collection_name,</w:t>
      </w:r>
      <w:r w:rsidRPr="00D50267">
        <w:br/>
        <w:t xml:space="preserve">            </w:t>
      </w:r>
      <w:r w:rsidRPr="00D50267">
        <w:rPr>
          <w:color w:val="AA4926"/>
        </w:rPr>
        <w:t>chunk_ids</w:t>
      </w:r>
      <w:r w:rsidRPr="00D50267">
        <w:t>=chunk_ids,</w:t>
      </w:r>
      <w:r w:rsidRPr="00D50267">
        <w:br/>
        <w:t xml:space="preserve">            </w:t>
      </w:r>
      <w:r w:rsidRPr="00D50267">
        <w:rPr>
          <w:color w:val="AA4926"/>
        </w:rPr>
        <w:t>output_fields</w:t>
      </w:r>
      <w:r w:rsidRPr="00D50267">
        <w:t>=output_fields,</w:t>
      </w:r>
      <w:r w:rsidRPr="00D50267">
        <w:br/>
        <w:t xml:space="preserve">        )</w:t>
      </w:r>
      <w:r w:rsidRPr="00D50267">
        <w:br/>
        <w:t xml:space="preserve">    </w:t>
      </w:r>
      <w:r w:rsidRPr="00D50267">
        <w:rPr>
          <w:color w:val="CF8E6D"/>
        </w:rPr>
        <w:t xml:space="preserve">except </w:t>
      </w:r>
      <w:r w:rsidRPr="00D50267">
        <w:rPr>
          <w:color w:val="8888C6"/>
        </w:rPr>
        <w:t xml:space="preserve">Exception </w:t>
      </w:r>
      <w:r w:rsidRPr="00D50267">
        <w:rPr>
          <w:color w:val="CF8E6D"/>
        </w:rPr>
        <w:t xml:space="preserve">as </w:t>
      </w:r>
      <w:r w:rsidRPr="00D50267">
        <w:t>e:</w:t>
      </w:r>
      <w:r w:rsidRPr="00D50267">
        <w:br/>
        <w:t xml:space="preserve">        logging.error(</w:t>
      </w:r>
      <w:r w:rsidRPr="00D50267">
        <w:rPr>
          <w:color w:val="6AAB73"/>
        </w:rPr>
        <w:t xml:space="preserve">f"Step 9 Error: Milvus </w:t>
      </w:r>
      <w:r w:rsidRPr="00D50267">
        <w:rPr>
          <w:rFonts w:ascii="Courier New" w:hAnsi="Courier New" w:cs="Courier New"/>
          <w:color w:val="6AAB73"/>
        </w:rPr>
        <w:t>回填异常</w:t>
      </w:r>
      <w:r w:rsidRPr="00D50267">
        <w:rPr>
          <w:color w:val="6AAB73"/>
        </w:rPr>
        <w:t xml:space="preserve">: </w:t>
      </w:r>
      <w:r w:rsidRPr="00D50267">
        <w:rPr>
          <w:color w:val="CF8E6D"/>
        </w:rPr>
        <w:t>{</w:t>
      </w:r>
      <w:r w:rsidRPr="00D50267">
        <w:t>e</w:t>
      </w:r>
      <w:r w:rsidRPr="00D50267">
        <w:rPr>
          <w:color w:val="CF8E6D"/>
        </w:rPr>
        <w:t>}</w:t>
      </w:r>
      <w:r w:rsidRPr="00D50267">
        <w:rPr>
          <w:color w:val="6AAB73"/>
        </w:rPr>
        <w:t>"</w:t>
      </w:r>
      <w:r w:rsidRPr="00D50267">
        <w:t>)</w:t>
      </w:r>
      <w:r w:rsidRPr="00D50267">
        <w:br/>
        <w:t xml:space="preserve">        rows = []</w:t>
      </w:r>
      <w:r w:rsidRPr="00D50267">
        <w:br/>
      </w:r>
      <w:r w:rsidRPr="00D50267">
        <w:br/>
        <w:t xml:space="preserve">    </w:t>
      </w:r>
      <w:r w:rsidRPr="00D50267">
        <w:rPr>
          <w:color w:val="9F86EA"/>
        </w:rPr>
        <w:t xml:space="preserve"># </w:t>
      </w:r>
      <w:r w:rsidRPr="00D50267">
        <w:rPr>
          <w:rFonts w:ascii="Courier New" w:hAnsi="Courier New" w:cs="Courier New"/>
          <w:color w:val="9F86EA"/>
        </w:rPr>
        <w:t>建立</w:t>
      </w:r>
      <w:r w:rsidRPr="00D50267">
        <w:rPr>
          <w:color w:val="9F86EA"/>
        </w:rPr>
        <w:t xml:space="preserve"> chunk_id -&gt; entity </w:t>
      </w:r>
      <w:r w:rsidRPr="00D50267">
        <w:rPr>
          <w:rFonts w:ascii="Courier New" w:hAnsi="Courier New" w:cs="Courier New"/>
          <w:color w:val="9F86EA"/>
        </w:rPr>
        <w:t>映射（统一用</w:t>
      </w:r>
      <w:r w:rsidRPr="00D50267">
        <w:rPr>
          <w:color w:val="9F86EA"/>
        </w:rPr>
        <w:t xml:space="preserve"> str</w:t>
      </w:r>
      <w:r w:rsidRPr="00D50267">
        <w:rPr>
          <w:rFonts w:ascii="Courier New" w:hAnsi="Courier New" w:cs="Courier New"/>
          <w:color w:val="9F86EA"/>
        </w:rPr>
        <w:t>）</w:t>
      </w:r>
      <w:r w:rsidRPr="00D50267">
        <w:rPr>
          <w:rFonts w:ascii="Courier New" w:hAnsi="Courier New" w:cs="Courier New"/>
          <w:color w:val="9F86EA"/>
        </w:rPr>
        <w:br/>
        <w:t xml:space="preserve">    </w:t>
      </w:r>
      <w:r w:rsidRPr="00D50267">
        <w:t>row_map: Dict[</w:t>
      </w:r>
      <w:r w:rsidRPr="00D50267">
        <w:rPr>
          <w:color w:val="8888C6"/>
        </w:rPr>
        <w:t>str</w:t>
      </w:r>
      <w:r w:rsidRPr="00D50267">
        <w:t>, Dict[</w:t>
      </w:r>
      <w:r w:rsidRPr="00D50267">
        <w:rPr>
          <w:color w:val="8888C6"/>
        </w:rPr>
        <w:t>str</w:t>
      </w:r>
      <w:r w:rsidRPr="00D50267">
        <w:t>, Any]] = {}</w:t>
      </w:r>
      <w:r w:rsidRPr="00D50267">
        <w:br/>
        <w:t xml:space="preserve">    </w:t>
      </w:r>
      <w:r w:rsidRPr="00D50267">
        <w:rPr>
          <w:color w:val="CF8E6D"/>
        </w:rPr>
        <w:t xml:space="preserve">for </w:t>
      </w:r>
      <w:r w:rsidRPr="00D50267">
        <w:t xml:space="preserve">row </w:t>
      </w:r>
      <w:r w:rsidRPr="00D50267">
        <w:rPr>
          <w:color w:val="CF8E6D"/>
        </w:rPr>
        <w:t xml:space="preserve">in </w:t>
      </w:r>
      <w:r w:rsidRPr="00D50267">
        <w:t xml:space="preserve">rows </w:t>
      </w:r>
      <w:r w:rsidRPr="00D50267">
        <w:rPr>
          <w:color w:val="CF8E6D"/>
        </w:rPr>
        <w:t xml:space="preserve">or </w:t>
      </w:r>
      <w:r w:rsidRPr="00D50267">
        <w:t>[]:</w:t>
      </w:r>
      <w:r w:rsidRPr="00D50267">
        <w:br/>
        <w:t xml:space="preserve">        row_chunk_id = row.get(</w:t>
      </w:r>
      <w:r w:rsidRPr="00D50267">
        <w:rPr>
          <w:color w:val="6AAB73"/>
        </w:rPr>
        <w:t>"chunk_id"</w:t>
      </w:r>
      <w:r w:rsidRPr="00D50267">
        <w:t>)</w:t>
      </w:r>
      <w:r w:rsidRPr="00D50267">
        <w:br/>
        <w:t xml:space="preserve">        </w:t>
      </w:r>
      <w:r w:rsidRPr="00D50267">
        <w:rPr>
          <w:color w:val="CF8E6D"/>
        </w:rPr>
        <w:t xml:space="preserve">if </w:t>
      </w:r>
      <w:r w:rsidRPr="00D50267">
        <w:t xml:space="preserve">row_chunk_id </w:t>
      </w:r>
      <w:r w:rsidRPr="00D50267">
        <w:rPr>
          <w:color w:val="CF8E6D"/>
        </w:rPr>
        <w:t>is None</w:t>
      </w:r>
      <w:r w:rsidRPr="00D50267">
        <w:t>:</w:t>
      </w:r>
      <w:r w:rsidRPr="00D50267">
        <w:br/>
        <w:t xml:space="preserve">            </w:t>
      </w:r>
      <w:r w:rsidRPr="00D50267">
        <w:rPr>
          <w:color w:val="CF8E6D"/>
        </w:rPr>
        <w:t>continue</w:t>
      </w:r>
      <w:r w:rsidRPr="00D50267">
        <w:rPr>
          <w:color w:val="CF8E6D"/>
        </w:rPr>
        <w:br/>
        <w:t xml:space="preserve">        </w:t>
      </w:r>
      <w:r w:rsidRPr="00D50267">
        <w:t>row_map[</w:t>
      </w:r>
      <w:r w:rsidRPr="00D50267">
        <w:rPr>
          <w:color w:val="8888C6"/>
        </w:rPr>
        <w:t>str</w:t>
      </w:r>
      <w:r w:rsidRPr="00D50267">
        <w:t>(row_chunk_id)] = row</w:t>
      </w:r>
      <w:r w:rsidRPr="00D50267">
        <w:br/>
      </w:r>
      <w:r w:rsidRPr="00D50267">
        <w:br/>
        <w:t xml:space="preserve">    </w:t>
      </w:r>
      <w:r w:rsidRPr="00D50267">
        <w:rPr>
          <w:color w:val="9F86EA"/>
        </w:rPr>
        <w:t xml:space="preserve"># </w:t>
      </w:r>
      <w:r w:rsidRPr="00D50267">
        <w:rPr>
          <w:rFonts w:ascii="Courier New" w:hAnsi="Courier New" w:cs="Courier New"/>
          <w:color w:val="9F86EA"/>
        </w:rPr>
        <w:t>按原顺序回填</w:t>
      </w:r>
      <w:r w:rsidRPr="00D50267">
        <w:rPr>
          <w:rFonts w:ascii="Courier New" w:hAnsi="Courier New" w:cs="Courier New"/>
          <w:color w:val="9F86EA"/>
        </w:rPr>
        <w:br/>
        <w:t xml:space="preserve">    </w:t>
      </w:r>
      <w:r w:rsidRPr="00D50267">
        <w:t>kg_chunk_list: List[Dict[</w:t>
      </w:r>
      <w:r w:rsidRPr="00D50267">
        <w:rPr>
          <w:color w:val="8888C6"/>
        </w:rPr>
        <w:t>str</w:t>
      </w:r>
      <w:r w:rsidRPr="00D50267">
        <w:t>, Any]] = []</w:t>
      </w:r>
      <w:r w:rsidRPr="00D50267">
        <w:br/>
        <w:t xml:space="preserve">    </w:t>
      </w:r>
      <w:r w:rsidRPr="00D50267">
        <w:rPr>
          <w:color w:val="CF8E6D"/>
        </w:rPr>
        <w:t xml:space="preserve">for </w:t>
      </w:r>
      <w:r w:rsidRPr="00D50267">
        <w:t xml:space="preserve">h </w:t>
      </w:r>
      <w:r w:rsidRPr="00D50267">
        <w:rPr>
          <w:color w:val="CF8E6D"/>
        </w:rPr>
        <w:t xml:space="preserve">in </w:t>
      </w:r>
      <w:r w:rsidRPr="00D50267">
        <w:t>kg_chunk_hits:</w:t>
      </w:r>
      <w:r w:rsidRPr="00D50267">
        <w:br/>
        <w:t xml:space="preserve">        ent = h.get(</w:t>
      </w:r>
      <w:r w:rsidRPr="00D50267">
        <w:rPr>
          <w:color w:val="6AAB73"/>
        </w:rPr>
        <w:t>"entity"</w:t>
      </w:r>
      <w:r w:rsidRPr="00D50267">
        <w:t xml:space="preserve">) </w:t>
      </w:r>
      <w:r w:rsidRPr="00D50267">
        <w:rPr>
          <w:color w:val="CF8E6D"/>
        </w:rPr>
        <w:t xml:space="preserve">or </w:t>
      </w:r>
      <w:r w:rsidRPr="00D50267">
        <w:t>h</w:t>
      </w:r>
      <w:r w:rsidRPr="00D50267">
        <w:br/>
        <w:t xml:space="preserve">        cid = ent.get(</w:t>
      </w:r>
      <w:r w:rsidRPr="00D50267">
        <w:rPr>
          <w:color w:val="6AAB73"/>
        </w:rPr>
        <w:t>"chunk_id"</w:t>
      </w:r>
      <w:r w:rsidRPr="00D50267">
        <w:t>)</w:t>
      </w:r>
      <w:r w:rsidRPr="00D50267">
        <w:br/>
        <w:t xml:space="preserve">        row = row_map.get(</w:t>
      </w:r>
      <w:r w:rsidRPr="00D50267">
        <w:rPr>
          <w:color w:val="8888C6"/>
        </w:rPr>
        <w:t>str</w:t>
      </w:r>
      <w:r w:rsidRPr="00D50267">
        <w:t>(cid))</w:t>
      </w:r>
      <w:r w:rsidRPr="00D50267">
        <w:br/>
      </w:r>
      <w:r w:rsidRPr="00D50267">
        <w:br/>
        <w:t xml:space="preserve">         </w:t>
      </w:r>
      <w:r w:rsidRPr="00D50267">
        <w:rPr>
          <w:color w:val="9F86EA"/>
        </w:rPr>
        <w:t xml:space="preserve"># </w:t>
      </w:r>
      <w:r w:rsidRPr="00D50267">
        <w:rPr>
          <w:rFonts w:ascii="Courier New" w:hAnsi="Courier New" w:cs="Courier New"/>
          <w:color w:val="9F86EA"/>
        </w:rPr>
        <w:t>以回填内容为主，保留原</w:t>
      </w:r>
      <w:r w:rsidRPr="00D50267">
        <w:rPr>
          <w:color w:val="9F86EA"/>
        </w:rPr>
        <w:t xml:space="preserve"> item_name</w:t>
      </w:r>
      <w:r w:rsidRPr="00D50267">
        <w:rPr>
          <w:rFonts w:ascii="Courier New" w:hAnsi="Courier New" w:cs="Courier New"/>
          <w:color w:val="9F86EA"/>
        </w:rPr>
        <w:t>（若存在）</w:t>
      </w:r>
      <w:r w:rsidRPr="00D50267">
        <w:rPr>
          <w:rFonts w:ascii="Courier New" w:hAnsi="Courier New" w:cs="Courier New"/>
          <w:color w:val="9F86EA"/>
        </w:rPr>
        <w:br/>
        <w:t xml:space="preserve">        </w:t>
      </w:r>
      <w:r w:rsidRPr="00D50267">
        <w:t xml:space="preserve">merged = </w:t>
      </w:r>
      <w:r w:rsidRPr="00D50267">
        <w:rPr>
          <w:color w:val="8888C6"/>
        </w:rPr>
        <w:t>dict</w:t>
      </w:r>
      <w:r w:rsidRPr="00D50267">
        <w:t>(row)</w:t>
      </w:r>
      <w:r w:rsidRPr="00D50267">
        <w:br/>
        <w:t xml:space="preserve">        </w:t>
      </w:r>
      <w:r w:rsidRPr="00D50267">
        <w:rPr>
          <w:color w:val="CF8E6D"/>
        </w:rPr>
        <w:t xml:space="preserve">if </w:t>
      </w:r>
      <w:r w:rsidRPr="00D50267">
        <w:t>ent.get(</w:t>
      </w:r>
      <w:r w:rsidRPr="00D50267">
        <w:rPr>
          <w:color w:val="6AAB73"/>
        </w:rPr>
        <w:t>"item_name"</w:t>
      </w:r>
      <w:r w:rsidRPr="00D50267">
        <w:t xml:space="preserve">) </w:t>
      </w:r>
      <w:r w:rsidRPr="00D50267">
        <w:rPr>
          <w:color w:val="CF8E6D"/>
        </w:rPr>
        <w:t xml:space="preserve">and not </w:t>
      </w:r>
      <w:r w:rsidRPr="00D50267">
        <w:t>merged.get(</w:t>
      </w:r>
      <w:r w:rsidRPr="00D50267">
        <w:rPr>
          <w:color w:val="6AAB73"/>
        </w:rPr>
        <w:t>"item_name"</w:t>
      </w:r>
      <w:r w:rsidRPr="00D50267">
        <w:t>):</w:t>
      </w:r>
      <w:r w:rsidRPr="00D50267">
        <w:br/>
        <w:t xml:space="preserve">            merged[</w:t>
      </w:r>
      <w:r w:rsidRPr="00D50267">
        <w:rPr>
          <w:color w:val="6AAB73"/>
        </w:rPr>
        <w:t>"item_name"</w:t>
      </w:r>
      <w:r w:rsidRPr="00D50267">
        <w:t>] = ent.get(</w:t>
      </w:r>
      <w:r w:rsidRPr="00D50267">
        <w:rPr>
          <w:color w:val="6AAB73"/>
        </w:rPr>
        <w:t>"item_name"</w:t>
      </w:r>
      <w:r w:rsidRPr="00D50267">
        <w:t>)</w:t>
      </w:r>
      <w:r w:rsidRPr="00D50267">
        <w:br/>
        <w:t xml:space="preserve">        kg_chunk_list.append(merged)</w:t>
      </w:r>
      <w:r w:rsidRPr="00D50267">
        <w:br/>
      </w:r>
      <w:r w:rsidRPr="00D50267">
        <w:br/>
      </w:r>
      <w:r w:rsidRPr="00D50267">
        <w:br/>
        <w:t xml:space="preserve">    logging.info(</w:t>
      </w:r>
      <w:r w:rsidRPr="00D50267">
        <w:rPr>
          <w:color w:val="6AAB73"/>
        </w:rPr>
        <w:t xml:space="preserve">f"Step 9 Success: </w:t>
      </w:r>
      <w:r w:rsidRPr="00D50267">
        <w:rPr>
          <w:rFonts w:ascii="Courier New" w:hAnsi="Courier New" w:cs="Courier New"/>
          <w:color w:val="6AAB73"/>
        </w:rPr>
        <w:t>回填完成</w:t>
      </w:r>
      <w:r w:rsidRPr="00D50267">
        <w:rPr>
          <w:color w:val="6AAB73"/>
        </w:rPr>
        <w:t xml:space="preserve"> enriched=</w:t>
      </w:r>
      <w:r w:rsidRPr="00D50267">
        <w:rPr>
          <w:color w:val="CF8E6D"/>
        </w:rPr>
        <w:t>{</w:t>
      </w:r>
      <w:r w:rsidRPr="00D50267">
        <w:rPr>
          <w:color w:val="8888C6"/>
        </w:rPr>
        <w:t>len</w:t>
      </w:r>
      <w:r w:rsidRPr="00D50267">
        <w:t>(kg_chunk_list)</w:t>
      </w:r>
      <w:r w:rsidRPr="00D50267">
        <w:rPr>
          <w:color w:val="CF8E6D"/>
        </w:rPr>
        <w:t>}</w:t>
      </w:r>
      <w:r w:rsidRPr="00D50267">
        <w:rPr>
          <w:color w:val="6AAB73"/>
        </w:rPr>
        <w:t>"</w:t>
      </w:r>
      <w:r w:rsidRPr="00D50267">
        <w:t>)</w:t>
      </w:r>
      <w:r w:rsidRPr="00D50267">
        <w:br/>
        <w:t xml:space="preserve">    </w:t>
      </w:r>
      <w:r w:rsidRPr="00D50267">
        <w:rPr>
          <w:color w:val="CF8E6D"/>
        </w:rPr>
        <w:t xml:space="preserve">return </w:t>
      </w:r>
      <w:r w:rsidRPr="00D50267">
        <w:t>kg_chunk_list</w:t>
      </w:r>
      <w:r w:rsidRPr="00D50267">
        <w:br/>
      </w:r>
      <w:r w:rsidRPr="00D50267">
        <w:br/>
      </w:r>
      <w:r w:rsidRPr="00D50267">
        <w:rPr>
          <w:color w:val="9F86EA"/>
        </w:rPr>
        <w:lastRenderedPageBreak/>
        <w:t xml:space="preserve"># --- </w:t>
      </w:r>
      <w:r w:rsidRPr="00D50267">
        <w:rPr>
          <w:rFonts w:ascii="Courier New" w:hAnsi="Courier New" w:cs="Courier New"/>
          <w:color w:val="9F86EA"/>
        </w:rPr>
        <w:t>主流程控制器</w:t>
      </w:r>
      <w:r w:rsidRPr="00D50267">
        <w:rPr>
          <w:color w:val="9F86EA"/>
        </w:rPr>
        <w:t xml:space="preserve"> ---</w:t>
      </w:r>
      <w:r w:rsidRPr="00D50267">
        <w:rPr>
          <w:color w:val="9F86EA"/>
        </w:rPr>
        <w:br/>
      </w:r>
      <w:r w:rsidRPr="00D50267">
        <w:rPr>
          <w:color w:val="CF8E6D"/>
        </w:rPr>
        <w:t xml:space="preserve">def </w:t>
      </w:r>
      <w:r w:rsidRPr="00D50267">
        <w:rPr>
          <w:color w:val="56A8F5"/>
        </w:rPr>
        <w:t>node_query_kg</w:t>
      </w:r>
      <w:r w:rsidRPr="00D50267">
        <w:t>(state)  :</w:t>
      </w:r>
      <w:r w:rsidRPr="00D50267">
        <w:br/>
        <w:t xml:space="preserve">    </w:t>
      </w:r>
      <w:r w:rsidRPr="00D50267">
        <w:rPr>
          <w:i/>
          <w:iCs/>
          <w:color w:val="5F826B"/>
        </w:rPr>
        <w:t>"""</w:t>
      </w:r>
      <w:r w:rsidRPr="00D50267">
        <w:rPr>
          <w:i/>
          <w:iCs/>
          <w:color w:val="5F826B"/>
        </w:rPr>
        <w:br/>
        <w:t xml:space="preserve">    </w:t>
      </w:r>
      <w:r w:rsidRPr="00D50267">
        <w:rPr>
          <w:rFonts w:ascii="Courier New" w:hAnsi="Courier New" w:cs="Courier New"/>
          <w:i/>
          <w:iCs/>
          <w:color w:val="5F826B"/>
        </w:rPr>
        <w:t>串联所有步骤的主函数：疑问句</w:t>
      </w:r>
      <w:r w:rsidRPr="00D50267">
        <w:rPr>
          <w:i/>
          <w:iCs/>
          <w:color w:val="5F826B"/>
        </w:rPr>
        <w:t xml:space="preserve"> -&gt; </w:t>
      </w:r>
      <w:r w:rsidRPr="00D50267">
        <w:rPr>
          <w:rFonts w:ascii="Courier New" w:hAnsi="Courier New" w:cs="Courier New"/>
          <w:i/>
          <w:iCs/>
          <w:color w:val="5F826B"/>
        </w:rPr>
        <w:t>实体抽取</w:t>
      </w:r>
      <w:r w:rsidRPr="00D50267">
        <w:rPr>
          <w:i/>
          <w:iCs/>
          <w:color w:val="5F826B"/>
        </w:rPr>
        <w:t xml:space="preserve"> -&gt; Neo4j </w:t>
      </w:r>
      <w:r w:rsidRPr="00D50267">
        <w:rPr>
          <w:rFonts w:ascii="Courier New" w:hAnsi="Courier New" w:cs="Courier New"/>
          <w:i/>
          <w:iCs/>
          <w:color w:val="5F826B"/>
        </w:rPr>
        <w:t>子图检索</w:t>
      </w:r>
      <w:r w:rsidRPr="00D50267">
        <w:rPr>
          <w:i/>
          <w:iCs/>
          <w:color w:val="5F826B"/>
        </w:rPr>
        <w:t xml:space="preserve"> -&gt; LLM </w:t>
      </w:r>
      <w:r w:rsidRPr="00D50267">
        <w:rPr>
          <w:rFonts w:ascii="Courier New" w:hAnsi="Courier New" w:cs="Courier New"/>
          <w:i/>
          <w:iCs/>
          <w:color w:val="5F826B"/>
        </w:rPr>
        <w:t>生成答案</w:t>
      </w:r>
      <w:r w:rsidRPr="00D50267">
        <w:rPr>
          <w:i/>
          <w:iCs/>
          <w:color w:val="5F826B"/>
        </w:rPr>
        <w:br/>
        <w:t xml:space="preserve">    """</w:t>
      </w:r>
      <w:r w:rsidRPr="00D50267">
        <w:rPr>
          <w:i/>
          <w:iCs/>
          <w:color w:val="5F826B"/>
        </w:rPr>
        <w:br/>
        <w:t xml:space="preserve">    </w:t>
      </w:r>
      <w:r w:rsidRPr="00D50267">
        <w:t>logging.info(</w:t>
      </w:r>
      <w:r w:rsidRPr="00D50267">
        <w:rPr>
          <w:color w:val="6AAB73"/>
        </w:rPr>
        <w:t xml:space="preserve">"=== </w:t>
      </w:r>
      <w:r w:rsidRPr="00D50267">
        <w:rPr>
          <w:rFonts w:ascii="Courier New" w:hAnsi="Courier New" w:cs="Courier New"/>
          <w:color w:val="6AAB73"/>
        </w:rPr>
        <w:t>开始图谱查询问答流程</w:t>
      </w:r>
      <w:r w:rsidRPr="00D50267">
        <w:rPr>
          <w:color w:val="6AAB73"/>
        </w:rPr>
        <w:t xml:space="preserve"> ==="</w:t>
      </w:r>
      <w:r w:rsidRPr="00D50267">
        <w:t xml:space="preserve">)  </w:t>
      </w:r>
      <w:r w:rsidRPr="00D50267">
        <w:rPr>
          <w:color w:val="9F86EA"/>
        </w:rPr>
        <w:t xml:space="preserve"># </w:t>
      </w:r>
      <w:r w:rsidRPr="00D50267">
        <w:rPr>
          <w:rFonts w:ascii="Courier New" w:hAnsi="Courier New" w:cs="Courier New"/>
          <w:color w:val="9F86EA"/>
        </w:rPr>
        <w:t>记录流程开始</w:t>
      </w:r>
      <w:r w:rsidRPr="00D50267">
        <w:rPr>
          <w:rFonts w:ascii="Courier New" w:hAnsi="Courier New" w:cs="Courier New"/>
          <w:color w:val="9F86EA"/>
        </w:rPr>
        <w:br/>
        <w:t xml:space="preserve">    </w:t>
      </w:r>
      <w:r w:rsidRPr="00D50267">
        <w:t>add_running_task(state[</w:t>
      </w:r>
      <w:r w:rsidRPr="00D50267">
        <w:rPr>
          <w:color w:val="6AAB73"/>
        </w:rPr>
        <w:t>"session_id"</w:t>
      </w:r>
      <w:r w:rsidRPr="00D50267">
        <w:t>], sys._getframe().f_code.co_name, state.get(</w:t>
      </w:r>
      <w:r w:rsidRPr="00D50267">
        <w:rPr>
          <w:color w:val="6AAB73"/>
        </w:rPr>
        <w:t>"is_stream"</w:t>
      </w:r>
      <w:r w:rsidRPr="00D50267">
        <w:t xml:space="preserve">))  </w:t>
      </w:r>
      <w:r w:rsidRPr="00D50267">
        <w:rPr>
          <w:color w:val="9F86EA"/>
        </w:rPr>
        <w:t xml:space="preserve"># </w:t>
      </w:r>
      <w:r w:rsidRPr="00D50267">
        <w:rPr>
          <w:rFonts w:ascii="Courier New" w:hAnsi="Courier New" w:cs="Courier New"/>
          <w:color w:val="9F86EA"/>
        </w:rPr>
        <w:t>注册运行任务</w:t>
      </w:r>
      <w:r w:rsidRPr="00D50267">
        <w:rPr>
          <w:rFonts w:ascii="Courier New" w:hAnsi="Courier New" w:cs="Courier New"/>
          <w:color w:val="9F86EA"/>
        </w:rPr>
        <w:br/>
      </w:r>
      <w:r w:rsidRPr="00D50267">
        <w:rPr>
          <w:rFonts w:ascii="Courier New" w:hAnsi="Courier New" w:cs="Courier New"/>
          <w:color w:val="9F86EA"/>
        </w:rPr>
        <w:br/>
        <w:t xml:space="preserve">    </w:t>
      </w:r>
      <w:r w:rsidRPr="00D50267">
        <w:t xml:space="preserve">question, item_names = step_1_receive_question(state)  </w:t>
      </w:r>
      <w:r w:rsidRPr="00D50267">
        <w:rPr>
          <w:color w:val="9F86EA"/>
        </w:rPr>
        <w:t xml:space="preserve"># </w:t>
      </w:r>
      <w:r w:rsidRPr="00D50267">
        <w:rPr>
          <w:rFonts w:ascii="Courier New" w:hAnsi="Courier New" w:cs="Courier New"/>
          <w:color w:val="9F86EA"/>
        </w:rPr>
        <w:t>读取用户问题与商品范围</w:t>
      </w:r>
      <w:r w:rsidRPr="00D50267">
        <w:rPr>
          <w:rFonts w:ascii="Courier New" w:hAnsi="Courier New" w:cs="Courier New"/>
          <w:color w:val="9F86EA"/>
        </w:rPr>
        <w:br/>
      </w:r>
      <w:r w:rsidRPr="00D50267">
        <w:rPr>
          <w:rFonts w:ascii="Courier New" w:hAnsi="Courier New" w:cs="Courier New"/>
          <w:color w:val="9F86EA"/>
        </w:rPr>
        <w:br/>
        <w:t xml:space="preserve">    </w:t>
      </w:r>
      <w:r w:rsidRPr="00D50267">
        <w:t>llm_extract = get_llm_client(</w:t>
      </w:r>
      <w:r w:rsidRPr="00D50267">
        <w:rPr>
          <w:color w:val="AA4926"/>
        </w:rPr>
        <w:t>json_mode</w:t>
      </w:r>
      <w:r w:rsidRPr="00D50267">
        <w:t>=</w:t>
      </w:r>
      <w:r w:rsidRPr="00D50267">
        <w:rPr>
          <w:color w:val="CF8E6D"/>
        </w:rPr>
        <w:t>True</w:t>
      </w:r>
      <w:r w:rsidRPr="00D50267">
        <w:t xml:space="preserve">)  </w:t>
      </w:r>
      <w:r w:rsidRPr="00D50267">
        <w:rPr>
          <w:color w:val="9F86EA"/>
        </w:rPr>
        <w:t xml:space="preserve"># </w:t>
      </w:r>
      <w:r w:rsidRPr="00D50267">
        <w:rPr>
          <w:rFonts w:ascii="Courier New" w:hAnsi="Courier New" w:cs="Courier New"/>
          <w:color w:val="9F86EA"/>
        </w:rPr>
        <w:t>初始化实体抽取模型（</w:t>
      </w:r>
      <w:r w:rsidRPr="00D50267">
        <w:rPr>
          <w:color w:val="9F86EA"/>
        </w:rPr>
        <w:t>JSON</w:t>
      </w:r>
      <w:r w:rsidRPr="00D50267">
        <w:rPr>
          <w:rFonts w:ascii="Courier New" w:hAnsi="Courier New" w:cs="Courier New"/>
          <w:color w:val="9F86EA"/>
        </w:rPr>
        <w:t>）</w:t>
      </w:r>
      <w:r w:rsidRPr="00D50267">
        <w:rPr>
          <w:rFonts w:ascii="Courier New" w:hAnsi="Courier New" w:cs="Courier New"/>
          <w:color w:val="9F86EA"/>
        </w:rPr>
        <w:br/>
        <w:t xml:space="preserve">    </w:t>
      </w:r>
      <w:r w:rsidRPr="00D50267">
        <w:t xml:space="preserve">bge_ef = get_bge_m3_ef()  </w:t>
      </w:r>
      <w:r w:rsidRPr="00D50267">
        <w:rPr>
          <w:color w:val="9F86EA"/>
        </w:rPr>
        <w:t xml:space="preserve"># </w:t>
      </w:r>
      <w:r w:rsidRPr="00D50267">
        <w:rPr>
          <w:rFonts w:ascii="Courier New" w:hAnsi="Courier New" w:cs="Courier New"/>
          <w:color w:val="9F86EA"/>
        </w:rPr>
        <w:t>初始化向量模型</w:t>
      </w:r>
      <w:r w:rsidRPr="00D50267">
        <w:rPr>
          <w:rFonts w:ascii="Courier New" w:hAnsi="Courier New" w:cs="Courier New"/>
          <w:color w:val="9F86EA"/>
        </w:rPr>
        <w:br/>
      </w:r>
      <w:r w:rsidRPr="00D50267">
        <w:rPr>
          <w:rFonts w:ascii="Courier New" w:hAnsi="Courier New" w:cs="Courier New"/>
          <w:color w:val="9F86EA"/>
        </w:rPr>
        <w:br/>
        <w:t xml:space="preserve">    </w:t>
      </w:r>
      <w:r w:rsidRPr="00D50267">
        <w:rPr>
          <w:color w:val="9F86EA"/>
        </w:rPr>
        <w:t>##</w:t>
      </w:r>
      <w:r w:rsidRPr="00D50267">
        <w:rPr>
          <w:rFonts w:ascii="Courier New" w:hAnsi="Courier New" w:cs="Courier New"/>
          <w:color w:val="9F86EA"/>
        </w:rPr>
        <w:t>优化查询</w:t>
      </w:r>
      <w:r w:rsidRPr="00D50267">
        <w:rPr>
          <w:color w:val="9F86EA"/>
        </w:rPr>
        <w:t>:</w:t>
      </w:r>
      <w:r w:rsidRPr="00D50267">
        <w:rPr>
          <w:rFonts w:ascii="Courier New" w:hAnsi="Courier New" w:cs="Courier New"/>
          <w:color w:val="9F86EA"/>
        </w:rPr>
        <w:t>把问题中的设备名称去掉，因为真实的文档中往往没有设备主语，所以设备名称会关联一些跟设备品牌的关系，作用不大，故而删除</w:t>
      </w:r>
      <w:r w:rsidRPr="00D50267">
        <w:rPr>
          <w:rFonts w:ascii="Courier New" w:hAnsi="Courier New" w:cs="Courier New"/>
          <w:color w:val="9F86EA"/>
        </w:rPr>
        <w:br/>
        <w:t xml:space="preserve">    </w:t>
      </w:r>
      <w:r w:rsidRPr="00D50267">
        <w:rPr>
          <w:color w:val="CF8E6D"/>
        </w:rPr>
        <w:t xml:space="preserve">for </w:t>
      </w:r>
      <w:r w:rsidRPr="00D50267">
        <w:t xml:space="preserve">item_name </w:t>
      </w:r>
      <w:r w:rsidRPr="00D50267">
        <w:rPr>
          <w:color w:val="CF8E6D"/>
        </w:rPr>
        <w:t xml:space="preserve">in </w:t>
      </w:r>
      <w:r w:rsidRPr="00D50267">
        <w:t>item_names:</w:t>
      </w:r>
      <w:r w:rsidRPr="00D50267">
        <w:br/>
        <w:t xml:space="preserve">        question = question.replace(item_name, </w:t>
      </w:r>
      <w:r w:rsidRPr="00D50267">
        <w:rPr>
          <w:color w:val="6AAB73"/>
        </w:rPr>
        <w:t>""</w:t>
      </w:r>
      <w:r w:rsidRPr="00D50267">
        <w:t>)</w:t>
      </w:r>
      <w:r w:rsidRPr="00D50267">
        <w:br/>
      </w:r>
      <w:r w:rsidRPr="00D50267">
        <w:br/>
      </w:r>
      <w:r w:rsidRPr="00D50267">
        <w:br/>
        <w:t xml:space="preserve">    raw_entities = step_2_llm_extract_entities(question, llm_extract)  </w:t>
      </w:r>
      <w:r w:rsidRPr="00D50267">
        <w:rPr>
          <w:color w:val="9F86EA"/>
        </w:rPr>
        <w:t xml:space="preserve"># LLM </w:t>
      </w:r>
      <w:r w:rsidRPr="00D50267">
        <w:rPr>
          <w:rFonts w:ascii="Courier New" w:hAnsi="Courier New" w:cs="Courier New"/>
          <w:color w:val="9F86EA"/>
        </w:rPr>
        <w:t>抽取实体（原始</w:t>
      </w:r>
      <w:r w:rsidRPr="00D50267">
        <w:rPr>
          <w:color w:val="9F86EA"/>
        </w:rPr>
        <w:t xml:space="preserve"> JSON</w:t>
      </w:r>
      <w:r w:rsidRPr="00D50267">
        <w:rPr>
          <w:rFonts w:ascii="Courier New" w:hAnsi="Courier New" w:cs="Courier New"/>
          <w:color w:val="9F86EA"/>
        </w:rPr>
        <w:t>）</w:t>
      </w:r>
      <w:r w:rsidRPr="00D50267">
        <w:rPr>
          <w:rFonts w:ascii="Courier New" w:hAnsi="Courier New" w:cs="Courier New"/>
          <w:color w:val="9F86EA"/>
        </w:rPr>
        <w:br/>
        <w:t xml:space="preserve">    </w:t>
      </w:r>
      <w:r w:rsidRPr="00D50267">
        <w:t xml:space="preserve">entities = step_3_parse_entities(raw_entities)  </w:t>
      </w:r>
      <w:r w:rsidRPr="00D50267">
        <w:rPr>
          <w:color w:val="9F86EA"/>
        </w:rPr>
        <w:t xml:space="preserve"># </w:t>
      </w:r>
      <w:r w:rsidRPr="00D50267">
        <w:rPr>
          <w:rFonts w:ascii="Courier New" w:hAnsi="Courier New" w:cs="Courier New"/>
          <w:color w:val="9F86EA"/>
        </w:rPr>
        <w:t>解析并清洗实体列表</w:t>
      </w:r>
      <w:r w:rsidRPr="00D50267">
        <w:rPr>
          <w:rFonts w:ascii="Courier New" w:hAnsi="Courier New" w:cs="Courier New"/>
          <w:color w:val="9F86EA"/>
        </w:rPr>
        <w:br/>
      </w:r>
      <w:r w:rsidRPr="00D50267">
        <w:rPr>
          <w:rFonts w:ascii="Courier New" w:hAnsi="Courier New" w:cs="Courier New"/>
          <w:color w:val="9F86EA"/>
        </w:rPr>
        <w:br/>
        <w:t xml:space="preserve">    </w:t>
      </w:r>
      <w:r w:rsidRPr="00D50267">
        <w:t xml:space="preserve">align_result = step_4_align_entities_with_milvus(entities, bge_ef, item_names)  </w:t>
      </w:r>
      <w:r w:rsidRPr="00D50267">
        <w:rPr>
          <w:color w:val="9F86EA"/>
        </w:rPr>
        <w:t xml:space="preserve"># Milvus </w:t>
      </w:r>
      <w:r w:rsidRPr="00D50267">
        <w:rPr>
          <w:rFonts w:ascii="Courier New" w:hAnsi="Courier New" w:cs="Courier New"/>
          <w:color w:val="9F86EA"/>
        </w:rPr>
        <w:t>对齐实体</w:t>
      </w:r>
      <w:r w:rsidRPr="00D50267">
        <w:rPr>
          <w:rFonts w:ascii="Courier New" w:hAnsi="Courier New" w:cs="Courier New"/>
          <w:color w:val="9F86EA"/>
        </w:rPr>
        <w:br/>
        <w:t xml:space="preserve">    </w:t>
      </w:r>
      <w:r w:rsidRPr="00D50267">
        <w:t>aligned_entities = align_result.get(</w:t>
      </w:r>
      <w:r w:rsidRPr="00D50267">
        <w:rPr>
          <w:color w:val="6AAB73"/>
        </w:rPr>
        <w:t>"aligned_entities"</w:t>
      </w:r>
      <w:r w:rsidRPr="00D50267">
        <w:t xml:space="preserve">, entities)  </w:t>
      </w:r>
      <w:r w:rsidRPr="00D50267">
        <w:rPr>
          <w:color w:val="9F86EA"/>
        </w:rPr>
        <w:t xml:space="preserve"># </w:t>
      </w:r>
      <w:r w:rsidRPr="00D50267">
        <w:rPr>
          <w:rFonts w:ascii="Courier New" w:hAnsi="Courier New" w:cs="Courier New"/>
          <w:color w:val="9F86EA"/>
        </w:rPr>
        <w:t>取对齐后的实体，失败则回退原始实体</w:t>
      </w:r>
      <w:r w:rsidRPr="00D50267">
        <w:rPr>
          <w:rFonts w:ascii="Courier New" w:hAnsi="Courier New" w:cs="Courier New"/>
          <w:color w:val="9F86EA"/>
        </w:rPr>
        <w:br/>
      </w:r>
      <w:r w:rsidRPr="00D50267">
        <w:rPr>
          <w:rFonts w:ascii="Courier New" w:hAnsi="Courier New" w:cs="Courier New"/>
          <w:color w:val="9F86EA"/>
        </w:rPr>
        <w:br/>
        <w:t xml:space="preserve">    </w:t>
      </w:r>
      <w:r w:rsidRPr="00D50267">
        <w:rPr>
          <w:color w:val="9F86EA"/>
        </w:rPr>
        <w:t xml:space="preserve"># Step 5~8: Neo4j </w:t>
      </w:r>
      <w:r w:rsidRPr="00D50267">
        <w:rPr>
          <w:rFonts w:ascii="Courier New" w:hAnsi="Courier New" w:cs="Courier New"/>
          <w:color w:val="9F86EA"/>
        </w:rPr>
        <w:t>子图检索</w:t>
      </w:r>
      <w:r w:rsidRPr="00D50267">
        <w:rPr>
          <w:color w:val="9F86EA"/>
        </w:rPr>
        <w:t xml:space="preserve"> + chunk_id </w:t>
      </w:r>
      <w:r w:rsidRPr="00D50267">
        <w:rPr>
          <w:rFonts w:ascii="Courier New" w:hAnsi="Courier New" w:cs="Courier New"/>
          <w:color w:val="9F86EA"/>
        </w:rPr>
        <w:t>反查</w:t>
      </w:r>
      <w:r w:rsidRPr="00D50267">
        <w:rPr>
          <w:rFonts w:ascii="Courier New" w:hAnsi="Courier New" w:cs="Courier New"/>
          <w:color w:val="9F86EA"/>
        </w:rPr>
        <w:br/>
        <w:t xml:space="preserve">    </w:t>
      </w:r>
      <w:r w:rsidRPr="00D50267">
        <w:t xml:space="preserve">step5 = step_5_query_neo4j_nodes(aligned_entities, item_names)  </w:t>
      </w:r>
      <w:r w:rsidRPr="00D50267">
        <w:rPr>
          <w:color w:val="9F86EA"/>
        </w:rPr>
        <w:t xml:space="preserve"># </w:t>
      </w:r>
      <w:r w:rsidRPr="00D50267">
        <w:rPr>
          <w:rFonts w:ascii="Courier New" w:hAnsi="Courier New" w:cs="Courier New"/>
          <w:color w:val="9F86EA"/>
        </w:rPr>
        <w:t>在</w:t>
      </w:r>
      <w:r w:rsidRPr="00D50267">
        <w:rPr>
          <w:color w:val="9F86EA"/>
        </w:rPr>
        <w:t xml:space="preserve"> Neo4j </w:t>
      </w:r>
      <w:r w:rsidRPr="00D50267">
        <w:rPr>
          <w:rFonts w:ascii="Courier New" w:hAnsi="Courier New" w:cs="Courier New"/>
          <w:color w:val="9F86EA"/>
        </w:rPr>
        <w:t>找种子节点</w:t>
      </w:r>
      <w:r w:rsidRPr="00D50267">
        <w:rPr>
          <w:rFonts w:ascii="Courier New" w:hAnsi="Courier New" w:cs="Courier New"/>
          <w:color w:val="9F86EA"/>
        </w:rPr>
        <w:br/>
        <w:t xml:space="preserve">    </w:t>
      </w:r>
      <w:r w:rsidRPr="00D50267">
        <w:t>seed_nodes = step5.get(</w:t>
      </w:r>
      <w:r w:rsidRPr="00D50267">
        <w:rPr>
          <w:color w:val="6AAB73"/>
        </w:rPr>
        <w:t>"seed_nodes"</w:t>
      </w:r>
      <w:r w:rsidRPr="00D50267">
        <w:t xml:space="preserve">, [])  </w:t>
      </w:r>
      <w:r w:rsidRPr="00D50267">
        <w:rPr>
          <w:color w:val="9F86EA"/>
        </w:rPr>
        <w:t xml:space="preserve"># </w:t>
      </w:r>
      <w:r w:rsidRPr="00D50267">
        <w:rPr>
          <w:rFonts w:ascii="Courier New" w:hAnsi="Courier New" w:cs="Courier New"/>
          <w:color w:val="9F86EA"/>
        </w:rPr>
        <w:t>提取种子节点结果</w:t>
      </w:r>
      <w:r w:rsidRPr="00D50267">
        <w:rPr>
          <w:rFonts w:ascii="Courier New" w:hAnsi="Courier New" w:cs="Courier New"/>
          <w:color w:val="9F86EA"/>
        </w:rPr>
        <w:br/>
        <w:t xml:space="preserve">    </w:t>
      </w:r>
      <w:r w:rsidRPr="00D50267">
        <w:rPr>
          <w:color w:val="8888C6"/>
        </w:rPr>
        <w:t>print</w:t>
      </w:r>
      <w:r w:rsidRPr="00D50267">
        <w:t>(</w:t>
      </w:r>
      <w:r w:rsidRPr="00D50267">
        <w:rPr>
          <w:color w:val="6AAB73"/>
        </w:rPr>
        <w:t>f"seed_nodes:</w:t>
      </w:r>
      <w:r w:rsidRPr="00D50267">
        <w:rPr>
          <w:color w:val="CF8E6D"/>
        </w:rPr>
        <w:t>{</w:t>
      </w:r>
      <w:r w:rsidRPr="00D50267">
        <w:t>seed_nodes</w:t>
      </w:r>
      <w:r w:rsidRPr="00D50267">
        <w:rPr>
          <w:color w:val="CF8E6D"/>
        </w:rPr>
        <w:t>}</w:t>
      </w:r>
      <w:r w:rsidRPr="00D50267">
        <w:rPr>
          <w:color w:val="6AAB73"/>
        </w:rPr>
        <w:t>"</w:t>
      </w:r>
      <w:r w:rsidRPr="00D50267">
        <w:t>)</w:t>
      </w:r>
      <w:r w:rsidRPr="00D50267">
        <w:br/>
      </w:r>
      <w:r w:rsidRPr="00D50267">
        <w:br/>
        <w:t xml:space="preserve">    step6 = step_6_query_neo4j_triples(seed_nodes)  </w:t>
      </w:r>
      <w:r w:rsidRPr="00D50267">
        <w:rPr>
          <w:color w:val="9F86EA"/>
        </w:rPr>
        <w:t xml:space="preserve"># </w:t>
      </w:r>
      <w:r w:rsidRPr="00D50267">
        <w:rPr>
          <w:rFonts w:ascii="Courier New" w:hAnsi="Courier New" w:cs="Courier New"/>
          <w:color w:val="9F86EA"/>
        </w:rPr>
        <w:t>扩展一跳三元组</w:t>
      </w:r>
      <w:r w:rsidRPr="00D50267">
        <w:rPr>
          <w:rFonts w:ascii="Courier New" w:hAnsi="Courier New" w:cs="Courier New"/>
          <w:color w:val="9F86EA"/>
        </w:rPr>
        <w:br/>
        <w:t xml:space="preserve">    </w:t>
      </w:r>
      <w:r w:rsidRPr="00D50267">
        <w:t>triples = step6.get(</w:t>
      </w:r>
      <w:r w:rsidRPr="00D50267">
        <w:rPr>
          <w:color w:val="6AAB73"/>
        </w:rPr>
        <w:t>"triples"</w:t>
      </w:r>
      <w:r w:rsidRPr="00D50267">
        <w:t xml:space="preserve">, [])  </w:t>
      </w:r>
      <w:r w:rsidRPr="00D50267">
        <w:rPr>
          <w:color w:val="9F86EA"/>
        </w:rPr>
        <w:t xml:space="preserve"># </w:t>
      </w:r>
      <w:r w:rsidRPr="00D50267">
        <w:rPr>
          <w:rFonts w:ascii="Courier New" w:hAnsi="Courier New" w:cs="Courier New"/>
          <w:color w:val="9F86EA"/>
        </w:rPr>
        <w:t>提取三元组结果</w:t>
      </w:r>
      <w:r w:rsidRPr="00D50267">
        <w:rPr>
          <w:rFonts w:ascii="Courier New" w:hAnsi="Courier New" w:cs="Courier New"/>
          <w:color w:val="9F86EA"/>
        </w:rPr>
        <w:br/>
        <w:t xml:space="preserve">    </w:t>
      </w:r>
      <w:r w:rsidRPr="00D50267">
        <w:rPr>
          <w:color w:val="8888C6"/>
        </w:rPr>
        <w:t>print</w:t>
      </w:r>
      <w:r w:rsidRPr="00D50267">
        <w:t>(</w:t>
      </w:r>
      <w:r w:rsidRPr="00D50267">
        <w:rPr>
          <w:color w:val="6AAB73"/>
        </w:rPr>
        <w:t>f"triples:</w:t>
      </w:r>
      <w:r w:rsidRPr="00D50267">
        <w:rPr>
          <w:color w:val="CF8E6D"/>
        </w:rPr>
        <w:t>{</w:t>
      </w:r>
      <w:r w:rsidRPr="00D50267">
        <w:t>triples</w:t>
      </w:r>
      <w:r w:rsidRPr="00D50267">
        <w:rPr>
          <w:color w:val="CF8E6D"/>
        </w:rPr>
        <w:t>}</w:t>
      </w:r>
      <w:r w:rsidRPr="00D50267">
        <w:rPr>
          <w:color w:val="6AAB73"/>
        </w:rPr>
        <w:t>"</w:t>
      </w:r>
      <w:r w:rsidRPr="00D50267">
        <w:t>)</w:t>
      </w:r>
      <w:r w:rsidRPr="00D50267">
        <w:br/>
      </w:r>
      <w:r w:rsidRPr="00D50267">
        <w:br/>
        <w:t xml:space="preserve">    triples_docs = step_7_query_neo4j_triples_docs(triples)  </w:t>
      </w:r>
      <w:r w:rsidRPr="00D50267">
        <w:rPr>
          <w:color w:val="9F86EA"/>
        </w:rPr>
        <w:t xml:space="preserve"># </w:t>
      </w:r>
      <w:r w:rsidRPr="00D50267">
        <w:rPr>
          <w:rFonts w:ascii="Courier New" w:hAnsi="Courier New" w:cs="Courier New"/>
          <w:color w:val="9F86EA"/>
        </w:rPr>
        <w:t>三元组转文本描述</w:t>
      </w:r>
      <w:r w:rsidRPr="00D50267">
        <w:rPr>
          <w:rFonts w:ascii="Courier New" w:hAnsi="Courier New" w:cs="Courier New"/>
          <w:color w:val="9F86EA"/>
        </w:rPr>
        <w:br/>
        <w:t xml:space="preserve">    </w:t>
      </w:r>
      <w:r w:rsidRPr="00D50267">
        <w:t xml:space="preserve">kg_chunk_hits = step_8_get_nodes_chunks(seed_nodes, triples)  </w:t>
      </w:r>
      <w:r w:rsidRPr="00D50267">
        <w:rPr>
          <w:color w:val="9F86EA"/>
        </w:rPr>
        <w:t xml:space="preserve"># </w:t>
      </w:r>
      <w:r w:rsidRPr="00D50267">
        <w:rPr>
          <w:rFonts w:ascii="Courier New" w:hAnsi="Courier New" w:cs="Courier New"/>
          <w:color w:val="9F86EA"/>
        </w:rPr>
        <w:t>由节点反查关联</w:t>
      </w:r>
      <w:r w:rsidRPr="00D50267">
        <w:rPr>
          <w:color w:val="9F86EA"/>
        </w:rPr>
        <w:t xml:space="preserve"> chunk_id</w:t>
      </w:r>
      <w:r w:rsidRPr="00D50267">
        <w:rPr>
          <w:color w:val="9F86EA"/>
        </w:rPr>
        <w:br/>
        <w:t xml:space="preserve">    </w:t>
      </w:r>
      <w:r w:rsidRPr="00D50267">
        <w:t xml:space="preserve">kg_chunks = step_9_fetch_chunk_texts(kg_chunk_hits)  </w:t>
      </w:r>
      <w:r w:rsidRPr="00D50267">
        <w:rPr>
          <w:color w:val="9F86EA"/>
        </w:rPr>
        <w:t xml:space="preserve"># </w:t>
      </w:r>
      <w:r w:rsidRPr="00D50267">
        <w:rPr>
          <w:rFonts w:ascii="Courier New" w:hAnsi="Courier New" w:cs="Courier New"/>
          <w:color w:val="9F86EA"/>
        </w:rPr>
        <w:t>回填</w:t>
      </w:r>
      <w:r w:rsidRPr="00D50267">
        <w:rPr>
          <w:color w:val="9F86EA"/>
        </w:rPr>
        <w:t xml:space="preserve"> chunk </w:t>
      </w:r>
      <w:r w:rsidRPr="00D50267">
        <w:rPr>
          <w:rFonts w:ascii="Courier New" w:hAnsi="Courier New" w:cs="Courier New"/>
          <w:color w:val="9F86EA"/>
        </w:rPr>
        <w:t>内容文本</w:t>
      </w:r>
      <w:r w:rsidRPr="00D50267">
        <w:rPr>
          <w:rFonts w:ascii="Courier New" w:hAnsi="Courier New" w:cs="Courier New"/>
          <w:color w:val="9F86EA"/>
        </w:rPr>
        <w:br/>
      </w:r>
      <w:r w:rsidRPr="00D50267">
        <w:rPr>
          <w:rFonts w:ascii="Courier New" w:hAnsi="Courier New" w:cs="Courier New"/>
          <w:color w:val="9F86EA"/>
        </w:rPr>
        <w:br/>
        <w:t xml:space="preserve">    </w:t>
      </w:r>
      <w:r w:rsidRPr="00D50267">
        <w:t>logging.info(</w:t>
      </w:r>
      <w:r w:rsidRPr="00D50267">
        <w:rPr>
          <w:color w:val="6AAB73"/>
        </w:rPr>
        <w:t xml:space="preserve">"=== </w:t>
      </w:r>
      <w:r w:rsidRPr="00D50267">
        <w:rPr>
          <w:rFonts w:ascii="Courier New" w:hAnsi="Courier New" w:cs="Courier New"/>
          <w:color w:val="6AAB73"/>
        </w:rPr>
        <w:t>图谱查询问答流程结束</w:t>
      </w:r>
      <w:r w:rsidRPr="00D50267">
        <w:rPr>
          <w:color w:val="6AAB73"/>
        </w:rPr>
        <w:t xml:space="preserve"> ==="</w:t>
      </w:r>
      <w:r w:rsidRPr="00D50267">
        <w:t xml:space="preserve">)  </w:t>
      </w:r>
      <w:r w:rsidRPr="00D50267">
        <w:rPr>
          <w:color w:val="9F86EA"/>
        </w:rPr>
        <w:t xml:space="preserve"># </w:t>
      </w:r>
      <w:r w:rsidRPr="00D50267">
        <w:rPr>
          <w:rFonts w:ascii="Courier New" w:hAnsi="Courier New" w:cs="Courier New"/>
          <w:color w:val="9F86EA"/>
        </w:rPr>
        <w:t>记录流程结束</w:t>
      </w:r>
      <w:r w:rsidRPr="00D50267">
        <w:rPr>
          <w:rFonts w:ascii="Courier New" w:hAnsi="Courier New" w:cs="Courier New"/>
          <w:color w:val="9F86EA"/>
        </w:rPr>
        <w:br/>
        <w:t xml:space="preserve">    </w:t>
      </w:r>
      <w:r w:rsidRPr="00D50267">
        <w:rPr>
          <w:rFonts w:ascii="Courier New" w:hAnsi="Courier New" w:cs="Courier New"/>
          <w:color w:val="9F86EA"/>
        </w:rPr>
        <w:br/>
        <w:t xml:space="preserve">    </w:t>
      </w:r>
      <w:r w:rsidRPr="00D50267">
        <w:t xml:space="preserve">kg_info={  </w:t>
      </w:r>
      <w:r w:rsidRPr="00D50267">
        <w:rPr>
          <w:color w:val="9F86EA"/>
        </w:rPr>
        <w:t xml:space="preserve"># </w:t>
      </w:r>
      <w:r w:rsidRPr="00D50267">
        <w:rPr>
          <w:rFonts w:ascii="Courier New" w:hAnsi="Courier New" w:cs="Courier New"/>
          <w:color w:val="9F86EA"/>
        </w:rPr>
        <w:t>汇总图谱检索结果</w:t>
      </w:r>
      <w:r w:rsidRPr="00D50267">
        <w:rPr>
          <w:rFonts w:ascii="Courier New" w:hAnsi="Courier New" w:cs="Courier New"/>
          <w:color w:val="9F86EA"/>
        </w:rPr>
        <w:br/>
        <w:t xml:space="preserve">        </w:t>
      </w:r>
      <w:r w:rsidRPr="00D50267">
        <w:rPr>
          <w:color w:val="9F86EA"/>
        </w:rPr>
        <w:t xml:space="preserve"># </w:t>
      </w:r>
      <w:r w:rsidRPr="00D50267">
        <w:rPr>
          <w:rFonts w:ascii="Courier New" w:hAnsi="Courier New" w:cs="Courier New"/>
          <w:color w:val="9F86EA"/>
        </w:rPr>
        <w:t>对齐</w:t>
      </w:r>
      <w:r w:rsidRPr="00D50267">
        <w:rPr>
          <w:color w:val="9F86EA"/>
        </w:rPr>
        <w:t xml:space="preserve"> QueryGraphState</w:t>
      </w:r>
      <w:r w:rsidRPr="00D50267">
        <w:rPr>
          <w:rFonts w:ascii="Courier New" w:hAnsi="Courier New" w:cs="Courier New"/>
          <w:color w:val="9F86EA"/>
        </w:rPr>
        <w:t>：让下游能够拿到图谱检索结果</w:t>
      </w:r>
      <w:r w:rsidRPr="00D50267">
        <w:rPr>
          <w:rFonts w:ascii="Courier New" w:hAnsi="Courier New" w:cs="Courier New"/>
          <w:color w:val="9F86EA"/>
        </w:rPr>
        <w:br/>
        <w:t xml:space="preserve">        </w:t>
      </w:r>
      <w:r w:rsidRPr="00D50267">
        <w:rPr>
          <w:color w:val="6AAB73"/>
        </w:rPr>
        <w:t>"kg_chunks"</w:t>
      </w:r>
      <w:r w:rsidRPr="00D50267">
        <w:t xml:space="preserve">: kg_chunks,  </w:t>
      </w:r>
      <w:r w:rsidRPr="00D50267">
        <w:rPr>
          <w:color w:val="9F86EA"/>
        </w:rPr>
        <w:t xml:space="preserve"># </w:t>
      </w:r>
      <w:r w:rsidRPr="00D50267">
        <w:rPr>
          <w:rFonts w:ascii="Courier New" w:hAnsi="Courier New" w:cs="Courier New"/>
          <w:color w:val="9F86EA"/>
        </w:rPr>
        <w:t>回填后的切片列表</w:t>
      </w:r>
      <w:r w:rsidRPr="00D50267">
        <w:rPr>
          <w:rFonts w:ascii="Courier New" w:hAnsi="Courier New" w:cs="Courier New"/>
          <w:color w:val="9F86EA"/>
        </w:rPr>
        <w:br/>
        <w:t xml:space="preserve">        </w:t>
      </w:r>
      <w:r w:rsidRPr="00D50267">
        <w:rPr>
          <w:color w:val="6AAB73"/>
        </w:rPr>
        <w:t>"kg_triples"</w:t>
      </w:r>
      <w:r w:rsidRPr="00D50267">
        <w:t xml:space="preserve">: triples_docs,  </w:t>
      </w:r>
      <w:r w:rsidRPr="00D50267">
        <w:rPr>
          <w:color w:val="9F86EA"/>
        </w:rPr>
        <w:t xml:space="preserve"># </w:t>
      </w:r>
      <w:r w:rsidRPr="00D50267">
        <w:rPr>
          <w:rFonts w:ascii="Courier New" w:hAnsi="Courier New" w:cs="Courier New"/>
          <w:color w:val="9F86EA"/>
        </w:rPr>
        <w:t>三元组文本列表</w:t>
      </w:r>
      <w:r w:rsidRPr="00D50267">
        <w:rPr>
          <w:rFonts w:ascii="Courier New" w:hAnsi="Courier New" w:cs="Courier New"/>
          <w:color w:val="9F86EA"/>
        </w:rPr>
        <w:br/>
        <w:t xml:space="preserve">        </w:t>
      </w:r>
      <w:r w:rsidRPr="00D50267">
        <w:rPr>
          <w:color w:val="6AAB73"/>
        </w:rPr>
        <w:t>"kg_seed_nodes"</w:t>
      </w:r>
      <w:r w:rsidRPr="00D50267">
        <w:t xml:space="preserve">: seed_nodes,  </w:t>
      </w:r>
      <w:r w:rsidRPr="00D50267">
        <w:rPr>
          <w:color w:val="9F86EA"/>
        </w:rPr>
        <w:t xml:space="preserve"># </w:t>
      </w:r>
      <w:r w:rsidRPr="00D50267">
        <w:rPr>
          <w:rFonts w:ascii="Courier New" w:hAnsi="Courier New" w:cs="Courier New"/>
          <w:color w:val="9F86EA"/>
        </w:rPr>
        <w:t>命中种子节点</w:t>
      </w:r>
      <w:r w:rsidRPr="00D50267">
        <w:rPr>
          <w:rFonts w:ascii="Courier New" w:hAnsi="Courier New" w:cs="Courier New"/>
          <w:color w:val="9F86EA"/>
        </w:rPr>
        <w:br/>
        <w:t xml:space="preserve">        </w:t>
      </w:r>
      <w:r w:rsidRPr="00D50267">
        <w:rPr>
          <w:color w:val="6AAB73"/>
        </w:rPr>
        <w:t>"kg_triples_raw"</w:t>
      </w:r>
      <w:r w:rsidRPr="00D50267">
        <w:t xml:space="preserve">: triples,  </w:t>
      </w:r>
      <w:r w:rsidRPr="00D50267">
        <w:rPr>
          <w:color w:val="9F86EA"/>
        </w:rPr>
        <w:t xml:space="preserve"># </w:t>
      </w:r>
      <w:r w:rsidRPr="00D50267">
        <w:rPr>
          <w:rFonts w:ascii="Courier New" w:hAnsi="Courier New" w:cs="Courier New"/>
          <w:color w:val="9F86EA"/>
        </w:rPr>
        <w:t>原始三元组</w:t>
      </w:r>
      <w:r w:rsidRPr="00D50267">
        <w:rPr>
          <w:rFonts w:ascii="Courier New" w:hAnsi="Courier New" w:cs="Courier New"/>
          <w:color w:val="9F86EA"/>
        </w:rPr>
        <w:br/>
        <w:t xml:space="preserve">        </w:t>
      </w:r>
      <w:r w:rsidRPr="00D50267">
        <w:rPr>
          <w:color w:val="6AAB73"/>
        </w:rPr>
        <w:t>"kg_entities"</w:t>
      </w:r>
      <w:r w:rsidRPr="00D50267">
        <w:t xml:space="preserve">: entities,  </w:t>
      </w:r>
      <w:r w:rsidRPr="00D50267">
        <w:rPr>
          <w:color w:val="9F86EA"/>
        </w:rPr>
        <w:t xml:space="preserve"># </w:t>
      </w:r>
      <w:r w:rsidRPr="00D50267">
        <w:rPr>
          <w:rFonts w:ascii="Courier New" w:hAnsi="Courier New" w:cs="Courier New"/>
          <w:color w:val="9F86EA"/>
        </w:rPr>
        <w:t>原始实体</w:t>
      </w:r>
      <w:r w:rsidRPr="00D50267">
        <w:rPr>
          <w:rFonts w:ascii="Courier New" w:hAnsi="Courier New" w:cs="Courier New"/>
          <w:color w:val="9F86EA"/>
        </w:rPr>
        <w:br/>
        <w:t xml:space="preserve">        </w:t>
      </w:r>
      <w:r w:rsidRPr="00D50267">
        <w:rPr>
          <w:color w:val="6AAB73"/>
        </w:rPr>
        <w:t>"kg_aligned_entities"</w:t>
      </w:r>
      <w:r w:rsidRPr="00D50267">
        <w:t xml:space="preserve">: aligned_entities,  </w:t>
      </w:r>
      <w:r w:rsidRPr="00D50267">
        <w:rPr>
          <w:color w:val="9F86EA"/>
        </w:rPr>
        <w:t xml:space="preserve"># </w:t>
      </w:r>
      <w:r w:rsidRPr="00D50267">
        <w:rPr>
          <w:rFonts w:ascii="Courier New" w:hAnsi="Courier New" w:cs="Courier New"/>
          <w:color w:val="9F86EA"/>
        </w:rPr>
        <w:t>对齐后的实体</w:t>
      </w:r>
      <w:r w:rsidRPr="00D50267">
        <w:rPr>
          <w:rFonts w:ascii="Courier New" w:hAnsi="Courier New" w:cs="Courier New"/>
          <w:color w:val="9F86EA"/>
        </w:rPr>
        <w:br/>
        <w:t xml:space="preserve">        </w:t>
      </w:r>
      <w:r w:rsidRPr="00D50267">
        <w:rPr>
          <w:color w:val="6AAB73"/>
        </w:rPr>
        <w:t>"kg_alignments"</w:t>
      </w:r>
      <w:r w:rsidRPr="00D50267">
        <w:t>: align_result.get(</w:t>
      </w:r>
      <w:r w:rsidRPr="00D50267">
        <w:rPr>
          <w:color w:val="6AAB73"/>
        </w:rPr>
        <w:t>"alignments"</w:t>
      </w:r>
      <w:r w:rsidRPr="00D50267">
        <w:t xml:space="preserve">, []),  </w:t>
      </w:r>
      <w:r w:rsidRPr="00D50267">
        <w:rPr>
          <w:color w:val="9F86EA"/>
        </w:rPr>
        <w:t xml:space="preserve"># </w:t>
      </w:r>
      <w:r w:rsidRPr="00D50267">
        <w:rPr>
          <w:rFonts w:ascii="Courier New" w:hAnsi="Courier New" w:cs="Courier New"/>
          <w:color w:val="9F86EA"/>
        </w:rPr>
        <w:t>对齐明细</w:t>
      </w:r>
      <w:r w:rsidRPr="00D50267">
        <w:rPr>
          <w:rFonts w:ascii="Courier New" w:hAnsi="Courier New" w:cs="Courier New"/>
          <w:color w:val="9F86EA"/>
        </w:rPr>
        <w:br/>
        <w:t xml:space="preserve">    </w:t>
      </w:r>
      <w:r w:rsidRPr="00D50267">
        <w:t>}</w:t>
      </w:r>
      <w:r w:rsidRPr="00D50267">
        <w:br/>
      </w:r>
      <w:r w:rsidRPr="00D50267">
        <w:br/>
        <w:t xml:space="preserve">    logging.info(</w:t>
      </w:r>
      <w:r w:rsidRPr="00D50267">
        <w:rPr>
          <w:color w:val="6AAB73"/>
        </w:rPr>
        <w:t xml:space="preserve">f"=== </w:t>
      </w:r>
      <w:r w:rsidRPr="00D50267">
        <w:rPr>
          <w:rFonts w:ascii="Courier New" w:hAnsi="Courier New" w:cs="Courier New"/>
          <w:color w:val="6AAB73"/>
        </w:rPr>
        <w:t>图谱查询结果：</w:t>
      </w:r>
      <w:r w:rsidRPr="00D50267">
        <w:rPr>
          <w:rFonts w:ascii="Courier New" w:hAnsi="Courier New" w:cs="Courier New"/>
          <w:color w:val="6AAB73"/>
        </w:rPr>
        <w:t xml:space="preserve"> </w:t>
      </w:r>
      <w:r w:rsidRPr="00D50267">
        <w:rPr>
          <w:color w:val="CF8E6D"/>
        </w:rPr>
        <w:t>{</w:t>
      </w:r>
      <w:r w:rsidRPr="00D50267">
        <w:t>kg_info</w:t>
      </w:r>
      <w:r w:rsidRPr="00D50267">
        <w:rPr>
          <w:color w:val="CF8E6D"/>
        </w:rPr>
        <w:t>}</w:t>
      </w:r>
      <w:r w:rsidRPr="00D50267">
        <w:rPr>
          <w:color w:val="6AAB73"/>
        </w:rPr>
        <w:t xml:space="preserve"> ==="</w:t>
      </w:r>
      <w:r w:rsidRPr="00D50267">
        <w:t xml:space="preserve">)  </w:t>
      </w:r>
      <w:r w:rsidRPr="00D50267">
        <w:rPr>
          <w:color w:val="9F86EA"/>
        </w:rPr>
        <w:t xml:space="preserve"># </w:t>
      </w:r>
      <w:r w:rsidRPr="00D50267">
        <w:rPr>
          <w:rFonts w:ascii="Courier New" w:hAnsi="Courier New" w:cs="Courier New"/>
          <w:color w:val="9F86EA"/>
        </w:rPr>
        <w:t>打印结果便于排查</w:t>
      </w:r>
      <w:r w:rsidRPr="00D50267">
        <w:rPr>
          <w:rFonts w:ascii="Courier New" w:hAnsi="Courier New" w:cs="Courier New"/>
          <w:color w:val="9F86EA"/>
        </w:rPr>
        <w:br/>
        <w:t xml:space="preserve">    </w:t>
      </w:r>
      <w:r w:rsidRPr="00D50267">
        <w:t>add_done_task(state[</w:t>
      </w:r>
      <w:r w:rsidRPr="00D50267">
        <w:rPr>
          <w:color w:val="6AAB73"/>
        </w:rPr>
        <w:t>'session_id'</w:t>
      </w:r>
      <w:r w:rsidRPr="00D50267">
        <w:t>], sys._getframe().f_code.co_name, state.get(</w:t>
      </w:r>
      <w:r w:rsidRPr="00D50267">
        <w:rPr>
          <w:color w:val="6AAB73"/>
        </w:rPr>
        <w:t>"is_stream"</w:t>
      </w:r>
      <w:r w:rsidRPr="00D50267">
        <w:t xml:space="preserve">))  </w:t>
      </w:r>
      <w:r w:rsidRPr="00D50267">
        <w:rPr>
          <w:color w:val="9F86EA"/>
        </w:rPr>
        <w:t xml:space="preserve"># </w:t>
      </w:r>
      <w:r w:rsidRPr="00D50267">
        <w:rPr>
          <w:rFonts w:ascii="Courier New" w:hAnsi="Courier New" w:cs="Courier New"/>
          <w:color w:val="9F86EA"/>
        </w:rPr>
        <w:t>标记任务完成</w:t>
      </w:r>
      <w:r w:rsidRPr="00D50267">
        <w:rPr>
          <w:rFonts w:ascii="Courier New" w:hAnsi="Courier New" w:cs="Courier New"/>
          <w:color w:val="9F86EA"/>
        </w:rPr>
        <w:br/>
      </w:r>
      <w:r w:rsidRPr="00D50267">
        <w:rPr>
          <w:rFonts w:ascii="Courier New" w:hAnsi="Courier New" w:cs="Courier New"/>
          <w:color w:val="9F86EA"/>
        </w:rPr>
        <w:br/>
        <w:t xml:space="preserve">    </w:t>
      </w:r>
      <w:r w:rsidRPr="00D50267">
        <w:rPr>
          <w:color w:val="CF8E6D"/>
        </w:rPr>
        <w:t xml:space="preserve">return </w:t>
      </w:r>
      <w:r w:rsidRPr="00D50267">
        <w:t xml:space="preserve">kg_info  </w:t>
      </w:r>
      <w:r w:rsidRPr="00D50267">
        <w:rPr>
          <w:color w:val="9F86EA"/>
        </w:rPr>
        <w:t xml:space="preserve"># </w:t>
      </w:r>
      <w:r w:rsidRPr="00D50267">
        <w:rPr>
          <w:rFonts w:ascii="Courier New" w:hAnsi="Courier New" w:cs="Courier New"/>
          <w:color w:val="9F86EA"/>
        </w:rPr>
        <w:t>返回图谱检索结果</w:t>
      </w:r>
      <w:r w:rsidRPr="00D50267">
        <w:rPr>
          <w:rFonts w:ascii="Courier New" w:hAnsi="Courier New" w:cs="Courier New"/>
          <w:color w:val="9F86EA"/>
        </w:rPr>
        <w:br/>
      </w:r>
      <w:r w:rsidRPr="00D50267">
        <w:rPr>
          <w:rFonts w:ascii="Courier New" w:hAnsi="Courier New" w:cs="Courier New"/>
          <w:color w:val="9F86EA"/>
        </w:rPr>
        <w:br/>
      </w:r>
      <w:r w:rsidRPr="00D50267">
        <w:rPr>
          <w:rFonts w:ascii="Courier New" w:hAnsi="Courier New" w:cs="Courier New"/>
          <w:color w:val="9F86EA"/>
        </w:rPr>
        <w:br/>
      </w:r>
      <w:r w:rsidRPr="00D50267">
        <w:rPr>
          <w:color w:val="9F86EA"/>
        </w:rPr>
        <w:t xml:space="preserve"># --- </w:t>
      </w:r>
      <w:r w:rsidRPr="00D50267">
        <w:rPr>
          <w:rFonts w:ascii="Courier New" w:hAnsi="Courier New" w:cs="Courier New"/>
          <w:color w:val="9F86EA"/>
        </w:rPr>
        <w:t>本模块内测试函数</w:t>
      </w:r>
      <w:r w:rsidRPr="00D50267">
        <w:rPr>
          <w:color w:val="9F86EA"/>
        </w:rPr>
        <w:t xml:space="preserve"> ---</w:t>
      </w:r>
      <w:r w:rsidRPr="00D50267">
        <w:rPr>
          <w:color w:val="9F86EA"/>
        </w:rPr>
        <w:br/>
      </w:r>
      <w:r w:rsidRPr="00D50267">
        <w:rPr>
          <w:color w:val="CF8E6D"/>
        </w:rPr>
        <w:t xml:space="preserve">def </w:t>
      </w:r>
      <w:r w:rsidRPr="00D50267">
        <w:rPr>
          <w:color w:val="56A8F5"/>
        </w:rPr>
        <w:t>test_query_kg_process</w:t>
      </w:r>
      <w:r w:rsidRPr="00D50267">
        <w:t>():</w:t>
      </w:r>
      <w:r w:rsidRPr="00D50267">
        <w:br/>
        <w:t xml:space="preserve">    </w:t>
      </w:r>
      <w:r w:rsidRPr="00D50267">
        <w:rPr>
          <w:i/>
          <w:iCs/>
          <w:color w:val="5F826B"/>
        </w:rPr>
        <w:t>"""</w:t>
      </w:r>
      <w:r w:rsidRPr="00D50267">
        <w:rPr>
          <w:i/>
          <w:iCs/>
          <w:color w:val="5F826B"/>
        </w:rPr>
        <w:br/>
      </w:r>
      <w:r w:rsidRPr="00D50267">
        <w:rPr>
          <w:i/>
          <w:iCs/>
          <w:color w:val="5F826B"/>
        </w:rPr>
        <w:lastRenderedPageBreak/>
        <w:t xml:space="preserve">    </w:t>
      </w:r>
      <w:r w:rsidRPr="00D50267">
        <w:rPr>
          <w:rFonts w:ascii="Courier New" w:hAnsi="Courier New" w:cs="Courier New"/>
          <w:i/>
          <w:iCs/>
          <w:color w:val="5F826B"/>
        </w:rPr>
        <w:t>测试函数：要求</w:t>
      </w:r>
      <w:r w:rsidRPr="00D50267">
        <w:rPr>
          <w:i/>
          <w:iCs/>
          <w:color w:val="5F826B"/>
        </w:rPr>
        <w:t xml:space="preserve"> Neo4j </w:t>
      </w:r>
      <w:r w:rsidRPr="00D50267">
        <w:rPr>
          <w:rFonts w:ascii="Courier New" w:hAnsi="Courier New" w:cs="Courier New"/>
          <w:i/>
          <w:iCs/>
          <w:color w:val="5F826B"/>
        </w:rPr>
        <w:t>中已经有写入流程生成的数据</w:t>
      </w:r>
      <w:r w:rsidRPr="00D50267">
        <w:rPr>
          <w:i/>
          <w:iCs/>
          <w:color w:val="5F826B"/>
        </w:rPr>
        <w:br/>
        <w:t xml:space="preserve">    """</w:t>
      </w:r>
      <w:r w:rsidRPr="00D50267">
        <w:rPr>
          <w:i/>
          <w:iCs/>
          <w:color w:val="5F826B"/>
        </w:rPr>
        <w:br/>
        <w:t xml:space="preserve">    </w:t>
      </w:r>
      <w:r w:rsidRPr="00D50267">
        <w:rPr>
          <w:color w:val="8888C6"/>
        </w:rPr>
        <w:t>print</w:t>
      </w:r>
      <w:r w:rsidRPr="00D50267">
        <w:t>(</w:t>
      </w:r>
      <w:r w:rsidRPr="00D50267">
        <w:rPr>
          <w:color w:val="6AAB73"/>
        </w:rPr>
        <w:t xml:space="preserve">"=== </w:t>
      </w:r>
      <w:r w:rsidRPr="00D50267">
        <w:rPr>
          <w:rFonts w:ascii="Courier New" w:hAnsi="Courier New" w:cs="Courier New"/>
          <w:color w:val="6AAB73"/>
        </w:rPr>
        <w:t>开始测试图谱查询问答流程</w:t>
      </w:r>
      <w:r w:rsidRPr="00D50267">
        <w:rPr>
          <w:color w:val="6AAB73"/>
        </w:rPr>
        <w:t xml:space="preserve"> ==="</w:t>
      </w:r>
      <w:r w:rsidRPr="00D50267">
        <w:t>)</w:t>
      </w:r>
      <w:r w:rsidRPr="00D50267">
        <w:br/>
      </w:r>
      <w:r w:rsidRPr="00D50267">
        <w:br/>
        <w:t xml:space="preserve">    required_envs = [</w:t>
      </w:r>
      <w:r w:rsidRPr="00D50267">
        <w:br/>
        <w:t xml:space="preserve">        </w:t>
      </w:r>
      <w:r w:rsidRPr="00D50267">
        <w:rPr>
          <w:color w:val="6AAB73"/>
        </w:rPr>
        <w:t>"OPENAI_API_KEY"</w:t>
      </w:r>
      <w:r w:rsidRPr="00D50267">
        <w:t>,</w:t>
      </w:r>
      <w:r w:rsidRPr="00D50267">
        <w:br/>
        <w:t xml:space="preserve">        </w:t>
      </w:r>
      <w:r w:rsidRPr="00D50267">
        <w:rPr>
          <w:color w:val="6AAB73"/>
        </w:rPr>
        <w:t>"OPENAI_API_BASE"</w:t>
      </w:r>
      <w:r w:rsidRPr="00D50267">
        <w:t>,</w:t>
      </w:r>
      <w:r w:rsidRPr="00D50267">
        <w:br/>
        <w:t xml:space="preserve">        </w:t>
      </w:r>
      <w:r w:rsidRPr="00D50267">
        <w:rPr>
          <w:color w:val="6AAB73"/>
        </w:rPr>
        <w:t>"NEO4J_URI"</w:t>
      </w:r>
      <w:r w:rsidRPr="00D50267">
        <w:t>,</w:t>
      </w:r>
      <w:r w:rsidRPr="00D50267">
        <w:br/>
        <w:t xml:space="preserve">        </w:t>
      </w:r>
      <w:r w:rsidRPr="00D50267">
        <w:rPr>
          <w:color w:val="6AAB73"/>
        </w:rPr>
        <w:t>"NEO4J_USERNAME"</w:t>
      </w:r>
      <w:r w:rsidRPr="00D50267">
        <w:t>,</w:t>
      </w:r>
      <w:r w:rsidRPr="00D50267">
        <w:br/>
        <w:t xml:space="preserve">        </w:t>
      </w:r>
      <w:r w:rsidRPr="00D50267">
        <w:rPr>
          <w:color w:val="6AAB73"/>
        </w:rPr>
        <w:t>"NEO4J_PASSWORD"</w:t>
      </w:r>
      <w:r w:rsidRPr="00D50267">
        <w:t>,</w:t>
      </w:r>
      <w:r w:rsidRPr="00D50267">
        <w:br/>
        <w:t xml:space="preserve">        </w:t>
      </w:r>
      <w:r w:rsidRPr="00D50267">
        <w:rPr>
          <w:color w:val="6AAB73"/>
        </w:rPr>
        <w:t>"MILVUS_URL"</w:t>
      </w:r>
      <w:r w:rsidRPr="00D50267">
        <w:t>,</w:t>
      </w:r>
      <w:r w:rsidRPr="00D50267">
        <w:br/>
        <w:t xml:space="preserve">    ]</w:t>
      </w:r>
      <w:r w:rsidRPr="00D50267">
        <w:br/>
        <w:t xml:space="preserve">    missing = [k </w:t>
      </w:r>
      <w:r w:rsidRPr="00D50267">
        <w:rPr>
          <w:color w:val="CF8E6D"/>
        </w:rPr>
        <w:t xml:space="preserve">for </w:t>
      </w:r>
      <w:r w:rsidRPr="00D50267">
        <w:t xml:space="preserve">k </w:t>
      </w:r>
      <w:r w:rsidRPr="00D50267">
        <w:rPr>
          <w:color w:val="CF8E6D"/>
        </w:rPr>
        <w:t xml:space="preserve">in </w:t>
      </w:r>
      <w:r w:rsidRPr="00D50267">
        <w:t xml:space="preserve">required_envs </w:t>
      </w:r>
      <w:r w:rsidRPr="00D50267">
        <w:rPr>
          <w:color w:val="CF8E6D"/>
        </w:rPr>
        <w:t xml:space="preserve">if not </w:t>
      </w:r>
      <w:r w:rsidRPr="00D50267">
        <w:t>os.environ.get(k)]</w:t>
      </w:r>
      <w:r w:rsidRPr="00D50267">
        <w:br/>
        <w:t xml:space="preserve">    </w:t>
      </w:r>
      <w:r w:rsidRPr="00D50267">
        <w:rPr>
          <w:color w:val="CF8E6D"/>
        </w:rPr>
        <w:t xml:space="preserve">if </w:t>
      </w:r>
      <w:r w:rsidRPr="00D50267">
        <w:t>missing:</w:t>
      </w:r>
      <w:r w:rsidRPr="00D50267">
        <w:br/>
        <w:t xml:space="preserve">        </w:t>
      </w:r>
      <w:r w:rsidRPr="00D50267">
        <w:rPr>
          <w:color w:val="8888C6"/>
        </w:rPr>
        <w:t>print</w:t>
      </w:r>
      <w:r w:rsidRPr="00D50267">
        <w:t>(</w:t>
      </w:r>
      <w:r w:rsidRPr="00D50267">
        <w:rPr>
          <w:color w:val="6AAB73"/>
        </w:rPr>
        <w:t>f"</w:t>
      </w:r>
      <w:r w:rsidRPr="00D50267">
        <w:rPr>
          <w:rFonts w:ascii="Courier New" w:hAnsi="Courier New" w:cs="Courier New"/>
          <w:color w:val="6AAB73"/>
        </w:rPr>
        <w:t>测试跳过</w:t>
      </w:r>
      <w:r w:rsidRPr="00D50267">
        <w:rPr>
          <w:color w:val="6AAB73"/>
        </w:rPr>
        <w:t xml:space="preserve">: </w:t>
      </w:r>
      <w:r w:rsidRPr="00D50267">
        <w:rPr>
          <w:rFonts w:ascii="Courier New" w:hAnsi="Courier New" w:cs="Courier New"/>
          <w:color w:val="6AAB73"/>
        </w:rPr>
        <w:t>缺少环境变量</w:t>
      </w:r>
      <w:r w:rsidRPr="00D50267">
        <w:rPr>
          <w:rFonts w:ascii="Courier New" w:hAnsi="Courier New" w:cs="Courier New"/>
          <w:color w:val="6AAB73"/>
        </w:rPr>
        <w:t xml:space="preserve"> </w:t>
      </w:r>
      <w:r w:rsidRPr="00D50267">
        <w:rPr>
          <w:color w:val="CF8E6D"/>
        </w:rPr>
        <w:t>{</w:t>
      </w:r>
      <w:r w:rsidRPr="00D50267">
        <w:t>missing</w:t>
      </w:r>
      <w:r w:rsidRPr="00D50267">
        <w:rPr>
          <w:color w:val="CF8E6D"/>
        </w:rPr>
        <w:t>}</w:t>
      </w:r>
      <w:r w:rsidRPr="00D50267">
        <w:rPr>
          <w:color w:val="6AAB73"/>
        </w:rPr>
        <w:t>"</w:t>
      </w:r>
      <w:r w:rsidRPr="00D50267">
        <w:t>)</w:t>
      </w:r>
      <w:r w:rsidRPr="00D50267">
        <w:br/>
        <w:t xml:space="preserve">        </w:t>
      </w:r>
      <w:r w:rsidRPr="00D50267">
        <w:rPr>
          <w:color w:val="CF8E6D"/>
        </w:rPr>
        <w:t>return</w:t>
      </w:r>
      <w:r w:rsidRPr="00D50267">
        <w:rPr>
          <w:color w:val="CF8E6D"/>
        </w:rPr>
        <w:br/>
      </w:r>
      <w:r w:rsidRPr="00D50267">
        <w:rPr>
          <w:color w:val="CF8E6D"/>
        </w:rPr>
        <w:br/>
        <w:t xml:space="preserve">    </w:t>
      </w:r>
      <w:r w:rsidRPr="00D50267">
        <w:rPr>
          <w:color w:val="9F86EA"/>
        </w:rPr>
        <w:t xml:space="preserve"># </w:t>
      </w:r>
      <w:r w:rsidRPr="00D50267">
        <w:rPr>
          <w:rFonts w:ascii="Courier New" w:hAnsi="Courier New" w:cs="Courier New"/>
          <w:color w:val="9F86EA"/>
        </w:rPr>
        <w:t>你可以根据写入的数据调整问题</w:t>
      </w:r>
      <w:r w:rsidRPr="00D50267">
        <w:rPr>
          <w:color w:val="9F86EA"/>
        </w:rPr>
        <w:t>/</w:t>
      </w:r>
      <w:r w:rsidRPr="00D50267">
        <w:rPr>
          <w:rFonts w:ascii="Courier New" w:hAnsi="Courier New" w:cs="Courier New"/>
          <w:color w:val="9F86EA"/>
        </w:rPr>
        <w:t>商品</w:t>
      </w:r>
      <w:r w:rsidRPr="00D50267">
        <w:rPr>
          <w:rFonts w:ascii="Courier New" w:hAnsi="Courier New" w:cs="Courier New"/>
          <w:color w:val="9F86EA"/>
        </w:rPr>
        <w:br/>
        <w:t xml:space="preserve">    </w:t>
      </w:r>
      <w:r w:rsidRPr="00D50267">
        <w:t>test_state = {</w:t>
      </w:r>
      <w:r w:rsidRPr="00D50267">
        <w:br/>
        <w:t xml:space="preserve">        </w:t>
      </w:r>
      <w:r w:rsidRPr="00D50267">
        <w:rPr>
          <w:color w:val="6AAB73"/>
        </w:rPr>
        <w:t>"original_query"</w:t>
      </w:r>
      <w:r w:rsidRPr="00D50267">
        <w:t xml:space="preserve">: </w:t>
      </w:r>
      <w:r w:rsidRPr="00D50267">
        <w:rPr>
          <w:color w:val="6AAB73"/>
        </w:rPr>
        <w:t>"</w:t>
      </w:r>
      <w:r w:rsidRPr="00D50267">
        <w:rPr>
          <w:rFonts w:ascii="Courier New" w:hAnsi="Courier New" w:cs="Courier New"/>
          <w:color w:val="6AAB73"/>
        </w:rPr>
        <w:t>电池装配需要用到什么工具？</w:t>
      </w:r>
      <w:r w:rsidRPr="00D50267">
        <w:rPr>
          <w:color w:val="6AAB73"/>
        </w:rPr>
        <w:t>"</w:t>
      </w:r>
      <w:r w:rsidRPr="00D50267">
        <w:t>,</w:t>
      </w:r>
      <w:r w:rsidRPr="00D50267">
        <w:br/>
        <w:t xml:space="preserve">        </w:t>
      </w:r>
      <w:r w:rsidRPr="00D50267">
        <w:rPr>
          <w:color w:val="6AAB73"/>
        </w:rPr>
        <w:t>"rewritten_query"</w:t>
      </w:r>
      <w:r w:rsidRPr="00D50267">
        <w:t xml:space="preserve">: </w:t>
      </w:r>
      <w:r w:rsidRPr="00D50267">
        <w:rPr>
          <w:color w:val="6AAB73"/>
        </w:rPr>
        <w:t>"</w:t>
      </w:r>
      <w:r w:rsidRPr="00D50267">
        <w:rPr>
          <w:rFonts w:ascii="Courier New" w:hAnsi="Courier New" w:cs="Courier New"/>
          <w:color w:val="6AAB73"/>
        </w:rPr>
        <w:t>电池装配需要用到什么工具？</w:t>
      </w:r>
      <w:r w:rsidRPr="00D50267">
        <w:rPr>
          <w:color w:val="6AAB73"/>
        </w:rPr>
        <w:t>"</w:t>
      </w:r>
      <w:r w:rsidRPr="00D50267">
        <w:t>,</w:t>
      </w:r>
      <w:r w:rsidRPr="00D50267">
        <w:br/>
        <w:t xml:space="preserve">        </w:t>
      </w:r>
      <w:r w:rsidRPr="00D50267">
        <w:rPr>
          <w:color w:val="6AAB73"/>
        </w:rPr>
        <w:t>"item_names"</w:t>
      </w:r>
      <w:r w:rsidRPr="00D50267">
        <w:t>: [</w:t>
      </w:r>
      <w:r w:rsidRPr="00D50267">
        <w:rPr>
          <w:color w:val="6AAB73"/>
        </w:rPr>
        <w:t>"</w:t>
      </w:r>
      <w:r w:rsidRPr="00D50267">
        <w:rPr>
          <w:rFonts w:ascii="Courier New" w:hAnsi="Courier New" w:cs="Courier New"/>
          <w:color w:val="6AAB73"/>
        </w:rPr>
        <w:t>万用表</w:t>
      </w:r>
      <w:r w:rsidRPr="00D50267">
        <w:rPr>
          <w:color w:val="6AAB73"/>
        </w:rPr>
        <w:t>"</w:t>
      </w:r>
      <w:r w:rsidRPr="00D50267">
        <w:t>],</w:t>
      </w:r>
      <w:r w:rsidRPr="00D50267">
        <w:br/>
        <w:t xml:space="preserve">    }</w:t>
      </w:r>
      <w:r w:rsidRPr="00D50267">
        <w:br/>
      </w:r>
      <w:r w:rsidRPr="00D50267">
        <w:br/>
        <w:t xml:space="preserve">    result = node_query_kg(test_state)</w:t>
      </w:r>
      <w:r w:rsidRPr="00D50267">
        <w:br/>
      </w:r>
      <w:r w:rsidRPr="00D50267">
        <w:br/>
        <w:t xml:space="preserve">    </w:t>
      </w:r>
      <w:r w:rsidRPr="00D50267">
        <w:rPr>
          <w:color w:val="8888C6"/>
        </w:rPr>
        <w:t>print</w:t>
      </w:r>
      <w:r w:rsidRPr="00D50267">
        <w:t>(</w:t>
      </w:r>
      <w:r w:rsidRPr="00D50267">
        <w:rPr>
          <w:color w:val="6AAB73"/>
        </w:rPr>
        <w:t>"</w:t>
      </w:r>
      <w:r w:rsidRPr="00D50267">
        <w:rPr>
          <w:color w:val="CF8E6D"/>
        </w:rPr>
        <w:t>\n</w:t>
      </w:r>
      <w:r w:rsidRPr="00D50267">
        <w:rPr>
          <w:color w:val="6AAB73"/>
        </w:rPr>
        <w:t>--- KG chunks</w:t>
      </w:r>
      <w:r w:rsidRPr="00D50267">
        <w:rPr>
          <w:rFonts w:ascii="Courier New" w:hAnsi="Courier New" w:cs="Courier New"/>
          <w:color w:val="6AAB73"/>
        </w:rPr>
        <w:t>（仅</w:t>
      </w:r>
      <w:r w:rsidRPr="00D50267">
        <w:rPr>
          <w:color w:val="6AAB73"/>
        </w:rPr>
        <w:t xml:space="preserve"> chunk_id / item_name</w:t>
      </w:r>
      <w:r w:rsidRPr="00D50267">
        <w:rPr>
          <w:rFonts w:ascii="Courier New" w:hAnsi="Courier New" w:cs="Courier New"/>
          <w:color w:val="6AAB73"/>
        </w:rPr>
        <w:t>）</w:t>
      </w:r>
      <w:r w:rsidRPr="00D50267">
        <w:rPr>
          <w:color w:val="6AAB73"/>
        </w:rPr>
        <w:t>---"</w:t>
      </w:r>
      <w:r w:rsidRPr="00D50267">
        <w:t>)</w:t>
      </w:r>
      <w:r w:rsidRPr="00D50267">
        <w:br/>
        <w:t xml:space="preserve">    </w:t>
      </w:r>
      <w:r w:rsidRPr="00D50267">
        <w:rPr>
          <w:color w:val="8888C6"/>
        </w:rPr>
        <w:t>print</w:t>
      </w:r>
      <w:r w:rsidRPr="00D50267">
        <w:t>(result.get(</w:t>
      </w:r>
      <w:r w:rsidRPr="00D50267">
        <w:rPr>
          <w:color w:val="6AAB73"/>
        </w:rPr>
        <w:t>"kg_chunks"</w:t>
      </w:r>
      <w:r w:rsidRPr="00D50267">
        <w:t>))</w:t>
      </w:r>
      <w:r w:rsidRPr="00D50267">
        <w:br/>
      </w:r>
      <w:r w:rsidRPr="00D50267">
        <w:br/>
        <w:t xml:space="preserve">    </w:t>
      </w:r>
      <w:r w:rsidRPr="00D50267">
        <w:rPr>
          <w:color w:val="8888C6"/>
        </w:rPr>
        <w:t>print</w:t>
      </w:r>
      <w:r w:rsidRPr="00D50267">
        <w:t>(</w:t>
      </w:r>
      <w:r w:rsidRPr="00D50267">
        <w:rPr>
          <w:color w:val="6AAB73"/>
        </w:rPr>
        <w:t>"</w:t>
      </w:r>
      <w:r w:rsidRPr="00D50267">
        <w:rPr>
          <w:color w:val="CF8E6D"/>
        </w:rPr>
        <w:t>\n</w:t>
      </w:r>
      <w:r w:rsidRPr="00D50267">
        <w:rPr>
          <w:color w:val="6AAB73"/>
        </w:rPr>
        <w:t>--- KG triples docs</w:t>
      </w:r>
      <w:r w:rsidRPr="00D50267">
        <w:rPr>
          <w:rFonts w:ascii="Courier New" w:hAnsi="Courier New" w:cs="Courier New"/>
          <w:color w:val="6AAB73"/>
        </w:rPr>
        <w:t>（前</w:t>
      </w:r>
      <w:r w:rsidRPr="00D50267">
        <w:rPr>
          <w:color w:val="6AAB73"/>
        </w:rPr>
        <w:t>20</w:t>
      </w:r>
      <w:r w:rsidRPr="00D50267">
        <w:rPr>
          <w:rFonts w:ascii="Courier New" w:hAnsi="Courier New" w:cs="Courier New"/>
          <w:color w:val="6AAB73"/>
        </w:rPr>
        <w:t>条）</w:t>
      </w:r>
      <w:r w:rsidRPr="00D50267">
        <w:rPr>
          <w:color w:val="6AAB73"/>
        </w:rPr>
        <w:t>---"</w:t>
      </w:r>
      <w:r w:rsidRPr="00D50267">
        <w:t>)</w:t>
      </w:r>
      <w:r w:rsidRPr="00D50267">
        <w:br/>
        <w:t xml:space="preserve">    </w:t>
      </w:r>
      <w:r w:rsidRPr="00D50267">
        <w:rPr>
          <w:color w:val="CF8E6D"/>
        </w:rPr>
        <w:t xml:space="preserve">for </w:t>
      </w:r>
      <w:r w:rsidRPr="00D50267">
        <w:t xml:space="preserve">x </w:t>
      </w:r>
      <w:r w:rsidRPr="00D50267">
        <w:rPr>
          <w:color w:val="CF8E6D"/>
        </w:rPr>
        <w:t xml:space="preserve">in </w:t>
      </w:r>
      <w:r w:rsidRPr="00D50267">
        <w:t>(result.get(</w:t>
      </w:r>
      <w:r w:rsidRPr="00D50267">
        <w:rPr>
          <w:color w:val="6AAB73"/>
        </w:rPr>
        <w:t>"kg_triples"</w:t>
      </w:r>
      <w:r w:rsidRPr="00D50267">
        <w:t xml:space="preserve">) </w:t>
      </w:r>
      <w:r w:rsidRPr="00D50267">
        <w:rPr>
          <w:color w:val="CF8E6D"/>
        </w:rPr>
        <w:t xml:space="preserve">or </w:t>
      </w:r>
      <w:r w:rsidRPr="00D50267">
        <w:t>[])[:</w:t>
      </w:r>
      <w:r w:rsidRPr="00D50267">
        <w:rPr>
          <w:color w:val="2AACB8"/>
        </w:rPr>
        <w:t>20</w:t>
      </w:r>
      <w:r w:rsidRPr="00D50267">
        <w:t>]:</w:t>
      </w:r>
      <w:r w:rsidRPr="00D50267">
        <w:br/>
        <w:t xml:space="preserve">        </w:t>
      </w:r>
      <w:r w:rsidRPr="00D50267">
        <w:rPr>
          <w:color w:val="8888C6"/>
        </w:rPr>
        <w:t>print</w:t>
      </w:r>
      <w:r w:rsidRPr="00D50267">
        <w:t>(x)</w:t>
      </w:r>
      <w:r w:rsidRPr="00D50267">
        <w:br/>
        <w:t xml:space="preserve">    </w:t>
      </w:r>
      <w:r w:rsidRPr="00D50267">
        <w:rPr>
          <w:color w:val="8888C6"/>
        </w:rPr>
        <w:t>print</w:t>
      </w:r>
      <w:r w:rsidRPr="00D50267">
        <w:t>(</w:t>
      </w:r>
      <w:r w:rsidRPr="00D50267">
        <w:rPr>
          <w:color w:val="6AAB73"/>
        </w:rPr>
        <w:t>"</w:t>
      </w:r>
      <w:r w:rsidRPr="00D50267">
        <w:rPr>
          <w:color w:val="CF8E6D"/>
        </w:rPr>
        <w:t>\n</w:t>
      </w:r>
      <w:r w:rsidRPr="00D50267">
        <w:rPr>
          <w:color w:val="6AAB73"/>
        </w:rPr>
        <w:t xml:space="preserve">=== </w:t>
      </w:r>
      <w:r w:rsidRPr="00D50267">
        <w:rPr>
          <w:rFonts w:ascii="Courier New" w:hAnsi="Courier New" w:cs="Courier New"/>
          <w:color w:val="6AAB73"/>
        </w:rPr>
        <w:t>测试结束</w:t>
      </w:r>
      <w:r w:rsidRPr="00D50267">
        <w:rPr>
          <w:color w:val="6AAB73"/>
        </w:rPr>
        <w:t xml:space="preserve"> ==="</w:t>
      </w:r>
      <w:r w:rsidRPr="00D50267">
        <w:t>)</w:t>
      </w:r>
      <w:r w:rsidRPr="00D50267">
        <w:br/>
      </w:r>
      <w:r w:rsidRPr="00D50267">
        <w:br/>
      </w:r>
      <w:r w:rsidRPr="00D50267">
        <w:br/>
      </w:r>
      <w:r w:rsidRPr="00D50267">
        <w:rPr>
          <w:color w:val="CF8E6D"/>
        </w:rPr>
        <w:t xml:space="preserve">if </w:t>
      </w:r>
      <w:r w:rsidRPr="00D50267">
        <w:t xml:space="preserve">__name__ == </w:t>
      </w:r>
      <w:r w:rsidRPr="00D50267">
        <w:rPr>
          <w:color w:val="6AAB73"/>
        </w:rPr>
        <w:t>"__main__"</w:t>
      </w:r>
      <w:r w:rsidRPr="00D50267">
        <w:t>:</w:t>
      </w:r>
      <w:r w:rsidRPr="00D50267">
        <w:br/>
        <w:t xml:space="preserve">    test_query_kg_process()</w:t>
      </w:r>
      <w:r w:rsidRPr="00D50267">
        <w:br/>
      </w:r>
    </w:p>
    <w:p w14:paraId="04E2C87D" w14:textId="77777777" w:rsidR="00405FA1" w:rsidRDefault="00405FA1" w:rsidP="00405FA1">
      <w:pPr>
        <w:pStyle w:val="afb"/>
        <w:ind w:firstLine="0"/>
      </w:pPr>
    </w:p>
    <w:p w14:paraId="1A68A25D" w14:textId="29E2BEB7" w:rsidR="00405FA1" w:rsidRDefault="00D13294" w:rsidP="00D13294">
      <w:pPr>
        <w:pStyle w:val="a1"/>
      </w:pPr>
      <w:r>
        <w:rPr>
          <w:rFonts w:hint="eastAsia"/>
        </w:rPr>
        <w:t>节点：</w:t>
      </w:r>
      <w:r>
        <w:rPr>
          <w:rFonts w:hint="eastAsia"/>
        </w:rPr>
        <w:t>RRF</w:t>
      </w:r>
      <w:r>
        <w:rPr>
          <w:rFonts w:hint="eastAsia"/>
        </w:rPr>
        <w:t>融合排序</w:t>
      </w:r>
      <w:r>
        <w:rPr>
          <w:rFonts w:hint="eastAsia"/>
        </w:rPr>
        <w:t xml:space="preserve"> </w:t>
      </w:r>
      <w:r>
        <w:rPr>
          <w:rFonts w:hint="eastAsia"/>
        </w:rPr>
        <w:t>，增加一路</w:t>
      </w:r>
    </w:p>
    <w:p w14:paraId="1B490C84" w14:textId="14F758E1" w:rsidR="00F50463" w:rsidRPr="00F50463" w:rsidRDefault="00F50463" w:rsidP="00F50463">
      <w:pPr>
        <w:pStyle w:val="afb"/>
        <w:rPr>
          <w:rFonts w:hint="eastAsia"/>
        </w:rPr>
      </w:pPr>
      <w:r>
        <w:rPr>
          <w:rFonts w:hint="eastAsia"/>
        </w:rPr>
        <w:t>node_rrf.py</w:t>
      </w:r>
    </w:p>
    <w:p w14:paraId="3F73BB1B" w14:textId="7DC45E46" w:rsidR="00D13294" w:rsidRDefault="00D13294" w:rsidP="00D13294">
      <w:pPr>
        <w:pStyle w:val="afb"/>
      </w:pPr>
      <w:r>
        <w:rPr>
          <w:rFonts w:hint="eastAsia"/>
        </w:rPr>
        <w:t>基本逻辑不变增加一路对于图谱数据的处理，图谱的权重稍微给低。</w:t>
      </w:r>
    </w:p>
    <w:p w14:paraId="129F37DC" w14:textId="77777777" w:rsidR="00D13294" w:rsidRDefault="00D13294" w:rsidP="00D13294">
      <w:pPr>
        <w:pStyle w:val="afff0"/>
        <w:rPr>
          <w:kern w:val="0"/>
        </w:rPr>
      </w:pPr>
      <w:r>
        <w:rPr>
          <w:color w:val="9F86EA"/>
        </w:rPr>
        <w:t># RRF</w:t>
      </w:r>
      <w:r>
        <w:rPr>
          <w:rFonts w:ascii="Courier New" w:hAnsi="Courier New" w:cs="Courier New"/>
          <w:color w:val="9F86EA"/>
        </w:rPr>
        <w:t>节点</w:t>
      </w:r>
      <w:r>
        <w:rPr>
          <w:rFonts w:ascii="Courier New" w:hAnsi="Courier New" w:cs="Courier New"/>
          <w:color w:val="9F86EA"/>
        </w:rPr>
        <w:br/>
      </w:r>
      <w:r>
        <w:rPr>
          <w:color w:val="CF8E6D"/>
        </w:rPr>
        <w:t xml:space="preserve">def </w:t>
      </w:r>
      <w:r>
        <w:rPr>
          <w:color w:val="56A8F5"/>
        </w:rPr>
        <w:t>node_rrf</w:t>
      </w:r>
      <w:r>
        <w:t>(state):</w:t>
      </w:r>
      <w:r>
        <w:br/>
        <w:t xml:space="preserve">    </w:t>
      </w:r>
      <w:r>
        <w:rPr>
          <w:i/>
          <w:iCs/>
          <w:color w:val="5F826B"/>
        </w:rPr>
        <w:t>"""</w:t>
      </w:r>
      <w:r>
        <w:rPr>
          <w:i/>
          <w:iCs/>
          <w:color w:val="5F826B"/>
        </w:rPr>
        <w:br/>
        <w:t xml:space="preserve">    RRF</w:t>
      </w:r>
      <w:r>
        <w:rPr>
          <w:i/>
          <w:iCs/>
          <w:color w:val="5F826B"/>
        </w:rPr>
        <w:br/>
        <w:t xml:space="preserve">    </w:t>
      </w:r>
      <w:r>
        <w:rPr>
          <w:rFonts w:ascii="Courier New" w:hAnsi="Courier New" w:cs="Courier New"/>
          <w:i/>
          <w:iCs/>
          <w:color w:val="5F826B"/>
        </w:rPr>
        <w:t>对检索到的文档进行重新排序，提高相关性</w:t>
      </w:r>
      <w:r>
        <w:rPr>
          <w:i/>
          <w:iCs/>
          <w:color w:val="5F826B"/>
        </w:rPr>
        <w:br/>
        <w:t xml:space="preserve">    """</w:t>
      </w:r>
      <w:r>
        <w:rPr>
          <w:i/>
          <w:iCs/>
          <w:color w:val="5F826B"/>
        </w:rPr>
        <w:br/>
        <w:t xml:space="preserve">    </w:t>
      </w:r>
      <w:r>
        <w:rPr>
          <w:color w:val="8888C6"/>
        </w:rPr>
        <w:t>print</w:t>
      </w:r>
      <w:r>
        <w:t>(</w:t>
      </w:r>
      <w:r>
        <w:rPr>
          <w:color w:val="6AAB73"/>
        </w:rPr>
        <w:t>"---RRF---"</w:t>
      </w:r>
      <w:r>
        <w:t>)</w:t>
      </w:r>
      <w:r>
        <w:br/>
        <w:t xml:space="preserve">    add_running_task(state[</w:t>
      </w:r>
      <w:r>
        <w:rPr>
          <w:color w:val="6AAB73"/>
        </w:rPr>
        <w:t>"session_id"</w:t>
      </w:r>
      <w:r>
        <w:t>], sys._getframe().f_code.co_name, state.get(</w:t>
      </w:r>
      <w:r>
        <w:rPr>
          <w:color w:val="6AAB73"/>
        </w:rPr>
        <w:t>"is_stream"</w:t>
      </w:r>
      <w:r>
        <w:t>))</w:t>
      </w:r>
      <w:r>
        <w:br/>
      </w:r>
      <w:r>
        <w:br/>
        <w:t xml:space="preserve">    </w:t>
      </w:r>
      <w:r>
        <w:rPr>
          <w:color w:val="9F86EA"/>
        </w:rPr>
        <w:t>#</w:t>
      </w:r>
      <w:r>
        <w:rPr>
          <w:rFonts w:ascii="Courier New" w:hAnsi="Courier New" w:cs="Courier New"/>
          <w:color w:val="9F86EA"/>
        </w:rPr>
        <w:t>第一步：获取上游检索节点返回的文档</w:t>
      </w:r>
      <w:r>
        <w:rPr>
          <w:rFonts w:ascii="Courier New" w:hAnsi="Courier New" w:cs="Courier New"/>
          <w:color w:val="9F86EA"/>
        </w:rPr>
        <w:t xml:space="preserve"> </w:t>
      </w:r>
      <w:r>
        <w:rPr>
          <w:rFonts w:ascii="Courier New" w:hAnsi="Courier New" w:cs="Courier New"/>
          <w:color w:val="9F86EA"/>
        </w:rPr>
        <w:br/>
        <w:t xml:space="preserve">    </w:t>
      </w:r>
      <w:r>
        <w:rPr>
          <w:color w:val="9F86EA"/>
        </w:rPr>
        <w:t xml:space="preserve"># </w:t>
      </w:r>
      <w:r>
        <w:rPr>
          <w:rFonts w:ascii="Courier New" w:hAnsi="Courier New" w:cs="Courier New"/>
          <w:color w:val="9F86EA"/>
        </w:rPr>
        <w:t>上游检索节点（</w:t>
      </w:r>
      <w:r>
        <w:rPr>
          <w:color w:val="9F86EA"/>
        </w:rPr>
        <w:t>Milvus hybrid_search</w:t>
      </w:r>
      <w:r>
        <w:rPr>
          <w:rFonts w:ascii="Courier New" w:hAnsi="Courier New" w:cs="Courier New"/>
          <w:color w:val="9F86EA"/>
        </w:rPr>
        <w:t>）返回的通常是</w:t>
      </w:r>
      <w:r>
        <w:rPr>
          <w:color w:val="9F86EA"/>
        </w:rPr>
        <w:t xml:space="preserve"> hit </w:t>
      </w:r>
      <w:r>
        <w:rPr>
          <w:rFonts w:ascii="Courier New" w:hAnsi="Courier New" w:cs="Courier New"/>
          <w:color w:val="9F86EA"/>
        </w:rPr>
        <w:t>列表：</w:t>
      </w:r>
      <w:r>
        <w:rPr>
          <w:rFonts w:ascii="Courier New" w:hAnsi="Courier New" w:cs="Courier New"/>
          <w:color w:val="9F86EA"/>
        </w:rPr>
        <w:br/>
        <w:t xml:space="preserve">    </w:t>
      </w:r>
      <w:r>
        <w:rPr>
          <w:color w:val="9F86EA"/>
        </w:rPr>
        <w:t>#   {"entity": {...fields...}, "distance": ...}</w:t>
      </w:r>
      <w:r>
        <w:rPr>
          <w:color w:val="9F86EA"/>
        </w:rPr>
        <w:br/>
        <w:t xml:space="preserve">    # RRF </w:t>
      </w:r>
      <w:r>
        <w:rPr>
          <w:rFonts w:ascii="Courier New" w:hAnsi="Courier New" w:cs="Courier New"/>
          <w:color w:val="9F86EA"/>
        </w:rPr>
        <w:t>需要使用</w:t>
      </w:r>
      <w:r>
        <w:rPr>
          <w:color w:val="9F86EA"/>
        </w:rPr>
        <w:t xml:space="preserve"> chunk_id </w:t>
      </w:r>
      <w:r>
        <w:rPr>
          <w:rFonts w:ascii="Courier New" w:hAnsi="Courier New" w:cs="Courier New"/>
          <w:color w:val="9F86EA"/>
        </w:rPr>
        <w:t>做去重与计分，因此这里必须保留</w:t>
      </w:r>
      <w:r>
        <w:rPr>
          <w:color w:val="9F86EA"/>
        </w:rPr>
        <w:t xml:space="preserve"> entity</w:t>
      </w:r>
      <w:r>
        <w:rPr>
          <w:rFonts w:ascii="Courier New" w:hAnsi="Courier New" w:cs="Courier New"/>
          <w:color w:val="9F86EA"/>
        </w:rPr>
        <w:t>（而不是仅抽取</w:t>
      </w:r>
      <w:r>
        <w:rPr>
          <w:color w:val="9F86EA"/>
        </w:rPr>
        <w:t xml:space="preserve"> content </w:t>
      </w:r>
      <w:r>
        <w:rPr>
          <w:rFonts w:ascii="Courier New" w:hAnsi="Courier New" w:cs="Courier New"/>
          <w:color w:val="9F86EA"/>
        </w:rPr>
        <w:t>字符串）。</w:t>
      </w:r>
      <w:r>
        <w:rPr>
          <w:rFonts w:ascii="Courier New" w:hAnsi="Courier New" w:cs="Courier New"/>
          <w:color w:val="9F86EA"/>
        </w:rPr>
        <w:br/>
        <w:t xml:space="preserve">    </w:t>
      </w:r>
      <w:r>
        <w:t>embedding_chunks = _as_entity_list(state.get(</w:t>
      </w:r>
      <w:r>
        <w:rPr>
          <w:color w:val="6AAB73"/>
        </w:rPr>
        <w:t>"embedding_chunks"</w:t>
      </w:r>
      <w:r>
        <w:t>))</w:t>
      </w:r>
      <w:r>
        <w:br/>
        <w:t xml:space="preserve">    hyde_embedding_chunks = _as_entity_list(state.get(</w:t>
      </w:r>
      <w:r>
        <w:rPr>
          <w:color w:val="6AAB73"/>
        </w:rPr>
        <w:t>"hyde_embedding_chunks"</w:t>
      </w:r>
      <w:r>
        <w:t>))</w:t>
      </w:r>
      <w:r>
        <w:br/>
      </w:r>
      <w:r w:rsidRPr="00D13294">
        <w:rPr>
          <w:color w:val="EE0000"/>
        </w:rPr>
        <w:lastRenderedPageBreak/>
        <w:t xml:space="preserve">    kg_chunks = _as_entity_list(state.get("kg_chunks"))</w:t>
      </w:r>
      <w:r>
        <w:br/>
      </w:r>
      <w:r>
        <w:br/>
        <w:t xml:space="preserve">    </w:t>
      </w:r>
      <w:r>
        <w:rPr>
          <w:color w:val="8888C6"/>
        </w:rPr>
        <w:t>print</w:t>
      </w:r>
      <w:r>
        <w:t>(</w:t>
      </w:r>
      <w:r>
        <w:rPr>
          <w:color w:val="6AAB73"/>
        </w:rPr>
        <w:t>"RRF</w:t>
      </w:r>
      <w:r>
        <w:rPr>
          <w:rFonts w:ascii="Courier New" w:hAnsi="Courier New" w:cs="Courier New"/>
          <w:color w:val="6AAB73"/>
        </w:rPr>
        <w:t>初始数量：</w:t>
      </w:r>
      <w:r>
        <w:rPr>
          <w:color w:val="6AAB73"/>
        </w:rPr>
        <w:t>"</w:t>
      </w:r>
      <w:r>
        <w:t xml:space="preserve">, </w:t>
      </w:r>
      <w:r>
        <w:rPr>
          <w:color w:val="8888C6"/>
        </w:rPr>
        <w:t>len</w:t>
      </w:r>
      <w:r>
        <w:t xml:space="preserve">(embedding_chunks), </w:t>
      </w:r>
      <w:r>
        <w:rPr>
          <w:color w:val="8888C6"/>
        </w:rPr>
        <w:t>len</w:t>
      </w:r>
      <w:r>
        <w:t xml:space="preserve">(hyde_embedding_chunks), </w:t>
      </w:r>
      <w:r>
        <w:rPr>
          <w:color w:val="8888C6"/>
        </w:rPr>
        <w:t>len</w:t>
      </w:r>
      <w:r>
        <w:t>(kg_chunks))</w:t>
      </w:r>
      <w:r>
        <w:br/>
        <w:t xml:space="preserve">    </w:t>
      </w:r>
      <w:r>
        <w:rPr>
          <w:color w:val="8888C6"/>
        </w:rPr>
        <w:t>print</w:t>
      </w:r>
      <w:r>
        <w:t>(</w:t>
      </w:r>
      <w:r>
        <w:rPr>
          <w:color w:val="6AAB73"/>
        </w:rPr>
        <w:t>"  embedding_chunks(chunk_id) :"</w:t>
      </w:r>
      <w:r>
        <w:t>, [c.get(</w:t>
      </w:r>
      <w:r>
        <w:rPr>
          <w:color w:val="6AAB73"/>
        </w:rPr>
        <w:t>"chunk_id"</w:t>
      </w:r>
      <w:r>
        <w:t xml:space="preserve">) </w:t>
      </w:r>
      <w:r>
        <w:rPr>
          <w:color w:val="CF8E6D"/>
        </w:rPr>
        <w:t xml:space="preserve">for </w:t>
      </w:r>
      <w:r>
        <w:t xml:space="preserve">c </w:t>
      </w:r>
      <w:r>
        <w:rPr>
          <w:color w:val="CF8E6D"/>
        </w:rPr>
        <w:t xml:space="preserve">in </w:t>
      </w:r>
      <w:r>
        <w:t>embedding_chunks])</w:t>
      </w:r>
      <w:r>
        <w:br/>
        <w:t xml:space="preserve">    </w:t>
      </w:r>
      <w:r>
        <w:rPr>
          <w:color w:val="8888C6"/>
        </w:rPr>
        <w:t>print</w:t>
      </w:r>
      <w:r>
        <w:t>(</w:t>
      </w:r>
      <w:r>
        <w:rPr>
          <w:color w:val="6AAB73"/>
        </w:rPr>
        <w:t>"  hyde_embedding_chunks(chunk_id) :"</w:t>
      </w:r>
      <w:r>
        <w:t>, [c.get(</w:t>
      </w:r>
      <w:r>
        <w:rPr>
          <w:color w:val="6AAB73"/>
        </w:rPr>
        <w:t>"chunk_id"</w:t>
      </w:r>
      <w:r>
        <w:t xml:space="preserve">) </w:t>
      </w:r>
      <w:r>
        <w:rPr>
          <w:color w:val="CF8E6D"/>
        </w:rPr>
        <w:t xml:space="preserve">for </w:t>
      </w:r>
      <w:r>
        <w:t xml:space="preserve">c </w:t>
      </w:r>
      <w:r>
        <w:rPr>
          <w:color w:val="CF8E6D"/>
        </w:rPr>
        <w:t xml:space="preserve">in </w:t>
      </w:r>
      <w:r>
        <w:t>hyde_embedding_chunks])</w:t>
      </w:r>
      <w:r>
        <w:br/>
        <w:t xml:space="preserve">    </w:t>
      </w:r>
      <w:r>
        <w:rPr>
          <w:color w:val="8888C6"/>
        </w:rPr>
        <w:t>print</w:t>
      </w:r>
      <w:r>
        <w:t>(</w:t>
      </w:r>
      <w:r>
        <w:rPr>
          <w:color w:val="6AAB73"/>
        </w:rPr>
        <w:t>"  kg_chunks(chunk_id) :"</w:t>
      </w:r>
      <w:r>
        <w:t>, [c.get(</w:t>
      </w:r>
      <w:r>
        <w:rPr>
          <w:color w:val="6AAB73"/>
        </w:rPr>
        <w:t>"chunk_id"</w:t>
      </w:r>
      <w:r>
        <w:t xml:space="preserve">) </w:t>
      </w:r>
      <w:r>
        <w:rPr>
          <w:color w:val="CF8E6D"/>
        </w:rPr>
        <w:t xml:space="preserve">for </w:t>
      </w:r>
      <w:r>
        <w:t xml:space="preserve">c </w:t>
      </w:r>
      <w:r>
        <w:rPr>
          <w:color w:val="CF8E6D"/>
        </w:rPr>
        <w:t xml:space="preserve">in </w:t>
      </w:r>
      <w:r>
        <w:t>kg_chunks])</w:t>
      </w:r>
      <w:r>
        <w:br/>
      </w:r>
      <w:r>
        <w:br/>
        <w:t xml:space="preserve">    </w:t>
      </w:r>
      <w:r>
        <w:rPr>
          <w:color w:val="9F86EA"/>
        </w:rPr>
        <w:t>#</w:t>
      </w:r>
      <w:r>
        <w:rPr>
          <w:rFonts w:ascii="Courier New" w:hAnsi="Courier New" w:cs="Courier New"/>
          <w:color w:val="9F86EA"/>
        </w:rPr>
        <w:t>第二步：为不同来源设置权重</w:t>
      </w:r>
      <w:r>
        <w:rPr>
          <w:rFonts w:ascii="Courier New" w:hAnsi="Courier New" w:cs="Courier New"/>
          <w:color w:val="9F86EA"/>
        </w:rPr>
        <w:br/>
        <w:t xml:space="preserve">    </w:t>
      </w:r>
      <w:r>
        <w:rPr>
          <w:color w:val="9F86EA"/>
        </w:rPr>
        <w:t xml:space="preserve"># </w:t>
      </w:r>
      <w:r>
        <w:rPr>
          <w:rFonts w:ascii="Courier New" w:hAnsi="Courier New" w:cs="Courier New"/>
          <w:color w:val="9F86EA"/>
        </w:rPr>
        <w:t>推荐：</w:t>
      </w:r>
      <w:r>
        <w:rPr>
          <w:color w:val="9F86EA"/>
        </w:rPr>
        <w:t xml:space="preserve">KG </w:t>
      </w:r>
      <w:r>
        <w:rPr>
          <w:rFonts w:ascii="Courier New" w:hAnsi="Courier New" w:cs="Courier New"/>
          <w:color w:val="9F86EA"/>
        </w:rPr>
        <w:t>权重略低（默认</w:t>
      </w:r>
      <w:r>
        <w:rPr>
          <w:color w:val="9F86EA"/>
        </w:rPr>
        <w:t xml:space="preserve"> 0.7</w:t>
      </w:r>
      <w:r>
        <w:rPr>
          <w:rFonts w:ascii="Courier New" w:hAnsi="Courier New" w:cs="Courier New"/>
          <w:color w:val="9F86EA"/>
        </w:rPr>
        <w:t>，可用环境变量</w:t>
      </w:r>
      <w:r>
        <w:rPr>
          <w:color w:val="9F86EA"/>
        </w:rPr>
        <w:t xml:space="preserve"> RRF_KG_WEIGHT </w:t>
      </w:r>
      <w:r>
        <w:rPr>
          <w:rFonts w:ascii="Courier New" w:hAnsi="Courier New" w:cs="Courier New"/>
          <w:color w:val="9F86EA"/>
        </w:rPr>
        <w:t>覆盖）</w:t>
      </w:r>
      <w:r>
        <w:rPr>
          <w:rFonts w:ascii="Courier New" w:hAnsi="Courier New" w:cs="Courier New"/>
          <w:color w:val="9F86EA"/>
        </w:rPr>
        <w:br/>
        <w:t xml:space="preserve">    </w:t>
      </w:r>
      <w:r>
        <w:rPr>
          <w:color w:val="9F86EA"/>
        </w:rPr>
        <w:t xml:space="preserve"># - embedding/hyde </w:t>
      </w:r>
      <w:r>
        <w:rPr>
          <w:rFonts w:ascii="Courier New" w:hAnsi="Courier New" w:cs="Courier New"/>
          <w:color w:val="9F86EA"/>
        </w:rPr>
        <w:t>是</w:t>
      </w:r>
      <w:r>
        <w:rPr>
          <w:color w:val="9F86EA"/>
        </w:rPr>
        <w:t>“</w:t>
      </w:r>
      <w:r>
        <w:rPr>
          <w:rFonts w:ascii="Courier New" w:hAnsi="Courier New" w:cs="Courier New"/>
          <w:color w:val="9F86EA"/>
        </w:rPr>
        <w:t>直接语义相关</w:t>
      </w:r>
      <w:r>
        <w:rPr>
          <w:color w:val="9F86EA"/>
        </w:rPr>
        <w:t>”</w:t>
      </w:r>
      <w:r>
        <w:rPr>
          <w:rFonts w:ascii="Courier New" w:hAnsi="Courier New" w:cs="Courier New"/>
          <w:color w:val="9F86EA"/>
        </w:rPr>
        <w:t>的证据，通常精度更高</w:t>
      </w:r>
      <w:r>
        <w:rPr>
          <w:rFonts w:ascii="Courier New" w:hAnsi="Courier New" w:cs="Courier New"/>
          <w:color w:val="9F86EA"/>
        </w:rPr>
        <w:br/>
        <w:t xml:space="preserve">    </w:t>
      </w:r>
      <w:r>
        <w:rPr>
          <w:color w:val="9F86EA"/>
        </w:rPr>
        <w:t xml:space="preserve"># - KG </w:t>
      </w:r>
      <w:r>
        <w:rPr>
          <w:rFonts w:ascii="Courier New" w:hAnsi="Courier New" w:cs="Courier New"/>
          <w:color w:val="9F86EA"/>
        </w:rPr>
        <w:t>是</w:t>
      </w:r>
      <w:r>
        <w:rPr>
          <w:color w:val="9F86EA"/>
        </w:rPr>
        <w:t>“</w:t>
      </w:r>
      <w:r>
        <w:rPr>
          <w:rFonts w:ascii="Courier New" w:hAnsi="Courier New" w:cs="Courier New"/>
          <w:color w:val="9F86EA"/>
        </w:rPr>
        <w:t>结构化关联</w:t>
      </w:r>
      <w:r>
        <w:rPr>
          <w:color w:val="9F86EA"/>
        </w:rPr>
        <w:t>/</w:t>
      </w:r>
      <w:r>
        <w:rPr>
          <w:rFonts w:ascii="Courier New" w:hAnsi="Courier New" w:cs="Courier New"/>
          <w:color w:val="9F86EA"/>
        </w:rPr>
        <w:t>一跳扩展</w:t>
      </w:r>
      <w:r>
        <w:rPr>
          <w:color w:val="9F86EA"/>
        </w:rPr>
        <w:t>”</w:t>
      </w:r>
      <w:r>
        <w:rPr>
          <w:rFonts w:ascii="Courier New" w:hAnsi="Courier New" w:cs="Courier New"/>
          <w:color w:val="9F86EA"/>
        </w:rPr>
        <w:t>的证据，召回强但噪声相对更大，适合辅助提升</w:t>
      </w:r>
      <w:r>
        <w:rPr>
          <w:color w:val="9F86EA"/>
        </w:rPr>
        <w:t xml:space="preserve"> recall</w:t>
      </w:r>
      <w:r>
        <w:rPr>
          <w:rFonts w:ascii="Courier New" w:hAnsi="Courier New" w:cs="Courier New"/>
          <w:color w:val="9F86EA"/>
        </w:rPr>
        <w:t>，不宜压过语义检索</w:t>
      </w:r>
      <w:r>
        <w:rPr>
          <w:rFonts w:ascii="Courier New" w:hAnsi="Courier New" w:cs="Courier New"/>
          <w:color w:val="9F86EA"/>
        </w:rPr>
        <w:br/>
        <w:t xml:space="preserve">    </w:t>
      </w:r>
      <w:r>
        <w:t>source_weights = [</w:t>
      </w:r>
      <w:r>
        <w:br/>
        <w:t xml:space="preserve">        (embedding_chunks, </w:t>
      </w:r>
      <w:r>
        <w:rPr>
          <w:color w:val="2AACB8"/>
        </w:rPr>
        <w:t>1.0</w:t>
      </w:r>
      <w:r>
        <w:t>),</w:t>
      </w:r>
      <w:r>
        <w:br/>
        <w:t xml:space="preserve">        (hyde_embedding_chunks, </w:t>
      </w:r>
      <w:r>
        <w:rPr>
          <w:color w:val="2AACB8"/>
        </w:rPr>
        <w:t>1.0</w:t>
      </w:r>
      <w:r>
        <w:t>),</w:t>
      </w:r>
      <w:r>
        <w:br/>
        <w:t xml:space="preserve">       </w:t>
      </w:r>
      <w:r w:rsidRPr="00D13294">
        <w:rPr>
          <w:color w:val="EE0000"/>
        </w:rPr>
        <w:t xml:space="preserve"> (kg_chunks, 0.7),</w:t>
      </w:r>
      <w:r>
        <w:br/>
        <w:t xml:space="preserve">    ]</w:t>
      </w:r>
    </w:p>
    <w:p w14:paraId="4AA6E5F9" w14:textId="77777777" w:rsidR="00D13294" w:rsidRDefault="00D13294" w:rsidP="00D13294">
      <w:pPr>
        <w:pStyle w:val="afb"/>
      </w:pPr>
    </w:p>
    <w:p w14:paraId="6A7EA9C6" w14:textId="7D5E7DA0" w:rsidR="00F50463" w:rsidRDefault="00F50463" w:rsidP="00F50463">
      <w:pPr>
        <w:pStyle w:val="a1"/>
      </w:pPr>
      <w:r>
        <w:rPr>
          <w:rFonts w:hint="eastAsia"/>
        </w:rPr>
        <w:t>节点：输出最终答案</w:t>
      </w:r>
    </w:p>
    <w:p w14:paraId="243EBEDB" w14:textId="05C9703E" w:rsidR="005C0404" w:rsidRDefault="005C0404" w:rsidP="005C0404">
      <w:pPr>
        <w:pStyle w:val="afb"/>
        <w:rPr>
          <w:rFonts w:hint="eastAsia"/>
          <w:color w:val="BCBEC4"/>
          <w:kern w:val="0"/>
        </w:rPr>
      </w:pPr>
      <w:r>
        <w:t>node_answer_output</w:t>
      </w:r>
      <w:r>
        <w:rPr>
          <w:rFonts w:hint="eastAsia"/>
        </w:rPr>
        <w:t>.py</w:t>
      </w:r>
    </w:p>
    <w:p w14:paraId="66B91AE2" w14:textId="44AF4E82" w:rsidR="005C0404" w:rsidRDefault="005C0404" w:rsidP="005C0404">
      <w:pPr>
        <w:pStyle w:val="afb"/>
      </w:pPr>
      <w:r>
        <w:rPr>
          <w:rFonts w:hint="eastAsia"/>
        </w:rPr>
        <w:t>增加代码提示词中图谱的部分</w:t>
      </w:r>
    </w:p>
    <w:p w14:paraId="34E628E9" w14:textId="5C9D7515" w:rsidR="005C0404" w:rsidRDefault="005C0404" w:rsidP="005C0404">
      <w:pPr>
        <w:pStyle w:val="afb"/>
        <w:rPr>
          <w:rFonts w:hint="eastAsia"/>
        </w:rPr>
      </w:pPr>
      <w:r>
        <w:rPr>
          <w:rFonts w:hint="eastAsia"/>
        </w:rPr>
        <w:t>prompt.py</w:t>
      </w:r>
    </w:p>
    <w:p w14:paraId="09AF591E" w14:textId="77777777" w:rsidR="005C0404" w:rsidRDefault="005C0404" w:rsidP="005C0404">
      <w:pPr>
        <w:pStyle w:val="afff0"/>
        <w:rPr>
          <w:rFonts w:ascii="JetBrains Mono" w:hAnsi="JetBrains Mono"/>
          <w:color w:val="BCBEC4"/>
          <w:kern w:val="0"/>
        </w:rPr>
      </w:pPr>
      <w:r>
        <w:rPr>
          <w:rFonts w:ascii="JetBrains Mono" w:hAnsi="JetBrains Mono"/>
          <w:color w:val="9F86EA"/>
        </w:rPr>
        <w:t xml:space="preserve"># </w:t>
      </w:r>
      <w:r>
        <w:rPr>
          <w:color w:val="9F86EA"/>
        </w:rPr>
        <w:t>回答生成提示词</w:t>
      </w:r>
      <w:r>
        <w:rPr>
          <w:color w:val="9F86EA"/>
        </w:rPr>
        <w:br/>
      </w:r>
      <w:r>
        <w:rPr>
          <w:rFonts w:ascii="JetBrains Mono" w:hAnsi="JetBrains Mono"/>
          <w:color w:val="BCBEC4"/>
        </w:rPr>
        <w:t xml:space="preserve">ANSWER_PROMPT = </w:t>
      </w:r>
      <w:r>
        <w:rPr>
          <w:rFonts w:ascii="JetBrains Mono" w:hAnsi="JetBrains Mono"/>
        </w:rPr>
        <w:t>"""</w:t>
      </w:r>
      <w:r>
        <w:t>你是一个智能助手，请根据参考内容回答用户的问题。</w:t>
      </w:r>
      <w:r>
        <w:br/>
      </w:r>
      <w:r>
        <w:t>要求：</w:t>
      </w:r>
      <w:r>
        <w:rPr>
          <w:rFonts w:ascii="JetBrains Mono" w:hAnsi="JetBrains Mono"/>
        </w:rPr>
        <w:br/>
        <w:t xml:space="preserve">1 </w:t>
      </w:r>
      <w:r>
        <w:t>尽量基于【参考内容】和【图谱关系描述】</w:t>
      </w:r>
      <w:r>
        <w:t xml:space="preserve"> </w:t>
      </w:r>
      <w:r>
        <w:t>作答，不要编造不存在的事实。</w:t>
      </w:r>
      <w:r>
        <w:rPr>
          <w:rFonts w:ascii="JetBrains Mono" w:hAnsi="JetBrains Mono"/>
        </w:rPr>
        <w:br/>
        <w:t xml:space="preserve">2 </w:t>
      </w:r>
      <w:r>
        <w:t>如果用户的问题需要通过图片来辅助说明（例如：外观、结构、接线、示意图等）</w:t>
      </w:r>
      <w:r>
        <w:rPr>
          <w:rFonts w:ascii="JetBrains Mono" w:hAnsi="JetBrains Mono"/>
        </w:rPr>
        <w:t>,</w:t>
      </w:r>
      <w:r>
        <w:t>图片只能来自于本地切片文本中的图片，请在答案最后追加一个独立的图片区块，格式严格如下：</w:t>
      </w:r>
      <w:r>
        <w:br/>
      </w:r>
      <w:r>
        <w:t>【图片】</w:t>
      </w:r>
      <w:r>
        <w:rPr>
          <w:rFonts w:ascii="JetBrains Mono" w:hAnsi="JetBrains Mono"/>
        </w:rPr>
        <w:br/>
        <w:t>&lt;</w:t>
      </w:r>
      <w:r>
        <w:t>图片</w:t>
      </w:r>
      <w:r>
        <w:rPr>
          <w:rFonts w:ascii="JetBrains Mono" w:hAnsi="JetBrains Mono"/>
        </w:rPr>
        <w:t>URL1&gt;</w:t>
      </w:r>
      <w:r>
        <w:rPr>
          <w:rFonts w:ascii="JetBrains Mono" w:hAnsi="JetBrains Mono"/>
        </w:rPr>
        <w:br/>
        <w:t>&lt;</w:t>
      </w:r>
      <w:r>
        <w:t>图片</w:t>
      </w:r>
      <w:r>
        <w:rPr>
          <w:rFonts w:ascii="JetBrains Mono" w:hAnsi="JetBrains Mono"/>
        </w:rPr>
        <w:t>URL2&gt;</w:t>
      </w:r>
      <w:r>
        <w:rPr>
          <w:rFonts w:ascii="JetBrains Mono" w:hAnsi="JetBrains Mono"/>
        </w:rPr>
        <w:br/>
      </w:r>
      <w:r>
        <w:t>（每行一个</w:t>
      </w:r>
      <w:r>
        <w:rPr>
          <w:rFonts w:ascii="JetBrains Mono" w:hAnsi="JetBrains Mono"/>
        </w:rPr>
        <w:t>URL</w:t>
      </w:r>
      <w:r>
        <w:t>；如果没有合适图片则不要输出【图片】区块）</w:t>
      </w:r>
      <w:r>
        <w:br/>
        <w:t xml:space="preserve"> </w:t>
      </w:r>
      <w:r>
        <w:br/>
      </w:r>
      <w:r>
        <w:t>【参考内容】</w:t>
      </w:r>
      <w:r>
        <w:rPr>
          <w:rFonts w:ascii="JetBrains Mono" w:hAnsi="JetBrains Mono"/>
        </w:rPr>
        <w:br/>
        <w:t>{context}</w:t>
      </w:r>
      <w:r>
        <w:rPr>
          <w:rFonts w:ascii="JetBrains Mono" w:hAnsi="JetBrains Mono"/>
        </w:rPr>
        <w:br/>
      </w:r>
      <w:r>
        <w:rPr>
          <w:rFonts w:ascii="JetBrains Mono" w:hAnsi="JetBrains Mono"/>
        </w:rPr>
        <w:br/>
      </w:r>
      <w:r>
        <w:t>【历史对话】</w:t>
      </w:r>
      <w:r>
        <w:rPr>
          <w:rFonts w:ascii="JetBrains Mono" w:hAnsi="JetBrains Mono"/>
        </w:rPr>
        <w:br/>
        <w:t>{history}</w:t>
      </w:r>
      <w:r>
        <w:rPr>
          <w:rFonts w:ascii="JetBrains Mono" w:hAnsi="JetBrains Mono"/>
        </w:rPr>
        <w:br/>
      </w:r>
      <w:r>
        <w:rPr>
          <w:rFonts w:ascii="JetBrains Mono" w:hAnsi="JetBrains Mono"/>
        </w:rPr>
        <w:br/>
      </w:r>
      <w:r>
        <w:t>【相关商品</w:t>
      </w:r>
      <w:r>
        <w:rPr>
          <w:rFonts w:ascii="JetBrains Mono" w:hAnsi="JetBrains Mono"/>
        </w:rPr>
        <w:t>/</w:t>
      </w:r>
      <w:r>
        <w:t>实体】</w:t>
      </w:r>
      <w:r>
        <w:rPr>
          <w:rFonts w:ascii="JetBrains Mono" w:hAnsi="JetBrains Mono"/>
        </w:rPr>
        <w:br/>
        <w:t>{item_names}</w:t>
      </w:r>
      <w:r>
        <w:rPr>
          <w:rFonts w:ascii="JetBrains Mono" w:hAnsi="JetBrains Mono"/>
        </w:rPr>
        <w:br/>
      </w:r>
      <w:r>
        <w:rPr>
          <w:rFonts w:ascii="JetBrains Mono" w:hAnsi="JetBrains Mono"/>
        </w:rPr>
        <w:br/>
      </w:r>
      <w:r w:rsidRPr="00654307">
        <w:rPr>
          <w:color w:val="EE0000"/>
        </w:rPr>
        <w:t>【图谱关系描述】</w:t>
      </w:r>
      <w:r w:rsidRPr="00654307">
        <w:rPr>
          <w:rFonts w:ascii="JetBrains Mono" w:hAnsi="JetBrains Mono"/>
          <w:color w:val="EE0000"/>
        </w:rPr>
        <w:br/>
        <w:t>{graph_relation_description}</w:t>
      </w:r>
      <w:r w:rsidRPr="00654307">
        <w:rPr>
          <w:rFonts w:ascii="JetBrains Mono" w:hAnsi="JetBrains Mono"/>
          <w:color w:val="EE0000"/>
        </w:rPr>
        <w:br/>
      </w:r>
      <w:r>
        <w:rPr>
          <w:rFonts w:ascii="JetBrains Mono" w:hAnsi="JetBrains Mono"/>
        </w:rPr>
        <w:br/>
      </w:r>
      <w:r>
        <w:t>【用户问题】</w:t>
      </w:r>
      <w:r>
        <w:rPr>
          <w:rFonts w:ascii="JetBrains Mono" w:hAnsi="JetBrains Mono"/>
        </w:rPr>
        <w:br/>
        <w:t>{question}</w:t>
      </w:r>
      <w:r>
        <w:rPr>
          <w:rFonts w:ascii="JetBrains Mono" w:hAnsi="JetBrains Mono"/>
        </w:rPr>
        <w:br/>
      </w:r>
      <w:r>
        <w:rPr>
          <w:rFonts w:ascii="JetBrains Mono" w:hAnsi="JetBrains Mono"/>
        </w:rPr>
        <w:br/>
      </w:r>
      <w:r>
        <w:t>请回答：</w:t>
      </w:r>
      <w:r>
        <w:rPr>
          <w:rFonts w:ascii="JetBrains Mono" w:hAnsi="JetBrains Mono"/>
        </w:rPr>
        <w:t>"""</w:t>
      </w:r>
    </w:p>
    <w:p w14:paraId="4D4D8C5E" w14:textId="77777777" w:rsidR="005C0404" w:rsidRDefault="005C0404" w:rsidP="005C0404">
      <w:pPr>
        <w:pStyle w:val="afb"/>
      </w:pPr>
    </w:p>
    <w:p w14:paraId="3AEA1A0B" w14:textId="48A92B0E" w:rsidR="00654307" w:rsidRDefault="00654307" w:rsidP="005C0404">
      <w:pPr>
        <w:pStyle w:val="afb"/>
      </w:pPr>
      <w:r>
        <w:rPr>
          <w:rFonts w:hint="eastAsia"/>
        </w:rPr>
        <w:t>node_answer_output</w:t>
      </w:r>
      <w:r>
        <w:rPr>
          <w:rFonts w:hint="eastAsia"/>
        </w:rPr>
        <w:t>中增加</w:t>
      </w:r>
    </w:p>
    <w:p w14:paraId="2DD96BAE" w14:textId="314BD1D9" w:rsidR="00654307" w:rsidRDefault="00654307" w:rsidP="00654307">
      <w:pPr>
        <w:pStyle w:val="afff0"/>
        <w:rPr>
          <w:kern w:val="0"/>
        </w:rPr>
      </w:pPr>
      <w:r>
        <w:rPr>
          <w:color w:val="CF8E6D"/>
        </w:rPr>
        <w:t xml:space="preserve">def </w:t>
      </w:r>
      <w:r>
        <w:rPr>
          <w:color w:val="56A8F5"/>
        </w:rPr>
        <w:t>step_2_construct_prompt</w:t>
      </w:r>
      <w:r>
        <w:t xml:space="preserve">(state: QueryGraphState) -&gt; </w:t>
      </w:r>
      <w:r>
        <w:rPr>
          <w:color w:val="8888C6"/>
        </w:rPr>
        <w:t>str</w:t>
      </w:r>
      <w:r>
        <w:t>:</w:t>
      </w:r>
      <w:r>
        <w:br/>
        <w:t xml:space="preserve">    </w:t>
      </w:r>
      <w:r>
        <w:rPr>
          <w:i/>
          <w:iCs/>
          <w:color w:val="5F826B"/>
        </w:rPr>
        <w:t>"""</w:t>
      </w:r>
      <w:r>
        <w:rPr>
          <w:i/>
          <w:iCs/>
          <w:color w:val="5F826B"/>
        </w:rPr>
        <w:br/>
        <w:t xml:space="preserve">    </w:t>
      </w:r>
      <w:r>
        <w:rPr>
          <w:rFonts w:ascii="Courier New" w:hAnsi="Courier New" w:cs="Courier New"/>
          <w:i/>
          <w:iCs/>
          <w:color w:val="5F826B"/>
        </w:rPr>
        <w:t>第一阶段：构建</w:t>
      </w:r>
      <w:r>
        <w:rPr>
          <w:i/>
          <w:iCs/>
          <w:color w:val="5F826B"/>
        </w:rPr>
        <w:t xml:space="preserve"> Prompt</w:t>
      </w:r>
      <w:r>
        <w:rPr>
          <w:i/>
          <w:iCs/>
          <w:color w:val="5F826B"/>
        </w:rPr>
        <w:br/>
        <w:t xml:space="preserve">    </w:t>
      </w:r>
      <w:r>
        <w:rPr>
          <w:rFonts w:ascii="Courier New" w:hAnsi="Courier New" w:cs="Courier New"/>
          <w:i/>
          <w:iCs/>
          <w:color w:val="5F826B"/>
        </w:rPr>
        <w:t>根据</w:t>
      </w:r>
      <w:r>
        <w:rPr>
          <w:i/>
          <w:iCs/>
          <w:color w:val="5F826B"/>
        </w:rPr>
        <w:t>state</w:t>
      </w:r>
      <w:r>
        <w:rPr>
          <w:rFonts w:ascii="Courier New" w:hAnsi="Courier New" w:cs="Courier New"/>
          <w:i/>
          <w:iCs/>
          <w:color w:val="5F826B"/>
        </w:rPr>
        <w:t>中的问题、重新问题、历史对话、提问商品（</w:t>
      </w:r>
      <w:r>
        <w:rPr>
          <w:i/>
          <w:iCs/>
          <w:color w:val="5F826B"/>
        </w:rPr>
        <w:t>item_names</w:t>
      </w:r>
      <w:r>
        <w:rPr>
          <w:rFonts w:ascii="Courier New" w:hAnsi="Courier New" w:cs="Courier New"/>
          <w:i/>
          <w:iCs/>
          <w:color w:val="5F826B"/>
        </w:rPr>
        <w:t>）、</w:t>
      </w:r>
      <w:r>
        <w:rPr>
          <w:rFonts w:ascii="Courier New" w:hAnsi="Courier New" w:cs="Courier New"/>
          <w:i/>
          <w:iCs/>
          <w:color w:val="5F826B"/>
        </w:rPr>
        <w:t xml:space="preserve"> </w:t>
      </w:r>
      <w:r>
        <w:rPr>
          <w:rFonts w:ascii="Courier New" w:hAnsi="Courier New" w:cs="Courier New"/>
          <w:i/>
          <w:iCs/>
          <w:color w:val="5F826B"/>
        </w:rPr>
        <w:t>重排内容</w:t>
      </w:r>
      <w:r>
        <w:rPr>
          <w:rFonts w:ascii="Courier New" w:hAnsi="Courier New" w:cs="Courier New"/>
          <w:i/>
          <w:iCs/>
          <w:color w:val="5F826B"/>
        </w:rPr>
        <w:t xml:space="preserve"> </w:t>
      </w:r>
      <w:r>
        <w:rPr>
          <w:rFonts w:ascii="Courier New" w:hAnsi="Courier New" w:cs="Courier New"/>
          <w:i/>
          <w:iCs/>
          <w:color w:val="5F826B"/>
        </w:rPr>
        <w:t>组织</w:t>
      </w:r>
      <w:r>
        <w:rPr>
          <w:i/>
          <w:iCs/>
          <w:color w:val="5F826B"/>
        </w:rPr>
        <w:t>prompt</w:t>
      </w:r>
      <w:r>
        <w:rPr>
          <w:i/>
          <w:iCs/>
          <w:color w:val="5F826B"/>
        </w:rPr>
        <w:br/>
      </w:r>
      <w:r>
        <w:rPr>
          <w:i/>
          <w:iCs/>
          <w:color w:val="5F826B"/>
        </w:rPr>
        <w:lastRenderedPageBreak/>
        <w:t xml:space="preserve">    """</w:t>
      </w:r>
      <w:r>
        <w:rPr>
          <w:i/>
          <w:iCs/>
          <w:color w:val="5F826B"/>
        </w:rPr>
        <w:br/>
      </w:r>
      <w:r>
        <w:rPr>
          <w:rFonts w:hint="eastAsia"/>
          <w:color w:val="9F86EA"/>
        </w:rPr>
        <w:t xml:space="preserve">   </w:t>
      </w:r>
      <w:r>
        <w:rPr>
          <w:color w:val="9F86EA"/>
        </w:rPr>
        <w:t>………</w:t>
      </w:r>
      <w:r>
        <w:rPr>
          <w:color w:val="6AAB73"/>
        </w:rPr>
        <w:br/>
      </w:r>
      <w:r>
        <w:rPr>
          <w:color w:val="6AAB73"/>
        </w:rPr>
        <w:br/>
        <w:t xml:space="preserve">    </w:t>
      </w:r>
      <w:r>
        <w:rPr>
          <w:color w:val="9F86EA"/>
        </w:rPr>
        <w:t xml:space="preserve"># 4. </w:t>
      </w:r>
      <w:r>
        <w:rPr>
          <w:rFonts w:ascii="Courier New" w:hAnsi="Courier New" w:cs="Courier New"/>
          <w:color w:val="9F86EA"/>
        </w:rPr>
        <w:t>格式化图谱关系描述</w:t>
      </w:r>
      <w:r>
        <w:rPr>
          <w:rFonts w:ascii="Courier New" w:hAnsi="Courier New" w:cs="Courier New"/>
          <w:color w:val="9F86EA"/>
        </w:rPr>
        <w:br/>
        <w:t xml:space="preserve">    </w:t>
      </w:r>
      <w:r>
        <w:t>graph_lines = []</w:t>
      </w:r>
      <w:r>
        <w:br/>
        <w:t xml:space="preserve">    </w:t>
      </w:r>
      <w:r>
        <w:rPr>
          <w:color w:val="CF8E6D"/>
        </w:rPr>
        <w:t xml:space="preserve">for </w:t>
      </w:r>
      <w:r>
        <w:t xml:space="preserve">tr </w:t>
      </w:r>
      <w:r>
        <w:rPr>
          <w:color w:val="CF8E6D"/>
        </w:rPr>
        <w:t xml:space="preserve">in </w:t>
      </w:r>
      <w:r>
        <w:t>kg_triples:</w:t>
      </w:r>
      <w:r>
        <w:br/>
        <w:t xml:space="preserve">        line = (</w:t>
      </w:r>
      <w:r>
        <w:rPr>
          <w:color w:val="8888C6"/>
        </w:rPr>
        <w:t>str</w:t>
      </w:r>
      <w:r>
        <w:t xml:space="preserve">(tr) </w:t>
      </w:r>
      <w:r>
        <w:rPr>
          <w:color w:val="CF8E6D"/>
        </w:rPr>
        <w:t xml:space="preserve">if </w:t>
      </w:r>
      <w:r>
        <w:t xml:space="preserve">tr </w:t>
      </w:r>
      <w:r>
        <w:rPr>
          <w:color w:val="CF8E6D"/>
        </w:rPr>
        <w:t xml:space="preserve">is not None else </w:t>
      </w:r>
      <w:r>
        <w:rPr>
          <w:color w:val="6AAB73"/>
        </w:rPr>
        <w:t>""</w:t>
      </w:r>
      <w:r>
        <w:t>).strip()</w:t>
      </w:r>
      <w:r>
        <w:br/>
        <w:t xml:space="preserve">        </w:t>
      </w:r>
      <w:r>
        <w:rPr>
          <w:color w:val="CF8E6D"/>
        </w:rPr>
        <w:t xml:space="preserve">if not </w:t>
      </w:r>
      <w:r>
        <w:t>line:</w:t>
      </w:r>
      <w:r>
        <w:br/>
        <w:t xml:space="preserve">            </w:t>
      </w:r>
      <w:r>
        <w:rPr>
          <w:color w:val="CF8E6D"/>
        </w:rPr>
        <w:t>continue</w:t>
      </w:r>
      <w:r>
        <w:rPr>
          <w:color w:val="CF8E6D"/>
        </w:rPr>
        <w:br/>
        <w:t xml:space="preserve">        if </w:t>
      </w:r>
      <w:r>
        <w:t xml:space="preserve">used + </w:t>
      </w:r>
      <w:r>
        <w:rPr>
          <w:color w:val="8888C6"/>
        </w:rPr>
        <w:t>len</w:t>
      </w:r>
      <w:r>
        <w:t>(line) &gt; MAX_CONTEXT_CHARS:</w:t>
      </w:r>
      <w:r>
        <w:br/>
        <w:t xml:space="preserve">            </w:t>
      </w:r>
      <w:r>
        <w:rPr>
          <w:color w:val="CF8E6D"/>
        </w:rPr>
        <w:t>break</w:t>
      </w:r>
      <w:r>
        <w:rPr>
          <w:color w:val="CF8E6D"/>
        </w:rPr>
        <w:br/>
        <w:t xml:space="preserve">        </w:t>
      </w:r>
      <w:r>
        <w:t>graph_lines.append(line)</w:t>
      </w:r>
      <w:r>
        <w:br/>
        <w:t xml:space="preserve">        used += </w:t>
      </w:r>
      <w:r>
        <w:rPr>
          <w:color w:val="8888C6"/>
        </w:rPr>
        <w:t>len</w:t>
      </w:r>
      <w:r>
        <w:t xml:space="preserve">(line) + </w:t>
      </w:r>
      <w:r>
        <w:rPr>
          <w:color w:val="2AACB8"/>
        </w:rPr>
        <w:t>1</w:t>
      </w:r>
      <w:r>
        <w:rPr>
          <w:color w:val="2AACB8"/>
        </w:rPr>
        <w:br/>
        <w:t xml:space="preserve">    </w:t>
      </w:r>
      <w:r>
        <w:t xml:space="preserve">graph_relation_description = </w:t>
      </w:r>
      <w:r>
        <w:rPr>
          <w:color w:val="6AAB73"/>
        </w:rPr>
        <w:t>"</w:t>
      </w:r>
      <w:r>
        <w:rPr>
          <w:color w:val="CF8E6D"/>
        </w:rPr>
        <w:t>\n</w:t>
      </w:r>
      <w:r>
        <w:rPr>
          <w:color w:val="6AAB73"/>
        </w:rPr>
        <w:t>"</w:t>
      </w:r>
      <w:r>
        <w:t xml:space="preserve">.join(graph_lines) </w:t>
      </w:r>
      <w:r>
        <w:rPr>
          <w:color w:val="CF8E6D"/>
        </w:rPr>
        <w:t xml:space="preserve">if </w:t>
      </w:r>
      <w:r>
        <w:t xml:space="preserve">graph_lines </w:t>
      </w:r>
      <w:r>
        <w:rPr>
          <w:color w:val="CF8E6D"/>
        </w:rPr>
        <w:t xml:space="preserve">else </w:t>
      </w:r>
      <w:r>
        <w:rPr>
          <w:color w:val="6AAB73"/>
        </w:rPr>
        <w:t>"</w:t>
      </w:r>
      <w:r>
        <w:rPr>
          <w:rFonts w:ascii="Courier New" w:hAnsi="Courier New" w:cs="Courier New"/>
          <w:color w:val="6AAB73"/>
        </w:rPr>
        <w:t>无图谱关系</w:t>
      </w:r>
      <w:r>
        <w:rPr>
          <w:color w:val="6AAB73"/>
        </w:rPr>
        <w:t>"</w:t>
      </w:r>
      <w:r>
        <w:rPr>
          <w:color w:val="6AAB73"/>
        </w:rPr>
        <w:br/>
      </w:r>
      <w:r>
        <w:rPr>
          <w:color w:val="6AAB73"/>
        </w:rPr>
        <w:br/>
      </w:r>
      <w:r>
        <w:rPr>
          <w:rFonts w:hint="eastAsia"/>
          <w:color w:val="9F86EA"/>
        </w:rPr>
        <w:t xml:space="preserve"> </w:t>
      </w:r>
      <w:r>
        <w:rPr>
          <w:color w:val="9F86EA"/>
        </w:rPr>
        <w:t>………</w:t>
      </w:r>
      <w:r>
        <w:rPr>
          <w:color w:val="6AAB73"/>
        </w:rPr>
        <w:br/>
      </w:r>
      <w:r>
        <w:rPr>
          <w:color w:val="6AAB73"/>
        </w:rPr>
        <w:br/>
        <w:t xml:space="preserve">    </w:t>
      </w:r>
      <w:r>
        <w:rPr>
          <w:color w:val="9F86EA"/>
        </w:rPr>
        <w:t xml:space="preserve"># 6. </w:t>
      </w:r>
      <w:r>
        <w:rPr>
          <w:rFonts w:ascii="Courier New" w:hAnsi="Courier New" w:cs="Courier New"/>
          <w:color w:val="9F86EA"/>
        </w:rPr>
        <w:t>组装</w:t>
      </w:r>
      <w:r>
        <w:rPr>
          <w:color w:val="9F86EA"/>
        </w:rPr>
        <w:t xml:space="preserve"> Prompt</w:t>
      </w:r>
      <w:r>
        <w:rPr>
          <w:color w:val="9F86EA"/>
        </w:rPr>
        <w:br/>
        <w:t xml:space="preserve">    </w:t>
      </w:r>
      <w:r>
        <w:t>prompt = ANSWER_PROMPT.format(</w:t>
      </w:r>
      <w:r>
        <w:br/>
        <w:t xml:space="preserve">        </w:t>
      </w:r>
      <w:r>
        <w:rPr>
          <w:color w:val="AA4926"/>
        </w:rPr>
        <w:t>context</w:t>
      </w:r>
      <w:r>
        <w:t>=context_str,</w:t>
      </w:r>
      <w:r>
        <w:br/>
        <w:t xml:space="preserve">        </w:t>
      </w:r>
      <w:r>
        <w:rPr>
          <w:color w:val="AA4926"/>
        </w:rPr>
        <w:t>history</w:t>
      </w:r>
      <w:r>
        <w:t>=history_str,</w:t>
      </w:r>
      <w:r>
        <w:br/>
        <w:t xml:space="preserve">        </w:t>
      </w:r>
      <w:r>
        <w:rPr>
          <w:color w:val="AA4926"/>
        </w:rPr>
        <w:t>item_names</w:t>
      </w:r>
      <w:r>
        <w:t>=item_names_str,</w:t>
      </w:r>
      <w:r>
        <w:br/>
        <w:t xml:space="preserve">        </w:t>
      </w:r>
      <w:r>
        <w:rPr>
          <w:color w:val="AA4926"/>
        </w:rPr>
        <w:t>graph_relation_description</w:t>
      </w:r>
      <w:r>
        <w:t>=graph_relation_description,</w:t>
      </w:r>
      <w:r>
        <w:br/>
        <w:t xml:space="preserve">        </w:t>
      </w:r>
      <w:r>
        <w:rPr>
          <w:color w:val="AA4926"/>
        </w:rPr>
        <w:t>question</w:t>
      </w:r>
      <w:r>
        <w:t>=question</w:t>
      </w:r>
      <w:r>
        <w:br/>
        <w:t xml:space="preserve">    )</w:t>
      </w:r>
      <w:r>
        <w:br/>
      </w:r>
      <w:r>
        <w:br/>
        <w:t xml:space="preserve">    </w:t>
      </w:r>
      <w:r>
        <w:rPr>
          <w:color w:val="CF8E6D"/>
        </w:rPr>
        <w:t xml:space="preserve">return </w:t>
      </w:r>
      <w:r>
        <w:t>prompt</w:t>
      </w:r>
    </w:p>
    <w:p w14:paraId="2E6C7F26" w14:textId="77777777" w:rsidR="00654307" w:rsidRPr="00654307" w:rsidRDefault="00654307" w:rsidP="005C0404">
      <w:pPr>
        <w:pStyle w:val="afb"/>
        <w:rPr>
          <w:rFonts w:hint="eastAsia"/>
        </w:rPr>
      </w:pPr>
    </w:p>
    <w:sectPr w:rsidR="00654307" w:rsidRPr="00654307">
      <w:headerReference w:type="default" r:id="rId21"/>
      <w:footerReference w:type="default" r:id="rId2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A695D" w14:textId="77777777" w:rsidR="006E4C2D" w:rsidRDefault="006E4C2D">
      <w:r>
        <w:separator/>
      </w:r>
    </w:p>
  </w:endnote>
  <w:endnote w:type="continuationSeparator" w:id="0">
    <w:p w14:paraId="2AE259B5" w14:textId="77777777" w:rsidR="006E4C2D" w:rsidRDefault="006E4C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华文细黑">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JetBrains Mono">
    <w:altName w:val="Calibri"/>
    <w:panose1 w:val="00000000000000000000"/>
    <w:charset w:val="00"/>
    <w:family w:val="modern"/>
    <w:notTrueType/>
    <w:pitch w:val="default"/>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AFE63" w14:textId="77777777" w:rsidR="00FF2294" w:rsidRDefault="00773E9F">
    <w:pPr>
      <w:pStyle w:val="afff8"/>
    </w:pPr>
    <w:r>
      <w:rPr>
        <w:rFonts w:hint="eastAsia"/>
      </w:rPr>
      <w:t>更多</w:t>
    </w:r>
    <w:r>
      <w:t>Java</w:t>
    </w:r>
    <w:r>
      <w:rPr>
        <w:rFonts w:hint="eastAsia"/>
      </w:rPr>
      <w:t xml:space="preserve"> </w:t>
    </w:r>
    <w:r>
      <w:t>–</w:t>
    </w:r>
    <w:r>
      <w:rPr>
        <w:rFonts w:hint="eastAsia"/>
      </w:rPr>
      <w:t>大数据</w:t>
    </w:r>
    <w:r>
      <w:rPr>
        <w:rFonts w:hint="eastAsia"/>
      </w:rPr>
      <w:t xml:space="preserve"> </w:t>
    </w:r>
    <w:r>
      <w:t>–</w:t>
    </w:r>
    <w:r>
      <w:rPr>
        <w:rFonts w:hint="eastAsia"/>
      </w:rPr>
      <w:t>前端</w:t>
    </w:r>
    <w:r>
      <w:rPr>
        <w:rFonts w:hint="eastAsia"/>
      </w:rPr>
      <w:t xml:space="preserve"> </w:t>
    </w:r>
    <w:r>
      <w:t>–</w:t>
    </w:r>
    <w:r>
      <w:rPr>
        <w:rFonts w:hint="eastAsia"/>
      </w:rPr>
      <w:t>python</w:t>
    </w:r>
    <w:r>
      <w:rPr>
        <w:rFonts w:hint="eastAsia"/>
      </w:rPr>
      <w:t>人工智能资料下载，可百度访问：尚硅谷官网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39989" w14:textId="77777777" w:rsidR="006E4C2D" w:rsidRDefault="006E4C2D">
      <w:r>
        <w:separator/>
      </w:r>
    </w:p>
  </w:footnote>
  <w:footnote w:type="continuationSeparator" w:id="0">
    <w:p w14:paraId="323E66D9" w14:textId="77777777" w:rsidR="006E4C2D" w:rsidRDefault="006E4C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B4096" w14:textId="592903F3" w:rsidR="00FF2294" w:rsidRDefault="00773E9F">
    <w:pPr>
      <w:pStyle w:val="afff6"/>
      <w:rPr>
        <w:rFonts w:hint="eastAsia"/>
        <w:sz w:val="28"/>
        <w:szCs w:val="21"/>
      </w:rPr>
    </w:pPr>
    <w:r>
      <w:rPr>
        <w:noProof/>
      </w:rPr>
      <w:drawing>
        <wp:inline distT="0" distB="0" distL="0" distR="0" wp14:anchorId="6358B02F" wp14:editId="5C6BDAFB">
          <wp:extent cx="808355" cy="250190"/>
          <wp:effectExtent l="0" t="0" r="0" b="0"/>
          <wp:docPr id="370908781" name="图片 370908781" descr="C:\Users\Administrator\Desktop\尚硅谷logo2018新版各种样式\png\横向透明背景无网址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08781" name="图片 370908781" descr="C:\Users\Administrator\Desktop\尚硅谷logo2018新版各种样式\png\横向透明背景无网址_03.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15375" cy="252699"/>
                  </a:xfrm>
                  <a:prstGeom prst="rect">
                    <a:avLst/>
                  </a:prstGeom>
                  <a:noFill/>
                  <a:ln>
                    <a:noFill/>
                  </a:ln>
                </pic:spPr>
              </pic:pic>
            </a:graphicData>
          </a:graphic>
        </wp:inline>
      </w:drawing>
    </w:r>
    <w:r>
      <w:rPr>
        <w:rFonts w:hint="eastAsia"/>
      </w:rPr>
      <w:t xml:space="preserve">   </w:t>
    </w:r>
    <w:r>
      <w:t xml:space="preserve">            </w:t>
    </w:r>
    <w:r>
      <w:rPr>
        <w:rFonts w:hint="eastAsia"/>
      </w:rPr>
      <w:t xml:space="preserve">                             尚硅谷</w:t>
    </w:r>
    <w:r w:rsidR="00E47683">
      <w:rPr>
        <w:rFonts w:hint="eastAsia"/>
      </w:rPr>
      <w:t>人工智能</w:t>
    </w:r>
    <w:r>
      <w:rPr>
        <w:rFonts w:hint="eastAsia"/>
      </w:rPr>
      <w:t>项目之</w:t>
    </w:r>
    <w:r w:rsidR="00E47683">
      <w:rPr>
        <w:rFonts w:hint="eastAsia"/>
      </w:rPr>
      <w:t>问器知识库</w:t>
    </w:r>
    <w:r>
      <w:rPr>
        <w:rFonts w:hint="eastAsia"/>
      </w:rPr>
      <w:t xml:space="preserve">系统                                                        </w:t>
    </w:r>
    <w:r>
      <w:t xml:space="preserve">        </w:t>
    </w:r>
  </w:p>
  <w:p w14:paraId="73D9AF61" w14:textId="2BBBB6BA" w:rsidR="00FF2294" w:rsidRDefault="00773E9F">
    <w:pPr>
      <w:spacing w:line="180" w:lineRule="exact"/>
      <w:rPr>
        <w:rFonts w:ascii="Verdana" w:hAnsi="Verdana"/>
        <w:b/>
        <w:sz w:val="28"/>
        <w:szCs w:val="21"/>
      </w:rPr>
    </w:pPr>
    <w:r>
      <w:rPr>
        <w:rFonts w:ascii="华文细黑" w:eastAsia="华文细黑" w:hAnsi="华文细黑" w:hint="eastAsia"/>
        <w:b/>
        <w:sz w:val="28"/>
        <w:szCs w:val="21"/>
      </w:rPr>
      <w:t>—</w:t>
    </w:r>
    <w:r w:rsidR="002C19CA">
      <w:rPr>
        <w:rFonts w:ascii="华文细黑" w:eastAsia="华文细黑" w:hAnsi="华文细黑" w:hint="eastAsia"/>
        <w:b/>
        <w:sz w:val="28"/>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498"/>
    <w:multiLevelType w:val="multilevel"/>
    <w:tmpl w:val="52CA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E4D82"/>
    <w:multiLevelType w:val="multilevel"/>
    <w:tmpl w:val="6E6E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45E7B"/>
    <w:multiLevelType w:val="multilevel"/>
    <w:tmpl w:val="C0DA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E4EEA"/>
    <w:multiLevelType w:val="multilevel"/>
    <w:tmpl w:val="7960E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8E4E96"/>
    <w:multiLevelType w:val="multilevel"/>
    <w:tmpl w:val="4140C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165085"/>
    <w:multiLevelType w:val="multilevel"/>
    <w:tmpl w:val="8AD0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571A4"/>
    <w:multiLevelType w:val="multilevel"/>
    <w:tmpl w:val="F8381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6A16AD"/>
    <w:multiLevelType w:val="multilevel"/>
    <w:tmpl w:val="250CC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255EE7"/>
    <w:multiLevelType w:val="multilevel"/>
    <w:tmpl w:val="11962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1C077E"/>
    <w:multiLevelType w:val="multilevel"/>
    <w:tmpl w:val="34A88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B317DD"/>
    <w:multiLevelType w:val="multilevel"/>
    <w:tmpl w:val="3C781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15033"/>
    <w:multiLevelType w:val="multilevel"/>
    <w:tmpl w:val="0360D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C90566"/>
    <w:multiLevelType w:val="multilevel"/>
    <w:tmpl w:val="A81A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73406C"/>
    <w:multiLevelType w:val="multilevel"/>
    <w:tmpl w:val="5F7A3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D16BAD"/>
    <w:multiLevelType w:val="multilevel"/>
    <w:tmpl w:val="4C40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09425F"/>
    <w:multiLevelType w:val="multilevel"/>
    <w:tmpl w:val="0404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8B3410"/>
    <w:multiLevelType w:val="multilevel"/>
    <w:tmpl w:val="1E807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D7C5177"/>
    <w:multiLevelType w:val="multilevel"/>
    <w:tmpl w:val="3296E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4E5A62"/>
    <w:multiLevelType w:val="multilevel"/>
    <w:tmpl w:val="7650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2F445A"/>
    <w:multiLevelType w:val="multilevel"/>
    <w:tmpl w:val="F370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DB0E2B"/>
    <w:multiLevelType w:val="multilevel"/>
    <w:tmpl w:val="8CAC2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843385"/>
    <w:multiLevelType w:val="multilevel"/>
    <w:tmpl w:val="56BC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AC4924"/>
    <w:multiLevelType w:val="multilevel"/>
    <w:tmpl w:val="45A2CED0"/>
    <w:lvl w:ilvl="0">
      <w:start w:val="1"/>
      <w:numFmt w:val="decimal"/>
      <w:pStyle w:val="a"/>
      <w:suff w:val="space"/>
      <w:lvlText w:val="第 %1 章"/>
      <w:lvlJc w:val="left"/>
      <w:pPr>
        <w:ind w:left="1842" w:hanging="425"/>
      </w:pPr>
      <w:rPr>
        <w:rFonts w:ascii="Times New Roman" w:eastAsia="宋体" w:hAnsi="Times New Roman" w:hint="default"/>
        <w:b/>
        <w:i w:val="0"/>
        <w:caps w:val="0"/>
        <w:strike w:val="0"/>
        <w:dstrike w:val="0"/>
        <w:vanish w:val="0"/>
        <w:color w:val="auto"/>
        <w:sz w:val="30"/>
        <w:u w:val="none"/>
        <w:vertAlign w:val="baseline"/>
        <w:lang w:val="en-US"/>
      </w:rPr>
    </w:lvl>
    <w:lvl w:ilvl="1">
      <w:start w:val="1"/>
      <w:numFmt w:val="decimal"/>
      <w:pStyle w:val="a0"/>
      <w:suff w:val="space"/>
      <w:lvlText w:val="%1.%2"/>
      <w:lvlJc w:val="left"/>
      <w:pPr>
        <w:ind w:left="425" w:hanging="425"/>
      </w:pPr>
      <w:rPr>
        <w:rFonts w:ascii="Times New Roman" w:eastAsia="黑体" w:hAnsi="Times New Roman" w:hint="default"/>
        <w:b/>
        <w:i w:val="0"/>
        <w:caps w:val="0"/>
        <w:strike w:val="0"/>
        <w:dstrike w:val="0"/>
        <w:vanish w:val="0"/>
        <w:color w:val="auto"/>
        <w:sz w:val="28"/>
        <w:u w:val="none"/>
        <w:vertAlign w:val="baseli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rPr>
    </w:lvl>
    <w:lvl w:ilvl="3">
      <w:start w:val="1"/>
      <w:numFmt w:val="decimal"/>
      <w:pStyle w:val="a2"/>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rPr>
    </w:lvl>
    <w:lvl w:ilvl="4">
      <w:start w:val="1"/>
      <w:numFmt w:val="decimal"/>
      <w:pStyle w:val="a3"/>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rPr>
    </w:lvl>
    <w:lvl w:ilvl="5">
      <w:start w:val="1"/>
      <w:numFmt w:val="decimal"/>
      <w:pStyle w:val="a4"/>
      <w:suff w:val="nothing"/>
      <w:lvlText w:val="（%6）"/>
      <w:lvlJc w:val="left"/>
      <w:pPr>
        <w:ind w:left="431" w:hanging="5"/>
      </w:pPr>
      <w:rPr>
        <w:rFonts w:ascii="Times New Roman" w:eastAsia="宋体" w:hAnsi="Times New Roman" w:hint="default"/>
        <w:b w:val="0"/>
        <w:i w:val="0"/>
        <w:caps w:val="0"/>
        <w:strike w:val="0"/>
        <w:dstrike w:val="0"/>
        <w:vanish w:val="0"/>
        <w:color w:val="auto"/>
        <w:sz w:val="21"/>
        <w:u w:val="none"/>
        <w:vertAlign w:val="baseli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2D014E3A"/>
    <w:multiLevelType w:val="multilevel"/>
    <w:tmpl w:val="79F8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3C5F30"/>
    <w:multiLevelType w:val="multilevel"/>
    <w:tmpl w:val="09E62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774C25"/>
    <w:multiLevelType w:val="hybridMultilevel"/>
    <w:tmpl w:val="E3D29150"/>
    <w:lvl w:ilvl="0" w:tplc="04090011">
      <w:start w:val="1"/>
      <w:numFmt w:val="decimal"/>
      <w:lvlText w:val="%1)"/>
      <w:lvlJc w:val="left"/>
      <w:pPr>
        <w:ind w:left="800" w:hanging="440"/>
      </w:p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6" w15:restartNumberingAfterBreak="0">
    <w:nsid w:val="2EE365F3"/>
    <w:multiLevelType w:val="multilevel"/>
    <w:tmpl w:val="B102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143326"/>
    <w:multiLevelType w:val="multilevel"/>
    <w:tmpl w:val="C8A0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2135BB"/>
    <w:multiLevelType w:val="multilevel"/>
    <w:tmpl w:val="179C1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A649C8"/>
    <w:multiLevelType w:val="multilevel"/>
    <w:tmpl w:val="71DC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9769B5"/>
    <w:multiLevelType w:val="multilevel"/>
    <w:tmpl w:val="41E0A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FD7BE8"/>
    <w:multiLevelType w:val="multilevel"/>
    <w:tmpl w:val="846C8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202C61"/>
    <w:multiLevelType w:val="multilevel"/>
    <w:tmpl w:val="8F94C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A80069"/>
    <w:multiLevelType w:val="multilevel"/>
    <w:tmpl w:val="B5CE4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2334304"/>
    <w:multiLevelType w:val="multilevel"/>
    <w:tmpl w:val="67A0D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68733C4"/>
    <w:multiLevelType w:val="multilevel"/>
    <w:tmpl w:val="56160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F004AE"/>
    <w:multiLevelType w:val="multilevel"/>
    <w:tmpl w:val="8BC6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C54BD3"/>
    <w:multiLevelType w:val="multilevel"/>
    <w:tmpl w:val="55088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AC0AA4"/>
    <w:multiLevelType w:val="multilevel"/>
    <w:tmpl w:val="CF5CA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B975F7"/>
    <w:multiLevelType w:val="multilevel"/>
    <w:tmpl w:val="88DAB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C12369"/>
    <w:multiLevelType w:val="multilevel"/>
    <w:tmpl w:val="4BEAA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545E47"/>
    <w:multiLevelType w:val="multilevel"/>
    <w:tmpl w:val="66545E47"/>
    <w:lvl w:ilvl="0">
      <w:start w:val="1"/>
      <w:numFmt w:val="bullet"/>
      <w:pStyle w:val="a5"/>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2" w15:restartNumberingAfterBreak="0">
    <w:nsid w:val="666E4A23"/>
    <w:multiLevelType w:val="multilevel"/>
    <w:tmpl w:val="B290B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A162912"/>
    <w:multiLevelType w:val="multilevel"/>
    <w:tmpl w:val="B1A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9A6F77"/>
    <w:multiLevelType w:val="multilevel"/>
    <w:tmpl w:val="F776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6760FF"/>
    <w:multiLevelType w:val="multilevel"/>
    <w:tmpl w:val="E540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552111"/>
    <w:multiLevelType w:val="multilevel"/>
    <w:tmpl w:val="65A02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1AE63CA"/>
    <w:multiLevelType w:val="multilevel"/>
    <w:tmpl w:val="0C601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39610A0"/>
    <w:multiLevelType w:val="multilevel"/>
    <w:tmpl w:val="97CAA76E"/>
    <w:lvl w:ilvl="0">
      <w:start w:val="1"/>
      <w:numFmt w:val="decimal"/>
      <w:suff w:val="space"/>
      <w:lvlText w:val="第 %1 章"/>
      <w:lvlJc w:val="left"/>
      <w:pPr>
        <w:ind w:left="1133" w:hanging="425"/>
      </w:pPr>
      <w:rPr>
        <w:rFonts w:ascii="Times New Roman" w:eastAsia="宋体" w:hAnsi="Times New Roman" w:hint="default"/>
        <w:b/>
        <w:i w:val="0"/>
        <w:caps w:val="0"/>
        <w:strike w:val="0"/>
        <w:dstrike w:val="0"/>
        <w:vanish w:val="0"/>
        <w:color w:val="auto"/>
        <w:sz w:val="30"/>
        <w:u w:val="none"/>
        <w:vertAlign w:val="baseline"/>
        <w:lang w:val="en-US"/>
      </w:rPr>
    </w:lvl>
    <w:lvl w:ilvl="1">
      <w:start w:val="1"/>
      <w:numFmt w:val="decimal"/>
      <w:lvlText w:val="%2)"/>
      <w:lvlJc w:val="left"/>
      <w:pPr>
        <w:ind w:left="440" w:hanging="440"/>
      </w:pPr>
    </w:lvl>
    <w:lvl w:ilvl="2">
      <w:start w:val="1"/>
      <w:numFmt w:val="decimal"/>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rPr>
    </w:lvl>
    <w:lvl w:ilvl="3">
      <w:start w:val="1"/>
      <w:numFmt w:val="decimal"/>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rPr>
    </w:lvl>
    <w:lvl w:ilvl="4">
      <w:start w:val="1"/>
      <w:numFmt w:val="decimal"/>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rPr>
    </w:lvl>
    <w:lvl w:ilvl="5">
      <w:start w:val="1"/>
      <w:numFmt w:val="decimal"/>
      <w:suff w:val="nothing"/>
      <w:lvlText w:val="（%6）"/>
      <w:lvlJc w:val="left"/>
      <w:pPr>
        <w:ind w:left="431" w:hanging="5"/>
      </w:pPr>
      <w:rPr>
        <w:rFonts w:ascii="Times New Roman" w:eastAsia="宋体" w:hAnsi="Times New Roman" w:hint="default"/>
        <w:b w:val="0"/>
        <w:i w:val="0"/>
        <w:caps w:val="0"/>
        <w:strike w:val="0"/>
        <w:dstrike w:val="0"/>
        <w:vanish w:val="0"/>
        <w:color w:val="auto"/>
        <w:sz w:val="21"/>
        <w:u w:val="none"/>
        <w:vertAlign w:val="baseli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9" w15:restartNumberingAfterBreak="0">
    <w:nsid w:val="74327945"/>
    <w:multiLevelType w:val="multilevel"/>
    <w:tmpl w:val="32EC0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5632957"/>
    <w:multiLevelType w:val="multilevel"/>
    <w:tmpl w:val="4F500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D0F77E5"/>
    <w:multiLevelType w:val="multilevel"/>
    <w:tmpl w:val="9D8EB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D3079DE"/>
    <w:multiLevelType w:val="multilevel"/>
    <w:tmpl w:val="3020A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4A382B"/>
    <w:multiLevelType w:val="multilevel"/>
    <w:tmpl w:val="FEC0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62219">
    <w:abstractNumId w:val="22"/>
  </w:num>
  <w:num w:numId="2" w16cid:durableId="380373400">
    <w:abstractNumId w:val="41"/>
  </w:num>
  <w:num w:numId="3" w16cid:durableId="1313946432">
    <w:abstractNumId w:val="21"/>
  </w:num>
  <w:num w:numId="4" w16cid:durableId="1644653366">
    <w:abstractNumId w:val="29"/>
  </w:num>
  <w:num w:numId="5" w16cid:durableId="1061100558">
    <w:abstractNumId w:val="36"/>
  </w:num>
  <w:num w:numId="6" w16cid:durableId="1404718493">
    <w:abstractNumId w:val="43"/>
  </w:num>
  <w:num w:numId="7" w16cid:durableId="444807786">
    <w:abstractNumId w:val="23"/>
  </w:num>
  <w:num w:numId="8" w16cid:durableId="1484543411">
    <w:abstractNumId w:val="26"/>
  </w:num>
  <w:num w:numId="9" w16cid:durableId="158623033">
    <w:abstractNumId w:val="45"/>
  </w:num>
  <w:num w:numId="10" w16cid:durableId="1811052411">
    <w:abstractNumId w:val="15"/>
  </w:num>
  <w:num w:numId="11" w16cid:durableId="1497649444">
    <w:abstractNumId w:val="12"/>
  </w:num>
  <w:num w:numId="12" w16cid:durableId="935672162">
    <w:abstractNumId w:val="5"/>
  </w:num>
  <w:num w:numId="13" w16cid:durableId="1672875471">
    <w:abstractNumId w:val="22"/>
  </w:num>
  <w:num w:numId="14" w16cid:durableId="65961820">
    <w:abstractNumId w:val="48"/>
  </w:num>
  <w:num w:numId="15" w16cid:durableId="28334866">
    <w:abstractNumId w:val="18"/>
  </w:num>
  <w:num w:numId="16" w16cid:durableId="1902406445">
    <w:abstractNumId w:val="42"/>
  </w:num>
  <w:num w:numId="17" w16cid:durableId="165051226">
    <w:abstractNumId w:val="13"/>
    <w:lvlOverride w:ilvl="0">
      <w:startOverride w:val="1"/>
    </w:lvlOverride>
  </w:num>
  <w:num w:numId="18" w16cid:durableId="980623223">
    <w:abstractNumId w:val="40"/>
    <w:lvlOverride w:ilvl="0">
      <w:startOverride w:val="2"/>
    </w:lvlOverride>
  </w:num>
  <w:num w:numId="19" w16cid:durableId="1083184353">
    <w:abstractNumId w:val="49"/>
    <w:lvlOverride w:ilvl="0">
      <w:startOverride w:val="3"/>
    </w:lvlOverride>
  </w:num>
  <w:num w:numId="20" w16cid:durableId="2079284453">
    <w:abstractNumId w:val="11"/>
    <w:lvlOverride w:ilvl="0">
      <w:startOverride w:val="4"/>
    </w:lvlOverride>
  </w:num>
  <w:num w:numId="21" w16cid:durableId="18899587">
    <w:abstractNumId w:val="6"/>
    <w:lvlOverride w:ilvl="0">
      <w:startOverride w:val="5"/>
    </w:lvlOverride>
  </w:num>
  <w:num w:numId="22" w16cid:durableId="1202985652">
    <w:abstractNumId w:val="25"/>
  </w:num>
  <w:num w:numId="23" w16cid:durableId="1857116583">
    <w:abstractNumId w:val="19"/>
  </w:num>
  <w:num w:numId="24" w16cid:durableId="693532716">
    <w:abstractNumId w:val="14"/>
  </w:num>
  <w:num w:numId="25" w16cid:durableId="2031951430">
    <w:abstractNumId w:val="0"/>
  </w:num>
  <w:num w:numId="26" w16cid:durableId="629941652">
    <w:abstractNumId w:val="27"/>
  </w:num>
  <w:num w:numId="27" w16cid:durableId="294877180">
    <w:abstractNumId w:val="44"/>
  </w:num>
  <w:num w:numId="28" w16cid:durableId="1371345223">
    <w:abstractNumId w:val="53"/>
  </w:num>
  <w:num w:numId="29" w16cid:durableId="1946964443">
    <w:abstractNumId w:val="2"/>
  </w:num>
  <w:num w:numId="30" w16cid:durableId="1820918154">
    <w:abstractNumId w:val="1"/>
  </w:num>
  <w:num w:numId="31" w16cid:durableId="1328288535">
    <w:abstractNumId w:val="39"/>
    <w:lvlOverride w:ilvl="0">
      <w:startOverride w:val="1"/>
    </w:lvlOverride>
  </w:num>
  <w:num w:numId="32" w16cid:durableId="206264821">
    <w:abstractNumId w:val="37"/>
    <w:lvlOverride w:ilvl="0">
      <w:startOverride w:val="2"/>
    </w:lvlOverride>
  </w:num>
  <w:num w:numId="33" w16cid:durableId="1526285895">
    <w:abstractNumId w:val="16"/>
    <w:lvlOverride w:ilvl="0">
      <w:startOverride w:val="3"/>
    </w:lvlOverride>
  </w:num>
  <w:num w:numId="34" w16cid:durableId="267203350">
    <w:abstractNumId w:val="50"/>
    <w:lvlOverride w:ilvl="0">
      <w:startOverride w:val="4"/>
    </w:lvlOverride>
  </w:num>
  <w:num w:numId="35" w16cid:durableId="1539970298">
    <w:abstractNumId w:val="9"/>
    <w:lvlOverride w:ilvl="0">
      <w:startOverride w:val="5"/>
    </w:lvlOverride>
  </w:num>
  <w:num w:numId="36" w16cid:durableId="564149365">
    <w:abstractNumId w:val="32"/>
    <w:lvlOverride w:ilvl="0">
      <w:startOverride w:val="6"/>
    </w:lvlOverride>
  </w:num>
  <w:num w:numId="37" w16cid:durableId="2131704955">
    <w:abstractNumId w:val="4"/>
    <w:lvlOverride w:ilvl="0">
      <w:startOverride w:val="1"/>
    </w:lvlOverride>
  </w:num>
  <w:num w:numId="38" w16cid:durableId="763652804">
    <w:abstractNumId w:val="8"/>
    <w:lvlOverride w:ilvl="0">
      <w:startOverride w:val="2"/>
    </w:lvlOverride>
  </w:num>
  <w:num w:numId="39" w16cid:durableId="1320188242">
    <w:abstractNumId w:val="10"/>
    <w:lvlOverride w:ilvl="0">
      <w:startOverride w:val="3"/>
    </w:lvlOverride>
  </w:num>
  <w:num w:numId="40" w16cid:durableId="449709109">
    <w:abstractNumId w:val="24"/>
    <w:lvlOverride w:ilvl="0">
      <w:startOverride w:val="4"/>
    </w:lvlOverride>
  </w:num>
  <w:num w:numId="41" w16cid:durableId="1332827410">
    <w:abstractNumId w:val="38"/>
    <w:lvlOverride w:ilvl="0">
      <w:startOverride w:val="5"/>
    </w:lvlOverride>
  </w:num>
  <w:num w:numId="42" w16cid:durableId="654337520">
    <w:abstractNumId w:val="20"/>
    <w:lvlOverride w:ilvl="0">
      <w:startOverride w:val="6"/>
    </w:lvlOverride>
  </w:num>
  <w:num w:numId="43" w16cid:durableId="484469886">
    <w:abstractNumId w:val="34"/>
    <w:lvlOverride w:ilvl="0">
      <w:startOverride w:val="7"/>
    </w:lvlOverride>
  </w:num>
  <w:num w:numId="44" w16cid:durableId="1219391607">
    <w:abstractNumId w:val="35"/>
    <w:lvlOverride w:ilvl="0">
      <w:startOverride w:val="8"/>
    </w:lvlOverride>
  </w:num>
  <w:num w:numId="45" w16cid:durableId="2141341181">
    <w:abstractNumId w:val="31"/>
    <w:lvlOverride w:ilvl="0">
      <w:startOverride w:val="9"/>
    </w:lvlOverride>
  </w:num>
  <w:num w:numId="46" w16cid:durableId="897715326">
    <w:abstractNumId w:val="46"/>
    <w:lvlOverride w:ilvl="0">
      <w:startOverride w:val="10"/>
    </w:lvlOverride>
  </w:num>
  <w:num w:numId="47" w16cid:durableId="2125729615">
    <w:abstractNumId w:val="28"/>
    <w:lvlOverride w:ilvl="0">
      <w:startOverride w:val="1"/>
    </w:lvlOverride>
  </w:num>
  <w:num w:numId="48" w16cid:durableId="1597863500">
    <w:abstractNumId w:val="3"/>
    <w:lvlOverride w:ilvl="0">
      <w:startOverride w:val="2"/>
    </w:lvlOverride>
  </w:num>
  <w:num w:numId="49" w16cid:durableId="1248149458">
    <w:abstractNumId w:val="47"/>
    <w:lvlOverride w:ilvl="0">
      <w:startOverride w:val="3"/>
    </w:lvlOverride>
  </w:num>
  <w:num w:numId="50" w16cid:durableId="1666981153">
    <w:abstractNumId w:val="17"/>
    <w:lvlOverride w:ilvl="0">
      <w:startOverride w:val="4"/>
    </w:lvlOverride>
  </w:num>
  <w:num w:numId="51" w16cid:durableId="1444349659">
    <w:abstractNumId w:val="7"/>
    <w:lvlOverride w:ilvl="0">
      <w:startOverride w:val="5"/>
    </w:lvlOverride>
  </w:num>
  <w:num w:numId="52" w16cid:durableId="1174304271">
    <w:abstractNumId w:val="52"/>
    <w:lvlOverride w:ilvl="0">
      <w:startOverride w:val="6"/>
    </w:lvlOverride>
  </w:num>
  <w:num w:numId="53" w16cid:durableId="2062164889">
    <w:abstractNumId w:val="33"/>
    <w:lvlOverride w:ilvl="0">
      <w:startOverride w:val="7"/>
    </w:lvlOverride>
  </w:num>
  <w:num w:numId="54" w16cid:durableId="1718626364">
    <w:abstractNumId w:val="30"/>
    <w:lvlOverride w:ilvl="0">
      <w:startOverride w:val="8"/>
    </w:lvlOverride>
  </w:num>
  <w:num w:numId="55" w16cid:durableId="1963077136">
    <w:abstractNumId w:val="51"/>
    <w:lvlOverride w:ilvl="0">
      <w:startOverride w:val="9"/>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bordersDoNotSurroundHeader/>
  <w:bordersDoNotSurroundFooter/>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65E"/>
    <w:rsid w:val="00001792"/>
    <w:rsid w:val="00001D96"/>
    <w:rsid w:val="00001EF6"/>
    <w:rsid w:val="00001F13"/>
    <w:rsid w:val="00002556"/>
    <w:rsid w:val="000026BA"/>
    <w:rsid w:val="00002929"/>
    <w:rsid w:val="000039C4"/>
    <w:rsid w:val="00003B08"/>
    <w:rsid w:val="00004704"/>
    <w:rsid w:val="00004A17"/>
    <w:rsid w:val="00005498"/>
    <w:rsid w:val="00005AE1"/>
    <w:rsid w:val="00005B6C"/>
    <w:rsid w:val="00007315"/>
    <w:rsid w:val="00007B7A"/>
    <w:rsid w:val="00007E4A"/>
    <w:rsid w:val="00010302"/>
    <w:rsid w:val="00010445"/>
    <w:rsid w:val="000108AA"/>
    <w:rsid w:val="0001110D"/>
    <w:rsid w:val="00011991"/>
    <w:rsid w:val="00011A30"/>
    <w:rsid w:val="00011B80"/>
    <w:rsid w:val="00012065"/>
    <w:rsid w:val="00012289"/>
    <w:rsid w:val="0001239C"/>
    <w:rsid w:val="000135AB"/>
    <w:rsid w:val="00013C11"/>
    <w:rsid w:val="00014055"/>
    <w:rsid w:val="00014292"/>
    <w:rsid w:val="00014864"/>
    <w:rsid w:val="00014BA5"/>
    <w:rsid w:val="0001504B"/>
    <w:rsid w:val="00015319"/>
    <w:rsid w:val="000153C8"/>
    <w:rsid w:val="00015526"/>
    <w:rsid w:val="00015B8C"/>
    <w:rsid w:val="000162D8"/>
    <w:rsid w:val="000167B7"/>
    <w:rsid w:val="00016822"/>
    <w:rsid w:val="00016839"/>
    <w:rsid w:val="00016E6F"/>
    <w:rsid w:val="00016FC7"/>
    <w:rsid w:val="00017D60"/>
    <w:rsid w:val="00017E77"/>
    <w:rsid w:val="000206EB"/>
    <w:rsid w:val="000213DB"/>
    <w:rsid w:val="00021426"/>
    <w:rsid w:val="00021610"/>
    <w:rsid w:val="00021F52"/>
    <w:rsid w:val="00021FEA"/>
    <w:rsid w:val="00022775"/>
    <w:rsid w:val="000228B6"/>
    <w:rsid w:val="000229C7"/>
    <w:rsid w:val="00022F22"/>
    <w:rsid w:val="00022F4E"/>
    <w:rsid w:val="00023CEF"/>
    <w:rsid w:val="00023D9D"/>
    <w:rsid w:val="00024172"/>
    <w:rsid w:val="000254A2"/>
    <w:rsid w:val="000255E2"/>
    <w:rsid w:val="000256FC"/>
    <w:rsid w:val="00025AAA"/>
    <w:rsid w:val="0002632A"/>
    <w:rsid w:val="00026739"/>
    <w:rsid w:val="00026786"/>
    <w:rsid w:val="0002684A"/>
    <w:rsid w:val="000268FB"/>
    <w:rsid w:val="00026A70"/>
    <w:rsid w:val="00027628"/>
    <w:rsid w:val="00027743"/>
    <w:rsid w:val="00030272"/>
    <w:rsid w:val="00030557"/>
    <w:rsid w:val="00030645"/>
    <w:rsid w:val="00030D03"/>
    <w:rsid w:val="00030F78"/>
    <w:rsid w:val="00031664"/>
    <w:rsid w:val="00031C8B"/>
    <w:rsid w:val="00032475"/>
    <w:rsid w:val="00032E74"/>
    <w:rsid w:val="00033BA3"/>
    <w:rsid w:val="00034079"/>
    <w:rsid w:val="000342E1"/>
    <w:rsid w:val="00034572"/>
    <w:rsid w:val="0003498A"/>
    <w:rsid w:val="00034EB9"/>
    <w:rsid w:val="0003523D"/>
    <w:rsid w:val="00035D84"/>
    <w:rsid w:val="000367EE"/>
    <w:rsid w:val="00040843"/>
    <w:rsid w:val="00040E16"/>
    <w:rsid w:val="000410E3"/>
    <w:rsid w:val="00041B75"/>
    <w:rsid w:val="00041CF4"/>
    <w:rsid w:val="00041FC4"/>
    <w:rsid w:val="0004217B"/>
    <w:rsid w:val="00042846"/>
    <w:rsid w:val="000429C0"/>
    <w:rsid w:val="00042C01"/>
    <w:rsid w:val="00042D64"/>
    <w:rsid w:val="00043741"/>
    <w:rsid w:val="00043E0A"/>
    <w:rsid w:val="0004459D"/>
    <w:rsid w:val="000446C4"/>
    <w:rsid w:val="00044762"/>
    <w:rsid w:val="0004574B"/>
    <w:rsid w:val="000458C1"/>
    <w:rsid w:val="00045D72"/>
    <w:rsid w:val="00046780"/>
    <w:rsid w:val="0004772A"/>
    <w:rsid w:val="00050214"/>
    <w:rsid w:val="00050438"/>
    <w:rsid w:val="000505CB"/>
    <w:rsid w:val="00050665"/>
    <w:rsid w:val="00050CC3"/>
    <w:rsid w:val="0005107A"/>
    <w:rsid w:val="00051691"/>
    <w:rsid w:val="000517EF"/>
    <w:rsid w:val="00051A04"/>
    <w:rsid w:val="000523D1"/>
    <w:rsid w:val="00052778"/>
    <w:rsid w:val="000549CF"/>
    <w:rsid w:val="00054A53"/>
    <w:rsid w:val="00054E75"/>
    <w:rsid w:val="00055D79"/>
    <w:rsid w:val="00055E00"/>
    <w:rsid w:val="00055F3D"/>
    <w:rsid w:val="0005602B"/>
    <w:rsid w:val="00056056"/>
    <w:rsid w:val="0005609A"/>
    <w:rsid w:val="0005649E"/>
    <w:rsid w:val="000564EE"/>
    <w:rsid w:val="00056920"/>
    <w:rsid w:val="00056E7D"/>
    <w:rsid w:val="00057F18"/>
    <w:rsid w:val="0006057D"/>
    <w:rsid w:val="00060A1B"/>
    <w:rsid w:val="00060D5F"/>
    <w:rsid w:val="00060EFC"/>
    <w:rsid w:val="00061236"/>
    <w:rsid w:val="00061382"/>
    <w:rsid w:val="000614B8"/>
    <w:rsid w:val="00061526"/>
    <w:rsid w:val="00061576"/>
    <w:rsid w:val="00061776"/>
    <w:rsid w:val="0006177F"/>
    <w:rsid w:val="00061B41"/>
    <w:rsid w:val="0006237F"/>
    <w:rsid w:val="000629C7"/>
    <w:rsid w:val="0006304B"/>
    <w:rsid w:val="00063F65"/>
    <w:rsid w:val="000641EA"/>
    <w:rsid w:val="000648D7"/>
    <w:rsid w:val="00064BC4"/>
    <w:rsid w:val="00064D8D"/>
    <w:rsid w:val="00064DC0"/>
    <w:rsid w:val="00064EC8"/>
    <w:rsid w:val="00064F2D"/>
    <w:rsid w:val="00065AA2"/>
    <w:rsid w:val="00065EC4"/>
    <w:rsid w:val="00066B8E"/>
    <w:rsid w:val="00066ECC"/>
    <w:rsid w:val="00066ED1"/>
    <w:rsid w:val="00066F62"/>
    <w:rsid w:val="0006706D"/>
    <w:rsid w:val="000673C3"/>
    <w:rsid w:val="0006762C"/>
    <w:rsid w:val="00067B96"/>
    <w:rsid w:val="00067C26"/>
    <w:rsid w:val="00067CB2"/>
    <w:rsid w:val="00070337"/>
    <w:rsid w:val="000705E1"/>
    <w:rsid w:val="00071205"/>
    <w:rsid w:val="00071B3A"/>
    <w:rsid w:val="000721DC"/>
    <w:rsid w:val="0007258B"/>
    <w:rsid w:val="00072A65"/>
    <w:rsid w:val="00072C3A"/>
    <w:rsid w:val="00072F9F"/>
    <w:rsid w:val="00073525"/>
    <w:rsid w:val="0007375A"/>
    <w:rsid w:val="00073FEB"/>
    <w:rsid w:val="00074097"/>
    <w:rsid w:val="000742BC"/>
    <w:rsid w:val="0007453B"/>
    <w:rsid w:val="0007509E"/>
    <w:rsid w:val="0007574A"/>
    <w:rsid w:val="00076657"/>
    <w:rsid w:val="000769AF"/>
    <w:rsid w:val="00076A47"/>
    <w:rsid w:val="00076D13"/>
    <w:rsid w:val="000807A0"/>
    <w:rsid w:val="00081838"/>
    <w:rsid w:val="00081B01"/>
    <w:rsid w:val="000826C2"/>
    <w:rsid w:val="000828F9"/>
    <w:rsid w:val="000836FD"/>
    <w:rsid w:val="00084793"/>
    <w:rsid w:val="00084844"/>
    <w:rsid w:val="00084D53"/>
    <w:rsid w:val="000851B0"/>
    <w:rsid w:val="00085679"/>
    <w:rsid w:val="00085E1E"/>
    <w:rsid w:val="00086CC9"/>
    <w:rsid w:val="00087340"/>
    <w:rsid w:val="000873BB"/>
    <w:rsid w:val="00087B27"/>
    <w:rsid w:val="00087C0B"/>
    <w:rsid w:val="00087C46"/>
    <w:rsid w:val="00087DF9"/>
    <w:rsid w:val="000902A8"/>
    <w:rsid w:val="0009091C"/>
    <w:rsid w:val="00090B02"/>
    <w:rsid w:val="0009123B"/>
    <w:rsid w:val="000919D0"/>
    <w:rsid w:val="00091DE7"/>
    <w:rsid w:val="00092019"/>
    <w:rsid w:val="0009224B"/>
    <w:rsid w:val="00092267"/>
    <w:rsid w:val="000922F9"/>
    <w:rsid w:val="00092695"/>
    <w:rsid w:val="000926E6"/>
    <w:rsid w:val="00092B6B"/>
    <w:rsid w:val="00092EFB"/>
    <w:rsid w:val="00092F7C"/>
    <w:rsid w:val="00093177"/>
    <w:rsid w:val="00093356"/>
    <w:rsid w:val="00094315"/>
    <w:rsid w:val="00094391"/>
    <w:rsid w:val="00094EB7"/>
    <w:rsid w:val="00095067"/>
    <w:rsid w:val="00095132"/>
    <w:rsid w:val="00095A1F"/>
    <w:rsid w:val="00095AE2"/>
    <w:rsid w:val="00096093"/>
    <w:rsid w:val="0009644D"/>
    <w:rsid w:val="00096F06"/>
    <w:rsid w:val="00097826"/>
    <w:rsid w:val="000A03B1"/>
    <w:rsid w:val="000A0D1C"/>
    <w:rsid w:val="000A13F9"/>
    <w:rsid w:val="000A14F6"/>
    <w:rsid w:val="000A2F0D"/>
    <w:rsid w:val="000A32F5"/>
    <w:rsid w:val="000A40E7"/>
    <w:rsid w:val="000A413F"/>
    <w:rsid w:val="000A48D7"/>
    <w:rsid w:val="000A48F5"/>
    <w:rsid w:val="000A4971"/>
    <w:rsid w:val="000A4BED"/>
    <w:rsid w:val="000A4F7C"/>
    <w:rsid w:val="000A5752"/>
    <w:rsid w:val="000A582C"/>
    <w:rsid w:val="000A5B24"/>
    <w:rsid w:val="000A5BC0"/>
    <w:rsid w:val="000A5BD4"/>
    <w:rsid w:val="000A5C84"/>
    <w:rsid w:val="000A63FA"/>
    <w:rsid w:val="000A66C6"/>
    <w:rsid w:val="000A6E75"/>
    <w:rsid w:val="000A7374"/>
    <w:rsid w:val="000A76DC"/>
    <w:rsid w:val="000A78BE"/>
    <w:rsid w:val="000B0402"/>
    <w:rsid w:val="000B19DF"/>
    <w:rsid w:val="000B19F5"/>
    <w:rsid w:val="000B1A0F"/>
    <w:rsid w:val="000B1BEB"/>
    <w:rsid w:val="000B1CDD"/>
    <w:rsid w:val="000B21E2"/>
    <w:rsid w:val="000B2B7E"/>
    <w:rsid w:val="000B2E57"/>
    <w:rsid w:val="000B3175"/>
    <w:rsid w:val="000B378D"/>
    <w:rsid w:val="000B3E6B"/>
    <w:rsid w:val="000B3F4B"/>
    <w:rsid w:val="000B3FF4"/>
    <w:rsid w:val="000B40BE"/>
    <w:rsid w:val="000B44E6"/>
    <w:rsid w:val="000B494D"/>
    <w:rsid w:val="000B4958"/>
    <w:rsid w:val="000B4E3F"/>
    <w:rsid w:val="000B564B"/>
    <w:rsid w:val="000B5D0B"/>
    <w:rsid w:val="000B5D4C"/>
    <w:rsid w:val="000B6D25"/>
    <w:rsid w:val="000B6D9D"/>
    <w:rsid w:val="000B6FD6"/>
    <w:rsid w:val="000B7137"/>
    <w:rsid w:val="000C0498"/>
    <w:rsid w:val="000C0679"/>
    <w:rsid w:val="000C08FA"/>
    <w:rsid w:val="000C09D4"/>
    <w:rsid w:val="000C0AC0"/>
    <w:rsid w:val="000C0C9F"/>
    <w:rsid w:val="000C12AF"/>
    <w:rsid w:val="000C1318"/>
    <w:rsid w:val="000C20B2"/>
    <w:rsid w:val="000C2186"/>
    <w:rsid w:val="000C23C5"/>
    <w:rsid w:val="000C253C"/>
    <w:rsid w:val="000C25D2"/>
    <w:rsid w:val="000C2990"/>
    <w:rsid w:val="000C31EA"/>
    <w:rsid w:val="000C38E3"/>
    <w:rsid w:val="000C3F2F"/>
    <w:rsid w:val="000C5213"/>
    <w:rsid w:val="000C597D"/>
    <w:rsid w:val="000C5BED"/>
    <w:rsid w:val="000C5EAE"/>
    <w:rsid w:val="000C7419"/>
    <w:rsid w:val="000C7BF8"/>
    <w:rsid w:val="000C7E1C"/>
    <w:rsid w:val="000D015E"/>
    <w:rsid w:val="000D09A7"/>
    <w:rsid w:val="000D0BE9"/>
    <w:rsid w:val="000D0D7B"/>
    <w:rsid w:val="000D1312"/>
    <w:rsid w:val="000D17B6"/>
    <w:rsid w:val="000D1E70"/>
    <w:rsid w:val="000D2817"/>
    <w:rsid w:val="000D3376"/>
    <w:rsid w:val="000D38B4"/>
    <w:rsid w:val="000D3953"/>
    <w:rsid w:val="000D4421"/>
    <w:rsid w:val="000D468E"/>
    <w:rsid w:val="000D4B84"/>
    <w:rsid w:val="000D4F92"/>
    <w:rsid w:val="000D57AD"/>
    <w:rsid w:val="000D626F"/>
    <w:rsid w:val="000D7C9A"/>
    <w:rsid w:val="000D7DB9"/>
    <w:rsid w:val="000D7DCB"/>
    <w:rsid w:val="000E02F3"/>
    <w:rsid w:val="000E06FF"/>
    <w:rsid w:val="000E0A75"/>
    <w:rsid w:val="000E0BF8"/>
    <w:rsid w:val="000E0CD9"/>
    <w:rsid w:val="000E0EAE"/>
    <w:rsid w:val="000E1164"/>
    <w:rsid w:val="000E1365"/>
    <w:rsid w:val="000E14D3"/>
    <w:rsid w:val="000E1E49"/>
    <w:rsid w:val="000E1F8F"/>
    <w:rsid w:val="000E3605"/>
    <w:rsid w:val="000E47CB"/>
    <w:rsid w:val="000E4C36"/>
    <w:rsid w:val="000E562A"/>
    <w:rsid w:val="000E6052"/>
    <w:rsid w:val="000E66CC"/>
    <w:rsid w:val="000E7390"/>
    <w:rsid w:val="000E7985"/>
    <w:rsid w:val="000E7F94"/>
    <w:rsid w:val="000F0C9D"/>
    <w:rsid w:val="000F119C"/>
    <w:rsid w:val="000F158C"/>
    <w:rsid w:val="000F1734"/>
    <w:rsid w:val="000F2113"/>
    <w:rsid w:val="000F2B9C"/>
    <w:rsid w:val="000F2C9A"/>
    <w:rsid w:val="000F2F50"/>
    <w:rsid w:val="000F3256"/>
    <w:rsid w:val="000F48DD"/>
    <w:rsid w:val="000F4BD4"/>
    <w:rsid w:val="000F550D"/>
    <w:rsid w:val="000F588A"/>
    <w:rsid w:val="000F625F"/>
    <w:rsid w:val="000F6355"/>
    <w:rsid w:val="000F662F"/>
    <w:rsid w:val="000F6A63"/>
    <w:rsid w:val="000F6AAD"/>
    <w:rsid w:val="000F6E55"/>
    <w:rsid w:val="000F6F3E"/>
    <w:rsid w:val="000F71BA"/>
    <w:rsid w:val="0010022E"/>
    <w:rsid w:val="0010023C"/>
    <w:rsid w:val="0010115B"/>
    <w:rsid w:val="0010123E"/>
    <w:rsid w:val="001013FF"/>
    <w:rsid w:val="0010142A"/>
    <w:rsid w:val="00101A8A"/>
    <w:rsid w:val="00101DAA"/>
    <w:rsid w:val="001022DB"/>
    <w:rsid w:val="00102DB4"/>
    <w:rsid w:val="00102FEB"/>
    <w:rsid w:val="00103C50"/>
    <w:rsid w:val="001041AB"/>
    <w:rsid w:val="001042F3"/>
    <w:rsid w:val="001045CE"/>
    <w:rsid w:val="001046DA"/>
    <w:rsid w:val="001047FB"/>
    <w:rsid w:val="00104E63"/>
    <w:rsid w:val="001054FA"/>
    <w:rsid w:val="0010589C"/>
    <w:rsid w:val="00105DB0"/>
    <w:rsid w:val="0010607F"/>
    <w:rsid w:val="0010640A"/>
    <w:rsid w:val="001064D4"/>
    <w:rsid w:val="0010690B"/>
    <w:rsid w:val="001070FB"/>
    <w:rsid w:val="00107662"/>
    <w:rsid w:val="00107D28"/>
    <w:rsid w:val="00107FC4"/>
    <w:rsid w:val="001104AE"/>
    <w:rsid w:val="00110502"/>
    <w:rsid w:val="00110B40"/>
    <w:rsid w:val="001110E3"/>
    <w:rsid w:val="00111F91"/>
    <w:rsid w:val="0011276A"/>
    <w:rsid w:val="0011278B"/>
    <w:rsid w:val="00112994"/>
    <w:rsid w:val="001129AF"/>
    <w:rsid w:val="00112A4C"/>
    <w:rsid w:val="00112B75"/>
    <w:rsid w:val="00112D4B"/>
    <w:rsid w:val="0011305C"/>
    <w:rsid w:val="0011308A"/>
    <w:rsid w:val="00113205"/>
    <w:rsid w:val="00113A31"/>
    <w:rsid w:val="00113AAA"/>
    <w:rsid w:val="00114466"/>
    <w:rsid w:val="00114B13"/>
    <w:rsid w:val="00114CD6"/>
    <w:rsid w:val="001155FB"/>
    <w:rsid w:val="00115C20"/>
    <w:rsid w:val="00115D26"/>
    <w:rsid w:val="00115FEF"/>
    <w:rsid w:val="001164C0"/>
    <w:rsid w:val="00116ADF"/>
    <w:rsid w:val="00116D6D"/>
    <w:rsid w:val="00117351"/>
    <w:rsid w:val="00117B1B"/>
    <w:rsid w:val="001200A1"/>
    <w:rsid w:val="001206B4"/>
    <w:rsid w:val="001218CB"/>
    <w:rsid w:val="0012190B"/>
    <w:rsid w:val="00121ADD"/>
    <w:rsid w:val="00121B01"/>
    <w:rsid w:val="00121D51"/>
    <w:rsid w:val="001225C5"/>
    <w:rsid w:val="0012280A"/>
    <w:rsid w:val="00122AC3"/>
    <w:rsid w:val="001232E7"/>
    <w:rsid w:val="00124712"/>
    <w:rsid w:val="00124ABC"/>
    <w:rsid w:val="0012531C"/>
    <w:rsid w:val="001255B4"/>
    <w:rsid w:val="00125C33"/>
    <w:rsid w:val="00126AFB"/>
    <w:rsid w:val="00126D90"/>
    <w:rsid w:val="00126DFD"/>
    <w:rsid w:val="00127176"/>
    <w:rsid w:val="001271AF"/>
    <w:rsid w:val="0012733E"/>
    <w:rsid w:val="0013161B"/>
    <w:rsid w:val="00131BB8"/>
    <w:rsid w:val="00132195"/>
    <w:rsid w:val="0013285C"/>
    <w:rsid w:val="00132CD6"/>
    <w:rsid w:val="00132E98"/>
    <w:rsid w:val="00133904"/>
    <w:rsid w:val="00133CF3"/>
    <w:rsid w:val="00133D21"/>
    <w:rsid w:val="00133FCC"/>
    <w:rsid w:val="00134025"/>
    <w:rsid w:val="00134201"/>
    <w:rsid w:val="00134574"/>
    <w:rsid w:val="00134D6C"/>
    <w:rsid w:val="00135129"/>
    <w:rsid w:val="00135222"/>
    <w:rsid w:val="0013536C"/>
    <w:rsid w:val="001353EE"/>
    <w:rsid w:val="00135407"/>
    <w:rsid w:val="001355A1"/>
    <w:rsid w:val="00135B02"/>
    <w:rsid w:val="00135B43"/>
    <w:rsid w:val="00135DA1"/>
    <w:rsid w:val="0013606C"/>
    <w:rsid w:val="0013610A"/>
    <w:rsid w:val="001363A7"/>
    <w:rsid w:val="001365E7"/>
    <w:rsid w:val="0013741A"/>
    <w:rsid w:val="001375A1"/>
    <w:rsid w:val="0014051C"/>
    <w:rsid w:val="00140C0E"/>
    <w:rsid w:val="00140F5B"/>
    <w:rsid w:val="00141007"/>
    <w:rsid w:val="00141299"/>
    <w:rsid w:val="001412D4"/>
    <w:rsid w:val="00142529"/>
    <w:rsid w:val="00142840"/>
    <w:rsid w:val="0014352D"/>
    <w:rsid w:val="00143941"/>
    <w:rsid w:val="00144175"/>
    <w:rsid w:val="001450AC"/>
    <w:rsid w:val="00145314"/>
    <w:rsid w:val="00145655"/>
    <w:rsid w:val="00146877"/>
    <w:rsid w:val="00146A58"/>
    <w:rsid w:val="001477EA"/>
    <w:rsid w:val="001479E5"/>
    <w:rsid w:val="00147AB1"/>
    <w:rsid w:val="00147BD3"/>
    <w:rsid w:val="00147F64"/>
    <w:rsid w:val="00147FC0"/>
    <w:rsid w:val="00150305"/>
    <w:rsid w:val="001507CB"/>
    <w:rsid w:val="00150E85"/>
    <w:rsid w:val="00151843"/>
    <w:rsid w:val="00151E75"/>
    <w:rsid w:val="001525FB"/>
    <w:rsid w:val="00152702"/>
    <w:rsid w:val="00153210"/>
    <w:rsid w:val="00153AD6"/>
    <w:rsid w:val="00153EB5"/>
    <w:rsid w:val="00154792"/>
    <w:rsid w:val="00154AA7"/>
    <w:rsid w:val="00154DA9"/>
    <w:rsid w:val="00154E39"/>
    <w:rsid w:val="00154E3E"/>
    <w:rsid w:val="00154F92"/>
    <w:rsid w:val="00155EE0"/>
    <w:rsid w:val="0015630A"/>
    <w:rsid w:val="0015641F"/>
    <w:rsid w:val="00156B0A"/>
    <w:rsid w:val="001578D1"/>
    <w:rsid w:val="0016000A"/>
    <w:rsid w:val="0016012A"/>
    <w:rsid w:val="00160272"/>
    <w:rsid w:val="00160777"/>
    <w:rsid w:val="0016077C"/>
    <w:rsid w:val="00160D21"/>
    <w:rsid w:val="001613BC"/>
    <w:rsid w:val="00161A8B"/>
    <w:rsid w:val="00161F65"/>
    <w:rsid w:val="0016215E"/>
    <w:rsid w:val="001628C9"/>
    <w:rsid w:val="00162A77"/>
    <w:rsid w:val="00163238"/>
    <w:rsid w:val="0016377E"/>
    <w:rsid w:val="0016486D"/>
    <w:rsid w:val="00164D5E"/>
    <w:rsid w:val="0016514D"/>
    <w:rsid w:val="00165AD7"/>
    <w:rsid w:val="00165DAD"/>
    <w:rsid w:val="00165F6D"/>
    <w:rsid w:val="00166641"/>
    <w:rsid w:val="001668DC"/>
    <w:rsid w:val="00166A7F"/>
    <w:rsid w:val="00166D7C"/>
    <w:rsid w:val="00166DFA"/>
    <w:rsid w:val="00167406"/>
    <w:rsid w:val="00167C29"/>
    <w:rsid w:val="00167F3E"/>
    <w:rsid w:val="00170152"/>
    <w:rsid w:val="0017021E"/>
    <w:rsid w:val="001711D8"/>
    <w:rsid w:val="0017123C"/>
    <w:rsid w:val="001719C9"/>
    <w:rsid w:val="00171B65"/>
    <w:rsid w:val="00171D06"/>
    <w:rsid w:val="00172275"/>
    <w:rsid w:val="001724FB"/>
    <w:rsid w:val="0017265C"/>
    <w:rsid w:val="0017280D"/>
    <w:rsid w:val="001729C6"/>
    <w:rsid w:val="00172A27"/>
    <w:rsid w:val="00173AD7"/>
    <w:rsid w:val="00173F7D"/>
    <w:rsid w:val="0017400B"/>
    <w:rsid w:val="001743E0"/>
    <w:rsid w:val="001745D5"/>
    <w:rsid w:val="001746AB"/>
    <w:rsid w:val="001752AB"/>
    <w:rsid w:val="00175416"/>
    <w:rsid w:val="0017585D"/>
    <w:rsid w:val="001765AC"/>
    <w:rsid w:val="00176DF5"/>
    <w:rsid w:val="00176E18"/>
    <w:rsid w:val="00176EE8"/>
    <w:rsid w:val="00176F37"/>
    <w:rsid w:val="00177076"/>
    <w:rsid w:val="001771ED"/>
    <w:rsid w:val="00177528"/>
    <w:rsid w:val="00177A7E"/>
    <w:rsid w:val="001800E9"/>
    <w:rsid w:val="00180391"/>
    <w:rsid w:val="001803E4"/>
    <w:rsid w:val="00180A52"/>
    <w:rsid w:val="00180BB8"/>
    <w:rsid w:val="00180D11"/>
    <w:rsid w:val="00181CD0"/>
    <w:rsid w:val="001821EC"/>
    <w:rsid w:val="001823F3"/>
    <w:rsid w:val="00182A20"/>
    <w:rsid w:val="001835BD"/>
    <w:rsid w:val="001838C8"/>
    <w:rsid w:val="00183993"/>
    <w:rsid w:val="0018466E"/>
    <w:rsid w:val="00184CDD"/>
    <w:rsid w:val="0018522E"/>
    <w:rsid w:val="0018556F"/>
    <w:rsid w:val="00185625"/>
    <w:rsid w:val="00185E0D"/>
    <w:rsid w:val="00186185"/>
    <w:rsid w:val="00186291"/>
    <w:rsid w:val="00186637"/>
    <w:rsid w:val="0018663C"/>
    <w:rsid w:val="001877FC"/>
    <w:rsid w:val="00187A09"/>
    <w:rsid w:val="00187AE1"/>
    <w:rsid w:val="00187EFB"/>
    <w:rsid w:val="00187FBB"/>
    <w:rsid w:val="00190360"/>
    <w:rsid w:val="001907E7"/>
    <w:rsid w:val="00191818"/>
    <w:rsid w:val="00191AC5"/>
    <w:rsid w:val="00191B47"/>
    <w:rsid w:val="0019230E"/>
    <w:rsid w:val="00192378"/>
    <w:rsid w:val="001923BF"/>
    <w:rsid w:val="0019242C"/>
    <w:rsid w:val="001924CA"/>
    <w:rsid w:val="00192C69"/>
    <w:rsid w:val="00192C8A"/>
    <w:rsid w:val="00192CBF"/>
    <w:rsid w:val="00192E48"/>
    <w:rsid w:val="00192F42"/>
    <w:rsid w:val="00192F7F"/>
    <w:rsid w:val="0019319E"/>
    <w:rsid w:val="00193204"/>
    <w:rsid w:val="00193293"/>
    <w:rsid w:val="0019362E"/>
    <w:rsid w:val="00194B3D"/>
    <w:rsid w:val="0019508C"/>
    <w:rsid w:val="001954C5"/>
    <w:rsid w:val="00195927"/>
    <w:rsid w:val="00195B95"/>
    <w:rsid w:val="00195C41"/>
    <w:rsid w:val="00196376"/>
    <w:rsid w:val="00196395"/>
    <w:rsid w:val="00196902"/>
    <w:rsid w:val="00196EEE"/>
    <w:rsid w:val="00197081"/>
    <w:rsid w:val="0019741A"/>
    <w:rsid w:val="001978DA"/>
    <w:rsid w:val="00197C86"/>
    <w:rsid w:val="001A0536"/>
    <w:rsid w:val="001A0A8A"/>
    <w:rsid w:val="001A13E9"/>
    <w:rsid w:val="001A16B3"/>
    <w:rsid w:val="001A1BAC"/>
    <w:rsid w:val="001A1BED"/>
    <w:rsid w:val="001A1CBB"/>
    <w:rsid w:val="001A317A"/>
    <w:rsid w:val="001A351C"/>
    <w:rsid w:val="001A3823"/>
    <w:rsid w:val="001A39D3"/>
    <w:rsid w:val="001A3A1D"/>
    <w:rsid w:val="001A3AC4"/>
    <w:rsid w:val="001A3C94"/>
    <w:rsid w:val="001A41EC"/>
    <w:rsid w:val="001A4B03"/>
    <w:rsid w:val="001A4C69"/>
    <w:rsid w:val="001A500E"/>
    <w:rsid w:val="001A590D"/>
    <w:rsid w:val="001A6740"/>
    <w:rsid w:val="001A6E1F"/>
    <w:rsid w:val="001A7843"/>
    <w:rsid w:val="001A7AB9"/>
    <w:rsid w:val="001A7F0F"/>
    <w:rsid w:val="001B0A3F"/>
    <w:rsid w:val="001B0AE1"/>
    <w:rsid w:val="001B12B2"/>
    <w:rsid w:val="001B1C37"/>
    <w:rsid w:val="001B1DBC"/>
    <w:rsid w:val="001B1E12"/>
    <w:rsid w:val="001B1F93"/>
    <w:rsid w:val="001B29E3"/>
    <w:rsid w:val="001B2D91"/>
    <w:rsid w:val="001B31A4"/>
    <w:rsid w:val="001B3891"/>
    <w:rsid w:val="001B3E22"/>
    <w:rsid w:val="001B4504"/>
    <w:rsid w:val="001B4775"/>
    <w:rsid w:val="001B49AF"/>
    <w:rsid w:val="001B4AE5"/>
    <w:rsid w:val="001B57F9"/>
    <w:rsid w:val="001B5A01"/>
    <w:rsid w:val="001B5B98"/>
    <w:rsid w:val="001B668C"/>
    <w:rsid w:val="001B6A13"/>
    <w:rsid w:val="001B6ABE"/>
    <w:rsid w:val="001B6B5C"/>
    <w:rsid w:val="001B744F"/>
    <w:rsid w:val="001B79DB"/>
    <w:rsid w:val="001B7A78"/>
    <w:rsid w:val="001B7E39"/>
    <w:rsid w:val="001C0CA1"/>
    <w:rsid w:val="001C1231"/>
    <w:rsid w:val="001C133D"/>
    <w:rsid w:val="001C18FE"/>
    <w:rsid w:val="001C1BF8"/>
    <w:rsid w:val="001C1DD9"/>
    <w:rsid w:val="001C1FFB"/>
    <w:rsid w:val="001C23F5"/>
    <w:rsid w:val="001C25C9"/>
    <w:rsid w:val="001C25DE"/>
    <w:rsid w:val="001C278C"/>
    <w:rsid w:val="001C2BDD"/>
    <w:rsid w:val="001C33B3"/>
    <w:rsid w:val="001C386B"/>
    <w:rsid w:val="001C3991"/>
    <w:rsid w:val="001C4302"/>
    <w:rsid w:val="001C4792"/>
    <w:rsid w:val="001C5B4D"/>
    <w:rsid w:val="001C6121"/>
    <w:rsid w:val="001C6D30"/>
    <w:rsid w:val="001C7278"/>
    <w:rsid w:val="001C7850"/>
    <w:rsid w:val="001C7B42"/>
    <w:rsid w:val="001D071B"/>
    <w:rsid w:val="001D1CDD"/>
    <w:rsid w:val="001D22E7"/>
    <w:rsid w:val="001D2461"/>
    <w:rsid w:val="001D3506"/>
    <w:rsid w:val="001D38C0"/>
    <w:rsid w:val="001D4516"/>
    <w:rsid w:val="001D4C1F"/>
    <w:rsid w:val="001D4F65"/>
    <w:rsid w:val="001D51BA"/>
    <w:rsid w:val="001D5211"/>
    <w:rsid w:val="001D5C79"/>
    <w:rsid w:val="001D5E20"/>
    <w:rsid w:val="001D5EEF"/>
    <w:rsid w:val="001D60BD"/>
    <w:rsid w:val="001D6EAE"/>
    <w:rsid w:val="001D7051"/>
    <w:rsid w:val="001D7129"/>
    <w:rsid w:val="001D74CB"/>
    <w:rsid w:val="001D77BD"/>
    <w:rsid w:val="001D7CA5"/>
    <w:rsid w:val="001E0467"/>
    <w:rsid w:val="001E064D"/>
    <w:rsid w:val="001E0888"/>
    <w:rsid w:val="001E0A38"/>
    <w:rsid w:val="001E0D49"/>
    <w:rsid w:val="001E0F97"/>
    <w:rsid w:val="001E14A4"/>
    <w:rsid w:val="001E17BE"/>
    <w:rsid w:val="001E20BB"/>
    <w:rsid w:val="001E2A26"/>
    <w:rsid w:val="001E2CBE"/>
    <w:rsid w:val="001E3242"/>
    <w:rsid w:val="001E399F"/>
    <w:rsid w:val="001E509C"/>
    <w:rsid w:val="001E516B"/>
    <w:rsid w:val="001E564C"/>
    <w:rsid w:val="001E5E34"/>
    <w:rsid w:val="001E6040"/>
    <w:rsid w:val="001E619F"/>
    <w:rsid w:val="001E64EE"/>
    <w:rsid w:val="001E67D8"/>
    <w:rsid w:val="001E74EF"/>
    <w:rsid w:val="001E7BD0"/>
    <w:rsid w:val="001F027A"/>
    <w:rsid w:val="001F0E11"/>
    <w:rsid w:val="001F1DC1"/>
    <w:rsid w:val="001F1EBE"/>
    <w:rsid w:val="001F207A"/>
    <w:rsid w:val="001F2274"/>
    <w:rsid w:val="001F2326"/>
    <w:rsid w:val="001F2F59"/>
    <w:rsid w:val="001F331F"/>
    <w:rsid w:val="001F3457"/>
    <w:rsid w:val="001F3E40"/>
    <w:rsid w:val="001F41C5"/>
    <w:rsid w:val="001F4207"/>
    <w:rsid w:val="001F48DC"/>
    <w:rsid w:val="001F4DA8"/>
    <w:rsid w:val="001F5670"/>
    <w:rsid w:val="001F587F"/>
    <w:rsid w:val="001F5933"/>
    <w:rsid w:val="001F5A9D"/>
    <w:rsid w:val="001F6215"/>
    <w:rsid w:val="001F6271"/>
    <w:rsid w:val="001F63A2"/>
    <w:rsid w:val="001F6527"/>
    <w:rsid w:val="001F6F83"/>
    <w:rsid w:val="001F7226"/>
    <w:rsid w:val="001F7492"/>
    <w:rsid w:val="001F7B81"/>
    <w:rsid w:val="00200100"/>
    <w:rsid w:val="00201264"/>
    <w:rsid w:val="0020153F"/>
    <w:rsid w:val="00201D73"/>
    <w:rsid w:val="00201D77"/>
    <w:rsid w:val="002026AB"/>
    <w:rsid w:val="00202D7E"/>
    <w:rsid w:val="002030C7"/>
    <w:rsid w:val="0020324D"/>
    <w:rsid w:val="00203531"/>
    <w:rsid w:val="002035D1"/>
    <w:rsid w:val="00203B04"/>
    <w:rsid w:val="00204587"/>
    <w:rsid w:val="0020465E"/>
    <w:rsid w:val="00204913"/>
    <w:rsid w:val="002055D8"/>
    <w:rsid w:val="00205B03"/>
    <w:rsid w:val="00205EAE"/>
    <w:rsid w:val="00206A65"/>
    <w:rsid w:val="0020757B"/>
    <w:rsid w:val="002111E4"/>
    <w:rsid w:val="0021234F"/>
    <w:rsid w:val="002124FC"/>
    <w:rsid w:val="00212F6B"/>
    <w:rsid w:val="002133B3"/>
    <w:rsid w:val="0021355C"/>
    <w:rsid w:val="002149EC"/>
    <w:rsid w:val="00214BBD"/>
    <w:rsid w:val="00214DCD"/>
    <w:rsid w:val="0021503A"/>
    <w:rsid w:val="00215861"/>
    <w:rsid w:val="00215DA4"/>
    <w:rsid w:val="00216236"/>
    <w:rsid w:val="002162FB"/>
    <w:rsid w:val="0021761F"/>
    <w:rsid w:val="0021772E"/>
    <w:rsid w:val="00217FC5"/>
    <w:rsid w:val="00220264"/>
    <w:rsid w:val="00220DB3"/>
    <w:rsid w:val="00221294"/>
    <w:rsid w:val="00221882"/>
    <w:rsid w:val="0022192F"/>
    <w:rsid w:val="00221ACA"/>
    <w:rsid w:val="002222FC"/>
    <w:rsid w:val="00222D0B"/>
    <w:rsid w:val="00223CFF"/>
    <w:rsid w:val="002258E3"/>
    <w:rsid w:val="00225E78"/>
    <w:rsid w:val="00226B98"/>
    <w:rsid w:val="0022755F"/>
    <w:rsid w:val="00230364"/>
    <w:rsid w:val="002304AD"/>
    <w:rsid w:val="00230E2F"/>
    <w:rsid w:val="002313AC"/>
    <w:rsid w:val="0023234C"/>
    <w:rsid w:val="00232521"/>
    <w:rsid w:val="0023360C"/>
    <w:rsid w:val="00233631"/>
    <w:rsid w:val="0023365B"/>
    <w:rsid w:val="00233D87"/>
    <w:rsid w:val="002343B7"/>
    <w:rsid w:val="002346FF"/>
    <w:rsid w:val="00234F20"/>
    <w:rsid w:val="00234F95"/>
    <w:rsid w:val="002353B0"/>
    <w:rsid w:val="00235CFD"/>
    <w:rsid w:val="00235D12"/>
    <w:rsid w:val="0023648D"/>
    <w:rsid w:val="002364C5"/>
    <w:rsid w:val="00240266"/>
    <w:rsid w:val="0024046B"/>
    <w:rsid w:val="002405A7"/>
    <w:rsid w:val="002406AB"/>
    <w:rsid w:val="00241927"/>
    <w:rsid w:val="00242678"/>
    <w:rsid w:val="00242976"/>
    <w:rsid w:val="00242D70"/>
    <w:rsid w:val="002434C0"/>
    <w:rsid w:val="002441A6"/>
    <w:rsid w:val="0024447E"/>
    <w:rsid w:val="00245BD5"/>
    <w:rsid w:val="002461A3"/>
    <w:rsid w:val="002470A4"/>
    <w:rsid w:val="002476A8"/>
    <w:rsid w:val="00247844"/>
    <w:rsid w:val="00247C5F"/>
    <w:rsid w:val="0025022F"/>
    <w:rsid w:val="002504D8"/>
    <w:rsid w:val="0025076F"/>
    <w:rsid w:val="002515B7"/>
    <w:rsid w:val="00251629"/>
    <w:rsid w:val="00251756"/>
    <w:rsid w:val="00251AD7"/>
    <w:rsid w:val="00251BEB"/>
    <w:rsid w:val="00251DF6"/>
    <w:rsid w:val="00251EB8"/>
    <w:rsid w:val="002521D8"/>
    <w:rsid w:val="00253959"/>
    <w:rsid w:val="00253B3A"/>
    <w:rsid w:val="00253D6D"/>
    <w:rsid w:val="00254316"/>
    <w:rsid w:val="00254CCE"/>
    <w:rsid w:val="00254DA8"/>
    <w:rsid w:val="00254E20"/>
    <w:rsid w:val="002558F1"/>
    <w:rsid w:val="002564FE"/>
    <w:rsid w:val="00256613"/>
    <w:rsid w:val="00257577"/>
    <w:rsid w:val="00257DCE"/>
    <w:rsid w:val="00260911"/>
    <w:rsid w:val="00260A25"/>
    <w:rsid w:val="00260D75"/>
    <w:rsid w:val="0026158E"/>
    <w:rsid w:val="00261AF3"/>
    <w:rsid w:val="00261ED1"/>
    <w:rsid w:val="00261FC0"/>
    <w:rsid w:val="00262181"/>
    <w:rsid w:val="002625B3"/>
    <w:rsid w:val="00263200"/>
    <w:rsid w:val="00263812"/>
    <w:rsid w:val="002640E3"/>
    <w:rsid w:val="00264437"/>
    <w:rsid w:val="00264975"/>
    <w:rsid w:val="002649BB"/>
    <w:rsid w:val="002652EB"/>
    <w:rsid w:val="0026579C"/>
    <w:rsid w:val="00265843"/>
    <w:rsid w:val="00265948"/>
    <w:rsid w:val="002659B1"/>
    <w:rsid w:val="00265B21"/>
    <w:rsid w:val="00266D63"/>
    <w:rsid w:val="0026709D"/>
    <w:rsid w:val="00267E82"/>
    <w:rsid w:val="00271CB0"/>
    <w:rsid w:val="0027242B"/>
    <w:rsid w:val="00272BD9"/>
    <w:rsid w:val="00272CC8"/>
    <w:rsid w:val="0027330C"/>
    <w:rsid w:val="00273888"/>
    <w:rsid w:val="00273ADD"/>
    <w:rsid w:val="00274800"/>
    <w:rsid w:val="00274E0F"/>
    <w:rsid w:val="00275537"/>
    <w:rsid w:val="002757C2"/>
    <w:rsid w:val="00275916"/>
    <w:rsid w:val="002763BB"/>
    <w:rsid w:val="00276630"/>
    <w:rsid w:val="00276680"/>
    <w:rsid w:val="00277FF6"/>
    <w:rsid w:val="002803C1"/>
    <w:rsid w:val="00280674"/>
    <w:rsid w:val="0028074B"/>
    <w:rsid w:val="002808C1"/>
    <w:rsid w:val="00281084"/>
    <w:rsid w:val="00281131"/>
    <w:rsid w:val="002814F0"/>
    <w:rsid w:val="00281AE4"/>
    <w:rsid w:val="002822D3"/>
    <w:rsid w:val="00282672"/>
    <w:rsid w:val="00282CA6"/>
    <w:rsid w:val="00283830"/>
    <w:rsid w:val="002838F7"/>
    <w:rsid w:val="00283C37"/>
    <w:rsid w:val="002842D1"/>
    <w:rsid w:val="002842DC"/>
    <w:rsid w:val="00284B53"/>
    <w:rsid w:val="00284EF8"/>
    <w:rsid w:val="00285B44"/>
    <w:rsid w:val="00286416"/>
    <w:rsid w:val="00287260"/>
    <w:rsid w:val="00287823"/>
    <w:rsid w:val="00287BB7"/>
    <w:rsid w:val="00287C28"/>
    <w:rsid w:val="00287C8D"/>
    <w:rsid w:val="00290177"/>
    <w:rsid w:val="00290206"/>
    <w:rsid w:val="00290A71"/>
    <w:rsid w:val="00290F0A"/>
    <w:rsid w:val="00291396"/>
    <w:rsid w:val="002913C3"/>
    <w:rsid w:val="00292FAE"/>
    <w:rsid w:val="00294063"/>
    <w:rsid w:val="00295CA1"/>
    <w:rsid w:val="00295D45"/>
    <w:rsid w:val="00295E30"/>
    <w:rsid w:val="00295FD3"/>
    <w:rsid w:val="00296619"/>
    <w:rsid w:val="00296A08"/>
    <w:rsid w:val="00296E86"/>
    <w:rsid w:val="002979F1"/>
    <w:rsid w:val="002A17F4"/>
    <w:rsid w:val="002A19B8"/>
    <w:rsid w:val="002A21C9"/>
    <w:rsid w:val="002A283A"/>
    <w:rsid w:val="002A2D45"/>
    <w:rsid w:val="002A39DF"/>
    <w:rsid w:val="002A4049"/>
    <w:rsid w:val="002A41FC"/>
    <w:rsid w:val="002A4DE9"/>
    <w:rsid w:val="002A550F"/>
    <w:rsid w:val="002A580E"/>
    <w:rsid w:val="002A5B9C"/>
    <w:rsid w:val="002A63CC"/>
    <w:rsid w:val="002A6F7B"/>
    <w:rsid w:val="002A6FE6"/>
    <w:rsid w:val="002A7491"/>
    <w:rsid w:val="002A76BC"/>
    <w:rsid w:val="002A78D5"/>
    <w:rsid w:val="002A7AA8"/>
    <w:rsid w:val="002B057B"/>
    <w:rsid w:val="002B0DE8"/>
    <w:rsid w:val="002B1C7E"/>
    <w:rsid w:val="002B2048"/>
    <w:rsid w:val="002B26EC"/>
    <w:rsid w:val="002B2C26"/>
    <w:rsid w:val="002B2DA7"/>
    <w:rsid w:val="002B30BD"/>
    <w:rsid w:val="002B3340"/>
    <w:rsid w:val="002B39C0"/>
    <w:rsid w:val="002B3F25"/>
    <w:rsid w:val="002B3FE5"/>
    <w:rsid w:val="002B4008"/>
    <w:rsid w:val="002B4100"/>
    <w:rsid w:val="002B434C"/>
    <w:rsid w:val="002B4362"/>
    <w:rsid w:val="002B44F7"/>
    <w:rsid w:val="002B4A4F"/>
    <w:rsid w:val="002B4B63"/>
    <w:rsid w:val="002B5622"/>
    <w:rsid w:val="002B56E7"/>
    <w:rsid w:val="002B607D"/>
    <w:rsid w:val="002B63FA"/>
    <w:rsid w:val="002B663B"/>
    <w:rsid w:val="002B68C0"/>
    <w:rsid w:val="002B76D4"/>
    <w:rsid w:val="002B7789"/>
    <w:rsid w:val="002B7E06"/>
    <w:rsid w:val="002C00F4"/>
    <w:rsid w:val="002C023F"/>
    <w:rsid w:val="002C139B"/>
    <w:rsid w:val="002C19CA"/>
    <w:rsid w:val="002C1AC7"/>
    <w:rsid w:val="002C1B53"/>
    <w:rsid w:val="002C1D23"/>
    <w:rsid w:val="002C2C17"/>
    <w:rsid w:val="002C2F94"/>
    <w:rsid w:val="002C39EB"/>
    <w:rsid w:val="002C4222"/>
    <w:rsid w:val="002C4A23"/>
    <w:rsid w:val="002C5333"/>
    <w:rsid w:val="002C5ACD"/>
    <w:rsid w:val="002C5AF4"/>
    <w:rsid w:val="002C5C52"/>
    <w:rsid w:val="002C5DEE"/>
    <w:rsid w:val="002C5E78"/>
    <w:rsid w:val="002C6A53"/>
    <w:rsid w:val="002C6F40"/>
    <w:rsid w:val="002C76D1"/>
    <w:rsid w:val="002C7CF2"/>
    <w:rsid w:val="002D133A"/>
    <w:rsid w:val="002D16AD"/>
    <w:rsid w:val="002D16E3"/>
    <w:rsid w:val="002D18B6"/>
    <w:rsid w:val="002D1BAF"/>
    <w:rsid w:val="002D2007"/>
    <w:rsid w:val="002D2037"/>
    <w:rsid w:val="002D2077"/>
    <w:rsid w:val="002D2289"/>
    <w:rsid w:val="002D2B98"/>
    <w:rsid w:val="002D2FB6"/>
    <w:rsid w:val="002D372F"/>
    <w:rsid w:val="002D3CDB"/>
    <w:rsid w:val="002D3FE6"/>
    <w:rsid w:val="002D40AD"/>
    <w:rsid w:val="002D4743"/>
    <w:rsid w:val="002D6627"/>
    <w:rsid w:val="002D7B1F"/>
    <w:rsid w:val="002D7C82"/>
    <w:rsid w:val="002E0C10"/>
    <w:rsid w:val="002E1071"/>
    <w:rsid w:val="002E1346"/>
    <w:rsid w:val="002E16DE"/>
    <w:rsid w:val="002E171C"/>
    <w:rsid w:val="002E18A1"/>
    <w:rsid w:val="002E19F9"/>
    <w:rsid w:val="002E2B65"/>
    <w:rsid w:val="002E2BC3"/>
    <w:rsid w:val="002E2C10"/>
    <w:rsid w:val="002E2E9E"/>
    <w:rsid w:val="002E413F"/>
    <w:rsid w:val="002E423B"/>
    <w:rsid w:val="002E42D3"/>
    <w:rsid w:val="002E5125"/>
    <w:rsid w:val="002E568C"/>
    <w:rsid w:val="002E56CB"/>
    <w:rsid w:val="002E6375"/>
    <w:rsid w:val="002E64A1"/>
    <w:rsid w:val="002E661B"/>
    <w:rsid w:val="002E678C"/>
    <w:rsid w:val="002E67D2"/>
    <w:rsid w:val="002E6F52"/>
    <w:rsid w:val="002E74B6"/>
    <w:rsid w:val="002E7992"/>
    <w:rsid w:val="002F0094"/>
    <w:rsid w:val="002F00E7"/>
    <w:rsid w:val="002F049F"/>
    <w:rsid w:val="002F0C16"/>
    <w:rsid w:val="002F126B"/>
    <w:rsid w:val="002F155E"/>
    <w:rsid w:val="002F2072"/>
    <w:rsid w:val="002F2C34"/>
    <w:rsid w:val="002F31E4"/>
    <w:rsid w:val="002F38BB"/>
    <w:rsid w:val="002F395C"/>
    <w:rsid w:val="002F399D"/>
    <w:rsid w:val="002F3E35"/>
    <w:rsid w:val="002F3FD2"/>
    <w:rsid w:val="002F4AA9"/>
    <w:rsid w:val="002F4FC1"/>
    <w:rsid w:val="002F5646"/>
    <w:rsid w:val="002F5F22"/>
    <w:rsid w:val="002F604C"/>
    <w:rsid w:val="002F609B"/>
    <w:rsid w:val="002F6A0D"/>
    <w:rsid w:val="002F6F62"/>
    <w:rsid w:val="002F6FC5"/>
    <w:rsid w:val="002F7091"/>
    <w:rsid w:val="002F71C1"/>
    <w:rsid w:val="002F7345"/>
    <w:rsid w:val="002F78D6"/>
    <w:rsid w:val="002F7971"/>
    <w:rsid w:val="002F7D7A"/>
    <w:rsid w:val="00300C08"/>
    <w:rsid w:val="00301085"/>
    <w:rsid w:val="00301D73"/>
    <w:rsid w:val="00301F36"/>
    <w:rsid w:val="00302680"/>
    <w:rsid w:val="003026EF"/>
    <w:rsid w:val="00302BD3"/>
    <w:rsid w:val="0030319E"/>
    <w:rsid w:val="003031C9"/>
    <w:rsid w:val="0030347B"/>
    <w:rsid w:val="003035D6"/>
    <w:rsid w:val="003038BE"/>
    <w:rsid w:val="00303A12"/>
    <w:rsid w:val="00303C75"/>
    <w:rsid w:val="0030443F"/>
    <w:rsid w:val="00304B0C"/>
    <w:rsid w:val="0030504E"/>
    <w:rsid w:val="003050E5"/>
    <w:rsid w:val="00305121"/>
    <w:rsid w:val="00305922"/>
    <w:rsid w:val="00305A35"/>
    <w:rsid w:val="00305CF8"/>
    <w:rsid w:val="003064E8"/>
    <w:rsid w:val="00306761"/>
    <w:rsid w:val="00306765"/>
    <w:rsid w:val="00306A71"/>
    <w:rsid w:val="00307351"/>
    <w:rsid w:val="00307706"/>
    <w:rsid w:val="00310833"/>
    <w:rsid w:val="003112E5"/>
    <w:rsid w:val="0031180C"/>
    <w:rsid w:val="003118F7"/>
    <w:rsid w:val="00311B75"/>
    <w:rsid w:val="0031219E"/>
    <w:rsid w:val="00312606"/>
    <w:rsid w:val="003126EF"/>
    <w:rsid w:val="00312BEE"/>
    <w:rsid w:val="00313391"/>
    <w:rsid w:val="003133C1"/>
    <w:rsid w:val="003135E5"/>
    <w:rsid w:val="00313634"/>
    <w:rsid w:val="003142B8"/>
    <w:rsid w:val="003148AE"/>
    <w:rsid w:val="00314C18"/>
    <w:rsid w:val="0031556A"/>
    <w:rsid w:val="00315A2A"/>
    <w:rsid w:val="00316086"/>
    <w:rsid w:val="00317347"/>
    <w:rsid w:val="0032007D"/>
    <w:rsid w:val="00320178"/>
    <w:rsid w:val="00320243"/>
    <w:rsid w:val="00320419"/>
    <w:rsid w:val="00321008"/>
    <w:rsid w:val="00321646"/>
    <w:rsid w:val="00321CB1"/>
    <w:rsid w:val="00322C4F"/>
    <w:rsid w:val="00322C80"/>
    <w:rsid w:val="003234DB"/>
    <w:rsid w:val="003235FB"/>
    <w:rsid w:val="00324021"/>
    <w:rsid w:val="00324A1A"/>
    <w:rsid w:val="00324AE2"/>
    <w:rsid w:val="00324CB5"/>
    <w:rsid w:val="00324E5B"/>
    <w:rsid w:val="003258B8"/>
    <w:rsid w:val="00325BE7"/>
    <w:rsid w:val="003267C5"/>
    <w:rsid w:val="003268E5"/>
    <w:rsid w:val="00326BA8"/>
    <w:rsid w:val="00326CC8"/>
    <w:rsid w:val="00327CB6"/>
    <w:rsid w:val="00327F2E"/>
    <w:rsid w:val="00330810"/>
    <w:rsid w:val="00331369"/>
    <w:rsid w:val="00331745"/>
    <w:rsid w:val="00331FF9"/>
    <w:rsid w:val="003321E0"/>
    <w:rsid w:val="003323CB"/>
    <w:rsid w:val="0033280D"/>
    <w:rsid w:val="003348FD"/>
    <w:rsid w:val="00334AB0"/>
    <w:rsid w:val="003355DD"/>
    <w:rsid w:val="00335630"/>
    <w:rsid w:val="0033632E"/>
    <w:rsid w:val="00336B7A"/>
    <w:rsid w:val="0033782B"/>
    <w:rsid w:val="00337D1C"/>
    <w:rsid w:val="003401A0"/>
    <w:rsid w:val="00340367"/>
    <w:rsid w:val="00340CD9"/>
    <w:rsid w:val="00340CE7"/>
    <w:rsid w:val="00341117"/>
    <w:rsid w:val="00341338"/>
    <w:rsid w:val="0034143D"/>
    <w:rsid w:val="00342599"/>
    <w:rsid w:val="00342EC6"/>
    <w:rsid w:val="0034304E"/>
    <w:rsid w:val="00343CA1"/>
    <w:rsid w:val="00344307"/>
    <w:rsid w:val="00344585"/>
    <w:rsid w:val="00344671"/>
    <w:rsid w:val="00344F15"/>
    <w:rsid w:val="00345568"/>
    <w:rsid w:val="00345CF1"/>
    <w:rsid w:val="00345D6D"/>
    <w:rsid w:val="003461CE"/>
    <w:rsid w:val="00346371"/>
    <w:rsid w:val="0034650C"/>
    <w:rsid w:val="00346587"/>
    <w:rsid w:val="003465C8"/>
    <w:rsid w:val="0034734C"/>
    <w:rsid w:val="003502CF"/>
    <w:rsid w:val="0035080D"/>
    <w:rsid w:val="00350AC0"/>
    <w:rsid w:val="00350BE8"/>
    <w:rsid w:val="0035251B"/>
    <w:rsid w:val="00352888"/>
    <w:rsid w:val="00352C07"/>
    <w:rsid w:val="00352C91"/>
    <w:rsid w:val="003535F1"/>
    <w:rsid w:val="00353B3F"/>
    <w:rsid w:val="003540EC"/>
    <w:rsid w:val="00354926"/>
    <w:rsid w:val="00354AF1"/>
    <w:rsid w:val="00356A66"/>
    <w:rsid w:val="00356A94"/>
    <w:rsid w:val="003574DF"/>
    <w:rsid w:val="00357812"/>
    <w:rsid w:val="00357E0F"/>
    <w:rsid w:val="00357FA2"/>
    <w:rsid w:val="003605BB"/>
    <w:rsid w:val="0036074A"/>
    <w:rsid w:val="00360AA9"/>
    <w:rsid w:val="00360F2B"/>
    <w:rsid w:val="0036110A"/>
    <w:rsid w:val="00361210"/>
    <w:rsid w:val="0036174D"/>
    <w:rsid w:val="0036193B"/>
    <w:rsid w:val="0036199F"/>
    <w:rsid w:val="00361BB0"/>
    <w:rsid w:val="00361E68"/>
    <w:rsid w:val="00362055"/>
    <w:rsid w:val="003628CE"/>
    <w:rsid w:val="00362F00"/>
    <w:rsid w:val="0036318C"/>
    <w:rsid w:val="00363647"/>
    <w:rsid w:val="00363E3A"/>
    <w:rsid w:val="0036462D"/>
    <w:rsid w:val="00364EDF"/>
    <w:rsid w:val="00365406"/>
    <w:rsid w:val="003655E2"/>
    <w:rsid w:val="003664A7"/>
    <w:rsid w:val="0036668F"/>
    <w:rsid w:val="00366886"/>
    <w:rsid w:val="00366993"/>
    <w:rsid w:val="00366AF1"/>
    <w:rsid w:val="00367A57"/>
    <w:rsid w:val="00367AAB"/>
    <w:rsid w:val="00367E41"/>
    <w:rsid w:val="00370452"/>
    <w:rsid w:val="003705BB"/>
    <w:rsid w:val="00370AB9"/>
    <w:rsid w:val="00370E91"/>
    <w:rsid w:val="00370EB4"/>
    <w:rsid w:val="00371257"/>
    <w:rsid w:val="00371384"/>
    <w:rsid w:val="0037165E"/>
    <w:rsid w:val="00371BC6"/>
    <w:rsid w:val="003726EA"/>
    <w:rsid w:val="00372B49"/>
    <w:rsid w:val="00373980"/>
    <w:rsid w:val="00373C00"/>
    <w:rsid w:val="00374154"/>
    <w:rsid w:val="00375138"/>
    <w:rsid w:val="00375155"/>
    <w:rsid w:val="0037587D"/>
    <w:rsid w:val="00375B84"/>
    <w:rsid w:val="003762EC"/>
    <w:rsid w:val="003764A3"/>
    <w:rsid w:val="00376EC5"/>
    <w:rsid w:val="00376FF5"/>
    <w:rsid w:val="00377646"/>
    <w:rsid w:val="003777C9"/>
    <w:rsid w:val="00377CA5"/>
    <w:rsid w:val="00377E00"/>
    <w:rsid w:val="00380A64"/>
    <w:rsid w:val="00380B15"/>
    <w:rsid w:val="00380BA6"/>
    <w:rsid w:val="00380E09"/>
    <w:rsid w:val="00381053"/>
    <w:rsid w:val="00381EA6"/>
    <w:rsid w:val="00382181"/>
    <w:rsid w:val="0038272B"/>
    <w:rsid w:val="00382EE7"/>
    <w:rsid w:val="00383492"/>
    <w:rsid w:val="00383CA4"/>
    <w:rsid w:val="00383D00"/>
    <w:rsid w:val="0038438A"/>
    <w:rsid w:val="00385F53"/>
    <w:rsid w:val="00386441"/>
    <w:rsid w:val="0038695D"/>
    <w:rsid w:val="003877E1"/>
    <w:rsid w:val="0039068C"/>
    <w:rsid w:val="003908B3"/>
    <w:rsid w:val="0039162B"/>
    <w:rsid w:val="0039193D"/>
    <w:rsid w:val="00391DB1"/>
    <w:rsid w:val="003937F6"/>
    <w:rsid w:val="0039433B"/>
    <w:rsid w:val="003946CB"/>
    <w:rsid w:val="00394DF7"/>
    <w:rsid w:val="00394FE0"/>
    <w:rsid w:val="0039502A"/>
    <w:rsid w:val="00395C7E"/>
    <w:rsid w:val="00395D01"/>
    <w:rsid w:val="00395D13"/>
    <w:rsid w:val="00395F34"/>
    <w:rsid w:val="00396359"/>
    <w:rsid w:val="0039665F"/>
    <w:rsid w:val="00397133"/>
    <w:rsid w:val="003977DF"/>
    <w:rsid w:val="0039790C"/>
    <w:rsid w:val="00397912"/>
    <w:rsid w:val="00397CCE"/>
    <w:rsid w:val="003A0780"/>
    <w:rsid w:val="003A0A90"/>
    <w:rsid w:val="003A0B93"/>
    <w:rsid w:val="003A15F9"/>
    <w:rsid w:val="003A166F"/>
    <w:rsid w:val="003A1DC7"/>
    <w:rsid w:val="003A265A"/>
    <w:rsid w:val="003A44E2"/>
    <w:rsid w:val="003A482D"/>
    <w:rsid w:val="003A53E2"/>
    <w:rsid w:val="003A5F65"/>
    <w:rsid w:val="003A621D"/>
    <w:rsid w:val="003A62A7"/>
    <w:rsid w:val="003A6329"/>
    <w:rsid w:val="003A6C0F"/>
    <w:rsid w:val="003A7886"/>
    <w:rsid w:val="003A7AA7"/>
    <w:rsid w:val="003B0405"/>
    <w:rsid w:val="003B0830"/>
    <w:rsid w:val="003B0944"/>
    <w:rsid w:val="003B122D"/>
    <w:rsid w:val="003B13B9"/>
    <w:rsid w:val="003B190B"/>
    <w:rsid w:val="003B204D"/>
    <w:rsid w:val="003B3623"/>
    <w:rsid w:val="003B3CC2"/>
    <w:rsid w:val="003B512A"/>
    <w:rsid w:val="003B529F"/>
    <w:rsid w:val="003B5323"/>
    <w:rsid w:val="003B56A2"/>
    <w:rsid w:val="003B575D"/>
    <w:rsid w:val="003B57F1"/>
    <w:rsid w:val="003B5940"/>
    <w:rsid w:val="003B6258"/>
    <w:rsid w:val="003B643C"/>
    <w:rsid w:val="003B704E"/>
    <w:rsid w:val="003B76D9"/>
    <w:rsid w:val="003B795C"/>
    <w:rsid w:val="003B79A3"/>
    <w:rsid w:val="003C04EC"/>
    <w:rsid w:val="003C1271"/>
    <w:rsid w:val="003C1666"/>
    <w:rsid w:val="003C1678"/>
    <w:rsid w:val="003C269D"/>
    <w:rsid w:val="003C2B8E"/>
    <w:rsid w:val="003C31E2"/>
    <w:rsid w:val="003C3250"/>
    <w:rsid w:val="003C3F99"/>
    <w:rsid w:val="003C40D3"/>
    <w:rsid w:val="003C419F"/>
    <w:rsid w:val="003C41B8"/>
    <w:rsid w:val="003C4296"/>
    <w:rsid w:val="003C4328"/>
    <w:rsid w:val="003C47DF"/>
    <w:rsid w:val="003C4C4F"/>
    <w:rsid w:val="003C5476"/>
    <w:rsid w:val="003C5A47"/>
    <w:rsid w:val="003C6338"/>
    <w:rsid w:val="003C64DA"/>
    <w:rsid w:val="003C6C50"/>
    <w:rsid w:val="003C6DAE"/>
    <w:rsid w:val="003C7476"/>
    <w:rsid w:val="003C7B19"/>
    <w:rsid w:val="003C7EB6"/>
    <w:rsid w:val="003C7F8A"/>
    <w:rsid w:val="003D0AC2"/>
    <w:rsid w:val="003D0C59"/>
    <w:rsid w:val="003D0CA0"/>
    <w:rsid w:val="003D0CA6"/>
    <w:rsid w:val="003D0D67"/>
    <w:rsid w:val="003D0FAC"/>
    <w:rsid w:val="003D10C4"/>
    <w:rsid w:val="003D1204"/>
    <w:rsid w:val="003D196E"/>
    <w:rsid w:val="003D1BBA"/>
    <w:rsid w:val="003D1C36"/>
    <w:rsid w:val="003D2D4D"/>
    <w:rsid w:val="003D35CD"/>
    <w:rsid w:val="003D3609"/>
    <w:rsid w:val="003D4022"/>
    <w:rsid w:val="003D457A"/>
    <w:rsid w:val="003D4AFC"/>
    <w:rsid w:val="003D4E26"/>
    <w:rsid w:val="003D5B7D"/>
    <w:rsid w:val="003D5CDD"/>
    <w:rsid w:val="003D5E2F"/>
    <w:rsid w:val="003D5F38"/>
    <w:rsid w:val="003D61AF"/>
    <w:rsid w:val="003D66BB"/>
    <w:rsid w:val="003D6834"/>
    <w:rsid w:val="003D688B"/>
    <w:rsid w:val="003D6D35"/>
    <w:rsid w:val="003D6D41"/>
    <w:rsid w:val="003D6FE3"/>
    <w:rsid w:val="003D701B"/>
    <w:rsid w:val="003D7228"/>
    <w:rsid w:val="003D76BF"/>
    <w:rsid w:val="003E085D"/>
    <w:rsid w:val="003E1245"/>
    <w:rsid w:val="003E1C8C"/>
    <w:rsid w:val="003E20BE"/>
    <w:rsid w:val="003E29CB"/>
    <w:rsid w:val="003E2C69"/>
    <w:rsid w:val="003E3E75"/>
    <w:rsid w:val="003E400C"/>
    <w:rsid w:val="003E41C8"/>
    <w:rsid w:val="003E4586"/>
    <w:rsid w:val="003E51CB"/>
    <w:rsid w:val="003E5251"/>
    <w:rsid w:val="003E53C1"/>
    <w:rsid w:val="003E553B"/>
    <w:rsid w:val="003E57F0"/>
    <w:rsid w:val="003E5CE3"/>
    <w:rsid w:val="003E6538"/>
    <w:rsid w:val="003E6EDB"/>
    <w:rsid w:val="003F0073"/>
    <w:rsid w:val="003F00CC"/>
    <w:rsid w:val="003F0C12"/>
    <w:rsid w:val="003F110F"/>
    <w:rsid w:val="003F1130"/>
    <w:rsid w:val="003F11B2"/>
    <w:rsid w:val="003F1986"/>
    <w:rsid w:val="003F1A79"/>
    <w:rsid w:val="003F1AEC"/>
    <w:rsid w:val="003F1CDC"/>
    <w:rsid w:val="003F2400"/>
    <w:rsid w:val="003F2746"/>
    <w:rsid w:val="003F2797"/>
    <w:rsid w:val="003F2D4E"/>
    <w:rsid w:val="003F3190"/>
    <w:rsid w:val="003F32C2"/>
    <w:rsid w:val="003F3765"/>
    <w:rsid w:val="003F37BC"/>
    <w:rsid w:val="003F3EF0"/>
    <w:rsid w:val="003F4224"/>
    <w:rsid w:val="003F42E9"/>
    <w:rsid w:val="003F4D03"/>
    <w:rsid w:val="003F4E1B"/>
    <w:rsid w:val="003F5DB7"/>
    <w:rsid w:val="003F721B"/>
    <w:rsid w:val="003F7DF0"/>
    <w:rsid w:val="00400046"/>
    <w:rsid w:val="004000FC"/>
    <w:rsid w:val="004016FA"/>
    <w:rsid w:val="00401ACA"/>
    <w:rsid w:val="00402D06"/>
    <w:rsid w:val="00402E3F"/>
    <w:rsid w:val="004039CF"/>
    <w:rsid w:val="004043E1"/>
    <w:rsid w:val="0040450F"/>
    <w:rsid w:val="0040569B"/>
    <w:rsid w:val="0040571C"/>
    <w:rsid w:val="00405A6E"/>
    <w:rsid w:val="00405C0C"/>
    <w:rsid w:val="00405FA1"/>
    <w:rsid w:val="0040636F"/>
    <w:rsid w:val="00410575"/>
    <w:rsid w:val="00410D45"/>
    <w:rsid w:val="004111C3"/>
    <w:rsid w:val="00411465"/>
    <w:rsid w:val="004114AB"/>
    <w:rsid w:val="004118BC"/>
    <w:rsid w:val="004119ED"/>
    <w:rsid w:val="00411C0E"/>
    <w:rsid w:val="00411D75"/>
    <w:rsid w:val="0041224D"/>
    <w:rsid w:val="00412345"/>
    <w:rsid w:val="0041253E"/>
    <w:rsid w:val="00412F08"/>
    <w:rsid w:val="004131A1"/>
    <w:rsid w:val="00413222"/>
    <w:rsid w:val="004135F0"/>
    <w:rsid w:val="00413AA6"/>
    <w:rsid w:val="00413E05"/>
    <w:rsid w:val="00414062"/>
    <w:rsid w:val="00414685"/>
    <w:rsid w:val="00414716"/>
    <w:rsid w:val="00414D4D"/>
    <w:rsid w:val="00415AD9"/>
    <w:rsid w:val="00415E99"/>
    <w:rsid w:val="00416646"/>
    <w:rsid w:val="00416AAF"/>
    <w:rsid w:val="0041743A"/>
    <w:rsid w:val="00417B18"/>
    <w:rsid w:val="0042028A"/>
    <w:rsid w:val="00420E05"/>
    <w:rsid w:val="004213DB"/>
    <w:rsid w:val="004224EB"/>
    <w:rsid w:val="00422889"/>
    <w:rsid w:val="00422A36"/>
    <w:rsid w:val="00422C9F"/>
    <w:rsid w:val="00423241"/>
    <w:rsid w:val="00423779"/>
    <w:rsid w:val="00423CBE"/>
    <w:rsid w:val="004245F8"/>
    <w:rsid w:val="0042497C"/>
    <w:rsid w:val="00424BF0"/>
    <w:rsid w:val="004252DC"/>
    <w:rsid w:val="00425531"/>
    <w:rsid w:val="004256C1"/>
    <w:rsid w:val="004258AD"/>
    <w:rsid w:val="00426B96"/>
    <w:rsid w:val="00426FD4"/>
    <w:rsid w:val="004279BA"/>
    <w:rsid w:val="00427EDC"/>
    <w:rsid w:val="004301C4"/>
    <w:rsid w:val="00431E24"/>
    <w:rsid w:val="004320B1"/>
    <w:rsid w:val="0043237B"/>
    <w:rsid w:val="0043296E"/>
    <w:rsid w:val="0043299D"/>
    <w:rsid w:val="004329F6"/>
    <w:rsid w:val="0043322E"/>
    <w:rsid w:val="0043396C"/>
    <w:rsid w:val="0043430F"/>
    <w:rsid w:val="0043441D"/>
    <w:rsid w:val="004347C8"/>
    <w:rsid w:val="00434A14"/>
    <w:rsid w:val="00434BF6"/>
    <w:rsid w:val="00434E9F"/>
    <w:rsid w:val="0043520A"/>
    <w:rsid w:val="004358A6"/>
    <w:rsid w:val="00435AE0"/>
    <w:rsid w:val="004365BC"/>
    <w:rsid w:val="00436A93"/>
    <w:rsid w:val="00436B1B"/>
    <w:rsid w:val="00436F87"/>
    <w:rsid w:val="004375DA"/>
    <w:rsid w:val="00440AB2"/>
    <w:rsid w:val="00440BDC"/>
    <w:rsid w:val="0044174B"/>
    <w:rsid w:val="00441C2A"/>
    <w:rsid w:val="00441CD2"/>
    <w:rsid w:val="00441F68"/>
    <w:rsid w:val="004422CF"/>
    <w:rsid w:val="0044279F"/>
    <w:rsid w:val="00442AE9"/>
    <w:rsid w:val="0044302B"/>
    <w:rsid w:val="004433C7"/>
    <w:rsid w:val="004434BA"/>
    <w:rsid w:val="00443AD3"/>
    <w:rsid w:val="00444540"/>
    <w:rsid w:val="00444F2E"/>
    <w:rsid w:val="0044508D"/>
    <w:rsid w:val="0044518D"/>
    <w:rsid w:val="004453E7"/>
    <w:rsid w:val="00445675"/>
    <w:rsid w:val="00445716"/>
    <w:rsid w:val="00445E14"/>
    <w:rsid w:val="00445EEB"/>
    <w:rsid w:val="0044608C"/>
    <w:rsid w:val="00446541"/>
    <w:rsid w:val="00446CAB"/>
    <w:rsid w:val="004470F4"/>
    <w:rsid w:val="004476A3"/>
    <w:rsid w:val="004509F2"/>
    <w:rsid w:val="00450B3A"/>
    <w:rsid w:val="00450BE5"/>
    <w:rsid w:val="00450E6C"/>
    <w:rsid w:val="0045138A"/>
    <w:rsid w:val="0045198E"/>
    <w:rsid w:val="00451B27"/>
    <w:rsid w:val="004520D8"/>
    <w:rsid w:val="00452457"/>
    <w:rsid w:val="0045316E"/>
    <w:rsid w:val="004537F0"/>
    <w:rsid w:val="00453996"/>
    <w:rsid w:val="00453AD6"/>
    <w:rsid w:val="00453C67"/>
    <w:rsid w:val="00453EAD"/>
    <w:rsid w:val="004542A2"/>
    <w:rsid w:val="00454C84"/>
    <w:rsid w:val="00454E8A"/>
    <w:rsid w:val="004553D8"/>
    <w:rsid w:val="00456051"/>
    <w:rsid w:val="00456153"/>
    <w:rsid w:val="00456A8A"/>
    <w:rsid w:val="00457346"/>
    <w:rsid w:val="00457B6A"/>
    <w:rsid w:val="00461095"/>
    <w:rsid w:val="00461D82"/>
    <w:rsid w:val="00461EEE"/>
    <w:rsid w:val="00462192"/>
    <w:rsid w:val="00462371"/>
    <w:rsid w:val="00462C40"/>
    <w:rsid w:val="0046331A"/>
    <w:rsid w:val="004636EA"/>
    <w:rsid w:val="00463991"/>
    <w:rsid w:val="00463A21"/>
    <w:rsid w:val="00463C1F"/>
    <w:rsid w:val="00463CC4"/>
    <w:rsid w:val="00463FF8"/>
    <w:rsid w:val="00464AD0"/>
    <w:rsid w:val="00464CC9"/>
    <w:rsid w:val="00464D6D"/>
    <w:rsid w:val="00464F86"/>
    <w:rsid w:val="00465026"/>
    <w:rsid w:val="00465112"/>
    <w:rsid w:val="00466233"/>
    <w:rsid w:val="00466598"/>
    <w:rsid w:val="0046688D"/>
    <w:rsid w:val="00466DB3"/>
    <w:rsid w:val="00467D02"/>
    <w:rsid w:val="00467EC1"/>
    <w:rsid w:val="004705ED"/>
    <w:rsid w:val="004707D7"/>
    <w:rsid w:val="00470985"/>
    <w:rsid w:val="00471098"/>
    <w:rsid w:val="00471593"/>
    <w:rsid w:val="00471E3C"/>
    <w:rsid w:val="004720A3"/>
    <w:rsid w:val="004720FA"/>
    <w:rsid w:val="004725EB"/>
    <w:rsid w:val="004726F0"/>
    <w:rsid w:val="00472EE1"/>
    <w:rsid w:val="0047310B"/>
    <w:rsid w:val="00473B22"/>
    <w:rsid w:val="00473EE4"/>
    <w:rsid w:val="0047403A"/>
    <w:rsid w:val="00474BB4"/>
    <w:rsid w:val="0047500F"/>
    <w:rsid w:val="004750BC"/>
    <w:rsid w:val="00475532"/>
    <w:rsid w:val="00475985"/>
    <w:rsid w:val="00475C32"/>
    <w:rsid w:val="0047606C"/>
    <w:rsid w:val="004770FA"/>
    <w:rsid w:val="00480351"/>
    <w:rsid w:val="00481088"/>
    <w:rsid w:val="00481344"/>
    <w:rsid w:val="0048192E"/>
    <w:rsid w:val="00481C33"/>
    <w:rsid w:val="00481DDC"/>
    <w:rsid w:val="00482351"/>
    <w:rsid w:val="00483ADB"/>
    <w:rsid w:val="0048422D"/>
    <w:rsid w:val="004843DB"/>
    <w:rsid w:val="00484D10"/>
    <w:rsid w:val="0048556A"/>
    <w:rsid w:val="00485603"/>
    <w:rsid w:val="00485ED4"/>
    <w:rsid w:val="00486B6D"/>
    <w:rsid w:val="004877C4"/>
    <w:rsid w:val="00487A4E"/>
    <w:rsid w:val="00487E53"/>
    <w:rsid w:val="00487F01"/>
    <w:rsid w:val="00490831"/>
    <w:rsid w:val="004910C8"/>
    <w:rsid w:val="0049125F"/>
    <w:rsid w:val="00491291"/>
    <w:rsid w:val="0049195F"/>
    <w:rsid w:val="00491C24"/>
    <w:rsid w:val="004924F4"/>
    <w:rsid w:val="00492F07"/>
    <w:rsid w:val="00494D58"/>
    <w:rsid w:val="004960ED"/>
    <w:rsid w:val="004967F6"/>
    <w:rsid w:val="004968C1"/>
    <w:rsid w:val="00496A14"/>
    <w:rsid w:val="00496BD7"/>
    <w:rsid w:val="00497469"/>
    <w:rsid w:val="00497758"/>
    <w:rsid w:val="004A00A8"/>
    <w:rsid w:val="004A0146"/>
    <w:rsid w:val="004A1475"/>
    <w:rsid w:val="004A15E5"/>
    <w:rsid w:val="004A187C"/>
    <w:rsid w:val="004A1A40"/>
    <w:rsid w:val="004A1CFA"/>
    <w:rsid w:val="004A2214"/>
    <w:rsid w:val="004A2881"/>
    <w:rsid w:val="004A289F"/>
    <w:rsid w:val="004A33F6"/>
    <w:rsid w:val="004A36E0"/>
    <w:rsid w:val="004A3987"/>
    <w:rsid w:val="004A4919"/>
    <w:rsid w:val="004A4C39"/>
    <w:rsid w:val="004A4F1D"/>
    <w:rsid w:val="004A5A70"/>
    <w:rsid w:val="004A5B09"/>
    <w:rsid w:val="004A62F6"/>
    <w:rsid w:val="004A6749"/>
    <w:rsid w:val="004A6CAA"/>
    <w:rsid w:val="004A75EF"/>
    <w:rsid w:val="004A7640"/>
    <w:rsid w:val="004A7673"/>
    <w:rsid w:val="004A7D3D"/>
    <w:rsid w:val="004B0165"/>
    <w:rsid w:val="004B027E"/>
    <w:rsid w:val="004B05A1"/>
    <w:rsid w:val="004B09D3"/>
    <w:rsid w:val="004B0AC4"/>
    <w:rsid w:val="004B0AEF"/>
    <w:rsid w:val="004B1469"/>
    <w:rsid w:val="004B18A5"/>
    <w:rsid w:val="004B23FD"/>
    <w:rsid w:val="004B264D"/>
    <w:rsid w:val="004B2689"/>
    <w:rsid w:val="004B26CA"/>
    <w:rsid w:val="004B2792"/>
    <w:rsid w:val="004B28CC"/>
    <w:rsid w:val="004B2C4B"/>
    <w:rsid w:val="004B3CC0"/>
    <w:rsid w:val="004B3EDA"/>
    <w:rsid w:val="004B597F"/>
    <w:rsid w:val="004B5EB1"/>
    <w:rsid w:val="004B62B5"/>
    <w:rsid w:val="004B644F"/>
    <w:rsid w:val="004B6D57"/>
    <w:rsid w:val="004B7139"/>
    <w:rsid w:val="004B756E"/>
    <w:rsid w:val="004C0676"/>
    <w:rsid w:val="004C0A74"/>
    <w:rsid w:val="004C0AF8"/>
    <w:rsid w:val="004C1142"/>
    <w:rsid w:val="004C2268"/>
    <w:rsid w:val="004C2F99"/>
    <w:rsid w:val="004C306B"/>
    <w:rsid w:val="004C30C5"/>
    <w:rsid w:val="004C36C2"/>
    <w:rsid w:val="004C410F"/>
    <w:rsid w:val="004C461A"/>
    <w:rsid w:val="004C4DDA"/>
    <w:rsid w:val="004C5C9C"/>
    <w:rsid w:val="004C5D25"/>
    <w:rsid w:val="004C6D23"/>
    <w:rsid w:val="004C6EB1"/>
    <w:rsid w:val="004C7058"/>
    <w:rsid w:val="004C76BE"/>
    <w:rsid w:val="004C7901"/>
    <w:rsid w:val="004C7D69"/>
    <w:rsid w:val="004C7F3A"/>
    <w:rsid w:val="004D00FF"/>
    <w:rsid w:val="004D13C5"/>
    <w:rsid w:val="004D15DB"/>
    <w:rsid w:val="004D1D1F"/>
    <w:rsid w:val="004D22D8"/>
    <w:rsid w:val="004D2CCF"/>
    <w:rsid w:val="004D3575"/>
    <w:rsid w:val="004D3901"/>
    <w:rsid w:val="004D3CCA"/>
    <w:rsid w:val="004D3DB9"/>
    <w:rsid w:val="004D4348"/>
    <w:rsid w:val="004D4497"/>
    <w:rsid w:val="004D48CF"/>
    <w:rsid w:val="004D538F"/>
    <w:rsid w:val="004D5462"/>
    <w:rsid w:val="004D5985"/>
    <w:rsid w:val="004D5E69"/>
    <w:rsid w:val="004D6495"/>
    <w:rsid w:val="004D6FB4"/>
    <w:rsid w:val="004D7E59"/>
    <w:rsid w:val="004E035A"/>
    <w:rsid w:val="004E1032"/>
    <w:rsid w:val="004E1113"/>
    <w:rsid w:val="004E15C0"/>
    <w:rsid w:val="004E2012"/>
    <w:rsid w:val="004E22AC"/>
    <w:rsid w:val="004E2EB1"/>
    <w:rsid w:val="004E34ED"/>
    <w:rsid w:val="004E507E"/>
    <w:rsid w:val="004E54F1"/>
    <w:rsid w:val="004E5DAC"/>
    <w:rsid w:val="004E64D5"/>
    <w:rsid w:val="004E66F6"/>
    <w:rsid w:val="004E67A3"/>
    <w:rsid w:val="004E6B56"/>
    <w:rsid w:val="004E77D8"/>
    <w:rsid w:val="004E7C2E"/>
    <w:rsid w:val="004E7D86"/>
    <w:rsid w:val="004E7DCC"/>
    <w:rsid w:val="004E7E90"/>
    <w:rsid w:val="004F04DD"/>
    <w:rsid w:val="004F09B6"/>
    <w:rsid w:val="004F1298"/>
    <w:rsid w:val="004F15DB"/>
    <w:rsid w:val="004F1D12"/>
    <w:rsid w:val="004F2093"/>
    <w:rsid w:val="004F279B"/>
    <w:rsid w:val="004F2869"/>
    <w:rsid w:val="004F3904"/>
    <w:rsid w:val="004F3EC2"/>
    <w:rsid w:val="004F4A35"/>
    <w:rsid w:val="004F53AE"/>
    <w:rsid w:val="004F613C"/>
    <w:rsid w:val="004F6A31"/>
    <w:rsid w:val="004F6DCB"/>
    <w:rsid w:val="004F6E80"/>
    <w:rsid w:val="004F7005"/>
    <w:rsid w:val="004F75F2"/>
    <w:rsid w:val="004F7BCA"/>
    <w:rsid w:val="00500294"/>
    <w:rsid w:val="00500584"/>
    <w:rsid w:val="00500DA1"/>
    <w:rsid w:val="00500E8B"/>
    <w:rsid w:val="00500EF7"/>
    <w:rsid w:val="00501085"/>
    <w:rsid w:val="005010F4"/>
    <w:rsid w:val="00501337"/>
    <w:rsid w:val="005018D9"/>
    <w:rsid w:val="00501CE8"/>
    <w:rsid w:val="00501DD1"/>
    <w:rsid w:val="00501F01"/>
    <w:rsid w:val="00502013"/>
    <w:rsid w:val="00502491"/>
    <w:rsid w:val="00502B7A"/>
    <w:rsid w:val="00502ED3"/>
    <w:rsid w:val="005032BA"/>
    <w:rsid w:val="005036EF"/>
    <w:rsid w:val="005044AC"/>
    <w:rsid w:val="005044EF"/>
    <w:rsid w:val="00504FAA"/>
    <w:rsid w:val="0050519D"/>
    <w:rsid w:val="00506269"/>
    <w:rsid w:val="005067B1"/>
    <w:rsid w:val="00506EBA"/>
    <w:rsid w:val="00506F31"/>
    <w:rsid w:val="0050735D"/>
    <w:rsid w:val="00507AEA"/>
    <w:rsid w:val="00507BF5"/>
    <w:rsid w:val="0051048F"/>
    <w:rsid w:val="005106DA"/>
    <w:rsid w:val="0051087A"/>
    <w:rsid w:val="0051096B"/>
    <w:rsid w:val="00510C3D"/>
    <w:rsid w:val="00511363"/>
    <w:rsid w:val="005113DC"/>
    <w:rsid w:val="00511425"/>
    <w:rsid w:val="005118EB"/>
    <w:rsid w:val="00511EB2"/>
    <w:rsid w:val="005123F4"/>
    <w:rsid w:val="00512A69"/>
    <w:rsid w:val="00512BAB"/>
    <w:rsid w:val="00513228"/>
    <w:rsid w:val="0051380E"/>
    <w:rsid w:val="00513DB7"/>
    <w:rsid w:val="0051428E"/>
    <w:rsid w:val="005143DC"/>
    <w:rsid w:val="005149DD"/>
    <w:rsid w:val="00515A11"/>
    <w:rsid w:val="00515E66"/>
    <w:rsid w:val="00515E79"/>
    <w:rsid w:val="005164FB"/>
    <w:rsid w:val="005168BF"/>
    <w:rsid w:val="00516FCB"/>
    <w:rsid w:val="00517065"/>
    <w:rsid w:val="00520323"/>
    <w:rsid w:val="00520678"/>
    <w:rsid w:val="00520FF8"/>
    <w:rsid w:val="005214B6"/>
    <w:rsid w:val="0052154A"/>
    <w:rsid w:val="00521CF3"/>
    <w:rsid w:val="005227FE"/>
    <w:rsid w:val="005229F0"/>
    <w:rsid w:val="00522D08"/>
    <w:rsid w:val="00522FC2"/>
    <w:rsid w:val="00523120"/>
    <w:rsid w:val="005234E7"/>
    <w:rsid w:val="00524CF1"/>
    <w:rsid w:val="00524D60"/>
    <w:rsid w:val="00524ECB"/>
    <w:rsid w:val="0052527E"/>
    <w:rsid w:val="005256EF"/>
    <w:rsid w:val="005259F3"/>
    <w:rsid w:val="00525C2F"/>
    <w:rsid w:val="00525C3E"/>
    <w:rsid w:val="00525CC2"/>
    <w:rsid w:val="005261C0"/>
    <w:rsid w:val="00526BE8"/>
    <w:rsid w:val="0052704F"/>
    <w:rsid w:val="0052728F"/>
    <w:rsid w:val="0052784D"/>
    <w:rsid w:val="00527903"/>
    <w:rsid w:val="00527A04"/>
    <w:rsid w:val="00527B61"/>
    <w:rsid w:val="005302A0"/>
    <w:rsid w:val="005302FC"/>
    <w:rsid w:val="00530677"/>
    <w:rsid w:val="00530752"/>
    <w:rsid w:val="0053116B"/>
    <w:rsid w:val="0053162F"/>
    <w:rsid w:val="00531703"/>
    <w:rsid w:val="00531B9A"/>
    <w:rsid w:val="00531DE5"/>
    <w:rsid w:val="00531E8B"/>
    <w:rsid w:val="00532B40"/>
    <w:rsid w:val="005330B6"/>
    <w:rsid w:val="00533604"/>
    <w:rsid w:val="00533B3C"/>
    <w:rsid w:val="00535635"/>
    <w:rsid w:val="00535C50"/>
    <w:rsid w:val="00535F97"/>
    <w:rsid w:val="00536BEE"/>
    <w:rsid w:val="00537224"/>
    <w:rsid w:val="00537537"/>
    <w:rsid w:val="005379CB"/>
    <w:rsid w:val="005379E9"/>
    <w:rsid w:val="00540432"/>
    <w:rsid w:val="0054081D"/>
    <w:rsid w:val="00540961"/>
    <w:rsid w:val="005412E0"/>
    <w:rsid w:val="005413FB"/>
    <w:rsid w:val="00541645"/>
    <w:rsid w:val="00542327"/>
    <w:rsid w:val="00542905"/>
    <w:rsid w:val="0054296B"/>
    <w:rsid w:val="005429F3"/>
    <w:rsid w:val="0054306B"/>
    <w:rsid w:val="00543D2A"/>
    <w:rsid w:val="005441A8"/>
    <w:rsid w:val="0054440B"/>
    <w:rsid w:val="00544A9C"/>
    <w:rsid w:val="00544B51"/>
    <w:rsid w:val="00544EEB"/>
    <w:rsid w:val="00545442"/>
    <w:rsid w:val="005454C0"/>
    <w:rsid w:val="005454DC"/>
    <w:rsid w:val="0054600D"/>
    <w:rsid w:val="00546BF6"/>
    <w:rsid w:val="0054793F"/>
    <w:rsid w:val="00547DD3"/>
    <w:rsid w:val="00550103"/>
    <w:rsid w:val="0055013D"/>
    <w:rsid w:val="0055060E"/>
    <w:rsid w:val="005513CA"/>
    <w:rsid w:val="00551AE4"/>
    <w:rsid w:val="00551C0F"/>
    <w:rsid w:val="005523CE"/>
    <w:rsid w:val="0055277A"/>
    <w:rsid w:val="00552937"/>
    <w:rsid w:val="00553D1A"/>
    <w:rsid w:val="00553DA0"/>
    <w:rsid w:val="00554AD0"/>
    <w:rsid w:val="00554C00"/>
    <w:rsid w:val="00555264"/>
    <w:rsid w:val="00555782"/>
    <w:rsid w:val="00555E01"/>
    <w:rsid w:val="00555EBA"/>
    <w:rsid w:val="00556455"/>
    <w:rsid w:val="00556C35"/>
    <w:rsid w:val="00557134"/>
    <w:rsid w:val="00557287"/>
    <w:rsid w:val="00557CDA"/>
    <w:rsid w:val="00560479"/>
    <w:rsid w:val="00560490"/>
    <w:rsid w:val="005604BA"/>
    <w:rsid w:val="00560566"/>
    <w:rsid w:val="0056066A"/>
    <w:rsid w:val="00560B92"/>
    <w:rsid w:val="00560D07"/>
    <w:rsid w:val="0056173A"/>
    <w:rsid w:val="005619E3"/>
    <w:rsid w:val="00561BA0"/>
    <w:rsid w:val="00561C09"/>
    <w:rsid w:val="0056265B"/>
    <w:rsid w:val="00562BE1"/>
    <w:rsid w:val="00562CE0"/>
    <w:rsid w:val="00563438"/>
    <w:rsid w:val="005639DF"/>
    <w:rsid w:val="00563A38"/>
    <w:rsid w:val="00564B21"/>
    <w:rsid w:val="005651F4"/>
    <w:rsid w:val="0056591F"/>
    <w:rsid w:val="00565A80"/>
    <w:rsid w:val="0056613D"/>
    <w:rsid w:val="0056630E"/>
    <w:rsid w:val="00566471"/>
    <w:rsid w:val="00566483"/>
    <w:rsid w:val="00567E65"/>
    <w:rsid w:val="0057087E"/>
    <w:rsid w:val="00570978"/>
    <w:rsid w:val="00571030"/>
    <w:rsid w:val="005716DF"/>
    <w:rsid w:val="00572847"/>
    <w:rsid w:val="00572BE3"/>
    <w:rsid w:val="00573497"/>
    <w:rsid w:val="005734B5"/>
    <w:rsid w:val="00573728"/>
    <w:rsid w:val="005744A6"/>
    <w:rsid w:val="00574ED3"/>
    <w:rsid w:val="00575233"/>
    <w:rsid w:val="00575F6A"/>
    <w:rsid w:val="005761FF"/>
    <w:rsid w:val="00576C9F"/>
    <w:rsid w:val="0057784A"/>
    <w:rsid w:val="00577876"/>
    <w:rsid w:val="005778D2"/>
    <w:rsid w:val="00577935"/>
    <w:rsid w:val="00577AA3"/>
    <w:rsid w:val="00577ED0"/>
    <w:rsid w:val="00577FEF"/>
    <w:rsid w:val="0058058F"/>
    <w:rsid w:val="00580789"/>
    <w:rsid w:val="00580F5A"/>
    <w:rsid w:val="0058118D"/>
    <w:rsid w:val="0058169B"/>
    <w:rsid w:val="00581EA1"/>
    <w:rsid w:val="005820C0"/>
    <w:rsid w:val="00582360"/>
    <w:rsid w:val="00582E18"/>
    <w:rsid w:val="00583118"/>
    <w:rsid w:val="005835D0"/>
    <w:rsid w:val="005836EC"/>
    <w:rsid w:val="0058375B"/>
    <w:rsid w:val="00583BB7"/>
    <w:rsid w:val="00583CBC"/>
    <w:rsid w:val="00583E17"/>
    <w:rsid w:val="0058447A"/>
    <w:rsid w:val="005844B3"/>
    <w:rsid w:val="00584AF6"/>
    <w:rsid w:val="00584ED6"/>
    <w:rsid w:val="00585B4B"/>
    <w:rsid w:val="00585DB7"/>
    <w:rsid w:val="00586333"/>
    <w:rsid w:val="00587203"/>
    <w:rsid w:val="00587846"/>
    <w:rsid w:val="00590415"/>
    <w:rsid w:val="005909FD"/>
    <w:rsid w:val="00591ACD"/>
    <w:rsid w:val="0059231F"/>
    <w:rsid w:val="00592354"/>
    <w:rsid w:val="005932AA"/>
    <w:rsid w:val="005934FB"/>
    <w:rsid w:val="00593590"/>
    <w:rsid w:val="00596614"/>
    <w:rsid w:val="00596B21"/>
    <w:rsid w:val="005973EA"/>
    <w:rsid w:val="00597A83"/>
    <w:rsid w:val="00597DE4"/>
    <w:rsid w:val="005A0BE8"/>
    <w:rsid w:val="005A10BD"/>
    <w:rsid w:val="005A11E0"/>
    <w:rsid w:val="005A1996"/>
    <w:rsid w:val="005A1BCE"/>
    <w:rsid w:val="005A2295"/>
    <w:rsid w:val="005A243B"/>
    <w:rsid w:val="005A27F1"/>
    <w:rsid w:val="005A2CFC"/>
    <w:rsid w:val="005A372C"/>
    <w:rsid w:val="005A3E95"/>
    <w:rsid w:val="005A3F29"/>
    <w:rsid w:val="005A4A26"/>
    <w:rsid w:val="005A5080"/>
    <w:rsid w:val="005A56C2"/>
    <w:rsid w:val="005A5B4C"/>
    <w:rsid w:val="005A600F"/>
    <w:rsid w:val="005A6B05"/>
    <w:rsid w:val="005A6D55"/>
    <w:rsid w:val="005A71C5"/>
    <w:rsid w:val="005A75C6"/>
    <w:rsid w:val="005A78D6"/>
    <w:rsid w:val="005A78D9"/>
    <w:rsid w:val="005A7ABA"/>
    <w:rsid w:val="005B0BC2"/>
    <w:rsid w:val="005B14C5"/>
    <w:rsid w:val="005B15AA"/>
    <w:rsid w:val="005B17AD"/>
    <w:rsid w:val="005B1A5E"/>
    <w:rsid w:val="005B1C84"/>
    <w:rsid w:val="005B272F"/>
    <w:rsid w:val="005B310D"/>
    <w:rsid w:val="005B376D"/>
    <w:rsid w:val="005B3D57"/>
    <w:rsid w:val="005B4359"/>
    <w:rsid w:val="005B43A9"/>
    <w:rsid w:val="005B4487"/>
    <w:rsid w:val="005B4D5F"/>
    <w:rsid w:val="005B5B01"/>
    <w:rsid w:val="005B5BE4"/>
    <w:rsid w:val="005B5D5D"/>
    <w:rsid w:val="005B6125"/>
    <w:rsid w:val="005B633F"/>
    <w:rsid w:val="005B73C6"/>
    <w:rsid w:val="005B7865"/>
    <w:rsid w:val="005C0404"/>
    <w:rsid w:val="005C07E6"/>
    <w:rsid w:val="005C118E"/>
    <w:rsid w:val="005C165D"/>
    <w:rsid w:val="005C1E18"/>
    <w:rsid w:val="005C286D"/>
    <w:rsid w:val="005C2C5C"/>
    <w:rsid w:val="005C36AE"/>
    <w:rsid w:val="005C37CC"/>
    <w:rsid w:val="005C39AE"/>
    <w:rsid w:val="005C3DCD"/>
    <w:rsid w:val="005C3EAE"/>
    <w:rsid w:val="005C4CFD"/>
    <w:rsid w:val="005C4E77"/>
    <w:rsid w:val="005C5872"/>
    <w:rsid w:val="005C59F3"/>
    <w:rsid w:val="005C68F1"/>
    <w:rsid w:val="005C6975"/>
    <w:rsid w:val="005C6D03"/>
    <w:rsid w:val="005C72D8"/>
    <w:rsid w:val="005C74E4"/>
    <w:rsid w:val="005C7683"/>
    <w:rsid w:val="005D06D0"/>
    <w:rsid w:val="005D08FA"/>
    <w:rsid w:val="005D0903"/>
    <w:rsid w:val="005D0A33"/>
    <w:rsid w:val="005D0ABC"/>
    <w:rsid w:val="005D0E0F"/>
    <w:rsid w:val="005D1271"/>
    <w:rsid w:val="005D1518"/>
    <w:rsid w:val="005D17C5"/>
    <w:rsid w:val="005D1BD3"/>
    <w:rsid w:val="005D2A74"/>
    <w:rsid w:val="005D3336"/>
    <w:rsid w:val="005D482D"/>
    <w:rsid w:val="005D4851"/>
    <w:rsid w:val="005D4AA7"/>
    <w:rsid w:val="005D5253"/>
    <w:rsid w:val="005D56E5"/>
    <w:rsid w:val="005D57D1"/>
    <w:rsid w:val="005D5AE2"/>
    <w:rsid w:val="005D5AF7"/>
    <w:rsid w:val="005D633B"/>
    <w:rsid w:val="005D63C6"/>
    <w:rsid w:val="005D66AD"/>
    <w:rsid w:val="005D6C3B"/>
    <w:rsid w:val="005D6DD2"/>
    <w:rsid w:val="005D6DF5"/>
    <w:rsid w:val="005D70B6"/>
    <w:rsid w:val="005D7FA9"/>
    <w:rsid w:val="005E02F7"/>
    <w:rsid w:val="005E0356"/>
    <w:rsid w:val="005E0493"/>
    <w:rsid w:val="005E089F"/>
    <w:rsid w:val="005E0FEA"/>
    <w:rsid w:val="005E119B"/>
    <w:rsid w:val="005E18AF"/>
    <w:rsid w:val="005E29C3"/>
    <w:rsid w:val="005E2BE1"/>
    <w:rsid w:val="005E376B"/>
    <w:rsid w:val="005E3DC4"/>
    <w:rsid w:val="005E4132"/>
    <w:rsid w:val="005E50C1"/>
    <w:rsid w:val="005E5322"/>
    <w:rsid w:val="005E556D"/>
    <w:rsid w:val="005E5F64"/>
    <w:rsid w:val="005E62DB"/>
    <w:rsid w:val="005E6908"/>
    <w:rsid w:val="005E6CF8"/>
    <w:rsid w:val="005E6D1E"/>
    <w:rsid w:val="005E7398"/>
    <w:rsid w:val="005E7A0E"/>
    <w:rsid w:val="005F009F"/>
    <w:rsid w:val="005F0322"/>
    <w:rsid w:val="005F04FE"/>
    <w:rsid w:val="005F082F"/>
    <w:rsid w:val="005F0AE3"/>
    <w:rsid w:val="005F0BC1"/>
    <w:rsid w:val="005F0CF4"/>
    <w:rsid w:val="005F10C9"/>
    <w:rsid w:val="005F172E"/>
    <w:rsid w:val="005F1CA5"/>
    <w:rsid w:val="005F2208"/>
    <w:rsid w:val="005F25CF"/>
    <w:rsid w:val="005F2A09"/>
    <w:rsid w:val="005F370C"/>
    <w:rsid w:val="005F3819"/>
    <w:rsid w:val="005F4391"/>
    <w:rsid w:val="005F48E0"/>
    <w:rsid w:val="005F4D6F"/>
    <w:rsid w:val="005F4E79"/>
    <w:rsid w:val="005F5A53"/>
    <w:rsid w:val="005F6096"/>
    <w:rsid w:val="005F656C"/>
    <w:rsid w:val="005F6BF3"/>
    <w:rsid w:val="005F7335"/>
    <w:rsid w:val="005F774D"/>
    <w:rsid w:val="005F78BF"/>
    <w:rsid w:val="005F792B"/>
    <w:rsid w:val="005F7FC8"/>
    <w:rsid w:val="006005A1"/>
    <w:rsid w:val="0060078C"/>
    <w:rsid w:val="00600ADC"/>
    <w:rsid w:val="006010C4"/>
    <w:rsid w:val="00601ED6"/>
    <w:rsid w:val="00602084"/>
    <w:rsid w:val="00602B05"/>
    <w:rsid w:val="0060321C"/>
    <w:rsid w:val="00603268"/>
    <w:rsid w:val="00603C7D"/>
    <w:rsid w:val="0060408E"/>
    <w:rsid w:val="0060470A"/>
    <w:rsid w:val="00604BB5"/>
    <w:rsid w:val="00604EDB"/>
    <w:rsid w:val="00605143"/>
    <w:rsid w:val="006055C7"/>
    <w:rsid w:val="00605B4A"/>
    <w:rsid w:val="00605DE5"/>
    <w:rsid w:val="00605F0E"/>
    <w:rsid w:val="0060619F"/>
    <w:rsid w:val="00606397"/>
    <w:rsid w:val="0060690C"/>
    <w:rsid w:val="00606975"/>
    <w:rsid w:val="006077A0"/>
    <w:rsid w:val="00607D43"/>
    <w:rsid w:val="00607FA7"/>
    <w:rsid w:val="0061024D"/>
    <w:rsid w:val="006102EA"/>
    <w:rsid w:val="006107ED"/>
    <w:rsid w:val="006119A8"/>
    <w:rsid w:val="00611BC7"/>
    <w:rsid w:val="0061285C"/>
    <w:rsid w:val="00612BC6"/>
    <w:rsid w:val="00613238"/>
    <w:rsid w:val="006147F9"/>
    <w:rsid w:val="00614859"/>
    <w:rsid w:val="006151C3"/>
    <w:rsid w:val="00615785"/>
    <w:rsid w:val="00616865"/>
    <w:rsid w:val="00617677"/>
    <w:rsid w:val="00617C80"/>
    <w:rsid w:val="00617D19"/>
    <w:rsid w:val="006204FB"/>
    <w:rsid w:val="00620DAB"/>
    <w:rsid w:val="006210D5"/>
    <w:rsid w:val="00621AB2"/>
    <w:rsid w:val="006226E1"/>
    <w:rsid w:val="00622779"/>
    <w:rsid w:val="00622939"/>
    <w:rsid w:val="00623254"/>
    <w:rsid w:val="00623505"/>
    <w:rsid w:val="00623ABD"/>
    <w:rsid w:val="00623CE3"/>
    <w:rsid w:val="006247C5"/>
    <w:rsid w:val="00624DAF"/>
    <w:rsid w:val="00624FC3"/>
    <w:rsid w:val="0062527B"/>
    <w:rsid w:val="00625790"/>
    <w:rsid w:val="00625E8E"/>
    <w:rsid w:val="006266AC"/>
    <w:rsid w:val="00626A05"/>
    <w:rsid w:val="00627170"/>
    <w:rsid w:val="00627AC0"/>
    <w:rsid w:val="00627CBB"/>
    <w:rsid w:val="00627CC5"/>
    <w:rsid w:val="006305E9"/>
    <w:rsid w:val="00630E64"/>
    <w:rsid w:val="0063102D"/>
    <w:rsid w:val="006327D6"/>
    <w:rsid w:val="00632940"/>
    <w:rsid w:val="0063392D"/>
    <w:rsid w:val="00633CE6"/>
    <w:rsid w:val="00634DE2"/>
    <w:rsid w:val="0063500F"/>
    <w:rsid w:val="00635645"/>
    <w:rsid w:val="00635D2C"/>
    <w:rsid w:val="00635F08"/>
    <w:rsid w:val="006362A8"/>
    <w:rsid w:val="0063638C"/>
    <w:rsid w:val="00636A1E"/>
    <w:rsid w:val="00636A3A"/>
    <w:rsid w:val="00636D70"/>
    <w:rsid w:val="006373E2"/>
    <w:rsid w:val="00637A7F"/>
    <w:rsid w:val="00637F6D"/>
    <w:rsid w:val="00637F8E"/>
    <w:rsid w:val="0064006B"/>
    <w:rsid w:val="00641C96"/>
    <w:rsid w:val="00641ED6"/>
    <w:rsid w:val="006426AF"/>
    <w:rsid w:val="0064272E"/>
    <w:rsid w:val="0064299E"/>
    <w:rsid w:val="00642E38"/>
    <w:rsid w:val="00643098"/>
    <w:rsid w:val="00643862"/>
    <w:rsid w:val="006441F0"/>
    <w:rsid w:val="00644EC8"/>
    <w:rsid w:val="00645207"/>
    <w:rsid w:val="0064580A"/>
    <w:rsid w:val="00645866"/>
    <w:rsid w:val="00645974"/>
    <w:rsid w:val="0064612D"/>
    <w:rsid w:val="006466CA"/>
    <w:rsid w:val="00646E67"/>
    <w:rsid w:val="00647005"/>
    <w:rsid w:val="006472A2"/>
    <w:rsid w:val="006472EE"/>
    <w:rsid w:val="00647362"/>
    <w:rsid w:val="00647475"/>
    <w:rsid w:val="00647747"/>
    <w:rsid w:val="0064791F"/>
    <w:rsid w:val="00647B85"/>
    <w:rsid w:val="00647BBC"/>
    <w:rsid w:val="00647DBC"/>
    <w:rsid w:val="006500AC"/>
    <w:rsid w:val="0065071D"/>
    <w:rsid w:val="00650902"/>
    <w:rsid w:val="006509F6"/>
    <w:rsid w:val="00650A84"/>
    <w:rsid w:val="00651329"/>
    <w:rsid w:val="0065155F"/>
    <w:rsid w:val="006518AD"/>
    <w:rsid w:val="00653339"/>
    <w:rsid w:val="006536BF"/>
    <w:rsid w:val="00653B14"/>
    <w:rsid w:val="00653C08"/>
    <w:rsid w:val="00653C0B"/>
    <w:rsid w:val="00653E47"/>
    <w:rsid w:val="00654307"/>
    <w:rsid w:val="006545FF"/>
    <w:rsid w:val="00654ED0"/>
    <w:rsid w:val="00654F24"/>
    <w:rsid w:val="006550B4"/>
    <w:rsid w:val="00656123"/>
    <w:rsid w:val="00656958"/>
    <w:rsid w:val="00657CCA"/>
    <w:rsid w:val="00660910"/>
    <w:rsid w:val="00660A5A"/>
    <w:rsid w:val="0066177D"/>
    <w:rsid w:val="00661E8A"/>
    <w:rsid w:val="00662173"/>
    <w:rsid w:val="00662805"/>
    <w:rsid w:val="00663A27"/>
    <w:rsid w:val="00663A40"/>
    <w:rsid w:val="00663C26"/>
    <w:rsid w:val="00664024"/>
    <w:rsid w:val="00664DB7"/>
    <w:rsid w:val="006651CF"/>
    <w:rsid w:val="006653D5"/>
    <w:rsid w:val="00665682"/>
    <w:rsid w:val="00667971"/>
    <w:rsid w:val="00667B30"/>
    <w:rsid w:val="0067046D"/>
    <w:rsid w:val="00671391"/>
    <w:rsid w:val="0067144C"/>
    <w:rsid w:val="006717D0"/>
    <w:rsid w:val="00671C03"/>
    <w:rsid w:val="006722BC"/>
    <w:rsid w:val="0067257E"/>
    <w:rsid w:val="006726A9"/>
    <w:rsid w:val="00672B9F"/>
    <w:rsid w:val="00672CEA"/>
    <w:rsid w:val="00672F1C"/>
    <w:rsid w:val="00673251"/>
    <w:rsid w:val="0067354B"/>
    <w:rsid w:val="006736A1"/>
    <w:rsid w:val="0067387B"/>
    <w:rsid w:val="00673B11"/>
    <w:rsid w:val="00673D7E"/>
    <w:rsid w:val="00673E7D"/>
    <w:rsid w:val="00674B09"/>
    <w:rsid w:val="00674F3E"/>
    <w:rsid w:val="00675134"/>
    <w:rsid w:val="006753F5"/>
    <w:rsid w:val="00675A00"/>
    <w:rsid w:val="006767C7"/>
    <w:rsid w:val="0067697F"/>
    <w:rsid w:val="00676F3F"/>
    <w:rsid w:val="0067705B"/>
    <w:rsid w:val="00677283"/>
    <w:rsid w:val="00677971"/>
    <w:rsid w:val="0068023A"/>
    <w:rsid w:val="00680406"/>
    <w:rsid w:val="006816F7"/>
    <w:rsid w:val="00681E79"/>
    <w:rsid w:val="00681F05"/>
    <w:rsid w:val="006820B8"/>
    <w:rsid w:val="00682423"/>
    <w:rsid w:val="00682441"/>
    <w:rsid w:val="00683A8B"/>
    <w:rsid w:val="0068565F"/>
    <w:rsid w:val="006865AA"/>
    <w:rsid w:val="00686B0E"/>
    <w:rsid w:val="00686F5C"/>
    <w:rsid w:val="00687554"/>
    <w:rsid w:val="006900A0"/>
    <w:rsid w:val="0069098E"/>
    <w:rsid w:val="00690CA6"/>
    <w:rsid w:val="00691597"/>
    <w:rsid w:val="0069165A"/>
    <w:rsid w:val="00691837"/>
    <w:rsid w:val="00691B6E"/>
    <w:rsid w:val="00691BA5"/>
    <w:rsid w:val="00691D00"/>
    <w:rsid w:val="00692B1F"/>
    <w:rsid w:val="00693686"/>
    <w:rsid w:val="006938F0"/>
    <w:rsid w:val="006952CA"/>
    <w:rsid w:val="0069758D"/>
    <w:rsid w:val="006975CA"/>
    <w:rsid w:val="0069798D"/>
    <w:rsid w:val="00697C8A"/>
    <w:rsid w:val="006A08D1"/>
    <w:rsid w:val="006A0CA7"/>
    <w:rsid w:val="006A0E2D"/>
    <w:rsid w:val="006A1184"/>
    <w:rsid w:val="006A11B8"/>
    <w:rsid w:val="006A1E28"/>
    <w:rsid w:val="006A1FD7"/>
    <w:rsid w:val="006A3343"/>
    <w:rsid w:val="006A3660"/>
    <w:rsid w:val="006A3BDD"/>
    <w:rsid w:val="006A41C9"/>
    <w:rsid w:val="006A485A"/>
    <w:rsid w:val="006A533C"/>
    <w:rsid w:val="006A5E5F"/>
    <w:rsid w:val="006A5FD6"/>
    <w:rsid w:val="006A60E3"/>
    <w:rsid w:val="006A68FB"/>
    <w:rsid w:val="006A6B01"/>
    <w:rsid w:val="006A6F32"/>
    <w:rsid w:val="006A70FE"/>
    <w:rsid w:val="006A73C4"/>
    <w:rsid w:val="006A7923"/>
    <w:rsid w:val="006A7EBE"/>
    <w:rsid w:val="006B0675"/>
    <w:rsid w:val="006B1176"/>
    <w:rsid w:val="006B157E"/>
    <w:rsid w:val="006B1BD9"/>
    <w:rsid w:val="006B1D3E"/>
    <w:rsid w:val="006B22A5"/>
    <w:rsid w:val="006B248A"/>
    <w:rsid w:val="006B2871"/>
    <w:rsid w:val="006B29D1"/>
    <w:rsid w:val="006B2E71"/>
    <w:rsid w:val="006B2EAB"/>
    <w:rsid w:val="006B3042"/>
    <w:rsid w:val="006B38C5"/>
    <w:rsid w:val="006B3C77"/>
    <w:rsid w:val="006B44BE"/>
    <w:rsid w:val="006B4942"/>
    <w:rsid w:val="006B4B00"/>
    <w:rsid w:val="006B4F38"/>
    <w:rsid w:val="006B5951"/>
    <w:rsid w:val="006B5993"/>
    <w:rsid w:val="006B60F7"/>
    <w:rsid w:val="006B6159"/>
    <w:rsid w:val="006B65F5"/>
    <w:rsid w:val="006B7900"/>
    <w:rsid w:val="006B79F5"/>
    <w:rsid w:val="006B7AE5"/>
    <w:rsid w:val="006B7C38"/>
    <w:rsid w:val="006C012F"/>
    <w:rsid w:val="006C0317"/>
    <w:rsid w:val="006C069C"/>
    <w:rsid w:val="006C0758"/>
    <w:rsid w:val="006C08A9"/>
    <w:rsid w:val="006C0924"/>
    <w:rsid w:val="006C1382"/>
    <w:rsid w:val="006C1AA7"/>
    <w:rsid w:val="006C25D9"/>
    <w:rsid w:val="006C266F"/>
    <w:rsid w:val="006C2C55"/>
    <w:rsid w:val="006C2C5B"/>
    <w:rsid w:val="006C3360"/>
    <w:rsid w:val="006C34FF"/>
    <w:rsid w:val="006C359D"/>
    <w:rsid w:val="006C3C61"/>
    <w:rsid w:val="006C3F95"/>
    <w:rsid w:val="006C47D6"/>
    <w:rsid w:val="006C49FE"/>
    <w:rsid w:val="006C5262"/>
    <w:rsid w:val="006C6522"/>
    <w:rsid w:val="006C6C9C"/>
    <w:rsid w:val="006C743E"/>
    <w:rsid w:val="006C7A14"/>
    <w:rsid w:val="006D0292"/>
    <w:rsid w:val="006D0457"/>
    <w:rsid w:val="006D12D2"/>
    <w:rsid w:val="006D13C5"/>
    <w:rsid w:val="006D1421"/>
    <w:rsid w:val="006D1B8F"/>
    <w:rsid w:val="006D2120"/>
    <w:rsid w:val="006D240F"/>
    <w:rsid w:val="006D2653"/>
    <w:rsid w:val="006D2BF7"/>
    <w:rsid w:val="006D3457"/>
    <w:rsid w:val="006D34A7"/>
    <w:rsid w:val="006D3708"/>
    <w:rsid w:val="006D4284"/>
    <w:rsid w:val="006D452A"/>
    <w:rsid w:val="006D55CC"/>
    <w:rsid w:val="006D56F2"/>
    <w:rsid w:val="006D6514"/>
    <w:rsid w:val="006D6657"/>
    <w:rsid w:val="006D6984"/>
    <w:rsid w:val="006D6B83"/>
    <w:rsid w:val="006E07F0"/>
    <w:rsid w:val="006E0C8A"/>
    <w:rsid w:val="006E0CCA"/>
    <w:rsid w:val="006E12B8"/>
    <w:rsid w:val="006E165E"/>
    <w:rsid w:val="006E1AB4"/>
    <w:rsid w:val="006E2315"/>
    <w:rsid w:val="006E237C"/>
    <w:rsid w:val="006E264A"/>
    <w:rsid w:val="006E2FC2"/>
    <w:rsid w:val="006E3A8A"/>
    <w:rsid w:val="006E3B7B"/>
    <w:rsid w:val="006E3C94"/>
    <w:rsid w:val="006E422F"/>
    <w:rsid w:val="006E4C2D"/>
    <w:rsid w:val="006E4C70"/>
    <w:rsid w:val="006E4E4D"/>
    <w:rsid w:val="006E510A"/>
    <w:rsid w:val="006E5357"/>
    <w:rsid w:val="006E53C8"/>
    <w:rsid w:val="006E58AF"/>
    <w:rsid w:val="006E5EA0"/>
    <w:rsid w:val="006E6B04"/>
    <w:rsid w:val="006E6D4B"/>
    <w:rsid w:val="006E75A9"/>
    <w:rsid w:val="006F01CD"/>
    <w:rsid w:val="006F170B"/>
    <w:rsid w:val="006F1EA0"/>
    <w:rsid w:val="006F20E5"/>
    <w:rsid w:val="006F2341"/>
    <w:rsid w:val="006F26D4"/>
    <w:rsid w:val="006F3444"/>
    <w:rsid w:val="006F3551"/>
    <w:rsid w:val="006F37B0"/>
    <w:rsid w:val="006F38A4"/>
    <w:rsid w:val="006F39E7"/>
    <w:rsid w:val="006F3B9B"/>
    <w:rsid w:val="006F42F1"/>
    <w:rsid w:val="006F44E2"/>
    <w:rsid w:val="006F4D6B"/>
    <w:rsid w:val="006F53B6"/>
    <w:rsid w:val="006F5AC0"/>
    <w:rsid w:val="006F5D69"/>
    <w:rsid w:val="006F645A"/>
    <w:rsid w:val="006F685F"/>
    <w:rsid w:val="006F6F23"/>
    <w:rsid w:val="006F7A3A"/>
    <w:rsid w:val="006F7B7D"/>
    <w:rsid w:val="00700278"/>
    <w:rsid w:val="0070035C"/>
    <w:rsid w:val="007005AE"/>
    <w:rsid w:val="00700B50"/>
    <w:rsid w:val="00700C0D"/>
    <w:rsid w:val="007014A8"/>
    <w:rsid w:val="007017C0"/>
    <w:rsid w:val="00702341"/>
    <w:rsid w:val="007023FE"/>
    <w:rsid w:val="00702859"/>
    <w:rsid w:val="00702F5F"/>
    <w:rsid w:val="00703024"/>
    <w:rsid w:val="007033F3"/>
    <w:rsid w:val="00703EF5"/>
    <w:rsid w:val="007042ED"/>
    <w:rsid w:val="0070478C"/>
    <w:rsid w:val="00704F2B"/>
    <w:rsid w:val="0070525C"/>
    <w:rsid w:val="0070540F"/>
    <w:rsid w:val="007054D2"/>
    <w:rsid w:val="00705D58"/>
    <w:rsid w:val="00706145"/>
    <w:rsid w:val="0070614A"/>
    <w:rsid w:val="00706AEE"/>
    <w:rsid w:val="00706EF2"/>
    <w:rsid w:val="00710882"/>
    <w:rsid w:val="00711ACF"/>
    <w:rsid w:val="00712182"/>
    <w:rsid w:val="007129A1"/>
    <w:rsid w:val="00713471"/>
    <w:rsid w:val="00714338"/>
    <w:rsid w:val="007143F1"/>
    <w:rsid w:val="00714BD1"/>
    <w:rsid w:val="00714EA9"/>
    <w:rsid w:val="0071551B"/>
    <w:rsid w:val="00715AE3"/>
    <w:rsid w:val="00716940"/>
    <w:rsid w:val="00716CD8"/>
    <w:rsid w:val="00716E07"/>
    <w:rsid w:val="0071760F"/>
    <w:rsid w:val="007177A1"/>
    <w:rsid w:val="00717844"/>
    <w:rsid w:val="00717AF0"/>
    <w:rsid w:val="00717E3F"/>
    <w:rsid w:val="00720705"/>
    <w:rsid w:val="007209B7"/>
    <w:rsid w:val="00720B72"/>
    <w:rsid w:val="00721043"/>
    <w:rsid w:val="007218EC"/>
    <w:rsid w:val="007219E2"/>
    <w:rsid w:val="00722971"/>
    <w:rsid w:val="00723633"/>
    <w:rsid w:val="0072419A"/>
    <w:rsid w:val="007246D7"/>
    <w:rsid w:val="007253DA"/>
    <w:rsid w:val="007255C1"/>
    <w:rsid w:val="0072628B"/>
    <w:rsid w:val="007268B0"/>
    <w:rsid w:val="00726FB9"/>
    <w:rsid w:val="0072784C"/>
    <w:rsid w:val="0073074E"/>
    <w:rsid w:val="00730960"/>
    <w:rsid w:val="00730A72"/>
    <w:rsid w:val="00731084"/>
    <w:rsid w:val="00731227"/>
    <w:rsid w:val="00731AFC"/>
    <w:rsid w:val="00732662"/>
    <w:rsid w:val="00732BBF"/>
    <w:rsid w:val="00732CAF"/>
    <w:rsid w:val="00733F5D"/>
    <w:rsid w:val="00734544"/>
    <w:rsid w:val="00734948"/>
    <w:rsid w:val="00734A1B"/>
    <w:rsid w:val="00734C3F"/>
    <w:rsid w:val="00735175"/>
    <w:rsid w:val="007358A6"/>
    <w:rsid w:val="00735AF9"/>
    <w:rsid w:val="00735F8E"/>
    <w:rsid w:val="00736958"/>
    <w:rsid w:val="0073706B"/>
    <w:rsid w:val="00737889"/>
    <w:rsid w:val="00737C86"/>
    <w:rsid w:val="00740487"/>
    <w:rsid w:val="00741326"/>
    <w:rsid w:val="00741513"/>
    <w:rsid w:val="00741D06"/>
    <w:rsid w:val="0074251B"/>
    <w:rsid w:val="007429D1"/>
    <w:rsid w:val="00742A2E"/>
    <w:rsid w:val="00742A96"/>
    <w:rsid w:val="00742B81"/>
    <w:rsid w:val="00743296"/>
    <w:rsid w:val="0074341E"/>
    <w:rsid w:val="00743826"/>
    <w:rsid w:val="00743C5D"/>
    <w:rsid w:val="00743C86"/>
    <w:rsid w:val="007441A7"/>
    <w:rsid w:val="0074427A"/>
    <w:rsid w:val="0074441F"/>
    <w:rsid w:val="00744A1A"/>
    <w:rsid w:val="00744C86"/>
    <w:rsid w:val="00745446"/>
    <w:rsid w:val="00745FD8"/>
    <w:rsid w:val="00746099"/>
    <w:rsid w:val="00746345"/>
    <w:rsid w:val="007464ED"/>
    <w:rsid w:val="0074773A"/>
    <w:rsid w:val="00751639"/>
    <w:rsid w:val="00751884"/>
    <w:rsid w:val="0075217E"/>
    <w:rsid w:val="00752236"/>
    <w:rsid w:val="0075276F"/>
    <w:rsid w:val="00753134"/>
    <w:rsid w:val="0075318C"/>
    <w:rsid w:val="0075385D"/>
    <w:rsid w:val="00753AA3"/>
    <w:rsid w:val="00754B78"/>
    <w:rsid w:val="00754CDE"/>
    <w:rsid w:val="0075501D"/>
    <w:rsid w:val="007556A8"/>
    <w:rsid w:val="00755E9B"/>
    <w:rsid w:val="00756157"/>
    <w:rsid w:val="0075664D"/>
    <w:rsid w:val="007569B0"/>
    <w:rsid w:val="007572AB"/>
    <w:rsid w:val="00757BE9"/>
    <w:rsid w:val="0076031F"/>
    <w:rsid w:val="00760382"/>
    <w:rsid w:val="00760D3A"/>
    <w:rsid w:val="007611D9"/>
    <w:rsid w:val="00761735"/>
    <w:rsid w:val="0076179D"/>
    <w:rsid w:val="007617A1"/>
    <w:rsid w:val="007618FD"/>
    <w:rsid w:val="00761EA3"/>
    <w:rsid w:val="00762157"/>
    <w:rsid w:val="00762484"/>
    <w:rsid w:val="00762778"/>
    <w:rsid w:val="00762AE5"/>
    <w:rsid w:val="00762C99"/>
    <w:rsid w:val="00762EBF"/>
    <w:rsid w:val="007637B3"/>
    <w:rsid w:val="00763A01"/>
    <w:rsid w:val="00763BAE"/>
    <w:rsid w:val="00764244"/>
    <w:rsid w:val="00764303"/>
    <w:rsid w:val="00764352"/>
    <w:rsid w:val="00764A88"/>
    <w:rsid w:val="00764CB4"/>
    <w:rsid w:val="00764D4D"/>
    <w:rsid w:val="00765FC8"/>
    <w:rsid w:val="007660A0"/>
    <w:rsid w:val="007662C0"/>
    <w:rsid w:val="007669A5"/>
    <w:rsid w:val="00767FCB"/>
    <w:rsid w:val="00770224"/>
    <w:rsid w:val="007703C6"/>
    <w:rsid w:val="00770603"/>
    <w:rsid w:val="0077177D"/>
    <w:rsid w:val="00771AAD"/>
    <w:rsid w:val="00771C45"/>
    <w:rsid w:val="00772DB1"/>
    <w:rsid w:val="007738F4"/>
    <w:rsid w:val="00773C6A"/>
    <w:rsid w:val="00773E9F"/>
    <w:rsid w:val="00773FBF"/>
    <w:rsid w:val="00774449"/>
    <w:rsid w:val="007744C5"/>
    <w:rsid w:val="0077455C"/>
    <w:rsid w:val="00774CD9"/>
    <w:rsid w:val="007753E1"/>
    <w:rsid w:val="0077571C"/>
    <w:rsid w:val="007758D5"/>
    <w:rsid w:val="007759BA"/>
    <w:rsid w:val="00775AA1"/>
    <w:rsid w:val="00775C4F"/>
    <w:rsid w:val="00775CAF"/>
    <w:rsid w:val="00775F0E"/>
    <w:rsid w:val="00776093"/>
    <w:rsid w:val="00776E37"/>
    <w:rsid w:val="00776E46"/>
    <w:rsid w:val="00777060"/>
    <w:rsid w:val="007770AC"/>
    <w:rsid w:val="007773B1"/>
    <w:rsid w:val="007777BC"/>
    <w:rsid w:val="00777C92"/>
    <w:rsid w:val="00780152"/>
    <w:rsid w:val="007803BF"/>
    <w:rsid w:val="0078089E"/>
    <w:rsid w:val="00780AB9"/>
    <w:rsid w:val="00780D91"/>
    <w:rsid w:val="0078193C"/>
    <w:rsid w:val="00781984"/>
    <w:rsid w:val="007821E4"/>
    <w:rsid w:val="00782B46"/>
    <w:rsid w:val="00782C20"/>
    <w:rsid w:val="007836A3"/>
    <w:rsid w:val="007839E4"/>
    <w:rsid w:val="00783E6E"/>
    <w:rsid w:val="007841BB"/>
    <w:rsid w:val="007848A9"/>
    <w:rsid w:val="00784C4F"/>
    <w:rsid w:val="00785553"/>
    <w:rsid w:val="00785C59"/>
    <w:rsid w:val="007868D7"/>
    <w:rsid w:val="00786D04"/>
    <w:rsid w:val="00786DD3"/>
    <w:rsid w:val="00790501"/>
    <w:rsid w:val="00790719"/>
    <w:rsid w:val="00790D7A"/>
    <w:rsid w:val="00791666"/>
    <w:rsid w:val="007916EB"/>
    <w:rsid w:val="00791B36"/>
    <w:rsid w:val="007925D7"/>
    <w:rsid w:val="007927E4"/>
    <w:rsid w:val="00792D6B"/>
    <w:rsid w:val="00792FE2"/>
    <w:rsid w:val="0079326B"/>
    <w:rsid w:val="007934C7"/>
    <w:rsid w:val="007949B4"/>
    <w:rsid w:val="00795366"/>
    <w:rsid w:val="00795BFB"/>
    <w:rsid w:val="00795C12"/>
    <w:rsid w:val="00796060"/>
    <w:rsid w:val="00796277"/>
    <w:rsid w:val="00796DCE"/>
    <w:rsid w:val="00796F86"/>
    <w:rsid w:val="00797430"/>
    <w:rsid w:val="0079756C"/>
    <w:rsid w:val="0079767F"/>
    <w:rsid w:val="00797FAD"/>
    <w:rsid w:val="007A02DA"/>
    <w:rsid w:val="007A0479"/>
    <w:rsid w:val="007A0A62"/>
    <w:rsid w:val="007A0AFE"/>
    <w:rsid w:val="007A0FCB"/>
    <w:rsid w:val="007A16D5"/>
    <w:rsid w:val="007A2267"/>
    <w:rsid w:val="007A2DA4"/>
    <w:rsid w:val="007A3226"/>
    <w:rsid w:val="007A3EF9"/>
    <w:rsid w:val="007A4B43"/>
    <w:rsid w:val="007A4EC6"/>
    <w:rsid w:val="007A4F55"/>
    <w:rsid w:val="007A6E8E"/>
    <w:rsid w:val="007A731A"/>
    <w:rsid w:val="007A77C3"/>
    <w:rsid w:val="007A77CF"/>
    <w:rsid w:val="007A7CEE"/>
    <w:rsid w:val="007A7D71"/>
    <w:rsid w:val="007A7EA2"/>
    <w:rsid w:val="007A7F8C"/>
    <w:rsid w:val="007B024F"/>
    <w:rsid w:val="007B07B2"/>
    <w:rsid w:val="007B0E52"/>
    <w:rsid w:val="007B131C"/>
    <w:rsid w:val="007B1C3F"/>
    <w:rsid w:val="007B2453"/>
    <w:rsid w:val="007B2A94"/>
    <w:rsid w:val="007B315B"/>
    <w:rsid w:val="007B3535"/>
    <w:rsid w:val="007B3539"/>
    <w:rsid w:val="007B36FB"/>
    <w:rsid w:val="007B4021"/>
    <w:rsid w:val="007B42AD"/>
    <w:rsid w:val="007B5049"/>
    <w:rsid w:val="007B5517"/>
    <w:rsid w:val="007B600F"/>
    <w:rsid w:val="007B619C"/>
    <w:rsid w:val="007B6274"/>
    <w:rsid w:val="007B6779"/>
    <w:rsid w:val="007B6F3A"/>
    <w:rsid w:val="007B7080"/>
    <w:rsid w:val="007B7E85"/>
    <w:rsid w:val="007C0207"/>
    <w:rsid w:val="007C0332"/>
    <w:rsid w:val="007C09AF"/>
    <w:rsid w:val="007C1234"/>
    <w:rsid w:val="007C148F"/>
    <w:rsid w:val="007C163B"/>
    <w:rsid w:val="007C168C"/>
    <w:rsid w:val="007C19E2"/>
    <w:rsid w:val="007C25BF"/>
    <w:rsid w:val="007C2633"/>
    <w:rsid w:val="007C2B21"/>
    <w:rsid w:val="007C2FC1"/>
    <w:rsid w:val="007C486C"/>
    <w:rsid w:val="007C4949"/>
    <w:rsid w:val="007C4F93"/>
    <w:rsid w:val="007C52D9"/>
    <w:rsid w:val="007C59FB"/>
    <w:rsid w:val="007C5A65"/>
    <w:rsid w:val="007C6650"/>
    <w:rsid w:val="007C6B73"/>
    <w:rsid w:val="007C6C2A"/>
    <w:rsid w:val="007C70AB"/>
    <w:rsid w:val="007C72BF"/>
    <w:rsid w:val="007C7BAA"/>
    <w:rsid w:val="007D0108"/>
    <w:rsid w:val="007D0283"/>
    <w:rsid w:val="007D068F"/>
    <w:rsid w:val="007D0E76"/>
    <w:rsid w:val="007D0EB2"/>
    <w:rsid w:val="007D0EE1"/>
    <w:rsid w:val="007D119A"/>
    <w:rsid w:val="007D1E6C"/>
    <w:rsid w:val="007D1E8C"/>
    <w:rsid w:val="007D24E0"/>
    <w:rsid w:val="007D2ABA"/>
    <w:rsid w:val="007D2E63"/>
    <w:rsid w:val="007D38A1"/>
    <w:rsid w:val="007D38B9"/>
    <w:rsid w:val="007D3A57"/>
    <w:rsid w:val="007D3C8D"/>
    <w:rsid w:val="007D4157"/>
    <w:rsid w:val="007D4171"/>
    <w:rsid w:val="007D4835"/>
    <w:rsid w:val="007D4DF3"/>
    <w:rsid w:val="007D4E7A"/>
    <w:rsid w:val="007D5085"/>
    <w:rsid w:val="007D5A9D"/>
    <w:rsid w:val="007D6672"/>
    <w:rsid w:val="007D6689"/>
    <w:rsid w:val="007D6B46"/>
    <w:rsid w:val="007D6EB5"/>
    <w:rsid w:val="007D6FDC"/>
    <w:rsid w:val="007D7230"/>
    <w:rsid w:val="007D7A4D"/>
    <w:rsid w:val="007E023E"/>
    <w:rsid w:val="007E02F5"/>
    <w:rsid w:val="007E0811"/>
    <w:rsid w:val="007E0BAC"/>
    <w:rsid w:val="007E11CB"/>
    <w:rsid w:val="007E1666"/>
    <w:rsid w:val="007E1D30"/>
    <w:rsid w:val="007E1DBA"/>
    <w:rsid w:val="007E313D"/>
    <w:rsid w:val="007E35C8"/>
    <w:rsid w:val="007E3811"/>
    <w:rsid w:val="007E3B97"/>
    <w:rsid w:val="007E3C3E"/>
    <w:rsid w:val="007E3C8C"/>
    <w:rsid w:val="007E3F60"/>
    <w:rsid w:val="007E41F6"/>
    <w:rsid w:val="007E446D"/>
    <w:rsid w:val="007E48E3"/>
    <w:rsid w:val="007E4B15"/>
    <w:rsid w:val="007E4B53"/>
    <w:rsid w:val="007E51F7"/>
    <w:rsid w:val="007E53D4"/>
    <w:rsid w:val="007E5856"/>
    <w:rsid w:val="007E5DAB"/>
    <w:rsid w:val="007E71A0"/>
    <w:rsid w:val="007E7927"/>
    <w:rsid w:val="007E7AEA"/>
    <w:rsid w:val="007E7D55"/>
    <w:rsid w:val="007F04D3"/>
    <w:rsid w:val="007F10A6"/>
    <w:rsid w:val="007F1E35"/>
    <w:rsid w:val="007F2838"/>
    <w:rsid w:val="007F2D04"/>
    <w:rsid w:val="007F3341"/>
    <w:rsid w:val="007F3545"/>
    <w:rsid w:val="007F364E"/>
    <w:rsid w:val="007F36FD"/>
    <w:rsid w:val="007F410D"/>
    <w:rsid w:val="007F4B9C"/>
    <w:rsid w:val="007F5357"/>
    <w:rsid w:val="007F54C3"/>
    <w:rsid w:val="007F5C11"/>
    <w:rsid w:val="007F5CE1"/>
    <w:rsid w:val="007F5D58"/>
    <w:rsid w:val="007F623C"/>
    <w:rsid w:val="007F6542"/>
    <w:rsid w:val="007F6A0D"/>
    <w:rsid w:val="007F6CDC"/>
    <w:rsid w:val="007F7844"/>
    <w:rsid w:val="00800356"/>
    <w:rsid w:val="00800C10"/>
    <w:rsid w:val="00800C57"/>
    <w:rsid w:val="00800C9E"/>
    <w:rsid w:val="00800F4D"/>
    <w:rsid w:val="00801035"/>
    <w:rsid w:val="008012EA"/>
    <w:rsid w:val="008027EB"/>
    <w:rsid w:val="00802835"/>
    <w:rsid w:val="008032E5"/>
    <w:rsid w:val="008035C1"/>
    <w:rsid w:val="00804054"/>
    <w:rsid w:val="0080489B"/>
    <w:rsid w:val="00804C72"/>
    <w:rsid w:val="008050BD"/>
    <w:rsid w:val="008050DF"/>
    <w:rsid w:val="00805178"/>
    <w:rsid w:val="00805280"/>
    <w:rsid w:val="008058CB"/>
    <w:rsid w:val="00805B8A"/>
    <w:rsid w:val="00805E56"/>
    <w:rsid w:val="0080604C"/>
    <w:rsid w:val="008060B9"/>
    <w:rsid w:val="00806977"/>
    <w:rsid w:val="00807CCF"/>
    <w:rsid w:val="0081076F"/>
    <w:rsid w:val="008110C6"/>
    <w:rsid w:val="00811107"/>
    <w:rsid w:val="00811CE6"/>
    <w:rsid w:val="008120D2"/>
    <w:rsid w:val="0081286D"/>
    <w:rsid w:val="00812C6C"/>
    <w:rsid w:val="00812E61"/>
    <w:rsid w:val="00813D9D"/>
    <w:rsid w:val="00814190"/>
    <w:rsid w:val="00814668"/>
    <w:rsid w:val="00814D82"/>
    <w:rsid w:val="008153BD"/>
    <w:rsid w:val="00815CB8"/>
    <w:rsid w:val="008166E2"/>
    <w:rsid w:val="008169A7"/>
    <w:rsid w:val="008176B1"/>
    <w:rsid w:val="00817C2C"/>
    <w:rsid w:val="00817EE4"/>
    <w:rsid w:val="00820074"/>
    <w:rsid w:val="00820082"/>
    <w:rsid w:val="00820299"/>
    <w:rsid w:val="008206FC"/>
    <w:rsid w:val="00821455"/>
    <w:rsid w:val="008221AA"/>
    <w:rsid w:val="00822472"/>
    <w:rsid w:val="008224E7"/>
    <w:rsid w:val="008225BE"/>
    <w:rsid w:val="00823249"/>
    <w:rsid w:val="00823CB9"/>
    <w:rsid w:val="00823D61"/>
    <w:rsid w:val="0082440A"/>
    <w:rsid w:val="008244DC"/>
    <w:rsid w:val="00824ADE"/>
    <w:rsid w:val="00825FEF"/>
    <w:rsid w:val="008262B0"/>
    <w:rsid w:val="008266DE"/>
    <w:rsid w:val="0082678E"/>
    <w:rsid w:val="0082714C"/>
    <w:rsid w:val="008274D9"/>
    <w:rsid w:val="00827E92"/>
    <w:rsid w:val="00827F20"/>
    <w:rsid w:val="00827F4F"/>
    <w:rsid w:val="00827F7C"/>
    <w:rsid w:val="00830426"/>
    <w:rsid w:val="0083074F"/>
    <w:rsid w:val="00830A8A"/>
    <w:rsid w:val="00831327"/>
    <w:rsid w:val="008313EE"/>
    <w:rsid w:val="00831D2E"/>
    <w:rsid w:val="00832665"/>
    <w:rsid w:val="0083294A"/>
    <w:rsid w:val="00832E97"/>
    <w:rsid w:val="00833ADF"/>
    <w:rsid w:val="00833CE7"/>
    <w:rsid w:val="00833DA3"/>
    <w:rsid w:val="008345C9"/>
    <w:rsid w:val="00834781"/>
    <w:rsid w:val="00834824"/>
    <w:rsid w:val="00834E98"/>
    <w:rsid w:val="008350DD"/>
    <w:rsid w:val="00835454"/>
    <w:rsid w:val="00835EE0"/>
    <w:rsid w:val="008360E8"/>
    <w:rsid w:val="008362E6"/>
    <w:rsid w:val="0083630D"/>
    <w:rsid w:val="0083633E"/>
    <w:rsid w:val="00836B82"/>
    <w:rsid w:val="0083710C"/>
    <w:rsid w:val="00837140"/>
    <w:rsid w:val="00837BFF"/>
    <w:rsid w:val="00837F08"/>
    <w:rsid w:val="0084024F"/>
    <w:rsid w:val="00840739"/>
    <w:rsid w:val="00840765"/>
    <w:rsid w:val="0084096B"/>
    <w:rsid w:val="00840E81"/>
    <w:rsid w:val="00841031"/>
    <w:rsid w:val="00841143"/>
    <w:rsid w:val="00841199"/>
    <w:rsid w:val="00841206"/>
    <w:rsid w:val="00841253"/>
    <w:rsid w:val="008414CA"/>
    <w:rsid w:val="008416BA"/>
    <w:rsid w:val="00841A1C"/>
    <w:rsid w:val="00841C7B"/>
    <w:rsid w:val="0084252E"/>
    <w:rsid w:val="00843A5A"/>
    <w:rsid w:val="008448B8"/>
    <w:rsid w:val="00845175"/>
    <w:rsid w:val="0084522A"/>
    <w:rsid w:val="00846865"/>
    <w:rsid w:val="008475A6"/>
    <w:rsid w:val="008503E7"/>
    <w:rsid w:val="008507FA"/>
    <w:rsid w:val="008509E5"/>
    <w:rsid w:val="00850C2A"/>
    <w:rsid w:val="00850CC5"/>
    <w:rsid w:val="008517C1"/>
    <w:rsid w:val="00851F7A"/>
    <w:rsid w:val="00852499"/>
    <w:rsid w:val="00852EBB"/>
    <w:rsid w:val="008544A2"/>
    <w:rsid w:val="00854FB0"/>
    <w:rsid w:val="00855327"/>
    <w:rsid w:val="00855655"/>
    <w:rsid w:val="008557AF"/>
    <w:rsid w:val="008557E9"/>
    <w:rsid w:val="00855DA8"/>
    <w:rsid w:val="008560CB"/>
    <w:rsid w:val="00856775"/>
    <w:rsid w:val="008567D8"/>
    <w:rsid w:val="008567E7"/>
    <w:rsid w:val="00856AC4"/>
    <w:rsid w:val="00856EA5"/>
    <w:rsid w:val="0085754F"/>
    <w:rsid w:val="00857B7D"/>
    <w:rsid w:val="00857ED6"/>
    <w:rsid w:val="00860815"/>
    <w:rsid w:val="00861D72"/>
    <w:rsid w:val="0086219C"/>
    <w:rsid w:val="00862484"/>
    <w:rsid w:val="008636C1"/>
    <w:rsid w:val="00863C2F"/>
    <w:rsid w:val="008644A3"/>
    <w:rsid w:val="00864536"/>
    <w:rsid w:val="00864DE9"/>
    <w:rsid w:val="00864F0D"/>
    <w:rsid w:val="008651F2"/>
    <w:rsid w:val="008652B2"/>
    <w:rsid w:val="008658A6"/>
    <w:rsid w:val="008659E5"/>
    <w:rsid w:val="008660C8"/>
    <w:rsid w:val="00866846"/>
    <w:rsid w:val="00866A6B"/>
    <w:rsid w:val="00866B5F"/>
    <w:rsid w:val="00866C62"/>
    <w:rsid w:val="00866D4C"/>
    <w:rsid w:val="00866E48"/>
    <w:rsid w:val="00867374"/>
    <w:rsid w:val="00870881"/>
    <w:rsid w:val="0087190E"/>
    <w:rsid w:val="00872544"/>
    <w:rsid w:val="00872F85"/>
    <w:rsid w:val="00873C32"/>
    <w:rsid w:val="00873EB4"/>
    <w:rsid w:val="00874DF6"/>
    <w:rsid w:val="00875609"/>
    <w:rsid w:val="008757ED"/>
    <w:rsid w:val="008757F4"/>
    <w:rsid w:val="0087626E"/>
    <w:rsid w:val="00876762"/>
    <w:rsid w:val="00876E12"/>
    <w:rsid w:val="00876F01"/>
    <w:rsid w:val="00876F75"/>
    <w:rsid w:val="008771AB"/>
    <w:rsid w:val="00877605"/>
    <w:rsid w:val="0087760B"/>
    <w:rsid w:val="0087765E"/>
    <w:rsid w:val="00877E7E"/>
    <w:rsid w:val="00880274"/>
    <w:rsid w:val="0088099F"/>
    <w:rsid w:val="0088142B"/>
    <w:rsid w:val="00881908"/>
    <w:rsid w:val="0088250C"/>
    <w:rsid w:val="0088267C"/>
    <w:rsid w:val="00882CB6"/>
    <w:rsid w:val="0088312D"/>
    <w:rsid w:val="008832BA"/>
    <w:rsid w:val="00883542"/>
    <w:rsid w:val="00883573"/>
    <w:rsid w:val="008838A9"/>
    <w:rsid w:val="00884138"/>
    <w:rsid w:val="008844AF"/>
    <w:rsid w:val="008845AB"/>
    <w:rsid w:val="008848AC"/>
    <w:rsid w:val="008848DF"/>
    <w:rsid w:val="00885198"/>
    <w:rsid w:val="008853E1"/>
    <w:rsid w:val="00885671"/>
    <w:rsid w:val="00886663"/>
    <w:rsid w:val="008875D5"/>
    <w:rsid w:val="00887E6C"/>
    <w:rsid w:val="008901DC"/>
    <w:rsid w:val="00890618"/>
    <w:rsid w:val="008906F6"/>
    <w:rsid w:val="008907A9"/>
    <w:rsid w:val="0089104D"/>
    <w:rsid w:val="008917B0"/>
    <w:rsid w:val="008918A7"/>
    <w:rsid w:val="008937FD"/>
    <w:rsid w:val="008939B4"/>
    <w:rsid w:val="00893F6A"/>
    <w:rsid w:val="0089407B"/>
    <w:rsid w:val="00894182"/>
    <w:rsid w:val="00895239"/>
    <w:rsid w:val="00895ABD"/>
    <w:rsid w:val="00895DCD"/>
    <w:rsid w:val="00895DFA"/>
    <w:rsid w:val="00896135"/>
    <w:rsid w:val="008961FA"/>
    <w:rsid w:val="008962AC"/>
    <w:rsid w:val="008965C1"/>
    <w:rsid w:val="0089684C"/>
    <w:rsid w:val="00896FE7"/>
    <w:rsid w:val="008970C9"/>
    <w:rsid w:val="00897A78"/>
    <w:rsid w:val="00897ADB"/>
    <w:rsid w:val="00897CE8"/>
    <w:rsid w:val="008A03EC"/>
    <w:rsid w:val="008A059F"/>
    <w:rsid w:val="008A0B27"/>
    <w:rsid w:val="008A0BA3"/>
    <w:rsid w:val="008A0E6A"/>
    <w:rsid w:val="008A14B2"/>
    <w:rsid w:val="008A19D8"/>
    <w:rsid w:val="008A1EB5"/>
    <w:rsid w:val="008A1FC7"/>
    <w:rsid w:val="008A2484"/>
    <w:rsid w:val="008A24C9"/>
    <w:rsid w:val="008A2EFE"/>
    <w:rsid w:val="008A31F5"/>
    <w:rsid w:val="008A323E"/>
    <w:rsid w:val="008A32C1"/>
    <w:rsid w:val="008A33BA"/>
    <w:rsid w:val="008A3B80"/>
    <w:rsid w:val="008A3C4C"/>
    <w:rsid w:val="008A3D38"/>
    <w:rsid w:val="008A4B26"/>
    <w:rsid w:val="008A502C"/>
    <w:rsid w:val="008A521E"/>
    <w:rsid w:val="008A546C"/>
    <w:rsid w:val="008A55CE"/>
    <w:rsid w:val="008A69AB"/>
    <w:rsid w:val="008A6B15"/>
    <w:rsid w:val="008A6B96"/>
    <w:rsid w:val="008B020F"/>
    <w:rsid w:val="008B1599"/>
    <w:rsid w:val="008B16BA"/>
    <w:rsid w:val="008B2BC5"/>
    <w:rsid w:val="008B2CA5"/>
    <w:rsid w:val="008B2EF5"/>
    <w:rsid w:val="008B30D1"/>
    <w:rsid w:val="008B35B4"/>
    <w:rsid w:val="008B3983"/>
    <w:rsid w:val="008B3E30"/>
    <w:rsid w:val="008B49C5"/>
    <w:rsid w:val="008B4A20"/>
    <w:rsid w:val="008B4FC0"/>
    <w:rsid w:val="008B523F"/>
    <w:rsid w:val="008B545C"/>
    <w:rsid w:val="008B6012"/>
    <w:rsid w:val="008B62F9"/>
    <w:rsid w:val="008B6677"/>
    <w:rsid w:val="008B688C"/>
    <w:rsid w:val="008B6ACE"/>
    <w:rsid w:val="008B72EB"/>
    <w:rsid w:val="008B7338"/>
    <w:rsid w:val="008B7632"/>
    <w:rsid w:val="008C0526"/>
    <w:rsid w:val="008C08E5"/>
    <w:rsid w:val="008C0E4F"/>
    <w:rsid w:val="008C10C2"/>
    <w:rsid w:val="008C12F9"/>
    <w:rsid w:val="008C2A37"/>
    <w:rsid w:val="008C2EF9"/>
    <w:rsid w:val="008C32F6"/>
    <w:rsid w:val="008C3A22"/>
    <w:rsid w:val="008C4946"/>
    <w:rsid w:val="008C4B8D"/>
    <w:rsid w:val="008C520B"/>
    <w:rsid w:val="008C60EE"/>
    <w:rsid w:val="008C6E4B"/>
    <w:rsid w:val="008D09AE"/>
    <w:rsid w:val="008D0AF7"/>
    <w:rsid w:val="008D0F2E"/>
    <w:rsid w:val="008D12BB"/>
    <w:rsid w:val="008D1C19"/>
    <w:rsid w:val="008D1D49"/>
    <w:rsid w:val="008D30A4"/>
    <w:rsid w:val="008D39EA"/>
    <w:rsid w:val="008D3B06"/>
    <w:rsid w:val="008D3F4B"/>
    <w:rsid w:val="008D42F5"/>
    <w:rsid w:val="008D5881"/>
    <w:rsid w:val="008D5A0A"/>
    <w:rsid w:val="008D5BD0"/>
    <w:rsid w:val="008D609F"/>
    <w:rsid w:val="008D6149"/>
    <w:rsid w:val="008D6982"/>
    <w:rsid w:val="008D73A2"/>
    <w:rsid w:val="008D75F4"/>
    <w:rsid w:val="008D77A5"/>
    <w:rsid w:val="008D7E84"/>
    <w:rsid w:val="008E0084"/>
    <w:rsid w:val="008E067B"/>
    <w:rsid w:val="008E0AF0"/>
    <w:rsid w:val="008E105C"/>
    <w:rsid w:val="008E1070"/>
    <w:rsid w:val="008E146B"/>
    <w:rsid w:val="008E1CBF"/>
    <w:rsid w:val="008E27FC"/>
    <w:rsid w:val="008E372F"/>
    <w:rsid w:val="008E3A1E"/>
    <w:rsid w:val="008E3C2F"/>
    <w:rsid w:val="008E3C90"/>
    <w:rsid w:val="008E4118"/>
    <w:rsid w:val="008E413C"/>
    <w:rsid w:val="008E4EC5"/>
    <w:rsid w:val="008E5BA7"/>
    <w:rsid w:val="008E6204"/>
    <w:rsid w:val="008E6236"/>
    <w:rsid w:val="008E6785"/>
    <w:rsid w:val="008E7A2E"/>
    <w:rsid w:val="008E7F8D"/>
    <w:rsid w:val="008F007D"/>
    <w:rsid w:val="008F063D"/>
    <w:rsid w:val="008F0698"/>
    <w:rsid w:val="008F08B1"/>
    <w:rsid w:val="008F0C16"/>
    <w:rsid w:val="008F0CC3"/>
    <w:rsid w:val="008F142B"/>
    <w:rsid w:val="008F2007"/>
    <w:rsid w:val="008F27D9"/>
    <w:rsid w:val="008F3057"/>
    <w:rsid w:val="008F310D"/>
    <w:rsid w:val="008F3DBE"/>
    <w:rsid w:val="008F4109"/>
    <w:rsid w:val="008F4112"/>
    <w:rsid w:val="008F41F3"/>
    <w:rsid w:val="008F521F"/>
    <w:rsid w:val="008F588D"/>
    <w:rsid w:val="008F5B84"/>
    <w:rsid w:val="008F5F14"/>
    <w:rsid w:val="008F6E66"/>
    <w:rsid w:val="008F6EBD"/>
    <w:rsid w:val="008F7081"/>
    <w:rsid w:val="008F7220"/>
    <w:rsid w:val="008F74E2"/>
    <w:rsid w:val="008F7709"/>
    <w:rsid w:val="00900162"/>
    <w:rsid w:val="00900788"/>
    <w:rsid w:val="0090087F"/>
    <w:rsid w:val="00900A19"/>
    <w:rsid w:val="00900F37"/>
    <w:rsid w:val="009011DC"/>
    <w:rsid w:val="0090121C"/>
    <w:rsid w:val="009015CE"/>
    <w:rsid w:val="0090181C"/>
    <w:rsid w:val="00901A87"/>
    <w:rsid w:val="00902682"/>
    <w:rsid w:val="0090347A"/>
    <w:rsid w:val="009035BA"/>
    <w:rsid w:val="00903C72"/>
    <w:rsid w:val="00903FC9"/>
    <w:rsid w:val="00904DC8"/>
    <w:rsid w:val="00904E56"/>
    <w:rsid w:val="009052DE"/>
    <w:rsid w:val="009052E8"/>
    <w:rsid w:val="009071A1"/>
    <w:rsid w:val="00907292"/>
    <w:rsid w:val="00910102"/>
    <w:rsid w:val="0091046F"/>
    <w:rsid w:val="00910DD5"/>
    <w:rsid w:val="009110F5"/>
    <w:rsid w:val="00911227"/>
    <w:rsid w:val="00911683"/>
    <w:rsid w:val="00911837"/>
    <w:rsid w:val="00911F07"/>
    <w:rsid w:val="0091267A"/>
    <w:rsid w:val="00912A67"/>
    <w:rsid w:val="0091335C"/>
    <w:rsid w:val="0091350C"/>
    <w:rsid w:val="0091365D"/>
    <w:rsid w:val="00913762"/>
    <w:rsid w:val="009137D2"/>
    <w:rsid w:val="00913E34"/>
    <w:rsid w:val="00914271"/>
    <w:rsid w:val="00914974"/>
    <w:rsid w:val="00915F0E"/>
    <w:rsid w:val="009166F8"/>
    <w:rsid w:val="00916F02"/>
    <w:rsid w:val="009174A2"/>
    <w:rsid w:val="009174E0"/>
    <w:rsid w:val="00917E79"/>
    <w:rsid w:val="00917F6C"/>
    <w:rsid w:val="0092007D"/>
    <w:rsid w:val="0092012B"/>
    <w:rsid w:val="0092069B"/>
    <w:rsid w:val="00920899"/>
    <w:rsid w:val="0092104E"/>
    <w:rsid w:val="009215CA"/>
    <w:rsid w:val="00921B2B"/>
    <w:rsid w:val="009222FF"/>
    <w:rsid w:val="0092236D"/>
    <w:rsid w:val="00922698"/>
    <w:rsid w:val="00922E3F"/>
    <w:rsid w:val="00923130"/>
    <w:rsid w:val="0092433F"/>
    <w:rsid w:val="00924526"/>
    <w:rsid w:val="00924C46"/>
    <w:rsid w:val="009253A6"/>
    <w:rsid w:val="0092602C"/>
    <w:rsid w:val="0092691C"/>
    <w:rsid w:val="00926B9B"/>
    <w:rsid w:val="0092784F"/>
    <w:rsid w:val="009278DC"/>
    <w:rsid w:val="00930057"/>
    <w:rsid w:val="00930401"/>
    <w:rsid w:val="00931760"/>
    <w:rsid w:val="00931E37"/>
    <w:rsid w:val="00932435"/>
    <w:rsid w:val="00932EFF"/>
    <w:rsid w:val="009334DF"/>
    <w:rsid w:val="009339AA"/>
    <w:rsid w:val="00934EAB"/>
    <w:rsid w:val="00935A62"/>
    <w:rsid w:val="00935B9C"/>
    <w:rsid w:val="00935E18"/>
    <w:rsid w:val="00936094"/>
    <w:rsid w:val="00936A8C"/>
    <w:rsid w:val="00936DA1"/>
    <w:rsid w:val="0094085C"/>
    <w:rsid w:val="0094090D"/>
    <w:rsid w:val="00940AEC"/>
    <w:rsid w:val="00941439"/>
    <w:rsid w:val="00941ECD"/>
    <w:rsid w:val="009423EB"/>
    <w:rsid w:val="00942473"/>
    <w:rsid w:val="00943768"/>
    <w:rsid w:val="00943968"/>
    <w:rsid w:val="00943F91"/>
    <w:rsid w:val="00944343"/>
    <w:rsid w:val="00944618"/>
    <w:rsid w:val="009449C9"/>
    <w:rsid w:val="009455B6"/>
    <w:rsid w:val="0094576A"/>
    <w:rsid w:val="00945D5B"/>
    <w:rsid w:val="00945F2A"/>
    <w:rsid w:val="00946FA0"/>
    <w:rsid w:val="00946FC5"/>
    <w:rsid w:val="00950009"/>
    <w:rsid w:val="009505B7"/>
    <w:rsid w:val="00950B9A"/>
    <w:rsid w:val="00950CF9"/>
    <w:rsid w:val="00950DA8"/>
    <w:rsid w:val="009510A8"/>
    <w:rsid w:val="009513C0"/>
    <w:rsid w:val="00951A0B"/>
    <w:rsid w:val="00951BDC"/>
    <w:rsid w:val="0095366E"/>
    <w:rsid w:val="00953746"/>
    <w:rsid w:val="0095377D"/>
    <w:rsid w:val="00953871"/>
    <w:rsid w:val="00953E93"/>
    <w:rsid w:val="009540D0"/>
    <w:rsid w:val="0095462A"/>
    <w:rsid w:val="00955070"/>
    <w:rsid w:val="009552C0"/>
    <w:rsid w:val="0095579A"/>
    <w:rsid w:val="009569E2"/>
    <w:rsid w:val="00957010"/>
    <w:rsid w:val="00957B5B"/>
    <w:rsid w:val="00957C22"/>
    <w:rsid w:val="00957CCF"/>
    <w:rsid w:val="00957E3D"/>
    <w:rsid w:val="009601DC"/>
    <w:rsid w:val="00960568"/>
    <w:rsid w:val="009606D3"/>
    <w:rsid w:val="009607BD"/>
    <w:rsid w:val="00960DBA"/>
    <w:rsid w:val="009612D1"/>
    <w:rsid w:val="00961432"/>
    <w:rsid w:val="00961C03"/>
    <w:rsid w:val="00962710"/>
    <w:rsid w:val="00962AD8"/>
    <w:rsid w:val="00962E63"/>
    <w:rsid w:val="009630AF"/>
    <w:rsid w:val="00963412"/>
    <w:rsid w:val="0096360B"/>
    <w:rsid w:val="0096368D"/>
    <w:rsid w:val="009637B6"/>
    <w:rsid w:val="00963B95"/>
    <w:rsid w:val="00963F6C"/>
    <w:rsid w:val="00964236"/>
    <w:rsid w:val="0096468C"/>
    <w:rsid w:val="009647D6"/>
    <w:rsid w:val="0096492C"/>
    <w:rsid w:val="00964B7E"/>
    <w:rsid w:val="00965FB3"/>
    <w:rsid w:val="0096731C"/>
    <w:rsid w:val="0096739A"/>
    <w:rsid w:val="00967F7F"/>
    <w:rsid w:val="00970538"/>
    <w:rsid w:val="009705CC"/>
    <w:rsid w:val="0097104E"/>
    <w:rsid w:val="00971189"/>
    <w:rsid w:val="00971A6A"/>
    <w:rsid w:val="00971A87"/>
    <w:rsid w:val="00971FAC"/>
    <w:rsid w:val="0097280D"/>
    <w:rsid w:val="00972A0A"/>
    <w:rsid w:val="00972D5B"/>
    <w:rsid w:val="00972F26"/>
    <w:rsid w:val="00972FFB"/>
    <w:rsid w:val="009730AE"/>
    <w:rsid w:val="009730BC"/>
    <w:rsid w:val="0097320A"/>
    <w:rsid w:val="009734C7"/>
    <w:rsid w:val="00973A55"/>
    <w:rsid w:val="00973C73"/>
    <w:rsid w:val="00974585"/>
    <w:rsid w:val="00974DDC"/>
    <w:rsid w:val="00974EB0"/>
    <w:rsid w:val="00975F4A"/>
    <w:rsid w:val="00975FB3"/>
    <w:rsid w:val="00976031"/>
    <w:rsid w:val="00976AE9"/>
    <w:rsid w:val="00977894"/>
    <w:rsid w:val="009778C9"/>
    <w:rsid w:val="009778D6"/>
    <w:rsid w:val="00977A6D"/>
    <w:rsid w:val="009801A7"/>
    <w:rsid w:val="0098054E"/>
    <w:rsid w:val="0098071A"/>
    <w:rsid w:val="00980804"/>
    <w:rsid w:val="00980A2F"/>
    <w:rsid w:val="00980EC6"/>
    <w:rsid w:val="00981B5F"/>
    <w:rsid w:val="00981E51"/>
    <w:rsid w:val="00982849"/>
    <w:rsid w:val="00982B39"/>
    <w:rsid w:val="0098301A"/>
    <w:rsid w:val="00983A0A"/>
    <w:rsid w:val="0098400F"/>
    <w:rsid w:val="009843D5"/>
    <w:rsid w:val="009847DE"/>
    <w:rsid w:val="0098489A"/>
    <w:rsid w:val="00984AFB"/>
    <w:rsid w:val="00985020"/>
    <w:rsid w:val="00985F5A"/>
    <w:rsid w:val="00987906"/>
    <w:rsid w:val="00987AB3"/>
    <w:rsid w:val="00987E72"/>
    <w:rsid w:val="00990023"/>
    <w:rsid w:val="0099060F"/>
    <w:rsid w:val="00990D3C"/>
    <w:rsid w:val="00991A4C"/>
    <w:rsid w:val="00992058"/>
    <w:rsid w:val="00992828"/>
    <w:rsid w:val="00992F0B"/>
    <w:rsid w:val="0099345A"/>
    <w:rsid w:val="009935F4"/>
    <w:rsid w:val="00993683"/>
    <w:rsid w:val="009939F4"/>
    <w:rsid w:val="00993EE2"/>
    <w:rsid w:val="009940C3"/>
    <w:rsid w:val="009946C8"/>
    <w:rsid w:val="00994CDD"/>
    <w:rsid w:val="00994D3E"/>
    <w:rsid w:val="009952CE"/>
    <w:rsid w:val="00995377"/>
    <w:rsid w:val="009956C7"/>
    <w:rsid w:val="00995A13"/>
    <w:rsid w:val="00996399"/>
    <w:rsid w:val="0099640D"/>
    <w:rsid w:val="00996463"/>
    <w:rsid w:val="00997F3D"/>
    <w:rsid w:val="009A0826"/>
    <w:rsid w:val="009A0F7E"/>
    <w:rsid w:val="009A16C9"/>
    <w:rsid w:val="009A1817"/>
    <w:rsid w:val="009A18C4"/>
    <w:rsid w:val="009A1BF1"/>
    <w:rsid w:val="009A25B8"/>
    <w:rsid w:val="009A2F7F"/>
    <w:rsid w:val="009A375C"/>
    <w:rsid w:val="009A3768"/>
    <w:rsid w:val="009A3B7D"/>
    <w:rsid w:val="009A3E1B"/>
    <w:rsid w:val="009A3F45"/>
    <w:rsid w:val="009A4067"/>
    <w:rsid w:val="009A4075"/>
    <w:rsid w:val="009A48AC"/>
    <w:rsid w:val="009A48D2"/>
    <w:rsid w:val="009A50A5"/>
    <w:rsid w:val="009A5393"/>
    <w:rsid w:val="009A62CE"/>
    <w:rsid w:val="009A67E6"/>
    <w:rsid w:val="009A7AB0"/>
    <w:rsid w:val="009B0661"/>
    <w:rsid w:val="009B093A"/>
    <w:rsid w:val="009B113B"/>
    <w:rsid w:val="009B170E"/>
    <w:rsid w:val="009B18BD"/>
    <w:rsid w:val="009B1D9C"/>
    <w:rsid w:val="009B2FB5"/>
    <w:rsid w:val="009B3461"/>
    <w:rsid w:val="009B34E2"/>
    <w:rsid w:val="009B4431"/>
    <w:rsid w:val="009B4497"/>
    <w:rsid w:val="009B4938"/>
    <w:rsid w:val="009B4FC4"/>
    <w:rsid w:val="009B503C"/>
    <w:rsid w:val="009B535B"/>
    <w:rsid w:val="009B5432"/>
    <w:rsid w:val="009B560F"/>
    <w:rsid w:val="009B60E1"/>
    <w:rsid w:val="009B65D8"/>
    <w:rsid w:val="009B6F66"/>
    <w:rsid w:val="009C01E4"/>
    <w:rsid w:val="009C1060"/>
    <w:rsid w:val="009C13E7"/>
    <w:rsid w:val="009C1656"/>
    <w:rsid w:val="009C1934"/>
    <w:rsid w:val="009C24AE"/>
    <w:rsid w:val="009C25B2"/>
    <w:rsid w:val="009C26A2"/>
    <w:rsid w:val="009C2DD4"/>
    <w:rsid w:val="009C35AD"/>
    <w:rsid w:val="009C40E8"/>
    <w:rsid w:val="009C4A49"/>
    <w:rsid w:val="009C4AB7"/>
    <w:rsid w:val="009C4EDE"/>
    <w:rsid w:val="009C589A"/>
    <w:rsid w:val="009C5C70"/>
    <w:rsid w:val="009C6176"/>
    <w:rsid w:val="009C68B8"/>
    <w:rsid w:val="009C6FC5"/>
    <w:rsid w:val="009C76F4"/>
    <w:rsid w:val="009C7A93"/>
    <w:rsid w:val="009C7BA0"/>
    <w:rsid w:val="009D0B4F"/>
    <w:rsid w:val="009D1121"/>
    <w:rsid w:val="009D16C9"/>
    <w:rsid w:val="009D23AB"/>
    <w:rsid w:val="009D23C8"/>
    <w:rsid w:val="009D309A"/>
    <w:rsid w:val="009D3276"/>
    <w:rsid w:val="009D34DE"/>
    <w:rsid w:val="009D36FE"/>
    <w:rsid w:val="009D3FB7"/>
    <w:rsid w:val="009D44D7"/>
    <w:rsid w:val="009D4881"/>
    <w:rsid w:val="009D528C"/>
    <w:rsid w:val="009D5432"/>
    <w:rsid w:val="009D55BE"/>
    <w:rsid w:val="009D577C"/>
    <w:rsid w:val="009D5848"/>
    <w:rsid w:val="009D6397"/>
    <w:rsid w:val="009D64D3"/>
    <w:rsid w:val="009D6762"/>
    <w:rsid w:val="009D677E"/>
    <w:rsid w:val="009D7065"/>
    <w:rsid w:val="009D716D"/>
    <w:rsid w:val="009D74D9"/>
    <w:rsid w:val="009D7727"/>
    <w:rsid w:val="009D78E9"/>
    <w:rsid w:val="009D7D42"/>
    <w:rsid w:val="009E0169"/>
    <w:rsid w:val="009E13B2"/>
    <w:rsid w:val="009E1492"/>
    <w:rsid w:val="009E1603"/>
    <w:rsid w:val="009E1C9E"/>
    <w:rsid w:val="009E1F8E"/>
    <w:rsid w:val="009E20F3"/>
    <w:rsid w:val="009E23B9"/>
    <w:rsid w:val="009E2BA9"/>
    <w:rsid w:val="009E3D4C"/>
    <w:rsid w:val="009E3D7D"/>
    <w:rsid w:val="009E4227"/>
    <w:rsid w:val="009E459D"/>
    <w:rsid w:val="009E45B8"/>
    <w:rsid w:val="009E5481"/>
    <w:rsid w:val="009E6341"/>
    <w:rsid w:val="009E6CE5"/>
    <w:rsid w:val="009E7A83"/>
    <w:rsid w:val="009E7CB4"/>
    <w:rsid w:val="009E7DE0"/>
    <w:rsid w:val="009F00C4"/>
    <w:rsid w:val="009F087F"/>
    <w:rsid w:val="009F0A95"/>
    <w:rsid w:val="009F1BD1"/>
    <w:rsid w:val="009F251D"/>
    <w:rsid w:val="009F2C71"/>
    <w:rsid w:val="009F2ECB"/>
    <w:rsid w:val="009F3473"/>
    <w:rsid w:val="009F34B1"/>
    <w:rsid w:val="009F35FE"/>
    <w:rsid w:val="009F39F7"/>
    <w:rsid w:val="009F3B8C"/>
    <w:rsid w:val="009F4109"/>
    <w:rsid w:val="009F42E8"/>
    <w:rsid w:val="009F4978"/>
    <w:rsid w:val="009F50AE"/>
    <w:rsid w:val="009F5414"/>
    <w:rsid w:val="009F57BA"/>
    <w:rsid w:val="009F5B0C"/>
    <w:rsid w:val="009F5E82"/>
    <w:rsid w:val="009F646B"/>
    <w:rsid w:val="009F67F0"/>
    <w:rsid w:val="009F6B28"/>
    <w:rsid w:val="009F6EC8"/>
    <w:rsid w:val="009F7687"/>
    <w:rsid w:val="009F7D22"/>
    <w:rsid w:val="00A0029E"/>
    <w:rsid w:val="00A003F1"/>
    <w:rsid w:val="00A00BDA"/>
    <w:rsid w:val="00A0108A"/>
    <w:rsid w:val="00A01802"/>
    <w:rsid w:val="00A01F0B"/>
    <w:rsid w:val="00A02226"/>
    <w:rsid w:val="00A027B9"/>
    <w:rsid w:val="00A028EA"/>
    <w:rsid w:val="00A02A77"/>
    <w:rsid w:val="00A02B7E"/>
    <w:rsid w:val="00A02DF5"/>
    <w:rsid w:val="00A02E06"/>
    <w:rsid w:val="00A031EC"/>
    <w:rsid w:val="00A03DFA"/>
    <w:rsid w:val="00A04491"/>
    <w:rsid w:val="00A04A6A"/>
    <w:rsid w:val="00A04BC5"/>
    <w:rsid w:val="00A04BC9"/>
    <w:rsid w:val="00A05265"/>
    <w:rsid w:val="00A056A0"/>
    <w:rsid w:val="00A05DEF"/>
    <w:rsid w:val="00A06168"/>
    <w:rsid w:val="00A061AE"/>
    <w:rsid w:val="00A066D7"/>
    <w:rsid w:val="00A06A62"/>
    <w:rsid w:val="00A06C33"/>
    <w:rsid w:val="00A06CCE"/>
    <w:rsid w:val="00A06FDA"/>
    <w:rsid w:val="00A07046"/>
    <w:rsid w:val="00A07B65"/>
    <w:rsid w:val="00A07C1C"/>
    <w:rsid w:val="00A07E36"/>
    <w:rsid w:val="00A07F08"/>
    <w:rsid w:val="00A10676"/>
    <w:rsid w:val="00A11DB8"/>
    <w:rsid w:val="00A1301F"/>
    <w:rsid w:val="00A135BF"/>
    <w:rsid w:val="00A13B5A"/>
    <w:rsid w:val="00A13E9B"/>
    <w:rsid w:val="00A15721"/>
    <w:rsid w:val="00A15900"/>
    <w:rsid w:val="00A15F8C"/>
    <w:rsid w:val="00A16615"/>
    <w:rsid w:val="00A17182"/>
    <w:rsid w:val="00A17798"/>
    <w:rsid w:val="00A2069A"/>
    <w:rsid w:val="00A21237"/>
    <w:rsid w:val="00A218E6"/>
    <w:rsid w:val="00A2255D"/>
    <w:rsid w:val="00A22888"/>
    <w:rsid w:val="00A22DFE"/>
    <w:rsid w:val="00A23031"/>
    <w:rsid w:val="00A233FF"/>
    <w:rsid w:val="00A2340C"/>
    <w:rsid w:val="00A23545"/>
    <w:rsid w:val="00A237D5"/>
    <w:rsid w:val="00A238A6"/>
    <w:rsid w:val="00A24057"/>
    <w:rsid w:val="00A24A59"/>
    <w:rsid w:val="00A2501A"/>
    <w:rsid w:val="00A25330"/>
    <w:rsid w:val="00A259EE"/>
    <w:rsid w:val="00A25D9F"/>
    <w:rsid w:val="00A26A75"/>
    <w:rsid w:val="00A26C11"/>
    <w:rsid w:val="00A26F48"/>
    <w:rsid w:val="00A277D2"/>
    <w:rsid w:val="00A27A66"/>
    <w:rsid w:val="00A27B8E"/>
    <w:rsid w:val="00A27EAA"/>
    <w:rsid w:val="00A31096"/>
    <w:rsid w:val="00A310D2"/>
    <w:rsid w:val="00A31370"/>
    <w:rsid w:val="00A32053"/>
    <w:rsid w:val="00A32847"/>
    <w:rsid w:val="00A32BAB"/>
    <w:rsid w:val="00A32CB0"/>
    <w:rsid w:val="00A33071"/>
    <w:rsid w:val="00A3340F"/>
    <w:rsid w:val="00A33FC0"/>
    <w:rsid w:val="00A3461E"/>
    <w:rsid w:val="00A34811"/>
    <w:rsid w:val="00A3495B"/>
    <w:rsid w:val="00A34CCD"/>
    <w:rsid w:val="00A35B0D"/>
    <w:rsid w:val="00A35B31"/>
    <w:rsid w:val="00A35C28"/>
    <w:rsid w:val="00A35DB0"/>
    <w:rsid w:val="00A360AC"/>
    <w:rsid w:val="00A36560"/>
    <w:rsid w:val="00A366F6"/>
    <w:rsid w:val="00A36873"/>
    <w:rsid w:val="00A36A24"/>
    <w:rsid w:val="00A377E6"/>
    <w:rsid w:val="00A37B27"/>
    <w:rsid w:val="00A37E88"/>
    <w:rsid w:val="00A37ED9"/>
    <w:rsid w:val="00A404CD"/>
    <w:rsid w:val="00A40684"/>
    <w:rsid w:val="00A418C3"/>
    <w:rsid w:val="00A41CEF"/>
    <w:rsid w:val="00A41D83"/>
    <w:rsid w:val="00A42F93"/>
    <w:rsid w:val="00A434E1"/>
    <w:rsid w:val="00A43823"/>
    <w:rsid w:val="00A439AF"/>
    <w:rsid w:val="00A43B47"/>
    <w:rsid w:val="00A448C8"/>
    <w:rsid w:val="00A44A56"/>
    <w:rsid w:val="00A452B1"/>
    <w:rsid w:val="00A4539D"/>
    <w:rsid w:val="00A455AE"/>
    <w:rsid w:val="00A4565B"/>
    <w:rsid w:val="00A45A92"/>
    <w:rsid w:val="00A45B66"/>
    <w:rsid w:val="00A45D76"/>
    <w:rsid w:val="00A45DC1"/>
    <w:rsid w:val="00A460F5"/>
    <w:rsid w:val="00A4615F"/>
    <w:rsid w:val="00A4668A"/>
    <w:rsid w:val="00A4705F"/>
    <w:rsid w:val="00A47C65"/>
    <w:rsid w:val="00A5015C"/>
    <w:rsid w:val="00A50709"/>
    <w:rsid w:val="00A50C79"/>
    <w:rsid w:val="00A51803"/>
    <w:rsid w:val="00A520BA"/>
    <w:rsid w:val="00A52751"/>
    <w:rsid w:val="00A52BD5"/>
    <w:rsid w:val="00A53818"/>
    <w:rsid w:val="00A53942"/>
    <w:rsid w:val="00A53EAF"/>
    <w:rsid w:val="00A54CBD"/>
    <w:rsid w:val="00A55450"/>
    <w:rsid w:val="00A55B92"/>
    <w:rsid w:val="00A56001"/>
    <w:rsid w:val="00A56038"/>
    <w:rsid w:val="00A5606F"/>
    <w:rsid w:val="00A5641F"/>
    <w:rsid w:val="00A56765"/>
    <w:rsid w:val="00A56A3C"/>
    <w:rsid w:val="00A56D46"/>
    <w:rsid w:val="00A56F55"/>
    <w:rsid w:val="00A571CD"/>
    <w:rsid w:val="00A578E3"/>
    <w:rsid w:val="00A57C5A"/>
    <w:rsid w:val="00A57FE5"/>
    <w:rsid w:val="00A607C7"/>
    <w:rsid w:val="00A60957"/>
    <w:rsid w:val="00A61687"/>
    <w:rsid w:val="00A61D8B"/>
    <w:rsid w:val="00A623FB"/>
    <w:rsid w:val="00A625C0"/>
    <w:rsid w:val="00A63CD1"/>
    <w:rsid w:val="00A64C21"/>
    <w:rsid w:val="00A64C51"/>
    <w:rsid w:val="00A65108"/>
    <w:rsid w:val="00A65AC2"/>
    <w:rsid w:val="00A65BF5"/>
    <w:rsid w:val="00A66818"/>
    <w:rsid w:val="00A67B6E"/>
    <w:rsid w:val="00A67E41"/>
    <w:rsid w:val="00A7023A"/>
    <w:rsid w:val="00A70435"/>
    <w:rsid w:val="00A70FDA"/>
    <w:rsid w:val="00A7105C"/>
    <w:rsid w:val="00A7122A"/>
    <w:rsid w:val="00A71285"/>
    <w:rsid w:val="00A723C9"/>
    <w:rsid w:val="00A728ED"/>
    <w:rsid w:val="00A732C7"/>
    <w:rsid w:val="00A735F8"/>
    <w:rsid w:val="00A74499"/>
    <w:rsid w:val="00A74696"/>
    <w:rsid w:val="00A7470F"/>
    <w:rsid w:val="00A74EB9"/>
    <w:rsid w:val="00A7533C"/>
    <w:rsid w:val="00A756B1"/>
    <w:rsid w:val="00A76393"/>
    <w:rsid w:val="00A76533"/>
    <w:rsid w:val="00A76C87"/>
    <w:rsid w:val="00A801FF"/>
    <w:rsid w:val="00A807B9"/>
    <w:rsid w:val="00A80DC2"/>
    <w:rsid w:val="00A80DF2"/>
    <w:rsid w:val="00A81D5F"/>
    <w:rsid w:val="00A81FE9"/>
    <w:rsid w:val="00A8214B"/>
    <w:rsid w:val="00A824EA"/>
    <w:rsid w:val="00A82638"/>
    <w:rsid w:val="00A82DAA"/>
    <w:rsid w:val="00A831B5"/>
    <w:rsid w:val="00A83750"/>
    <w:rsid w:val="00A83E16"/>
    <w:rsid w:val="00A8455F"/>
    <w:rsid w:val="00A84EB3"/>
    <w:rsid w:val="00A8553A"/>
    <w:rsid w:val="00A85659"/>
    <w:rsid w:val="00A8617A"/>
    <w:rsid w:val="00A86876"/>
    <w:rsid w:val="00A86896"/>
    <w:rsid w:val="00A86973"/>
    <w:rsid w:val="00A87BC2"/>
    <w:rsid w:val="00A90CF8"/>
    <w:rsid w:val="00A90E08"/>
    <w:rsid w:val="00A9142C"/>
    <w:rsid w:val="00A91552"/>
    <w:rsid w:val="00A9166E"/>
    <w:rsid w:val="00A91B96"/>
    <w:rsid w:val="00A91FC6"/>
    <w:rsid w:val="00A920DC"/>
    <w:rsid w:val="00A923CB"/>
    <w:rsid w:val="00A92440"/>
    <w:rsid w:val="00A924C2"/>
    <w:rsid w:val="00A92554"/>
    <w:rsid w:val="00A92689"/>
    <w:rsid w:val="00A92912"/>
    <w:rsid w:val="00A92CDE"/>
    <w:rsid w:val="00A931EA"/>
    <w:rsid w:val="00A932D1"/>
    <w:rsid w:val="00A932EA"/>
    <w:rsid w:val="00A93366"/>
    <w:rsid w:val="00A93645"/>
    <w:rsid w:val="00A938B2"/>
    <w:rsid w:val="00A93915"/>
    <w:rsid w:val="00A93958"/>
    <w:rsid w:val="00A9454D"/>
    <w:rsid w:val="00A94A8B"/>
    <w:rsid w:val="00A94C47"/>
    <w:rsid w:val="00A950CA"/>
    <w:rsid w:val="00A955A6"/>
    <w:rsid w:val="00A958B2"/>
    <w:rsid w:val="00A95D16"/>
    <w:rsid w:val="00A966EF"/>
    <w:rsid w:val="00A969E7"/>
    <w:rsid w:val="00A96A95"/>
    <w:rsid w:val="00A96C51"/>
    <w:rsid w:val="00A9766D"/>
    <w:rsid w:val="00A97DF6"/>
    <w:rsid w:val="00AA02B8"/>
    <w:rsid w:val="00AA05A1"/>
    <w:rsid w:val="00AA0664"/>
    <w:rsid w:val="00AA1108"/>
    <w:rsid w:val="00AA1316"/>
    <w:rsid w:val="00AA2081"/>
    <w:rsid w:val="00AA210B"/>
    <w:rsid w:val="00AA261B"/>
    <w:rsid w:val="00AA2AFF"/>
    <w:rsid w:val="00AA2B9E"/>
    <w:rsid w:val="00AA2DA7"/>
    <w:rsid w:val="00AA2ED7"/>
    <w:rsid w:val="00AA4B01"/>
    <w:rsid w:val="00AA4F04"/>
    <w:rsid w:val="00AA51AC"/>
    <w:rsid w:val="00AA5815"/>
    <w:rsid w:val="00AA6FB9"/>
    <w:rsid w:val="00AA700E"/>
    <w:rsid w:val="00AA783B"/>
    <w:rsid w:val="00AA7AF4"/>
    <w:rsid w:val="00AB0529"/>
    <w:rsid w:val="00AB0569"/>
    <w:rsid w:val="00AB0629"/>
    <w:rsid w:val="00AB0D7B"/>
    <w:rsid w:val="00AB1275"/>
    <w:rsid w:val="00AB134E"/>
    <w:rsid w:val="00AB17A3"/>
    <w:rsid w:val="00AB184A"/>
    <w:rsid w:val="00AB1FE1"/>
    <w:rsid w:val="00AB2318"/>
    <w:rsid w:val="00AB2653"/>
    <w:rsid w:val="00AB26FF"/>
    <w:rsid w:val="00AB2814"/>
    <w:rsid w:val="00AB372F"/>
    <w:rsid w:val="00AB3867"/>
    <w:rsid w:val="00AB3A41"/>
    <w:rsid w:val="00AB3B2E"/>
    <w:rsid w:val="00AB4085"/>
    <w:rsid w:val="00AB4438"/>
    <w:rsid w:val="00AB4712"/>
    <w:rsid w:val="00AB4DE7"/>
    <w:rsid w:val="00AB4E4C"/>
    <w:rsid w:val="00AB52D3"/>
    <w:rsid w:val="00AB58EC"/>
    <w:rsid w:val="00AB5CF7"/>
    <w:rsid w:val="00AB6FCB"/>
    <w:rsid w:val="00AB72F6"/>
    <w:rsid w:val="00AB7885"/>
    <w:rsid w:val="00AB7AB5"/>
    <w:rsid w:val="00AC01BC"/>
    <w:rsid w:val="00AC0ABD"/>
    <w:rsid w:val="00AC20F6"/>
    <w:rsid w:val="00AC2158"/>
    <w:rsid w:val="00AC2185"/>
    <w:rsid w:val="00AC26EA"/>
    <w:rsid w:val="00AC2794"/>
    <w:rsid w:val="00AC2846"/>
    <w:rsid w:val="00AC2958"/>
    <w:rsid w:val="00AC3032"/>
    <w:rsid w:val="00AC3063"/>
    <w:rsid w:val="00AC3833"/>
    <w:rsid w:val="00AC4035"/>
    <w:rsid w:val="00AC40C6"/>
    <w:rsid w:val="00AC42B6"/>
    <w:rsid w:val="00AC49C0"/>
    <w:rsid w:val="00AC4B3C"/>
    <w:rsid w:val="00AC6116"/>
    <w:rsid w:val="00AC684B"/>
    <w:rsid w:val="00AC7A44"/>
    <w:rsid w:val="00AC7F82"/>
    <w:rsid w:val="00AD00AA"/>
    <w:rsid w:val="00AD07A1"/>
    <w:rsid w:val="00AD1A9F"/>
    <w:rsid w:val="00AD2D12"/>
    <w:rsid w:val="00AD31CA"/>
    <w:rsid w:val="00AD3657"/>
    <w:rsid w:val="00AD38EC"/>
    <w:rsid w:val="00AD4182"/>
    <w:rsid w:val="00AD42B6"/>
    <w:rsid w:val="00AD47C6"/>
    <w:rsid w:val="00AD4957"/>
    <w:rsid w:val="00AD4EC2"/>
    <w:rsid w:val="00AD5030"/>
    <w:rsid w:val="00AD7284"/>
    <w:rsid w:val="00AD7806"/>
    <w:rsid w:val="00AD7B77"/>
    <w:rsid w:val="00AD7BF8"/>
    <w:rsid w:val="00AD7E26"/>
    <w:rsid w:val="00AE0140"/>
    <w:rsid w:val="00AE0154"/>
    <w:rsid w:val="00AE0486"/>
    <w:rsid w:val="00AE0733"/>
    <w:rsid w:val="00AE0ED2"/>
    <w:rsid w:val="00AE1B86"/>
    <w:rsid w:val="00AE1FF0"/>
    <w:rsid w:val="00AE20E9"/>
    <w:rsid w:val="00AE2C7A"/>
    <w:rsid w:val="00AE42D7"/>
    <w:rsid w:val="00AE4305"/>
    <w:rsid w:val="00AE4549"/>
    <w:rsid w:val="00AE4E3E"/>
    <w:rsid w:val="00AE51A5"/>
    <w:rsid w:val="00AE5293"/>
    <w:rsid w:val="00AE53DF"/>
    <w:rsid w:val="00AE5A2C"/>
    <w:rsid w:val="00AE5C65"/>
    <w:rsid w:val="00AE61E4"/>
    <w:rsid w:val="00AE6489"/>
    <w:rsid w:val="00AE6A94"/>
    <w:rsid w:val="00AE72A2"/>
    <w:rsid w:val="00AE76B3"/>
    <w:rsid w:val="00AE7FD8"/>
    <w:rsid w:val="00AF00C2"/>
    <w:rsid w:val="00AF0320"/>
    <w:rsid w:val="00AF0665"/>
    <w:rsid w:val="00AF0A08"/>
    <w:rsid w:val="00AF0F41"/>
    <w:rsid w:val="00AF16E1"/>
    <w:rsid w:val="00AF24BE"/>
    <w:rsid w:val="00AF2EDF"/>
    <w:rsid w:val="00AF2F1F"/>
    <w:rsid w:val="00AF3434"/>
    <w:rsid w:val="00AF3D35"/>
    <w:rsid w:val="00AF412F"/>
    <w:rsid w:val="00AF41E8"/>
    <w:rsid w:val="00AF461F"/>
    <w:rsid w:val="00AF46DE"/>
    <w:rsid w:val="00AF5681"/>
    <w:rsid w:val="00AF5A9E"/>
    <w:rsid w:val="00AF6A55"/>
    <w:rsid w:val="00AF6A8C"/>
    <w:rsid w:val="00AF6AB2"/>
    <w:rsid w:val="00AF7042"/>
    <w:rsid w:val="00AF713E"/>
    <w:rsid w:val="00AF77E5"/>
    <w:rsid w:val="00AF7C77"/>
    <w:rsid w:val="00B004CE"/>
    <w:rsid w:val="00B01876"/>
    <w:rsid w:val="00B01A2C"/>
    <w:rsid w:val="00B020AE"/>
    <w:rsid w:val="00B02353"/>
    <w:rsid w:val="00B032B6"/>
    <w:rsid w:val="00B03752"/>
    <w:rsid w:val="00B039F9"/>
    <w:rsid w:val="00B03EE6"/>
    <w:rsid w:val="00B04115"/>
    <w:rsid w:val="00B04FA6"/>
    <w:rsid w:val="00B05585"/>
    <w:rsid w:val="00B0645F"/>
    <w:rsid w:val="00B065BB"/>
    <w:rsid w:val="00B06784"/>
    <w:rsid w:val="00B06838"/>
    <w:rsid w:val="00B0694E"/>
    <w:rsid w:val="00B06A11"/>
    <w:rsid w:val="00B06AAE"/>
    <w:rsid w:val="00B076F0"/>
    <w:rsid w:val="00B10637"/>
    <w:rsid w:val="00B1087F"/>
    <w:rsid w:val="00B110FE"/>
    <w:rsid w:val="00B11799"/>
    <w:rsid w:val="00B11DE0"/>
    <w:rsid w:val="00B1243B"/>
    <w:rsid w:val="00B12BB4"/>
    <w:rsid w:val="00B12BBB"/>
    <w:rsid w:val="00B12F61"/>
    <w:rsid w:val="00B13004"/>
    <w:rsid w:val="00B1319D"/>
    <w:rsid w:val="00B13503"/>
    <w:rsid w:val="00B1363E"/>
    <w:rsid w:val="00B136F7"/>
    <w:rsid w:val="00B141F3"/>
    <w:rsid w:val="00B14479"/>
    <w:rsid w:val="00B1542B"/>
    <w:rsid w:val="00B15645"/>
    <w:rsid w:val="00B15F75"/>
    <w:rsid w:val="00B15F7C"/>
    <w:rsid w:val="00B16807"/>
    <w:rsid w:val="00B16DCD"/>
    <w:rsid w:val="00B17564"/>
    <w:rsid w:val="00B17B52"/>
    <w:rsid w:val="00B207A5"/>
    <w:rsid w:val="00B20EDB"/>
    <w:rsid w:val="00B2109B"/>
    <w:rsid w:val="00B21379"/>
    <w:rsid w:val="00B21D96"/>
    <w:rsid w:val="00B22647"/>
    <w:rsid w:val="00B22D14"/>
    <w:rsid w:val="00B22FEB"/>
    <w:rsid w:val="00B233F2"/>
    <w:rsid w:val="00B23854"/>
    <w:rsid w:val="00B23D05"/>
    <w:rsid w:val="00B2481C"/>
    <w:rsid w:val="00B2526B"/>
    <w:rsid w:val="00B25340"/>
    <w:rsid w:val="00B25503"/>
    <w:rsid w:val="00B25B98"/>
    <w:rsid w:val="00B26609"/>
    <w:rsid w:val="00B267EE"/>
    <w:rsid w:val="00B2700B"/>
    <w:rsid w:val="00B275E8"/>
    <w:rsid w:val="00B27926"/>
    <w:rsid w:val="00B27CE6"/>
    <w:rsid w:val="00B3054F"/>
    <w:rsid w:val="00B305D7"/>
    <w:rsid w:val="00B308EC"/>
    <w:rsid w:val="00B3095D"/>
    <w:rsid w:val="00B30ACD"/>
    <w:rsid w:val="00B31B90"/>
    <w:rsid w:val="00B31E0D"/>
    <w:rsid w:val="00B32152"/>
    <w:rsid w:val="00B321BC"/>
    <w:rsid w:val="00B32244"/>
    <w:rsid w:val="00B32C52"/>
    <w:rsid w:val="00B33517"/>
    <w:rsid w:val="00B3399D"/>
    <w:rsid w:val="00B33DEA"/>
    <w:rsid w:val="00B33EC9"/>
    <w:rsid w:val="00B3404C"/>
    <w:rsid w:val="00B343EC"/>
    <w:rsid w:val="00B34CA8"/>
    <w:rsid w:val="00B34D4E"/>
    <w:rsid w:val="00B35189"/>
    <w:rsid w:val="00B35343"/>
    <w:rsid w:val="00B361FF"/>
    <w:rsid w:val="00B36286"/>
    <w:rsid w:val="00B3630F"/>
    <w:rsid w:val="00B367A5"/>
    <w:rsid w:val="00B36889"/>
    <w:rsid w:val="00B36A6F"/>
    <w:rsid w:val="00B36F05"/>
    <w:rsid w:val="00B36FF7"/>
    <w:rsid w:val="00B37C2D"/>
    <w:rsid w:val="00B37E90"/>
    <w:rsid w:val="00B40189"/>
    <w:rsid w:val="00B4037A"/>
    <w:rsid w:val="00B40AA8"/>
    <w:rsid w:val="00B41720"/>
    <w:rsid w:val="00B42754"/>
    <w:rsid w:val="00B427EC"/>
    <w:rsid w:val="00B42814"/>
    <w:rsid w:val="00B430AC"/>
    <w:rsid w:val="00B434F6"/>
    <w:rsid w:val="00B4393A"/>
    <w:rsid w:val="00B43A87"/>
    <w:rsid w:val="00B4506A"/>
    <w:rsid w:val="00B4534C"/>
    <w:rsid w:val="00B45442"/>
    <w:rsid w:val="00B456A0"/>
    <w:rsid w:val="00B45CE4"/>
    <w:rsid w:val="00B45E11"/>
    <w:rsid w:val="00B45F70"/>
    <w:rsid w:val="00B45FDE"/>
    <w:rsid w:val="00B460A4"/>
    <w:rsid w:val="00B461E8"/>
    <w:rsid w:val="00B46535"/>
    <w:rsid w:val="00B4693C"/>
    <w:rsid w:val="00B46DC5"/>
    <w:rsid w:val="00B4708F"/>
    <w:rsid w:val="00B47464"/>
    <w:rsid w:val="00B4757D"/>
    <w:rsid w:val="00B47895"/>
    <w:rsid w:val="00B47DB7"/>
    <w:rsid w:val="00B47F72"/>
    <w:rsid w:val="00B47F9D"/>
    <w:rsid w:val="00B50139"/>
    <w:rsid w:val="00B501D9"/>
    <w:rsid w:val="00B50CAF"/>
    <w:rsid w:val="00B51415"/>
    <w:rsid w:val="00B51E9D"/>
    <w:rsid w:val="00B52071"/>
    <w:rsid w:val="00B52176"/>
    <w:rsid w:val="00B52B5E"/>
    <w:rsid w:val="00B530DE"/>
    <w:rsid w:val="00B530F7"/>
    <w:rsid w:val="00B53D9F"/>
    <w:rsid w:val="00B53F5B"/>
    <w:rsid w:val="00B54A98"/>
    <w:rsid w:val="00B55336"/>
    <w:rsid w:val="00B55515"/>
    <w:rsid w:val="00B55570"/>
    <w:rsid w:val="00B55668"/>
    <w:rsid w:val="00B55AD1"/>
    <w:rsid w:val="00B55D1B"/>
    <w:rsid w:val="00B55F0E"/>
    <w:rsid w:val="00B56CB1"/>
    <w:rsid w:val="00B56D68"/>
    <w:rsid w:val="00B57566"/>
    <w:rsid w:val="00B578DA"/>
    <w:rsid w:val="00B57C46"/>
    <w:rsid w:val="00B6084B"/>
    <w:rsid w:val="00B608F2"/>
    <w:rsid w:val="00B6178C"/>
    <w:rsid w:val="00B617BC"/>
    <w:rsid w:val="00B61855"/>
    <w:rsid w:val="00B6189B"/>
    <w:rsid w:val="00B61C5B"/>
    <w:rsid w:val="00B61D63"/>
    <w:rsid w:val="00B62A24"/>
    <w:rsid w:val="00B6304E"/>
    <w:rsid w:val="00B63816"/>
    <w:rsid w:val="00B644CC"/>
    <w:rsid w:val="00B64E64"/>
    <w:rsid w:val="00B6511E"/>
    <w:rsid w:val="00B65592"/>
    <w:rsid w:val="00B65962"/>
    <w:rsid w:val="00B65F91"/>
    <w:rsid w:val="00B667BB"/>
    <w:rsid w:val="00B6753C"/>
    <w:rsid w:val="00B70248"/>
    <w:rsid w:val="00B70B50"/>
    <w:rsid w:val="00B71175"/>
    <w:rsid w:val="00B7143E"/>
    <w:rsid w:val="00B715BD"/>
    <w:rsid w:val="00B71A57"/>
    <w:rsid w:val="00B71F0C"/>
    <w:rsid w:val="00B72255"/>
    <w:rsid w:val="00B7299B"/>
    <w:rsid w:val="00B72A68"/>
    <w:rsid w:val="00B72C42"/>
    <w:rsid w:val="00B739F9"/>
    <w:rsid w:val="00B73BBF"/>
    <w:rsid w:val="00B74367"/>
    <w:rsid w:val="00B7451E"/>
    <w:rsid w:val="00B7502E"/>
    <w:rsid w:val="00B7593E"/>
    <w:rsid w:val="00B76EE2"/>
    <w:rsid w:val="00B80A27"/>
    <w:rsid w:val="00B81BD7"/>
    <w:rsid w:val="00B81C96"/>
    <w:rsid w:val="00B81EAE"/>
    <w:rsid w:val="00B82201"/>
    <w:rsid w:val="00B825C3"/>
    <w:rsid w:val="00B836B7"/>
    <w:rsid w:val="00B83C07"/>
    <w:rsid w:val="00B83D7F"/>
    <w:rsid w:val="00B845D0"/>
    <w:rsid w:val="00B84611"/>
    <w:rsid w:val="00B84F89"/>
    <w:rsid w:val="00B85303"/>
    <w:rsid w:val="00B85FF1"/>
    <w:rsid w:val="00B8603F"/>
    <w:rsid w:val="00B86676"/>
    <w:rsid w:val="00B875EF"/>
    <w:rsid w:val="00B879F5"/>
    <w:rsid w:val="00B87DEA"/>
    <w:rsid w:val="00B92A01"/>
    <w:rsid w:val="00B9314A"/>
    <w:rsid w:val="00B93290"/>
    <w:rsid w:val="00B93ACF"/>
    <w:rsid w:val="00B94051"/>
    <w:rsid w:val="00B942C2"/>
    <w:rsid w:val="00B94868"/>
    <w:rsid w:val="00B94939"/>
    <w:rsid w:val="00B956DF"/>
    <w:rsid w:val="00B9629C"/>
    <w:rsid w:val="00B96841"/>
    <w:rsid w:val="00B96A2C"/>
    <w:rsid w:val="00B970D6"/>
    <w:rsid w:val="00B97913"/>
    <w:rsid w:val="00B97D9C"/>
    <w:rsid w:val="00BA195A"/>
    <w:rsid w:val="00BA290D"/>
    <w:rsid w:val="00BA2CFF"/>
    <w:rsid w:val="00BA3181"/>
    <w:rsid w:val="00BA32D4"/>
    <w:rsid w:val="00BA3691"/>
    <w:rsid w:val="00BA3E27"/>
    <w:rsid w:val="00BA4200"/>
    <w:rsid w:val="00BA45A9"/>
    <w:rsid w:val="00BA4682"/>
    <w:rsid w:val="00BA4C68"/>
    <w:rsid w:val="00BA5356"/>
    <w:rsid w:val="00BA5CDE"/>
    <w:rsid w:val="00BA5F98"/>
    <w:rsid w:val="00BA6273"/>
    <w:rsid w:val="00BA7CC5"/>
    <w:rsid w:val="00BB0611"/>
    <w:rsid w:val="00BB0877"/>
    <w:rsid w:val="00BB0AF2"/>
    <w:rsid w:val="00BB13B1"/>
    <w:rsid w:val="00BB173E"/>
    <w:rsid w:val="00BB1B31"/>
    <w:rsid w:val="00BB2A8D"/>
    <w:rsid w:val="00BB3B50"/>
    <w:rsid w:val="00BB3D80"/>
    <w:rsid w:val="00BB3E3C"/>
    <w:rsid w:val="00BB4AFC"/>
    <w:rsid w:val="00BB4CAD"/>
    <w:rsid w:val="00BB4FAE"/>
    <w:rsid w:val="00BB5114"/>
    <w:rsid w:val="00BB51C4"/>
    <w:rsid w:val="00BB54DB"/>
    <w:rsid w:val="00BB59C3"/>
    <w:rsid w:val="00BB62E5"/>
    <w:rsid w:val="00BB685C"/>
    <w:rsid w:val="00BB692B"/>
    <w:rsid w:val="00BB78B4"/>
    <w:rsid w:val="00BB7E32"/>
    <w:rsid w:val="00BC007A"/>
    <w:rsid w:val="00BC031C"/>
    <w:rsid w:val="00BC047A"/>
    <w:rsid w:val="00BC13DA"/>
    <w:rsid w:val="00BC1FDA"/>
    <w:rsid w:val="00BC228D"/>
    <w:rsid w:val="00BC2356"/>
    <w:rsid w:val="00BC261A"/>
    <w:rsid w:val="00BC29A4"/>
    <w:rsid w:val="00BC2D5C"/>
    <w:rsid w:val="00BC34BE"/>
    <w:rsid w:val="00BC4565"/>
    <w:rsid w:val="00BC4CD9"/>
    <w:rsid w:val="00BC52AC"/>
    <w:rsid w:val="00BC592E"/>
    <w:rsid w:val="00BC62EA"/>
    <w:rsid w:val="00BC6CCC"/>
    <w:rsid w:val="00BC758A"/>
    <w:rsid w:val="00BC7B31"/>
    <w:rsid w:val="00BC7D94"/>
    <w:rsid w:val="00BD0442"/>
    <w:rsid w:val="00BD0796"/>
    <w:rsid w:val="00BD0DA9"/>
    <w:rsid w:val="00BD1E55"/>
    <w:rsid w:val="00BD20C8"/>
    <w:rsid w:val="00BD25C8"/>
    <w:rsid w:val="00BD36A6"/>
    <w:rsid w:val="00BD3A7B"/>
    <w:rsid w:val="00BD3B4C"/>
    <w:rsid w:val="00BD4290"/>
    <w:rsid w:val="00BD5364"/>
    <w:rsid w:val="00BD63B8"/>
    <w:rsid w:val="00BD6821"/>
    <w:rsid w:val="00BD6AA7"/>
    <w:rsid w:val="00BD6DE9"/>
    <w:rsid w:val="00BD6F4F"/>
    <w:rsid w:val="00BD7C23"/>
    <w:rsid w:val="00BD7ECE"/>
    <w:rsid w:val="00BE00F5"/>
    <w:rsid w:val="00BE0161"/>
    <w:rsid w:val="00BE03D9"/>
    <w:rsid w:val="00BE0418"/>
    <w:rsid w:val="00BE0915"/>
    <w:rsid w:val="00BE0D94"/>
    <w:rsid w:val="00BE0FE4"/>
    <w:rsid w:val="00BE1A7E"/>
    <w:rsid w:val="00BE1FAE"/>
    <w:rsid w:val="00BE20F6"/>
    <w:rsid w:val="00BE22CE"/>
    <w:rsid w:val="00BE267C"/>
    <w:rsid w:val="00BE28AB"/>
    <w:rsid w:val="00BE2B59"/>
    <w:rsid w:val="00BE439B"/>
    <w:rsid w:val="00BE4731"/>
    <w:rsid w:val="00BE4AA8"/>
    <w:rsid w:val="00BE4F91"/>
    <w:rsid w:val="00BE4FC0"/>
    <w:rsid w:val="00BE51CE"/>
    <w:rsid w:val="00BE51E5"/>
    <w:rsid w:val="00BE5746"/>
    <w:rsid w:val="00BE58C9"/>
    <w:rsid w:val="00BE5F66"/>
    <w:rsid w:val="00BE61FD"/>
    <w:rsid w:val="00BE6847"/>
    <w:rsid w:val="00BE6DC9"/>
    <w:rsid w:val="00BE70A4"/>
    <w:rsid w:val="00BE7273"/>
    <w:rsid w:val="00BE739B"/>
    <w:rsid w:val="00BE76DF"/>
    <w:rsid w:val="00BE7CFE"/>
    <w:rsid w:val="00BE7D23"/>
    <w:rsid w:val="00BF0105"/>
    <w:rsid w:val="00BF0301"/>
    <w:rsid w:val="00BF0996"/>
    <w:rsid w:val="00BF0A9C"/>
    <w:rsid w:val="00BF0B60"/>
    <w:rsid w:val="00BF0B8E"/>
    <w:rsid w:val="00BF0FFC"/>
    <w:rsid w:val="00BF12A4"/>
    <w:rsid w:val="00BF1341"/>
    <w:rsid w:val="00BF1F10"/>
    <w:rsid w:val="00BF2404"/>
    <w:rsid w:val="00BF2E76"/>
    <w:rsid w:val="00BF3D1E"/>
    <w:rsid w:val="00BF402C"/>
    <w:rsid w:val="00BF422D"/>
    <w:rsid w:val="00BF4723"/>
    <w:rsid w:val="00BF4781"/>
    <w:rsid w:val="00BF48F8"/>
    <w:rsid w:val="00BF4E96"/>
    <w:rsid w:val="00BF4FA6"/>
    <w:rsid w:val="00BF5706"/>
    <w:rsid w:val="00BF580E"/>
    <w:rsid w:val="00BF5DA7"/>
    <w:rsid w:val="00BF5DEF"/>
    <w:rsid w:val="00BF665D"/>
    <w:rsid w:val="00BF6792"/>
    <w:rsid w:val="00BF6A76"/>
    <w:rsid w:val="00C006D8"/>
    <w:rsid w:val="00C0128A"/>
    <w:rsid w:val="00C01556"/>
    <w:rsid w:val="00C017AB"/>
    <w:rsid w:val="00C01F07"/>
    <w:rsid w:val="00C02399"/>
    <w:rsid w:val="00C02D0C"/>
    <w:rsid w:val="00C030C2"/>
    <w:rsid w:val="00C03487"/>
    <w:rsid w:val="00C03A90"/>
    <w:rsid w:val="00C03F6F"/>
    <w:rsid w:val="00C0452E"/>
    <w:rsid w:val="00C0463F"/>
    <w:rsid w:val="00C04AAE"/>
    <w:rsid w:val="00C04ECF"/>
    <w:rsid w:val="00C05BE2"/>
    <w:rsid w:val="00C060B2"/>
    <w:rsid w:val="00C077A1"/>
    <w:rsid w:val="00C115DE"/>
    <w:rsid w:val="00C11716"/>
    <w:rsid w:val="00C1180F"/>
    <w:rsid w:val="00C11876"/>
    <w:rsid w:val="00C11BA5"/>
    <w:rsid w:val="00C12024"/>
    <w:rsid w:val="00C12BD1"/>
    <w:rsid w:val="00C12FFD"/>
    <w:rsid w:val="00C13627"/>
    <w:rsid w:val="00C13E74"/>
    <w:rsid w:val="00C13F7A"/>
    <w:rsid w:val="00C1434C"/>
    <w:rsid w:val="00C14710"/>
    <w:rsid w:val="00C15203"/>
    <w:rsid w:val="00C1599D"/>
    <w:rsid w:val="00C15A71"/>
    <w:rsid w:val="00C15B27"/>
    <w:rsid w:val="00C16233"/>
    <w:rsid w:val="00C16447"/>
    <w:rsid w:val="00C1663C"/>
    <w:rsid w:val="00C17937"/>
    <w:rsid w:val="00C20073"/>
    <w:rsid w:val="00C202F2"/>
    <w:rsid w:val="00C203E3"/>
    <w:rsid w:val="00C21A07"/>
    <w:rsid w:val="00C21BC5"/>
    <w:rsid w:val="00C223C9"/>
    <w:rsid w:val="00C22538"/>
    <w:rsid w:val="00C227DC"/>
    <w:rsid w:val="00C229A3"/>
    <w:rsid w:val="00C229FC"/>
    <w:rsid w:val="00C238E1"/>
    <w:rsid w:val="00C23D67"/>
    <w:rsid w:val="00C23E8A"/>
    <w:rsid w:val="00C23EA0"/>
    <w:rsid w:val="00C240B6"/>
    <w:rsid w:val="00C2481E"/>
    <w:rsid w:val="00C24B3E"/>
    <w:rsid w:val="00C24B40"/>
    <w:rsid w:val="00C25629"/>
    <w:rsid w:val="00C25F20"/>
    <w:rsid w:val="00C264C4"/>
    <w:rsid w:val="00C26D14"/>
    <w:rsid w:val="00C26F6D"/>
    <w:rsid w:val="00C27B61"/>
    <w:rsid w:val="00C3049F"/>
    <w:rsid w:val="00C306A0"/>
    <w:rsid w:val="00C30B53"/>
    <w:rsid w:val="00C30B76"/>
    <w:rsid w:val="00C30FBA"/>
    <w:rsid w:val="00C3103E"/>
    <w:rsid w:val="00C31AB1"/>
    <w:rsid w:val="00C31E50"/>
    <w:rsid w:val="00C326BD"/>
    <w:rsid w:val="00C32A73"/>
    <w:rsid w:val="00C33770"/>
    <w:rsid w:val="00C33D34"/>
    <w:rsid w:val="00C346F6"/>
    <w:rsid w:val="00C35034"/>
    <w:rsid w:val="00C35367"/>
    <w:rsid w:val="00C354F6"/>
    <w:rsid w:val="00C35B7D"/>
    <w:rsid w:val="00C3635D"/>
    <w:rsid w:val="00C36695"/>
    <w:rsid w:val="00C36F09"/>
    <w:rsid w:val="00C37450"/>
    <w:rsid w:val="00C3758C"/>
    <w:rsid w:val="00C401BE"/>
    <w:rsid w:val="00C4122B"/>
    <w:rsid w:val="00C41784"/>
    <w:rsid w:val="00C41C38"/>
    <w:rsid w:val="00C41D32"/>
    <w:rsid w:val="00C42683"/>
    <w:rsid w:val="00C42CDB"/>
    <w:rsid w:val="00C43857"/>
    <w:rsid w:val="00C438B3"/>
    <w:rsid w:val="00C44267"/>
    <w:rsid w:val="00C4481A"/>
    <w:rsid w:val="00C44E1B"/>
    <w:rsid w:val="00C44F8A"/>
    <w:rsid w:val="00C4512D"/>
    <w:rsid w:val="00C45232"/>
    <w:rsid w:val="00C452C5"/>
    <w:rsid w:val="00C457F7"/>
    <w:rsid w:val="00C466FA"/>
    <w:rsid w:val="00C4699C"/>
    <w:rsid w:val="00C46C73"/>
    <w:rsid w:val="00C46F54"/>
    <w:rsid w:val="00C47440"/>
    <w:rsid w:val="00C47C40"/>
    <w:rsid w:val="00C50819"/>
    <w:rsid w:val="00C50DFA"/>
    <w:rsid w:val="00C50E42"/>
    <w:rsid w:val="00C51C03"/>
    <w:rsid w:val="00C51CA6"/>
    <w:rsid w:val="00C52546"/>
    <w:rsid w:val="00C52809"/>
    <w:rsid w:val="00C52E27"/>
    <w:rsid w:val="00C537C5"/>
    <w:rsid w:val="00C53F35"/>
    <w:rsid w:val="00C53F95"/>
    <w:rsid w:val="00C53FFA"/>
    <w:rsid w:val="00C5447C"/>
    <w:rsid w:val="00C5459F"/>
    <w:rsid w:val="00C54904"/>
    <w:rsid w:val="00C54B68"/>
    <w:rsid w:val="00C556A0"/>
    <w:rsid w:val="00C55A37"/>
    <w:rsid w:val="00C55ADF"/>
    <w:rsid w:val="00C55B5E"/>
    <w:rsid w:val="00C55EFB"/>
    <w:rsid w:val="00C60490"/>
    <w:rsid w:val="00C6080F"/>
    <w:rsid w:val="00C60907"/>
    <w:rsid w:val="00C60BC1"/>
    <w:rsid w:val="00C61325"/>
    <w:rsid w:val="00C6176F"/>
    <w:rsid w:val="00C61A74"/>
    <w:rsid w:val="00C62968"/>
    <w:rsid w:val="00C63889"/>
    <w:rsid w:val="00C63E92"/>
    <w:rsid w:val="00C6473A"/>
    <w:rsid w:val="00C64C0D"/>
    <w:rsid w:val="00C6507E"/>
    <w:rsid w:val="00C65148"/>
    <w:rsid w:val="00C66047"/>
    <w:rsid w:val="00C66136"/>
    <w:rsid w:val="00C66411"/>
    <w:rsid w:val="00C6653C"/>
    <w:rsid w:val="00C66953"/>
    <w:rsid w:val="00C66C02"/>
    <w:rsid w:val="00C66C2F"/>
    <w:rsid w:val="00C66C84"/>
    <w:rsid w:val="00C6754E"/>
    <w:rsid w:val="00C6790C"/>
    <w:rsid w:val="00C679F6"/>
    <w:rsid w:val="00C70176"/>
    <w:rsid w:val="00C7038B"/>
    <w:rsid w:val="00C70863"/>
    <w:rsid w:val="00C709F9"/>
    <w:rsid w:val="00C70DB1"/>
    <w:rsid w:val="00C71301"/>
    <w:rsid w:val="00C718F8"/>
    <w:rsid w:val="00C71C8E"/>
    <w:rsid w:val="00C72A4D"/>
    <w:rsid w:val="00C73CE6"/>
    <w:rsid w:val="00C74162"/>
    <w:rsid w:val="00C74395"/>
    <w:rsid w:val="00C74E7A"/>
    <w:rsid w:val="00C75C36"/>
    <w:rsid w:val="00C76701"/>
    <w:rsid w:val="00C76B8E"/>
    <w:rsid w:val="00C77163"/>
    <w:rsid w:val="00C77D4A"/>
    <w:rsid w:val="00C77E9D"/>
    <w:rsid w:val="00C80ED8"/>
    <w:rsid w:val="00C80F5B"/>
    <w:rsid w:val="00C82480"/>
    <w:rsid w:val="00C828F8"/>
    <w:rsid w:val="00C82D24"/>
    <w:rsid w:val="00C82FA8"/>
    <w:rsid w:val="00C8328B"/>
    <w:rsid w:val="00C8357B"/>
    <w:rsid w:val="00C8363B"/>
    <w:rsid w:val="00C83FFB"/>
    <w:rsid w:val="00C84608"/>
    <w:rsid w:val="00C85490"/>
    <w:rsid w:val="00C862F5"/>
    <w:rsid w:val="00C8650E"/>
    <w:rsid w:val="00C8651E"/>
    <w:rsid w:val="00C86583"/>
    <w:rsid w:val="00C873E7"/>
    <w:rsid w:val="00C87500"/>
    <w:rsid w:val="00C87594"/>
    <w:rsid w:val="00C877F1"/>
    <w:rsid w:val="00C9071A"/>
    <w:rsid w:val="00C90D79"/>
    <w:rsid w:val="00C90D82"/>
    <w:rsid w:val="00C91259"/>
    <w:rsid w:val="00C919DA"/>
    <w:rsid w:val="00C91A0E"/>
    <w:rsid w:val="00C91B50"/>
    <w:rsid w:val="00C91F96"/>
    <w:rsid w:val="00C92ABE"/>
    <w:rsid w:val="00C93397"/>
    <w:rsid w:val="00C9369E"/>
    <w:rsid w:val="00C939F9"/>
    <w:rsid w:val="00C93F08"/>
    <w:rsid w:val="00C93F7F"/>
    <w:rsid w:val="00C9427A"/>
    <w:rsid w:val="00C9441C"/>
    <w:rsid w:val="00C945BA"/>
    <w:rsid w:val="00C9471D"/>
    <w:rsid w:val="00C95480"/>
    <w:rsid w:val="00C95783"/>
    <w:rsid w:val="00C95C44"/>
    <w:rsid w:val="00C95C4E"/>
    <w:rsid w:val="00C9602F"/>
    <w:rsid w:val="00C9617F"/>
    <w:rsid w:val="00C96296"/>
    <w:rsid w:val="00C9713F"/>
    <w:rsid w:val="00C97DF3"/>
    <w:rsid w:val="00CA1298"/>
    <w:rsid w:val="00CA142A"/>
    <w:rsid w:val="00CA26C7"/>
    <w:rsid w:val="00CA2C2A"/>
    <w:rsid w:val="00CA314E"/>
    <w:rsid w:val="00CA3915"/>
    <w:rsid w:val="00CA39BB"/>
    <w:rsid w:val="00CA40BE"/>
    <w:rsid w:val="00CA421E"/>
    <w:rsid w:val="00CA45A7"/>
    <w:rsid w:val="00CA49C5"/>
    <w:rsid w:val="00CA54B9"/>
    <w:rsid w:val="00CA5D84"/>
    <w:rsid w:val="00CA6C3F"/>
    <w:rsid w:val="00CA6CC6"/>
    <w:rsid w:val="00CA6F0A"/>
    <w:rsid w:val="00CA73B1"/>
    <w:rsid w:val="00CA7409"/>
    <w:rsid w:val="00CA7735"/>
    <w:rsid w:val="00CA77C1"/>
    <w:rsid w:val="00CA7BCE"/>
    <w:rsid w:val="00CB006C"/>
    <w:rsid w:val="00CB03D4"/>
    <w:rsid w:val="00CB178C"/>
    <w:rsid w:val="00CB221E"/>
    <w:rsid w:val="00CB2456"/>
    <w:rsid w:val="00CB33A2"/>
    <w:rsid w:val="00CB342A"/>
    <w:rsid w:val="00CB34F2"/>
    <w:rsid w:val="00CB385F"/>
    <w:rsid w:val="00CB3B66"/>
    <w:rsid w:val="00CB3C62"/>
    <w:rsid w:val="00CB4527"/>
    <w:rsid w:val="00CB47AF"/>
    <w:rsid w:val="00CB59A5"/>
    <w:rsid w:val="00CB5FCC"/>
    <w:rsid w:val="00CB6029"/>
    <w:rsid w:val="00CB7479"/>
    <w:rsid w:val="00CB768E"/>
    <w:rsid w:val="00CC018A"/>
    <w:rsid w:val="00CC0778"/>
    <w:rsid w:val="00CC089D"/>
    <w:rsid w:val="00CC15CB"/>
    <w:rsid w:val="00CC23D7"/>
    <w:rsid w:val="00CC2452"/>
    <w:rsid w:val="00CC3725"/>
    <w:rsid w:val="00CC3A98"/>
    <w:rsid w:val="00CC417D"/>
    <w:rsid w:val="00CC4508"/>
    <w:rsid w:val="00CC4B35"/>
    <w:rsid w:val="00CC5699"/>
    <w:rsid w:val="00CC626C"/>
    <w:rsid w:val="00CC68FF"/>
    <w:rsid w:val="00CC6E06"/>
    <w:rsid w:val="00CD0C56"/>
    <w:rsid w:val="00CD0DB9"/>
    <w:rsid w:val="00CD1A06"/>
    <w:rsid w:val="00CD1F85"/>
    <w:rsid w:val="00CD2620"/>
    <w:rsid w:val="00CD272A"/>
    <w:rsid w:val="00CD2946"/>
    <w:rsid w:val="00CD2984"/>
    <w:rsid w:val="00CD2BDB"/>
    <w:rsid w:val="00CD35E9"/>
    <w:rsid w:val="00CD376B"/>
    <w:rsid w:val="00CD408C"/>
    <w:rsid w:val="00CD5678"/>
    <w:rsid w:val="00CD5779"/>
    <w:rsid w:val="00CD5BF6"/>
    <w:rsid w:val="00CD5D23"/>
    <w:rsid w:val="00CD5F71"/>
    <w:rsid w:val="00CD6000"/>
    <w:rsid w:val="00CD6815"/>
    <w:rsid w:val="00CD6C7D"/>
    <w:rsid w:val="00CD77A5"/>
    <w:rsid w:val="00CD7A99"/>
    <w:rsid w:val="00CD7E4A"/>
    <w:rsid w:val="00CD7FB8"/>
    <w:rsid w:val="00CE03C7"/>
    <w:rsid w:val="00CE080E"/>
    <w:rsid w:val="00CE1ED7"/>
    <w:rsid w:val="00CE1FE2"/>
    <w:rsid w:val="00CE2360"/>
    <w:rsid w:val="00CE244D"/>
    <w:rsid w:val="00CE2636"/>
    <w:rsid w:val="00CE2E9D"/>
    <w:rsid w:val="00CE3281"/>
    <w:rsid w:val="00CE3709"/>
    <w:rsid w:val="00CE37AC"/>
    <w:rsid w:val="00CE39C2"/>
    <w:rsid w:val="00CE39C4"/>
    <w:rsid w:val="00CE43A1"/>
    <w:rsid w:val="00CE4749"/>
    <w:rsid w:val="00CE50F4"/>
    <w:rsid w:val="00CE56A7"/>
    <w:rsid w:val="00CE6235"/>
    <w:rsid w:val="00CE6E16"/>
    <w:rsid w:val="00CE7724"/>
    <w:rsid w:val="00CE7BB0"/>
    <w:rsid w:val="00CE7C08"/>
    <w:rsid w:val="00CF0550"/>
    <w:rsid w:val="00CF0D5D"/>
    <w:rsid w:val="00CF0ECB"/>
    <w:rsid w:val="00CF186C"/>
    <w:rsid w:val="00CF1FB3"/>
    <w:rsid w:val="00CF290A"/>
    <w:rsid w:val="00CF300B"/>
    <w:rsid w:val="00CF32CF"/>
    <w:rsid w:val="00CF3466"/>
    <w:rsid w:val="00CF4741"/>
    <w:rsid w:val="00CF4C30"/>
    <w:rsid w:val="00CF5A0C"/>
    <w:rsid w:val="00CF645B"/>
    <w:rsid w:val="00CF6BB4"/>
    <w:rsid w:val="00CF72CB"/>
    <w:rsid w:val="00CF74B3"/>
    <w:rsid w:val="00CF7765"/>
    <w:rsid w:val="00CF7860"/>
    <w:rsid w:val="00CF7B78"/>
    <w:rsid w:val="00D005A5"/>
    <w:rsid w:val="00D00FC9"/>
    <w:rsid w:val="00D01450"/>
    <w:rsid w:val="00D01CAA"/>
    <w:rsid w:val="00D01CF9"/>
    <w:rsid w:val="00D02B83"/>
    <w:rsid w:val="00D02E3D"/>
    <w:rsid w:val="00D03077"/>
    <w:rsid w:val="00D032EE"/>
    <w:rsid w:val="00D036D7"/>
    <w:rsid w:val="00D03EC5"/>
    <w:rsid w:val="00D04DA6"/>
    <w:rsid w:val="00D04F6F"/>
    <w:rsid w:val="00D051EB"/>
    <w:rsid w:val="00D05543"/>
    <w:rsid w:val="00D05E46"/>
    <w:rsid w:val="00D0637D"/>
    <w:rsid w:val="00D0673D"/>
    <w:rsid w:val="00D06A35"/>
    <w:rsid w:val="00D07190"/>
    <w:rsid w:val="00D071EA"/>
    <w:rsid w:val="00D07369"/>
    <w:rsid w:val="00D07931"/>
    <w:rsid w:val="00D079E6"/>
    <w:rsid w:val="00D07A83"/>
    <w:rsid w:val="00D07CA7"/>
    <w:rsid w:val="00D07E36"/>
    <w:rsid w:val="00D10288"/>
    <w:rsid w:val="00D104AB"/>
    <w:rsid w:val="00D1055D"/>
    <w:rsid w:val="00D10597"/>
    <w:rsid w:val="00D105F9"/>
    <w:rsid w:val="00D10C38"/>
    <w:rsid w:val="00D10FF3"/>
    <w:rsid w:val="00D110DD"/>
    <w:rsid w:val="00D1175D"/>
    <w:rsid w:val="00D11A3A"/>
    <w:rsid w:val="00D11CB8"/>
    <w:rsid w:val="00D12C68"/>
    <w:rsid w:val="00D12ED1"/>
    <w:rsid w:val="00D12FD9"/>
    <w:rsid w:val="00D1306E"/>
    <w:rsid w:val="00D13294"/>
    <w:rsid w:val="00D1329B"/>
    <w:rsid w:val="00D140A6"/>
    <w:rsid w:val="00D14113"/>
    <w:rsid w:val="00D1458D"/>
    <w:rsid w:val="00D14883"/>
    <w:rsid w:val="00D14A10"/>
    <w:rsid w:val="00D14CE9"/>
    <w:rsid w:val="00D15CCF"/>
    <w:rsid w:val="00D15D12"/>
    <w:rsid w:val="00D160A7"/>
    <w:rsid w:val="00D16768"/>
    <w:rsid w:val="00D16FA7"/>
    <w:rsid w:val="00D17F1C"/>
    <w:rsid w:val="00D20577"/>
    <w:rsid w:val="00D209FF"/>
    <w:rsid w:val="00D20B13"/>
    <w:rsid w:val="00D20D44"/>
    <w:rsid w:val="00D21553"/>
    <w:rsid w:val="00D21E12"/>
    <w:rsid w:val="00D2202A"/>
    <w:rsid w:val="00D22368"/>
    <w:rsid w:val="00D22713"/>
    <w:rsid w:val="00D22727"/>
    <w:rsid w:val="00D22DBA"/>
    <w:rsid w:val="00D22F2A"/>
    <w:rsid w:val="00D23B2C"/>
    <w:rsid w:val="00D2401E"/>
    <w:rsid w:val="00D24450"/>
    <w:rsid w:val="00D24995"/>
    <w:rsid w:val="00D24A8E"/>
    <w:rsid w:val="00D25432"/>
    <w:rsid w:val="00D255A1"/>
    <w:rsid w:val="00D25A3C"/>
    <w:rsid w:val="00D25A5C"/>
    <w:rsid w:val="00D25B91"/>
    <w:rsid w:val="00D262AC"/>
    <w:rsid w:val="00D26A82"/>
    <w:rsid w:val="00D270F5"/>
    <w:rsid w:val="00D2711B"/>
    <w:rsid w:val="00D27676"/>
    <w:rsid w:val="00D3015B"/>
    <w:rsid w:val="00D30467"/>
    <w:rsid w:val="00D307DE"/>
    <w:rsid w:val="00D31A2B"/>
    <w:rsid w:val="00D31F81"/>
    <w:rsid w:val="00D3227D"/>
    <w:rsid w:val="00D323DA"/>
    <w:rsid w:val="00D32876"/>
    <w:rsid w:val="00D32D8F"/>
    <w:rsid w:val="00D33DD0"/>
    <w:rsid w:val="00D33F76"/>
    <w:rsid w:val="00D347F0"/>
    <w:rsid w:val="00D34BA9"/>
    <w:rsid w:val="00D34C39"/>
    <w:rsid w:val="00D34DC7"/>
    <w:rsid w:val="00D35086"/>
    <w:rsid w:val="00D3577F"/>
    <w:rsid w:val="00D35CC7"/>
    <w:rsid w:val="00D36158"/>
    <w:rsid w:val="00D36848"/>
    <w:rsid w:val="00D3699C"/>
    <w:rsid w:val="00D37195"/>
    <w:rsid w:val="00D37BC0"/>
    <w:rsid w:val="00D37C0C"/>
    <w:rsid w:val="00D404FA"/>
    <w:rsid w:val="00D407A3"/>
    <w:rsid w:val="00D407DE"/>
    <w:rsid w:val="00D40A25"/>
    <w:rsid w:val="00D40EB6"/>
    <w:rsid w:val="00D4171D"/>
    <w:rsid w:val="00D4214C"/>
    <w:rsid w:val="00D422B4"/>
    <w:rsid w:val="00D426AB"/>
    <w:rsid w:val="00D433B0"/>
    <w:rsid w:val="00D442A4"/>
    <w:rsid w:val="00D4438D"/>
    <w:rsid w:val="00D44F6A"/>
    <w:rsid w:val="00D4546F"/>
    <w:rsid w:val="00D45E61"/>
    <w:rsid w:val="00D4604B"/>
    <w:rsid w:val="00D46204"/>
    <w:rsid w:val="00D462E8"/>
    <w:rsid w:val="00D465FC"/>
    <w:rsid w:val="00D46C93"/>
    <w:rsid w:val="00D46CA5"/>
    <w:rsid w:val="00D47050"/>
    <w:rsid w:val="00D47668"/>
    <w:rsid w:val="00D47E78"/>
    <w:rsid w:val="00D47F04"/>
    <w:rsid w:val="00D50267"/>
    <w:rsid w:val="00D50B33"/>
    <w:rsid w:val="00D510A1"/>
    <w:rsid w:val="00D515CF"/>
    <w:rsid w:val="00D51731"/>
    <w:rsid w:val="00D51A87"/>
    <w:rsid w:val="00D523D0"/>
    <w:rsid w:val="00D52535"/>
    <w:rsid w:val="00D531CA"/>
    <w:rsid w:val="00D5355F"/>
    <w:rsid w:val="00D535A7"/>
    <w:rsid w:val="00D53611"/>
    <w:rsid w:val="00D53994"/>
    <w:rsid w:val="00D53A8F"/>
    <w:rsid w:val="00D53F1C"/>
    <w:rsid w:val="00D54207"/>
    <w:rsid w:val="00D544AF"/>
    <w:rsid w:val="00D5466C"/>
    <w:rsid w:val="00D5586E"/>
    <w:rsid w:val="00D55BC2"/>
    <w:rsid w:val="00D560BA"/>
    <w:rsid w:val="00D564E8"/>
    <w:rsid w:val="00D57172"/>
    <w:rsid w:val="00D573F8"/>
    <w:rsid w:val="00D5744E"/>
    <w:rsid w:val="00D600AF"/>
    <w:rsid w:val="00D61B39"/>
    <w:rsid w:val="00D61E1A"/>
    <w:rsid w:val="00D623FF"/>
    <w:rsid w:val="00D624B9"/>
    <w:rsid w:val="00D6250F"/>
    <w:rsid w:val="00D626FB"/>
    <w:rsid w:val="00D62B27"/>
    <w:rsid w:val="00D62D6C"/>
    <w:rsid w:val="00D637D1"/>
    <w:rsid w:val="00D63CD9"/>
    <w:rsid w:val="00D64090"/>
    <w:rsid w:val="00D6420C"/>
    <w:rsid w:val="00D6480D"/>
    <w:rsid w:val="00D64BE7"/>
    <w:rsid w:val="00D654A0"/>
    <w:rsid w:val="00D6567B"/>
    <w:rsid w:val="00D65A32"/>
    <w:rsid w:val="00D6604D"/>
    <w:rsid w:val="00D6630F"/>
    <w:rsid w:val="00D66D06"/>
    <w:rsid w:val="00D676C3"/>
    <w:rsid w:val="00D67CFF"/>
    <w:rsid w:val="00D700D7"/>
    <w:rsid w:val="00D707A8"/>
    <w:rsid w:val="00D7127E"/>
    <w:rsid w:val="00D71EE3"/>
    <w:rsid w:val="00D7243E"/>
    <w:rsid w:val="00D726B7"/>
    <w:rsid w:val="00D726D5"/>
    <w:rsid w:val="00D72B81"/>
    <w:rsid w:val="00D74726"/>
    <w:rsid w:val="00D74927"/>
    <w:rsid w:val="00D75560"/>
    <w:rsid w:val="00D763C6"/>
    <w:rsid w:val="00D766F0"/>
    <w:rsid w:val="00D76B5D"/>
    <w:rsid w:val="00D76F22"/>
    <w:rsid w:val="00D77239"/>
    <w:rsid w:val="00D7730F"/>
    <w:rsid w:val="00D774EB"/>
    <w:rsid w:val="00D802A4"/>
    <w:rsid w:val="00D80368"/>
    <w:rsid w:val="00D804AD"/>
    <w:rsid w:val="00D80B8E"/>
    <w:rsid w:val="00D80C74"/>
    <w:rsid w:val="00D81684"/>
    <w:rsid w:val="00D81982"/>
    <w:rsid w:val="00D819C8"/>
    <w:rsid w:val="00D81A49"/>
    <w:rsid w:val="00D823FA"/>
    <w:rsid w:val="00D82E22"/>
    <w:rsid w:val="00D8382A"/>
    <w:rsid w:val="00D8383E"/>
    <w:rsid w:val="00D83858"/>
    <w:rsid w:val="00D8432A"/>
    <w:rsid w:val="00D84AFD"/>
    <w:rsid w:val="00D84C80"/>
    <w:rsid w:val="00D84DC7"/>
    <w:rsid w:val="00D85759"/>
    <w:rsid w:val="00D86074"/>
    <w:rsid w:val="00D863B8"/>
    <w:rsid w:val="00D86547"/>
    <w:rsid w:val="00D8702C"/>
    <w:rsid w:val="00D8758A"/>
    <w:rsid w:val="00D8794C"/>
    <w:rsid w:val="00D87DB4"/>
    <w:rsid w:val="00D905A1"/>
    <w:rsid w:val="00D9065D"/>
    <w:rsid w:val="00D90F38"/>
    <w:rsid w:val="00D911CB"/>
    <w:rsid w:val="00D91238"/>
    <w:rsid w:val="00D917EE"/>
    <w:rsid w:val="00D91A59"/>
    <w:rsid w:val="00D92BB0"/>
    <w:rsid w:val="00D936F7"/>
    <w:rsid w:val="00D93766"/>
    <w:rsid w:val="00D94021"/>
    <w:rsid w:val="00D943D5"/>
    <w:rsid w:val="00D94DB1"/>
    <w:rsid w:val="00D95124"/>
    <w:rsid w:val="00D96051"/>
    <w:rsid w:val="00D967CE"/>
    <w:rsid w:val="00D96CC4"/>
    <w:rsid w:val="00D96F3F"/>
    <w:rsid w:val="00D97109"/>
    <w:rsid w:val="00D972AB"/>
    <w:rsid w:val="00D979E8"/>
    <w:rsid w:val="00D97AD4"/>
    <w:rsid w:val="00D97B57"/>
    <w:rsid w:val="00DA0241"/>
    <w:rsid w:val="00DA1366"/>
    <w:rsid w:val="00DA19A0"/>
    <w:rsid w:val="00DA308A"/>
    <w:rsid w:val="00DA37D0"/>
    <w:rsid w:val="00DA3E17"/>
    <w:rsid w:val="00DA413F"/>
    <w:rsid w:val="00DA42DD"/>
    <w:rsid w:val="00DA48F2"/>
    <w:rsid w:val="00DA4B8D"/>
    <w:rsid w:val="00DA4C27"/>
    <w:rsid w:val="00DA56AA"/>
    <w:rsid w:val="00DA5BFA"/>
    <w:rsid w:val="00DB005C"/>
    <w:rsid w:val="00DB0429"/>
    <w:rsid w:val="00DB096C"/>
    <w:rsid w:val="00DB2009"/>
    <w:rsid w:val="00DB2059"/>
    <w:rsid w:val="00DB2163"/>
    <w:rsid w:val="00DB218F"/>
    <w:rsid w:val="00DB24E2"/>
    <w:rsid w:val="00DB2A54"/>
    <w:rsid w:val="00DB30F0"/>
    <w:rsid w:val="00DB3A04"/>
    <w:rsid w:val="00DB3C6C"/>
    <w:rsid w:val="00DB46FB"/>
    <w:rsid w:val="00DB48C5"/>
    <w:rsid w:val="00DB537B"/>
    <w:rsid w:val="00DB6614"/>
    <w:rsid w:val="00DB6795"/>
    <w:rsid w:val="00DB681B"/>
    <w:rsid w:val="00DB6848"/>
    <w:rsid w:val="00DB6A4D"/>
    <w:rsid w:val="00DB6CB4"/>
    <w:rsid w:val="00DB709F"/>
    <w:rsid w:val="00DB72F3"/>
    <w:rsid w:val="00DB776E"/>
    <w:rsid w:val="00DB7D50"/>
    <w:rsid w:val="00DB7EB5"/>
    <w:rsid w:val="00DC1025"/>
    <w:rsid w:val="00DC16A4"/>
    <w:rsid w:val="00DC1911"/>
    <w:rsid w:val="00DC31E6"/>
    <w:rsid w:val="00DC3F53"/>
    <w:rsid w:val="00DC4AC6"/>
    <w:rsid w:val="00DC5545"/>
    <w:rsid w:val="00DC58A6"/>
    <w:rsid w:val="00DC5934"/>
    <w:rsid w:val="00DC747C"/>
    <w:rsid w:val="00DC77F5"/>
    <w:rsid w:val="00DC7DA2"/>
    <w:rsid w:val="00DC7E83"/>
    <w:rsid w:val="00DD036E"/>
    <w:rsid w:val="00DD0378"/>
    <w:rsid w:val="00DD09F0"/>
    <w:rsid w:val="00DD0A16"/>
    <w:rsid w:val="00DD0E72"/>
    <w:rsid w:val="00DD1295"/>
    <w:rsid w:val="00DD17C7"/>
    <w:rsid w:val="00DD206C"/>
    <w:rsid w:val="00DD28B8"/>
    <w:rsid w:val="00DD3A27"/>
    <w:rsid w:val="00DD4043"/>
    <w:rsid w:val="00DD443B"/>
    <w:rsid w:val="00DD476A"/>
    <w:rsid w:val="00DD47F9"/>
    <w:rsid w:val="00DD49C1"/>
    <w:rsid w:val="00DD59FE"/>
    <w:rsid w:val="00DD5B46"/>
    <w:rsid w:val="00DD5CE9"/>
    <w:rsid w:val="00DD5F4E"/>
    <w:rsid w:val="00DD658B"/>
    <w:rsid w:val="00DD6B27"/>
    <w:rsid w:val="00DD7276"/>
    <w:rsid w:val="00DD7497"/>
    <w:rsid w:val="00DD7CD7"/>
    <w:rsid w:val="00DE01AA"/>
    <w:rsid w:val="00DE07B3"/>
    <w:rsid w:val="00DE0CE1"/>
    <w:rsid w:val="00DE0D0C"/>
    <w:rsid w:val="00DE0FA9"/>
    <w:rsid w:val="00DE0FDD"/>
    <w:rsid w:val="00DE1378"/>
    <w:rsid w:val="00DE1B88"/>
    <w:rsid w:val="00DE1C7C"/>
    <w:rsid w:val="00DE2A7E"/>
    <w:rsid w:val="00DE2AFB"/>
    <w:rsid w:val="00DE2C0F"/>
    <w:rsid w:val="00DE2E46"/>
    <w:rsid w:val="00DE3222"/>
    <w:rsid w:val="00DE3258"/>
    <w:rsid w:val="00DE3968"/>
    <w:rsid w:val="00DE3A7D"/>
    <w:rsid w:val="00DE3B27"/>
    <w:rsid w:val="00DE3D5D"/>
    <w:rsid w:val="00DE46F7"/>
    <w:rsid w:val="00DE5CDF"/>
    <w:rsid w:val="00DE5F99"/>
    <w:rsid w:val="00DE78F2"/>
    <w:rsid w:val="00DE7B83"/>
    <w:rsid w:val="00DE7C7C"/>
    <w:rsid w:val="00DF009D"/>
    <w:rsid w:val="00DF02CD"/>
    <w:rsid w:val="00DF0FDB"/>
    <w:rsid w:val="00DF2373"/>
    <w:rsid w:val="00DF24B8"/>
    <w:rsid w:val="00DF27AE"/>
    <w:rsid w:val="00DF2ADE"/>
    <w:rsid w:val="00DF2E89"/>
    <w:rsid w:val="00DF3395"/>
    <w:rsid w:val="00DF33F0"/>
    <w:rsid w:val="00DF3703"/>
    <w:rsid w:val="00DF4A08"/>
    <w:rsid w:val="00DF4CA7"/>
    <w:rsid w:val="00DF6604"/>
    <w:rsid w:val="00DF6891"/>
    <w:rsid w:val="00DF6DAD"/>
    <w:rsid w:val="00DF7481"/>
    <w:rsid w:val="00DF7938"/>
    <w:rsid w:val="00DF7997"/>
    <w:rsid w:val="00DF7BE9"/>
    <w:rsid w:val="00DF7FCA"/>
    <w:rsid w:val="00E0082D"/>
    <w:rsid w:val="00E00BA8"/>
    <w:rsid w:val="00E00C7C"/>
    <w:rsid w:val="00E019BF"/>
    <w:rsid w:val="00E01E17"/>
    <w:rsid w:val="00E02485"/>
    <w:rsid w:val="00E029EE"/>
    <w:rsid w:val="00E02A42"/>
    <w:rsid w:val="00E02CA1"/>
    <w:rsid w:val="00E02CD0"/>
    <w:rsid w:val="00E0302E"/>
    <w:rsid w:val="00E031D0"/>
    <w:rsid w:val="00E04222"/>
    <w:rsid w:val="00E042E2"/>
    <w:rsid w:val="00E04676"/>
    <w:rsid w:val="00E048EC"/>
    <w:rsid w:val="00E04A7D"/>
    <w:rsid w:val="00E04AE9"/>
    <w:rsid w:val="00E04F34"/>
    <w:rsid w:val="00E0513F"/>
    <w:rsid w:val="00E071E4"/>
    <w:rsid w:val="00E07461"/>
    <w:rsid w:val="00E07A07"/>
    <w:rsid w:val="00E10CA5"/>
    <w:rsid w:val="00E11416"/>
    <w:rsid w:val="00E1273A"/>
    <w:rsid w:val="00E12FE2"/>
    <w:rsid w:val="00E133A2"/>
    <w:rsid w:val="00E13916"/>
    <w:rsid w:val="00E13F8C"/>
    <w:rsid w:val="00E13FCA"/>
    <w:rsid w:val="00E1417E"/>
    <w:rsid w:val="00E14AB5"/>
    <w:rsid w:val="00E15842"/>
    <w:rsid w:val="00E15D62"/>
    <w:rsid w:val="00E15D7F"/>
    <w:rsid w:val="00E16206"/>
    <w:rsid w:val="00E16981"/>
    <w:rsid w:val="00E16CE5"/>
    <w:rsid w:val="00E176D7"/>
    <w:rsid w:val="00E177A8"/>
    <w:rsid w:val="00E1786D"/>
    <w:rsid w:val="00E179B3"/>
    <w:rsid w:val="00E179D6"/>
    <w:rsid w:val="00E2046A"/>
    <w:rsid w:val="00E21624"/>
    <w:rsid w:val="00E2178E"/>
    <w:rsid w:val="00E21D57"/>
    <w:rsid w:val="00E224F2"/>
    <w:rsid w:val="00E22508"/>
    <w:rsid w:val="00E225D5"/>
    <w:rsid w:val="00E22A4A"/>
    <w:rsid w:val="00E2301F"/>
    <w:rsid w:val="00E234C1"/>
    <w:rsid w:val="00E23B42"/>
    <w:rsid w:val="00E23F3D"/>
    <w:rsid w:val="00E248B6"/>
    <w:rsid w:val="00E248F7"/>
    <w:rsid w:val="00E24C44"/>
    <w:rsid w:val="00E2509F"/>
    <w:rsid w:val="00E2526E"/>
    <w:rsid w:val="00E2536D"/>
    <w:rsid w:val="00E25968"/>
    <w:rsid w:val="00E260AC"/>
    <w:rsid w:val="00E262C5"/>
    <w:rsid w:val="00E26AA4"/>
    <w:rsid w:val="00E26B25"/>
    <w:rsid w:val="00E26B69"/>
    <w:rsid w:val="00E26F10"/>
    <w:rsid w:val="00E26F43"/>
    <w:rsid w:val="00E27355"/>
    <w:rsid w:val="00E27C93"/>
    <w:rsid w:val="00E3004F"/>
    <w:rsid w:val="00E300AE"/>
    <w:rsid w:val="00E30A60"/>
    <w:rsid w:val="00E31104"/>
    <w:rsid w:val="00E3147B"/>
    <w:rsid w:val="00E31745"/>
    <w:rsid w:val="00E31A60"/>
    <w:rsid w:val="00E31A8C"/>
    <w:rsid w:val="00E326F8"/>
    <w:rsid w:val="00E32933"/>
    <w:rsid w:val="00E32AEE"/>
    <w:rsid w:val="00E32E97"/>
    <w:rsid w:val="00E334A1"/>
    <w:rsid w:val="00E33506"/>
    <w:rsid w:val="00E33C72"/>
    <w:rsid w:val="00E34F9A"/>
    <w:rsid w:val="00E3603D"/>
    <w:rsid w:val="00E363C2"/>
    <w:rsid w:val="00E36442"/>
    <w:rsid w:val="00E36631"/>
    <w:rsid w:val="00E366C1"/>
    <w:rsid w:val="00E36BB7"/>
    <w:rsid w:val="00E36C98"/>
    <w:rsid w:val="00E370D1"/>
    <w:rsid w:val="00E379A0"/>
    <w:rsid w:val="00E37AB3"/>
    <w:rsid w:val="00E40881"/>
    <w:rsid w:val="00E4092A"/>
    <w:rsid w:val="00E40B66"/>
    <w:rsid w:val="00E40FE3"/>
    <w:rsid w:val="00E41115"/>
    <w:rsid w:val="00E42C59"/>
    <w:rsid w:val="00E430A4"/>
    <w:rsid w:val="00E435FB"/>
    <w:rsid w:val="00E43D14"/>
    <w:rsid w:val="00E4489D"/>
    <w:rsid w:val="00E448DB"/>
    <w:rsid w:val="00E44E61"/>
    <w:rsid w:val="00E451F4"/>
    <w:rsid w:val="00E45437"/>
    <w:rsid w:val="00E45B21"/>
    <w:rsid w:val="00E45EB5"/>
    <w:rsid w:val="00E46538"/>
    <w:rsid w:val="00E47632"/>
    <w:rsid w:val="00E47662"/>
    <w:rsid w:val="00E47683"/>
    <w:rsid w:val="00E47B1D"/>
    <w:rsid w:val="00E508BE"/>
    <w:rsid w:val="00E5133E"/>
    <w:rsid w:val="00E513D1"/>
    <w:rsid w:val="00E5194A"/>
    <w:rsid w:val="00E51A36"/>
    <w:rsid w:val="00E51BFE"/>
    <w:rsid w:val="00E51E4C"/>
    <w:rsid w:val="00E524C5"/>
    <w:rsid w:val="00E5264A"/>
    <w:rsid w:val="00E52B02"/>
    <w:rsid w:val="00E5305A"/>
    <w:rsid w:val="00E53483"/>
    <w:rsid w:val="00E53931"/>
    <w:rsid w:val="00E53F49"/>
    <w:rsid w:val="00E5500D"/>
    <w:rsid w:val="00E5505F"/>
    <w:rsid w:val="00E556D3"/>
    <w:rsid w:val="00E55F6C"/>
    <w:rsid w:val="00E5651C"/>
    <w:rsid w:val="00E56C49"/>
    <w:rsid w:val="00E56E3E"/>
    <w:rsid w:val="00E57650"/>
    <w:rsid w:val="00E579E0"/>
    <w:rsid w:val="00E57A71"/>
    <w:rsid w:val="00E57C8E"/>
    <w:rsid w:val="00E601A8"/>
    <w:rsid w:val="00E60325"/>
    <w:rsid w:val="00E60820"/>
    <w:rsid w:val="00E60E4D"/>
    <w:rsid w:val="00E613D2"/>
    <w:rsid w:val="00E615FE"/>
    <w:rsid w:val="00E627B0"/>
    <w:rsid w:val="00E627FE"/>
    <w:rsid w:val="00E628A1"/>
    <w:rsid w:val="00E6291D"/>
    <w:rsid w:val="00E62B86"/>
    <w:rsid w:val="00E6397A"/>
    <w:rsid w:val="00E644F9"/>
    <w:rsid w:val="00E64D0D"/>
    <w:rsid w:val="00E651A6"/>
    <w:rsid w:val="00E65642"/>
    <w:rsid w:val="00E65ED2"/>
    <w:rsid w:val="00E6688E"/>
    <w:rsid w:val="00E6713C"/>
    <w:rsid w:val="00E67856"/>
    <w:rsid w:val="00E70742"/>
    <w:rsid w:val="00E70D3B"/>
    <w:rsid w:val="00E70DF6"/>
    <w:rsid w:val="00E71B01"/>
    <w:rsid w:val="00E7278B"/>
    <w:rsid w:val="00E73FB2"/>
    <w:rsid w:val="00E741A5"/>
    <w:rsid w:val="00E755A7"/>
    <w:rsid w:val="00E759BB"/>
    <w:rsid w:val="00E765AE"/>
    <w:rsid w:val="00E76C83"/>
    <w:rsid w:val="00E775F6"/>
    <w:rsid w:val="00E7768B"/>
    <w:rsid w:val="00E77EFC"/>
    <w:rsid w:val="00E80195"/>
    <w:rsid w:val="00E80C39"/>
    <w:rsid w:val="00E80E82"/>
    <w:rsid w:val="00E81142"/>
    <w:rsid w:val="00E81768"/>
    <w:rsid w:val="00E81DA5"/>
    <w:rsid w:val="00E8251F"/>
    <w:rsid w:val="00E8269B"/>
    <w:rsid w:val="00E8299A"/>
    <w:rsid w:val="00E83149"/>
    <w:rsid w:val="00E83D55"/>
    <w:rsid w:val="00E84262"/>
    <w:rsid w:val="00E842D4"/>
    <w:rsid w:val="00E85AA0"/>
    <w:rsid w:val="00E85CC8"/>
    <w:rsid w:val="00E85E13"/>
    <w:rsid w:val="00E87A06"/>
    <w:rsid w:val="00E90288"/>
    <w:rsid w:val="00E907D8"/>
    <w:rsid w:val="00E90A56"/>
    <w:rsid w:val="00E90AB8"/>
    <w:rsid w:val="00E90B22"/>
    <w:rsid w:val="00E922CE"/>
    <w:rsid w:val="00E9236D"/>
    <w:rsid w:val="00E92459"/>
    <w:rsid w:val="00E927CF"/>
    <w:rsid w:val="00E93750"/>
    <w:rsid w:val="00E93F6B"/>
    <w:rsid w:val="00E9412F"/>
    <w:rsid w:val="00E94145"/>
    <w:rsid w:val="00E9449D"/>
    <w:rsid w:val="00E94573"/>
    <w:rsid w:val="00E965F7"/>
    <w:rsid w:val="00E96818"/>
    <w:rsid w:val="00E97868"/>
    <w:rsid w:val="00E97A74"/>
    <w:rsid w:val="00E97B7A"/>
    <w:rsid w:val="00E97E7C"/>
    <w:rsid w:val="00EA01ED"/>
    <w:rsid w:val="00EA1FF2"/>
    <w:rsid w:val="00EA2795"/>
    <w:rsid w:val="00EA2A41"/>
    <w:rsid w:val="00EA5D46"/>
    <w:rsid w:val="00EA5F3E"/>
    <w:rsid w:val="00EA6718"/>
    <w:rsid w:val="00EA70A6"/>
    <w:rsid w:val="00EA72E1"/>
    <w:rsid w:val="00EA790D"/>
    <w:rsid w:val="00EA7915"/>
    <w:rsid w:val="00EB0935"/>
    <w:rsid w:val="00EB1702"/>
    <w:rsid w:val="00EB1E0F"/>
    <w:rsid w:val="00EB23C4"/>
    <w:rsid w:val="00EB30D5"/>
    <w:rsid w:val="00EB35DF"/>
    <w:rsid w:val="00EB362D"/>
    <w:rsid w:val="00EB3786"/>
    <w:rsid w:val="00EB3BA4"/>
    <w:rsid w:val="00EB40B4"/>
    <w:rsid w:val="00EB45A8"/>
    <w:rsid w:val="00EB4707"/>
    <w:rsid w:val="00EB4809"/>
    <w:rsid w:val="00EB4ADB"/>
    <w:rsid w:val="00EB4AF5"/>
    <w:rsid w:val="00EB4C6E"/>
    <w:rsid w:val="00EB4DB2"/>
    <w:rsid w:val="00EB4FF4"/>
    <w:rsid w:val="00EB5227"/>
    <w:rsid w:val="00EB5BA9"/>
    <w:rsid w:val="00EB62F4"/>
    <w:rsid w:val="00EB65AA"/>
    <w:rsid w:val="00EB6880"/>
    <w:rsid w:val="00EB6A67"/>
    <w:rsid w:val="00EB6A85"/>
    <w:rsid w:val="00EB6BEA"/>
    <w:rsid w:val="00EB6C2E"/>
    <w:rsid w:val="00EB6D0D"/>
    <w:rsid w:val="00EB7EDB"/>
    <w:rsid w:val="00EC0245"/>
    <w:rsid w:val="00EC05D4"/>
    <w:rsid w:val="00EC05F0"/>
    <w:rsid w:val="00EC0A54"/>
    <w:rsid w:val="00EC108B"/>
    <w:rsid w:val="00EC1178"/>
    <w:rsid w:val="00EC126B"/>
    <w:rsid w:val="00EC13A5"/>
    <w:rsid w:val="00EC15C6"/>
    <w:rsid w:val="00EC1C61"/>
    <w:rsid w:val="00EC1C98"/>
    <w:rsid w:val="00EC1D85"/>
    <w:rsid w:val="00EC1DAA"/>
    <w:rsid w:val="00EC1ECE"/>
    <w:rsid w:val="00EC1F92"/>
    <w:rsid w:val="00EC2099"/>
    <w:rsid w:val="00EC243E"/>
    <w:rsid w:val="00EC24EC"/>
    <w:rsid w:val="00EC3FFF"/>
    <w:rsid w:val="00EC40F4"/>
    <w:rsid w:val="00EC4128"/>
    <w:rsid w:val="00EC46F2"/>
    <w:rsid w:val="00EC4DF7"/>
    <w:rsid w:val="00EC4F87"/>
    <w:rsid w:val="00EC68DD"/>
    <w:rsid w:val="00EC6DF0"/>
    <w:rsid w:val="00EC70C2"/>
    <w:rsid w:val="00EC763B"/>
    <w:rsid w:val="00ED1058"/>
    <w:rsid w:val="00ED1319"/>
    <w:rsid w:val="00ED1580"/>
    <w:rsid w:val="00ED20D2"/>
    <w:rsid w:val="00ED2614"/>
    <w:rsid w:val="00ED28A4"/>
    <w:rsid w:val="00ED2B9A"/>
    <w:rsid w:val="00ED2C4C"/>
    <w:rsid w:val="00ED3175"/>
    <w:rsid w:val="00ED3407"/>
    <w:rsid w:val="00ED340F"/>
    <w:rsid w:val="00ED3F74"/>
    <w:rsid w:val="00ED3F80"/>
    <w:rsid w:val="00ED415B"/>
    <w:rsid w:val="00ED47C3"/>
    <w:rsid w:val="00ED5835"/>
    <w:rsid w:val="00ED594B"/>
    <w:rsid w:val="00ED6784"/>
    <w:rsid w:val="00ED6833"/>
    <w:rsid w:val="00ED6F3A"/>
    <w:rsid w:val="00ED717B"/>
    <w:rsid w:val="00ED7DA9"/>
    <w:rsid w:val="00ED7EF6"/>
    <w:rsid w:val="00EE04B1"/>
    <w:rsid w:val="00EE04C0"/>
    <w:rsid w:val="00EE071D"/>
    <w:rsid w:val="00EE0AB9"/>
    <w:rsid w:val="00EE10E7"/>
    <w:rsid w:val="00EE1177"/>
    <w:rsid w:val="00EE136E"/>
    <w:rsid w:val="00EE168B"/>
    <w:rsid w:val="00EE1826"/>
    <w:rsid w:val="00EE1CA6"/>
    <w:rsid w:val="00EE20CD"/>
    <w:rsid w:val="00EE2191"/>
    <w:rsid w:val="00EE29E2"/>
    <w:rsid w:val="00EE3061"/>
    <w:rsid w:val="00EE3453"/>
    <w:rsid w:val="00EE3723"/>
    <w:rsid w:val="00EE39B0"/>
    <w:rsid w:val="00EE3AD5"/>
    <w:rsid w:val="00EE48C0"/>
    <w:rsid w:val="00EE5491"/>
    <w:rsid w:val="00EE55FC"/>
    <w:rsid w:val="00EE56AA"/>
    <w:rsid w:val="00EE58D3"/>
    <w:rsid w:val="00EE5CAF"/>
    <w:rsid w:val="00EE5D6D"/>
    <w:rsid w:val="00EE5E66"/>
    <w:rsid w:val="00EE6538"/>
    <w:rsid w:val="00EE6663"/>
    <w:rsid w:val="00EE6B2F"/>
    <w:rsid w:val="00EE7745"/>
    <w:rsid w:val="00EE78D6"/>
    <w:rsid w:val="00EE7AB2"/>
    <w:rsid w:val="00EE7DBA"/>
    <w:rsid w:val="00EE7E78"/>
    <w:rsid w:val="00EF01CA"/>
    <w:rsid w:val="00EF0469"/>
    <w:rsid w:val="00EF11B0"/>
    <w:rsid w:val="00EF1485"/>
    <w:rsid w:val="00EF14C8"/>
    <w:rsid w:val="00EF1CAF"/>
    <w:rsid w:val="00EF25BA"/>
    <w:rsid w:val="00EF288A"/>
    <w:rsid w:val="00EF36B6"/>
    <w:rsid w:val="00EF39D6"/>
    <w:rsid w:val="00EF3CB1"/>
    <w:rsid w:val="00EF473B"/>
    <w:rsid w:val="00EF47DA"/>
    <w:rsid w:val="00EF4879"/>
    <w:rsid w:val="00EF49C2"/>
    <w:rsid w:val="00EF5A69"/>
    <w:rsid w:val="00EF6348"/>
    <w:rsid w:val="00EF6865"/>
    <w:rsid w:val="00EF69F4"/>
    <w:rsid w:val="00EF6F4F"/>
    <w:rsid w:val="00EF7677"/>
    <w:rsid w:val="00F006DA"/>
    <w:rsid w:val="00F00A50"/>
    <w:rsid w:val="00F00AEA"/>
    <w:rsid w:val="00F00B53"/>
    <w:rsid w:val="00F00C86"/>
    <w:rsid w:val="00F010B8"/>
    <w:rsid w:val="00F01176"/>
    <w:rsid w:val="00F011ED"/>
    <w:rsid w:val="00F01575"/>
    <w:rsid w:val="00F01CAD"/>
    <w:rsid w:val="00F02C7F"/>
    <w:rsid w:val="00F02E01"/>
    <w:rsid w:val="00F0303E"/>
    <w:rsid w:val="00F03D01"/>
    <w:rsid w:val="00F04802"/>
    <w:rsid w:val="00F048E6"/>
    <w:rsid w:val="00F0496E"/>
    <w:rsid w:val="00F04B85"/>
    <w:rsid w:val="00F04E3B"/>
    <w:rsid w:val="00F04E47"/>
    <w:rsid w:val="00F06197"/>
    <w:rsid w:val="00F073F7"/>
    <w:rsid w:val="00F076C7"/>
    <w:rsid w:val="00F07EBD"/>
    <w:rsid w:val="00F07F0D"/>
    <w:rsid w:val="00F07FC9"/>
    <w:rsid w:val="00F10ED0"/>
    <w:rsid w:val="00F119DE"/>
    <w:rsid w:val="00F12760"/>
    <w:rsid w:val="00F12BFB"/>
    <w:rsid w:val="00F13187"/>
    <w:rsid w:val="00F13337"/>
    <w:rsid w:val="00F13614"/>
    <w:rsid w:val="00F136D2"/>
    <w:rsid w:val="00F13AEE"/>
    <w:rsid w:val="00F14FA3"/>
    <w:rsid w:val="00F15052"/>
    <w:rsid w:val="00F15661"/>
    <w:rsid w:val="00F16552"/>
    <w:rsid w:val="00F165F7"/>
    <w:rsid w:val="00F17435"/>
    <w:rsid w:val="00F17577"/>
    <w:rsid w:val="00F2042F"/>
    <w:rsid w:val="00F2055C"/>
    <w:rsid w:val="00F205C2"/>
    <w:rsid w:val="00F2079C"/>
    <w:rsid w:val="00F20A7F"/>
    <w:rsid w:val="00F20FDC"/>
    <w:rsid w:val="00F21015"/>
    <w:rsid w:val="00F21043"/>
    <w:rsid w:val="00F21940"/>
    <w:rsid w:val="00F22065"/>
    <w:rsid w:val="00F22765"/>
    <w:rsid w:val="00F22CCB"/>
    <w:rsid w:val="00F23C23"/>
    <w:rsid w:val="00F23DA9"/>
    <w:rsid w:val="00F248F4"/>
    <w:rsid w:val="00F24C7F"/>
    <w:rsid w:val="00F251EB"/>
    <w:rsid w:val="00F252A8"/>
    <w:rsid w:val="00F26296"/>
    <w:rsid w:val="00F262B3"/>
    <w:rsid w:val="00F264B8"/>
    <w:rsid w:val="00F269A3"/>
    <w:rsid w:val="00F26D2F"/>
    <w:rsid w:val="00F27EF2"/>
    <w:rsid w:val="00F314D3"/>
    <w:rsid w:val="00F3167A"/>
    <w:rsid w:val="00F31E4A"/>
    <w:rsid w:val="00F32902"/>
    <w:rsid w:val="00F334ED"/>
    <w:rsid w:val="00F3380E"/>
    <w:rsid w:val="00F33938"/>
    <w:rsid w:val="00F343CF"/>
    <w:rsid w:val="00F35D4C"/>
    <w:rsid w:val="00F3635B"/>
    <w:rsid w:val="00F36526"/>
    <w:rsid w:val="00F368E8"/>
    <w:rsid w:val="00F36B6E"/>
    <w:rsid w:val="00F36E19"/>
    <w:rsid w:val="00F37144"/>
    <w:rsid w:val="00F372CF"/>
    <w:rsid w:val="00F401A6"/>
    <w:rsid w:val="00F40730"/>
    <w:rsid w:val="00F408BE"/>
    <w:rsid w:val="00F40B65"/>
    <w:rsid w:val="00F40DA9"/>
    <w:rsid w:val="00F413EF"/>
    <w:rsid w:val="00F417B8"/>
    <w:rsid w:val="00F41982"/>
    <w:rsid w:val="00F41B5B"/>
    <w:rsid w:val="00F420B6"/>
    <w:rsid w:val="00F42211"/>
    <w:rsid w:val="00F42BF9"/>
    <w:rsid w:val="00F42D55"/>
    <w:rsid w:val="00F432EC"/>
    <w:rsid w:val="00F43615"/>
    <w:rsid w:val="00F43640"/>
    <w:rsid w:val="00F43BC2"/>
    <w:rsid w:val="00F4484F"/>
    <w:rsid w:val="00F44EC5"/>
    <w:rsid w:val="00F44F9B"/>
    <w:rsid w:val="00F4530E"/>
    <w:rsid w:val="00F45369"/>
    <w:rsid w:val="00F45E30"/>
    <w:rsid w:val="00F46714"/>
    <w:rsid w:val="00F46E11"/>
    <w:rsid w:val="00F46F7D"/>
    <w:rsid w:val="00F478B2"/>
    <w:rsid w:val="00F478D2"/>
    <w:rsid w:val="00F479BB"/>
    <w:rsid w:val="00F479F9"/>
    <w:rsid w:val="00F47BAF"/>
    <w:rsid w:val="00F47C93"/>
    <w:rsid w:val="00F47D71"/>
    <w:rsid w:val="00F50463"/>
    <w:rsid w:val="00F50A31"/>
    <w:rsid w:val="00F51126"/>
    <w:rsid w:val="00F51A2C"/>
    <w:rsid w:val="00F52543"/>
    <w:rsid w:val="00F5272A"/>
    <w:rsid w:val="00F53ED1"/>
    <w:rsid w:val="00F5462D"/>
    <w:rsid w:val="00F54712"/>
    <w:rsid w:val="00F5480D"/>
    <w:rsid w:val="00F54930"/>
    <w:rsid w:val="00F5589D"/>
    <w:rsid w:val="00F563AD"/>
    <w:rsid w:val="00F56C49"/>
    <w:rsid w:val="00F57449"/>
    <w:rsid w:val="00F606B8"/>
    <w:rsid w:val="00F608F4"/>
    <w:rsid w:val="00F60973"/>
    <w:rsid w:val="00F609BF"/>
    <w:rsid w:val="00F60F09"/>
    <w:rsid w:val="00F61785"/>
    <w:rsid w:val="00F61D6F"/>
    <w:rsid w:val="00F61F52"/>
    <w:rsid w:val="00F62098"/>
    <w:rsid w:val="00F620E6"/>
    <w:rsid w:val="00F6210B"/>
    <w:rsid w:val="00F625A1"/>
    <w:rsid w:val="00F6316C"/>
    <w:rsid w:val="00F6339F"/>
    <w:rsid w:val="00F642EC"/>
    <w:rsid w:val="00F64D6F"/>
    <w:rsid w:val="00F65014"/>
    <w:rsid w:val="00F65801"/>
    <w:rsid w:val="00F66388"/>
    <w:rsid w:val="00F668A0"/>
    <w:rsid w:val="00F675D5"/>
    <w:rsid w:val="00F678F0"/>
    <w:rsid w:val="00F67CA2"/>
    <w:rsid w:val="00F67D03"/>
    <w:rsid w:val="00F703F4"/>
    <w:rsid w:val="00F72957"/>
    <w:rsid w:val="00F72A62"/>
    <w:rsid w:val="00F733E8"/>
    <w:rsid w:val="00F7434E"/>
    <w:rsid w:val="00F75793"/>
    <w:rsid w:val="00F75CDD"/>
    <w:rsid w:val="00F768B8"/>
    <w:rsid w:val="00F76AA3"/>
    <w:rsid w:val="00F771FD"/>
    <w:rsid w:val="00F804C4"/>
    <w:rsid w:val="00F8077F"/>
    <w:rsid w:val="00F807A2"/>
    <w:rsid w:val="00F8085C"/>
    <w:rsid w:val="00F8106F"/>
    <w:rsid w:val="00F81ADE"/>
    <w:rsid w:val="00F82244"/>
    <w:rsid w:val="00F843C9"/>
    <w:rsid w:val="00F8489D"/>
    <w:rsid w:val="00F84F52"/>
    <w:rsid w:val="00F8679C"/>
    <w:rsid w:val="00F867AA"/>
    <w:rsid w:val="00F868E9"/>
    <w:rsid w:val="00F86DF0"/>
    <w:rsid w:val="00F86FF6"/>
    <w:rsid w:val="00F874D6"/>
    <w:rsid w:val="00F87811"/>
    <w:rsid w:val="00F902D3"/>
    <w:rsid w:val="00F9072C"/>
    <w:rsid w:val="00F90E79"/>
    <w:rsid w:val="00F910D7"/>
    <w:rsid w:val="00F91ACB"/>
    <w:rsid w:val="00F9259C"/>
    <w:rsid w:val="00F925BA"/>
    <w:rsid w:val="00F93EA1"/>
    <w:rsid w:val="00F94990"/>
    <w:rsid w:val="00F94A8C"/>
    <w:rsid w:val="00F94EB4"/>
    <w:rsid w:val="00F94FF0"/>
    <w:rsid w:val="00F95C6A"/>
    <w:rsid w:val="00F95CB1"/>
    <w:rsid w:val="00F964F3"/>
    <w:rsid w:val="00F96675"/>
    <w:rsid w:val="00F96AA2"/>
    <w:rsid w:val="00F97616"/>
    <w:rsid w:val="00F9764B"/>
    <w:rsid w:val="00F9780C"/>
    <w:rsid w:val="00F97D49"/>
    <w:rsid w:val="00FA0484"/>
    <w:rsid w:val="00FA0488"/>
    <w:rsid w:val="00FA0774"/>
    <w:rsid w:val="00FA08F6"/>
    <w:rsid w:val="00FA0AED"/>
    <w:rsid w:val="00FA10E6"/>
    <w:rsid w:val="00FA15B2"/>
    <w:rsid w:val="00FA1F95"/>
    <w:rsid w:val="00FA2ADE"/>
    <w:rsid w:val="00FA2CAD"/>
    <w:rsid w:val="00FA2FDB"/>
    <w:rsid w:val="00FA3284"/>
    <w:rsid w:val="00FA332C"/>
    <w:rsid w:val="00FA378E"/>
    <w:rsid w:val="00FA3794"/>
    <w:rsid w:val="00FA38CD"/>
    <w:rsid w:val="00FA3B14"/>
    <w:rsid w:val="00FA3B80"/>
    <w:rsid w:val="00FA4587"/>
    <w:rsid w:val="00FA45D9"/>
    <w:rsid w:val="00FA4932"/>
    <w:rsid w:val="00FA4ED1"/>
    <w:rsid w:val="00FA5644"/>
    <w:rsid w:val="00FA572E"/>
    <w:rsid w:val="00FA578D"/>
    <w:rsid w:val="00FA6A05"/>
    <w:rsid w:val="00FA6D7C"/>
    <w:rsid w:val="00FA6FA9"/>
    <w:rsid w:val="00FA7F46"/>
    <w:rsid w:val="00FB050B"/>
    <w:rsid w:val="00FB07B3"/>
    <w:rsid w:val="00FB07E5"/>
    <w:rsid w:val="00FB18F8"/>
    <w:rsid w:val="00FB1A74"/>
    <w:rsid w:val="00FB2E84"/>
    <w:rsid w:val="00FB355A"/>
    <w:rsid w:val="00FB36B3"/>
    <w:rsid w:val="00FB44F9"/>
    <w:rsid w:val="00FB518E"/>
    <w:rsid w:val="00FB5C39"/>
    <w:rsid w:val="00FB5E32"/>
    <w:rsid w:val="00FB5E4B"/>
    <w:rsid w:val="00FB5F11"/>
    <w:rsid w:val="00FB6490"/>
    <w:rsid w:val="00FB6B34"/>
    <w:rsid w:val="00FB7B6E"/>
    <w:rsid w:val="00FB7B78"/>
    <w:rsid w:val="00FC017F"/>
    <w:rsid w:val="00FC03AA"/>
    <w:rsid w:val="00FC06DF"/>
    <w:rsid w:val="00FC0BA4"/>
    <w:rsid w:val="00FC109A"/>
    <w:rsid w:val="00FC1105"/>
    <w:rsid w:val="00FC12F9"/>
    <w:rsid w:val="00FC13CE"/>
    <w:rsid w:val="00FC14CC"/>
    <w:rsid w:val="00FC1752"/>
    <w:rsid w:val="00FC1931"/>
    <w:rsid w:val="00FC19F1"/>
    <w:rsid w:val="00FC1B65"/>
    <w:rsid w:val="00FC21BC"/>
    <w:rsid w:val="00FC2503"/>
    <w:rsid w:val="00FC272F"/>
    <w:rsid w:val="00FC353C"/>
    <w:rsid w:val="00FC3CD6"/>
    <w:rsid w:val="00FC447F"/>
    <w:rsid w:val="00FC485D"/>
    <w:rsid w:val="00FC4A4F"/>
    <w:rsid w:val="00FC5189"/>
    <w:rsid w:val="00FC56E8"/>
    <w:rsid w:val="00FC5BB7"/>
    <w:rsid w:val="00FC61EE"/>
    <w:rsid w:val="00FC653A"/>
    <w:rsid w:val="00FC7262"/>
    <w:rsid w:val="00FC757C"/>
    <w:rsid w:val="00FD0296"/>
    <w:rsid w:val="00FD04C2"/>
    <w:rsid w:val="00FD0648"/>
    <w:rsid w:val="00FD0AEC"/>
    <w:rsid w:val="00FD0D39"/>
    <w:rsid w:val="00FD0FF5"/>
    <w:rsid w:val="00FD1089"/>
    <w:rsid w:val="00FD12EA"/>
    <w:rsid w:val="00FD1684"/>
    <w:rsid w:val="00FD16CF"/>
    <w:rsid w:val="00FD17BE"/>
    <w:rsid w:val="00FD1D92"/>
    <w:rsid w:val="00FD1E70"/>
    <w:rsid w:val="00FD2519"/>
    <w:rsid w:val="00FD2AA8"/>
    <w:rsid w:val="00FD2DC9"/>
    <w:rsid w:val="00FD2E65"/>
    <w:rsid w:val="00FD30C9"/>
    <w:rsid w:val="00FD372C"/>
    <w:rsid w:val="00FD41C3"/>
    <w:rsid w:val="00FD4BEC"/>
    <w:rsid w:val="00FD5254"/>
    <w:rsid w:val="00FD6094"/>
    <w:rsid w:val="00FD6808"/>
    <w:rsid w:val="00FD7160"/>
    <w:rsid w:val="00FD74C5"/>
    <w:rsid w:val="00FD753B"/>
    <w:rsid w:val="00FD76ED"/>
    <w:rsid w:val="00FD7BF1"/>
    <w:rsid w:val="00FD7C79"/>
    <w:rsid w:val="00FD7DD4"/>
    <w:rsid w:val="00FE052C"/>
    <w:rsid w:val="00FE10C0"/>
    <w:rsid w:val="00FE11AE"/>
    <w:rsid w:val="00FE14B1"/>
    <w:rsid w:val="00FE1D41"/>
    <w:rsid w:val="00FE2384"/>
    <w:rsid w:val="00FE26D1"/>
    <w:rsid w:val="00FE2B2B"/>
    <w:rsid w:val="00FE2F6D"/>
    <w:rsid w:val="00FE312F"/>
    <w:rsid w:val="00FE33FE"/>
    <w:rsid w:val="00FE362B"/>
    <w:rsid w:val="00FE4450"/>
    <w:rsid w:val="00FE456B"/>
    <w:rsid w:val="00FE456D"/>
    <w:rsid w:val="00FE4606"/>
    <w:rsid w:val="00FE5A4B"/>
    <w:rsid w:val="00FE6FB9"/>
    <w:rsid w:val="00FF0013"/>
    <w:rsid w:val="00FF013D"/>
    <w:rsid w:val="00FF05F5"/>
    <w:rsid w:val="00FF0716"/>
    <w:rsid w:val="00FF08AC"/>
    <w:rsid w:val="00FF09B4"/>
    <w:rsid w:val="00FF11C0"/>
    <w:rsid w:val="00FF1900"/>
    <w:rsid w:val="00FF20DC"/>
    <w:rsid w:val="00FF2294"/>
    <w:rsid w:val="00FF27FA"/>
    <w:rsid w:val="00FF29A3"/>
    <w:rsid w:val="00FF347D"/>
    <w:rsid w:val="00FF3584"/>
    <w:rsid w:val="00FF38AC"/>
    <w:rsid w:val="00FF395E"/>
    <w:rsid w:val="00FF3FEF"/>
    <w:rsid w:val="00FF4073"/>
    <w:rsid w:val="00FF410B"/>
    <w:rsid w:val="00FF559A"/>
    <w:rsid w:val="00FF6A99"/>
    <w:rsid w:val="00FF6B2C"/>
    <w:rsid w:val="00FF7D1F"/>
    <w:rsid w:val="00FF7F09"/>
    <w:rsid w:val="01C04B9F"/>
    <w:rsid w:val="01C340BD"/>
    <w:rsid w:val="02482810"/>
    <w:rsid w:val="02CD2E38"/>
    <w:rsid w:val="02F31026"/>
    <w:rsid w:val="02FA14D2"/>
    <w:rsid w:val="0317102C"/>
    <w:rsid w:val="039B38E4"/>
    <w:rsid w:val="03B9356C"/>
    <w:rsid w:val="04405359"/>
    <w:rsid w:val="05163DCC"/>
    <w:rsid w:val="052F1D25"/>
    <w:rsid w:val="05F217CD"/>
    <w:rsid w:val="06573963"/>
    <w:rsid w:val="066C12B7"/>
    <w:rsid w:val="06EB0A61"/>
    <w:rsid w:val="077D3E31"/>
    <w:rsid w:val="07BC664C"/>
    <w:rsid w:val="07C26DDB"/>
    <w:rsid w:val="085534D9"/>
    <w:rsid w:val="08E61184"/>
    <w:rsid w:val="08E9705C"/>
    <w:rsid w:val="09043C6F"/>
    <w:rsid w:val="092C5793"/>
    <w:rsid w:val="09A27214"/>
    <w:rsid w:val="09C62B8B"/>
    <w:rsid w:val="09C72DFB"/>
    <w:rsid w:val="0AA25A34"/>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24655D"/>
    <w:rsid w:val="12A94277"/>
    <w:rsid w:val="12B205CC"/>
    <w:rsid w:val="13494CA5"/>
    <w:rsid w:val="13AC6F84"/>
    <w:rsid w:val="13C14E01"/>
    <w:rsid w:val="14182606"/>
    <w:rsid w:val="143C619B"/>
    <w:rsid w:val="153535F5"/>
    <w:rsid w:val="15BD6CA3"/>
    <w:rsid w:val="164F1B6E"/>
    <w:rsid w:val="16782A3D"/>
    <w:rsid w:val="167D55AE"/>
    <w:rsid w:val="18293DF4"/>
    <w:rsid w:val="18732129"/>
    <w:rsid w:val="18A2671B"/>
    <w:rsid w:val="18B503AF"/>
    <w:rsid w:val="19441DB1"/>
    <w:rsid w:val="19A8723C"/>
    <w:rsid w:val="1A420780"/>
    <w:rsid w:val="1A6D057B"/>
    <w:rsid w:val="1B3B2A87"/>
    <w:rsid w:val="1B637231"/>
    <w:rsid w:val="1B9233E3"/>
    <w:rsid w:val="1C457C7E"/>
    <w:rsid w:val="1C7B6B61"/>
    <w:rsid w:val="1E18576E"/>
    <w:rsid w:val="1ED678E1"/>
    <w:rsid w:val="1EFB4FE5"/>
    <w:rsid w:val="1F04075A"/>
    <w:rsid w:val="20946013"/>
    <w:rsid w:val="20AF662A"/>
    <w:rsid w:val="20C37D59"/>
    <w:rsid w:val="20DA48EE"/>
    <w:rsid w:val="212F5F3E"/>
    <w:rsid w:val="216B64B9"/>
    <w:rsid w:val="218D7607"/>
    <w:rsid w:val="21F9509E"/>
    <w:rsid w:val="22421CCB"/>
    <w:rsid w:val="228E01A1"/>
    <w:rsid w:val="2299342E"/>
    <w:rsid w:val="22E71052"/>
    <w:rsid w:val="22F316D8"/>
    <w:rsid w:val="237379E9"/>
    <w:rsid w:val="23742B37"/>
    <w:rsid w:val="238733F0"/>
    <w:rsid w:val="240776DB"/>
    <w:rsid w:val="248517FF"/>
    <w:rsid w:val="24F34A8D"/>
    <w:rsid w:val="25B763E6"/>
    <w:rsid w:val="26552A96"/>
    <w:rsid w:val="26C7540D"/>
    <w:rsid w:val="27A55439"/>
    <w:rsid w:val="27DD2E8A"/>
    <w:rsid w:val="27EC538D"/>
    <w:rsid w:val="280A02DE"/>
    <w:rsid w:val="281C37F0"/>
    <w:rsid w:val="281E7A62"/>
    <w:rsid w:val="28812380"/>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EB3105D"/>
    <w:rsid w:val="2F1B045F"/>
    <w:rsid w:val="2F2037BF"/>
    <w:rsid w:val="2F59675A"/>
    <w:rsid w:val="302F7813"/>
    <w:rsid w:val="30D97129"/>
    <w:rsid w:val="310854EE"/>
    <w:rsid w:val="315277C2"/>
    <w:rsid w:val="315A1997"/>
    <w:rsid w:val="31B1462B"/>
    <w:rsid w:val="31CD1952"/>
    <w:rsid w:val="320A0D7E"/>
    <w:rsid w:val="336C4FD7"/>
    <w:rsid w:val="337F3B06"/>
    <w:rsid w:val="338F15B3"/>
    <w:rsid w:val="33CC2106"/>
    <w:rsid w:val="346454F6"/>
    <w:rsid w:val="34E46864"/>
    <w:rsid w:val="35235501"/>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6C2BB8"/>
    <w:rsid w:val="3D9722ED"/>
    <w:rsid w:val="3E2B0E64"/>
    <w:rsid w:val="3E583A55"/>
    <w:rsid w:val="3EBA045A"/>
    <w:rsid w:val="3F4E355E"/>
    <w:rsid w:val="3F5E36E7"/>
    <w:rsid w:val="3FB84D76"/>
    <w:rsid w:val="40012246"/>
    <w:rsid w:val="40487D38"/>
    <w:rsid w:val="40707630"/>
    <w:rsid w:val="41083B3B"/>
    <w:rsid w:val="4115294C"/>
    <w:rsid w:val="41801E46"/>
    <w:rsid w:val="418E62FD"/>
    <w:rsid w:val="421D7707"/>
    <w:rsid w:val="430A4323"/>
    <w:rsid w:val="433155F6"/>
    <w:rsid w:val="43460CA3"/>
    <w:rsid w:val="43645A2B"/>
    <w:rsid w:val="438F38E9"/>
    <w:rsid w:val="43D23B2A"/>
    <w:rsid w:val="44693F24"/>
    <w:rsid w:val="446C6F53"/>
    <w:rsid w:val="453A6AE6"/>
    <w:rsid w:val="45EA0EF9"/>
    <w:rsid w:val="45EF66E7"/>
    <w:rsid w:val="4610362C"/>
    <w:rsid w:val="47011379"/>
    <w:rsid w:val="470A396F"/>
    <w:rsid w:val="47113C5A"/>
    <w:rsid w:val="47802144"/>
    <w:rsid w:val="47924EF6"/>
    <w:rsid w:val="486A6874"/>
    <w:rsid w:val="494538B2"/>
    <w:rsid w:val="4A0E4AC4"/>
    <w:rsid w:val="4A661171"/>
    <w:rsid w:val="4A7C294F"/>
    <w:rsid w:val="4A9D1EA6"/>
    <w:rsid w:val="4AA7613A"/>
    <w:rsid w:val="4ACF683C"/>
    <w:rsid w:val="4B426F88"/>
    <w:rsid w:val="4B4E65EF"/>
    <w:rsid w:val="4BBD00B7"/>
    <w:rsid w:val="4C1840C6"/>
    <w:rsid w:val="4C1E0E2E"/>
    <w:rsid w:val="4C8C57EF"/>
    <w:rsid w:val="4D2132A8"/>
    <w:rsid w:val="4D844674"/>
    <w:rsid w:val="4DE34391"/>
    <w:rsid w:val="4E11278A"/>
    <w:rsid w:val="4F2E0909"/>
    <w:rsid w:val="4F6B0783"/>
    <w:rsid w:val="4FB047F2"/>
    <w:rsid w:val="4FF35626"/>
    <w:rsid w:val="506D6318"/>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541431"/>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0AE9"/>
    <w:rsid w:val="60651605"/>
    <w:rsid w:val="6107696D"/>
    <w:rsid w:val="6168613A"/>
    <w:rsid w:val="6252616C"/>
    <w:rsid w:val="6320376D"/>
    <w:rsid w:val="632314A1"/>
    <w:rsid w:val="6327407E"/>
    <w:rsid w:val="63832F52"/>
    <w:rsid w:val="63902AB8"/>
    <w:rsid w:val="63E83CDC"/>
    <w:rsid w:val="63EA3F68"/>
    <w:rsid w:val="643166EB"/>
    <w:rsid w:val="645A4856"/>
    <w:rsid w:val="64D15015"/>
    <w:rsid w:val="64F06056"/>
    <w:rsid w:val="65173F59"/>
    <w:rsid w:val="6569548B"/>
    <w:rsid w:val="65787AAD"/>
    <w:rsid w:val="65FA7DB5"/>
    <w:rsid w:val="66522CFF"/>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23BF0"/>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5DA6B4D"/>
    <w:rsid w:val="76034F27"/>
    <w:rsid w:val="760C1962"/>
    <w:rsid w:val="76300854"/>
    <w:rsid w:val="76497189"/>
    <w:rsid w:val="76642156"/>
    <w:rsid w:val="769646CA"/>
    <w:rsid w:val="771C773C"/>
    <w:rsid w:val="776F5B75"/>
    <w:rsid w:val="782A60E2"/>
    <w:rsid w:val="786B0DBF"/>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8CFBBE"/>
  <w15:docId w15:val="{14EA36F5-07DB-47E1-8FA6-D1DC994DD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0" w:qFormat="1"/>
    <w:lsdException w:name="Emphasis" w:uiPriority="20"/>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qFormat="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uiPriority w:val="1"/>
    <w:rsid w:val="00072C3A"/>
    <w:pPr>
      <w:widowControl w:val="0"/>
    </w:pPr>
    <w:rPr>
      <w:kern w:val="2"/>
      <w:sz w:val="21"/>
      <w:szCs w:val="22"/>
    </w:rPr>
  </w:style>
  <w:style w:type="paragraph" w:styleId="1">
    <w:name w:val="heading 1"/>
    <w:basedOn w:val="a6"/>
    <w:next w:val="a6"/>
    <w:link w:val="10"/>
    <w:uiPriority w:val="9"/>
    <w:unhideWhenUsed/>
    <w:qFormat/>
    <w:pPr>
      <w:keepNext/>
      <w:keepLines/>
      <w:spacing w:before="340" w:after="330" w:line="576" w:lineRule="auto"/>
      <w:outlineLvl w:val="0"/>
    </w:pPr>
    <w:rPr>
      <w:b/>
      <w:kern w:val="44"/>
      <w:sz w:val="44"/>
    </w:rPr>
  </w:style>
  <w:style w:type="paragraph" w:styleId="2">
    <w:name w:val="heading 2"/>
    <w:basedOn w:val="a6"/>
    <w:next w:val="a6"/>
    <w:link w:val="20"/>
    <w:uiPriority w:val="9"/>
    <w:unhideWhenUsed/>
    <w:qFormat/>
    <w:pPr>
      <w:keepNext/>
      <w:keepLines/>
      <w:spacing w:before="260" w:after="260" w:line="413" w:lineRule="auto"/>
      <w:outlineLvl w:val="1"/>
    </w:pPr>
    <w:rPr>
      <w:rFonts w:ascii="Arial" w:eastAsia="黑体" w:hAnsi="Arial"/>
      <w:b/>
      <w:sz w:val="32"/>
    </w:rPr>
  </w:style>
  <w:style w:type="paragraph" w:styleId="3">
    <w:name w:val="heading 3"/>
    <w:basedOn w:val="a6"/>
    <w:next w:val="a6"/>
    <w:link w:val="30"/>
    <w:uiPriority w:val="9"/>
    <w:unhideWhenUsed/>
    <w:qFormat/>
    <w:pPr>
      <w:keepNext/>
      <w:keepLines/>
      <w:spacing w:before="260" w:after="260" w:line="413" w:lineRule="auto"/>
      <w:outlineLvl w:val="2"/>
    </w:pPr>
    <w:rPr>
      <w:b/>
      <w:sz w:val="32"/>
    </w:rPr>
  </w:style>
  <w:style w:type="paragraph" w:styleId="4">
    <w:name w:val="heading 4"/>
    <w:basedOn w:val="a6"/>
    <w:next w:val="a6"/>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6"/>
    <w:next w:val="a6"/>
    <w:link w:val="50"/>
    <w:uiPriority w:val="9"/>
    <w:semiHidden/>
    <w:unhideWhenUsed/>
    <w:qFormat/>
    <w:pPr>
      <w:keepNext/>
      <w:keepLines/>
      <w:spacing w:before="280" w:after="290" w:line="376" w:lineRule="auto"/>
      <w:outlineLvl w:val="4"/>
    </w:pPr>
    <w:rPr>
      <w:b/>
      <w:bCs/>
      <w:sz w:val="28"/>
      <w:szCs w:val="28"/>
    </w:rPr>
  </w:style>
  <w:style w:type="character" w:default="1" w:styleId="a7">
    <w:name w:val="Default Paragraph Font"/>
    <w:uiPriority w:val="1"/>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annotation text"/>
    <w:basedOn w:val="a6"/>
    <w:link w:val="ab"/>
    <w:uiPriority w:val="99"/>
    <w:semiHidden/>
    <w:unhideWhenUsed/>
    <w:qFormat/>
  </w:style>
  <w:style w:type="paragraph" w:styleId="ac">
    <w:name w:val="Body Text Indent"/>
    <w:basedOn w:val="a6"/>
    <w:link w:val="ad"/>
    <w:uiPriority w:val="99"/>
    <w:semiHidden/>
    <w:unhideWhenUsed/>
    <w:qFormat/>
    <w:pPr>
      <w:spacing w:after="120"/>
      <w:ind w:leftChars="200" w:left="420"/>
    </w:pPr>
  </w:style>
  <w:style w:type="paragraph" w:styleId="ae">
    <w:name w:val="footer"/>
    <w:basedOn w:val="a6"/>
    <w:link w:val="af"/>
    <w:uiPriority w:val="99"/>
    <w:unhideWhenUsed/>
    <w:qFormat/>
    <w:pPr>
      <w:tabs>
        <w:tab w:val="center" w:pos="4153"/>
        <w:tab w:val="right" w:pos="8306"/>
      </w:tabs>
      <w:snapToGrid w:val="0"/>
    </w:pPr>
    <w:rPr>
      <w:sz w:val="18"/>
      <w:szCs w:val="18"/>
    </w:rPr>
  </w:style>
  <w:style w:type="paragraph" w:styleId="af0">
    <w:name w:val="header"/>
    <w:basedOn w:val="a6"/>
    <w:link w:val="af1"/>
    <w:uiPriority w:val="99"/>
    <w:unhideWhenUsed/>
    <w:qFormat/>
    <w:pPr>
      <w:pBdr>
        <w:bottom w:val="single" w:sz="6" w:space="1" w:color="auto"/>
      </w:pBdr>
      <w:tabs>
        <w:tab w:val="center" w:pos="4153"/>
        <w:tab w:val="right" w:pos="8306"/>
      </w:tabs>
      <w:snapToGrid w:val="0"/>
      <w:jc w:val="center"/>
    </w:pPr>
    <w:rPr>
      <w:sz w:val="18"/>
      <w:szCs w:val="18"/>
    </w:rPr>
  </w:style>
  <w:style w:type="paragraph" w:styleId="af2">
    <w:name w:val="footnote text"/>
    <w:basedOn w:val="a6"/>
    <w:link w:val="af3"/>
    <w:uiPriority w:val="99"/>
    <w:semiHidden/>
    <w:unhideWhenUsed/>
    <w:qFormat/>
    <w:pPr>
      <w:snapToGrid w:val="0"/>
    </w:pPr>
    <w:rPr>
      <w:sz w:val="18"/>
      <w:szCs w:val="18"/>
    </w:rPr>
  </w:style>
  <w:style w:type="paragraph" w:styleId="af4">
    <w:name w:val="Normal (Web)"/>
    <w:basedOn w:val="a6"/>
    <w:uiPriority w:val="99"/>
    <w:unhideWhenUsed/>
    <w:qFormat/>
    <w:rPr>
      <w:sz w:val="24"/>
      <w:szCs w:val="24"/>
    </w:rPr>
  </w:style>
  <w:style w:type="paragraph" w:styleId="af5">
    <w:name w:val="annotation subject"/>
    <w:basedOn w:val="a6"/>
    <w:next w:val="a6"/>
    <w:link w:val="af6"/>
    <w:uiPriority w:val="99"/>
    <w:semiHidden/>
    <w:unhideWhenUsed/>
    <w:qFormat/>
    <w:rPr>
      <w:b/>
      <w:bCs/>
    </w:rPr>
  </w:style>
  <w:style w:type="paragraph" w:styleId="21">
    <w:name w:val="Body Text First Indent 2"/>
    <w:basedOn w:val="ac"/>
    <w:link w:val="22"/>
    <w:uiPriority w:val="99"/>
    <w:semiHidden/>
    <w:unhideWhenUsed/>
    <w:qFormat/>
    <w:pPr>
      <w:ind w:firstLineChars="200" w:firstLine="420"/>
    </w:pPr>
  </w:style>
  <w:style w:type="table" w:styleId="af7">
    <w:name w:val="Table Grid"/>
    <w:basedOn w:val="a8"/>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8"/>
    <w:uiPriority w:val="60"/>
    <w:qFormat/>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af8">
    <w:name w:val="Strong"/>
    <w:basedOn w:val="a7"/>
    <w:uiPriority w:val="1"/>
    <w:qFormat/>
    <w:rPr>
      <w:b/>
      <w:bCs/>
    </w:rPr>
  </w:style>
  <w:style w:type="character" w:styleId="HTML">
    <w:name w:val="HTML Typewriter"/>
    <w:basedOn w:val="a7"/>
    <w:uiPriority w:val="99"/>
    <w:semiHidden/>
    <w:unhideWhenUsed/>
    <w:qFormat/>
    <w:rPr>
      <w:rFonts w:ascii="宋体" w:eastAsia="宋体" w:hAnsi="宋体" w:cs="宋体"/>
      <w:sz w:val="24"/>
      <w:szCs w:val="24"/>
    </w:rPr>
  </w:style>
  <w:style w:type="character" w:styleId="af9">
    <w:name w:val="Hyperlink"/>
    <w:basedOn w:val="afa"/>
    <w:uiPriority w:val="99"/>
    <w:unhideWhenUsed/>
    <w:qFormat/>
    <w:rPr>
      <w:color w:val="0563C1" w:themeColor="hyperlink"/>
      <w:kern w:val="2"/>
      <w:sz w:val="21"/>
      <w:szCs w:val="22"/>
      <w:u w:val="single"/>
    </w:rPr>
  </w:style>
  <w:style w:type="character" w:customStyle="1" w:styleId="afa">
    <w:name w:val="文档正文样式 字符"/>
    <w:basedOn w:val="a7"/>
    <w:link w:val="afb"/>
    <w:qFormat/>
    <w:rPr>
      <w:kern w:val="2"/>
      <w:sz w:val="21"/>
      <w:szCs w:val="22"/>
    </w:rPr>
  </w:style>
  <w:style w:type="paragraph" w:customStyle="1" w:styleId="afb">
    <w:name w:val="文档正文样式"/>
    <w:link w:val="afa"/>
    <w:qFormat/>
    <w:pPr>
      <w:spacing w:line="360" w:lineRule="auto"/>
      <w:ind w:firstLine="420"/>
      <w:jc w:val="both"/>
    </w:pPr>
    <w:rPr>
      <w:kern w:val="2"/>
      <w:sz w:val="21"/>
      <w:szCs w:val="22"/>
    </w:rPr>
  </w:style>
  <w:style w:type="character" w:styleId="HTML0">
    <w:name w:val="HTML Code"/>
    <w:basedOn w:val="a7"/>
    <w:uiPriority w:val="99"/>
    <w:semiHidden/>
    <w:unhideWhenUsed/>
    <w:qFormat/>
    <w:rPr>
      <w:rFonts w:ascii="宋体" w:eastAsia="宋体" w:hAnsi="宋体" w:cs="宋体"/>
      <w:sz w:val="24"/>
      <w:szCs w:val="24"/>
    </w:rPr>
  </w:style>
  <w:style w:type="character" w:styleId="afc">
    <w:name w:val="annotation reference"/>
    <w:basedOn w:val="a7"/>
    <w:uiPriority w:val="99"/>
    <w:semiHidden/>
    <w:unhideWhenUsed/>
    <w:qFormat/>
    <w:rPr>
      <w:sz w:val="21"/>
      <w:szCs w:val="21"/>
    </w:rPr>
  </w:style>
  <w:style w:type="character" w:styleId="afd">
    <w:name w:val="footnote reference"/>
    <w:basedOn w:val="a7"/>
    <w:uiPriority w:val="99"/>
    <w:semiHidden/>
    <w:unhideWhenUsed/>
    <w:qFormat/>
    <w:rPr>
      <w:vertAlign w:val="superscript"/>
    </w:rPr>
  </w:style>
  <w:style w:type="character" w:customStyle="1" w:styleId="10">
    <w:name w:val="标题 1 字符"/>
    <w:link w:val="1"/>
    <w:uiPriority w:val="9"/>
    <w:qFormat/>
    <w:rsid w:val="00072C3A"/>
    <w:rPr>
      <w:b/>
      <w:kern w:val="44"/>
      <w:sz w:val="44"/>
      <w:szCs w:val="22"/>
    </w:rPr>
  </w:style>
  <w:style w:type="character" w:customStyle="1" w:styleId="20">
    <w:name w:val="标题 2 字符"/>
    <w:link w:val="2"/>
    <w:uiPriority w:val="9"/>
    <w:qFormat/>
    <w:rsid w:val="00072C3A"/>
    <w:rPr>
      <w:rFonts w:ascii="Arial" w:eastAsia="黑体" w:hAnsi="Arial"/>
      <w:b/>
      <w:kern w:val="2"/>
      <w:sz w:val="32"/>
      <w:szCs w:val="22"/>
    </w:rPr>
  </w:style>
  <w:style w:type="character" w:customStyle="1" w:styleId="30">
    <w:name w:val="标题 3 字符"/>
    <w:link w:val="3"/>
    <w:uiPriority w:val="9"/>
    <w:qFormat/>
    <w:rsid w:val="00072C3A"/>
    <w:rPr>
      <w:b/>
      <w:kern w:val="2"/>
      <w:sz w:val="32"/>
      <w:szCs w:val="22"/>
    </w:rPr>
  </w:style>
  <w:style w:type="character" w:customStyle="1" w:styleId="40">
    <w:name w:val="标题 4 字符"/>
    <w:basedOn w:val="a7"/>
    <w:link w:val="4"/>
    <w:uiPriority w:val="9"/>
    <w:semiHidden/>
    <w:qFormat/>
    <w:rPr>
      <w:rFonts w:asciiTheme="majorHAnsi" w:eastAsiaTheme="majorEastAsia" w:hAnsiTheme="majorHAnsi" w:cstheme="majorBidi"/>
      <w:b/>
      <w:bCs/>
      <w:kern w:val="2"/>
      <w:sz w:val="28"/>
      <w:szCs w:val="28"/>
    </w:rPr>
  </w:style>
  <w:style w:type="character" w:customStyle="1" w:styleId="50">
    <w:name w:val="标题 5 字符"/>
    <w:basedOn w:val="a7"/>
    <w:link w:val="5"/>
    <w:uiPriority w:val="9"/>
    <w:semiHidden/>
    <w:qFormat/>
    <w:rPr>
      <w:b/>
      <w:bCs/>
      <w:kern w:val="2"/>
      <w:sz w:val="28"/>
      <w:szCs w:val="28"/>
    </w:rPr>
  </w:style>
  <w:style w:type="character" w:customStyle="1" w:styleId="ab">
    <w:name w:val="批注文字 字符"/>
    <w:basedOn w:val="a7"/>
    <w:link w:val="aa"/>
    <w:uiPriority w:val="99"/>
    <w:semiHidden/>
    <w:qFormat/>
    <w:rPr>
      <w:kern w:val="2"/>
      <w:sz w:val="21"/>
      <w:szCs w:val="22"/>
    </w:rPr>
  </w:style>
  <w:style w:type="paragraph" w:customStyle="1" w:styleId="-">
    <w:name w:val="表头-表结构"/>
    <w:link w:val="-0"/>
    <w:uiPriority w:val="1"/>
    <w:qFormat/>
    <w:pPr>
      <w:jc w:val="both"/>
    </w:pPr>
    <w:rPr>
      <w:kern w:val="2"/>
      <w:sz w:val="21"/>
      <w:szCs w:val="22"/>
    </w:rPr>
  </w:style>
  <w:style w:type="character" w:customStyle="1" w:styleId="-0">
    <w:name w:val="表头-表结构 字符"/>
    <w:basedOn w:val="a7"/>
    <w:link w:val="-"/>
    <w:uiPriority w:val="1"/>
    <w:qFormat/>
    <w:rsid w:val="00B1243B"/>
    <w:rPr>
      <w:kern w:val="2"/>
      <w:sz w:val="21"/>
      <w:szCs w:val="22"/>
    </w:rPr>
  </w:style>
  <w:style w:type="character" w:customStyle="1" w:styleId="11">
    <w:name w:val="未处理的提及1"/>
    <w:basedOn w:val="a7"/>
    <w:uiPriority w:val="99"/>
    <w:semiHidden/>
    <w:unhideWhenUsed/>
    <w:qFormat/>
    <w:rPr>
      <w:color w:val="605E5C"/>
      <w:shd w:val="clear" w:color="auto" w:fill="E1DFDD"/>
    </w:rPr>
  </w:style>
  <w:style w:type="character" w:customStyle="1" w:styleId="af6">
    <w:name w:val="批注主题 字符"/>
    <w:basedOn w:val="a7"/>
    <w:link w:val="af5"/>
    <w:uiPriority w:val="99"/>
    <w:semiHidden/>
    <w:qFormat/>
    <w:rPr>
      <w:b/>
      <w:bCs/>
      <w:kern w:val="2"/>
      <w:sz w:val="21"/>
      <w:szCs w:val="22"/>
    </w:rPr>
  </w:style>
  <w:style w:type="character" w:customStyle="1" w:styleId="af3">
    <w:name w:val="脚注文本 字符"/>
    <w:basedOn w:val="a7"/>
    <w:link w:val="af2"/>
    <w:uiPriority w:val="99"/>
    <w:semiHidden/>
    <w:qFormat/>
    <w:rPr>
      <w:kern w:val="2"/>
      <w:sz w:val="18"/>
      <w:szCs w:val="18"/>
    </w:rPr>
  </w:style>
  <w:style w:type="paragraph" w:customStyle="1" w:styleId="afe">
    <w:name w:val="文档主标题"/>
    <w:link w:val="aff"/>
    <w:uiPriority w:val="1"/>
    <w:qFormat/>
    <w:pPr>
      <w:spacing w:line="220" w:lineRule="atLeast"/>
      <w:jc w:val="center"/>
    </w:pPr>
    <w:rPr>
      <w:kern w:val="2"/>
      <w:sz w:val="44"/>
      <w:szCs w:val="44"/>
    </w:rPr>
  </w:style>
  <w:style w:type="paragraph" w:customStyle="1" w:styleId="aff0">
    <w:name w:val="次标题"/>
    <w:link w:val="aff1"/>
    <w:uiPriority w:val="1"/>
    <w:qFormat/>
    <w:pPr>
      <w:spacing w:line="220" w:lineRule="atLeast"/>
      <w:jc w:val="center"/>
    </w:pPr>
    <w:rPr>
      <w:kern w:val="2"/>
      <w:sz w:val="24"/>
      <w:szCs w:val="24"/>
    </w:rPr>
  </w:style>
  <w:style w:type="character" w:customStyle="1" w:styleId="aff">
    <w:name w:val="文档主标题 字符"/>
    <w:basedOn w:val="a7"/>
    <w:link w:val="afe"/>
    <w:uiPriority w:val="1"/>
    <w:qFormat/>
    <w:rsid w:val="00B1243B"/>
    <w:rPr>
      <w:kern w:val="2"/>
      <w:sz w:val="44"/>
      <w:szCs w:val="44"/>
    </w:rPr>
  </w:style>
  <w:style w:type="paragraph" w:customStyle="1" w:styleId="aff2">
    <w:name w:val="版本号"/>
    <w:basedOn w:val="a6"/>
    <w:link w:val="aff3"/>
    <w:uiPriority w:val="1"/>
    <w:qFormat/>
    <w:pPr>
      <w:spacing w:line="220" w:lineRule="atLeast"/>
      <w:jc w:val="center"/>
    </w:pPr>
    <w:rPr>
      <w:rFonts w:eastAsia="微软雅黑" w:cs="微软雅黑"/>
      <w:kern w:val="0"/>
      <w:sz w:val="24"/>
      <w:szCs w:val="24"/>
    </w:rPr>
  </w:style>
  <w:style w:type="character" w:customStyle="1" w:styleId="aff1">
    <w:name w:val="次标题 字符"/>
    <w:basedOn w:val="a7"/>
    <w:link w:val="aff0"/>
    <w:uiPriority w:val="1"/>
    <w:qFormat/>
    <w:rsid w:val="00B1243B"/>
    <w:rPr>
      <w:kern w:val="2"/>
      <w:sz w:val="24"/>
      <w:szCs w:val="24"/>
    </w:rPr>
  </w:style>
  <w:style w:type="paragraph" w:customStyle="1" w:styleId="a">
    <w:name w:val="一级标题"/>
    <w:next w:val="a0"/>
    <w:link w:val="aff4"/>
    <w:qFormat/>
    <w:rsid w:val="00617677"/>
    <w:pPr>
      <w:numPr>
        <w:numId w:val="13"/>
      </w:numPr>
      <w:spacing w:line="576" w:lineRule="auto"/>
      <w:jc w:val="both"/>
      <w:outlineLvl w:val="0"/>
    </w:pPr>
    <w:rPr>
      <w:b/>
      <w:kern w:val="44"/>
      <w:sz w:val="30"/>
      <w:szCs w:val="30"/>
    </w:rPr>
  </w:style>
  <w:style w:type="paragraph" w:customStyle="1" w:styleId="a0">
    <w:name w:val="二级标题"/>
    <w:next w:val="a1"/>
    <w:link w:val="aff5"/>
    <w:qFormat/>
    <w:pPr>
      <w:numPr>
        <w:ilvl w:val="1"/>
        <w:numId w:val="13"/>
      </w:numPr>
      <w:spacing w:line="413" w:lineRule="auto"/>
      <w:jc w:val="both"/>
      <w:outlineLvl w:val="1"/>
    </w:pPr>
    <w:rPr>
      <w:rFonts w:eastAsia="黑体"/>
      <w:b/>
      <w:kern w:val="2"/>
      <w:sz w:val="28"/>
      <w:szCs w:val="28"/>
    </w:rPr>
  </w:style>
  <w:style w:type="paragraph" w:customStyle="1" w:styleId="a1">
    <w:name w:val="三级标题"/>
    <w:next w:val="afb"/>
    <w:link w:val="aff6"/>
    <w:qFormat/>
    <w:pPr>
      <w:numPr>
        <w:ilvl w:val="2"/>
        <w:numId w:val="13"/>
      </w:numPr>
      <w:spacing w:line="413" w:lineRule="auto"/>
      <w:jc w:val="both"/>
      <w:outlineLvl w:val="2"/>
    </w:pPr>
    <w:rPr>
      <w:b/>
      <w:kern w:val="2"/>
      <w:sz w:val="28"/>
      <w:szCs w:val="28"/>
    </w:rPr>
  </w:style>
  <w:style w:type="character" w:customStyle="1" w:styleId="aff3">
    <w:name w:val="版本号 字符"/>
    <w:basedOn w:val="a7"/>
    <w:link w:val="aff2"/>
    <w:uiPriority w:val="1"/>
    <w:qFormat/>
    <w:rsid w:val="00B1243B"/>
    <w:rPr>
      <w:rFonts w:eastAsia="微软雅黑" w:cs="微软雅黑"/>
      <w:sz w:val="24"/>
      <w:szCs w:val="24"/>
    </w:rPr>
  </w:style>
  <w:style w:type="character" w:customStyle="1" w:styleId="aff4">
    <w:name w:val="一级标题 字符"/>
    <w:basedOn w:val="10"/>
    <w:link w:val="a"/>
    <w:qFormat/>
    <w:rsid w:val="00617677"/>
    <w:rPr>
      <w:b/>
      <w:kern w:val="44"/>
      <w:sz w:val="30"/>
      <w:szCs w:val="30"/>
    </w:rPr>
  </w:style>
  <w:style w:type="character" w:customStyle="1" w:styleId="aff5">
    <w:name w:val="二级标题 字符"/>
    <w:basedOn w:val="20"/>
    <w:link w:val="a0"/>
    <w:qFormat/>
    <w:rPr>
      <w:rFonts w:ascii="Arial" w:eastAsia="黑体" w:hAnsi="Arial"/>
      <w:b/>
      <w:kern w:val="2"/>
      <w:sz w:val="28"/>
      <w:szCs w:val="28"/>
    </w:rPr>
  </w:style>
  <w:style w:type="paragraph" w:customStyle="1" w:styleId="a2">
    <w:name w:val="四级标题"/>
    <w:next w:val="afb"/>
    <w:link w:val="aff7"/>
    <w:qFormat/>
    <w:rsid w:val="000B0402"/>
    <w:pPr>
      <w:keepNext/>
      <w:keepLines/>
      <w:numPr>
        <w:ilvl w:val="3"/>
        <w:numId w:val="13"/>
      </w:numPr>
      <w:spacing w:line="360" w:lineRule="auto"/>
      <w:ind w:rightChars="100" w:right="100"/>
      <w:jc w:val="both"/>
      <w:outlineLvl w:val="3"/>
    </w:pPr>
    <w:rPr>
      <w:b/>
      <w:kern w:val="2"/>
      <w:sz w:val="24"/>
      <w:szCs w:val="22"/>
    </w:rPr>
  </w:style>
  <w:style w:type="character" w:customStyle="1" w:styleId="aff6">
    <w:name w:val="三级标题 字符"/>
    <w:basedOn w:val="30"/>
    <w:link w:val="a1"/>
    <w:qFormat/>
    <w:rPr>
      <w:b/>
      <w:kern w:val="2"/>
      <w:sz w:val="28"/>
      <w:szCs w:val="28"/>
    </w:rPr>
  </w:style>
  <w:style w:type="paragraph" w:customStyle="1" w:styleId="a3">
    <w:name w:val="半括号标题（五级）"/>
    <w:next w:val="afb"/>
    <w:link w:val="aff8"/>
    <w:qFormat/>
    <w:pPr>
      <w:numPr>
        <w:ilvl w:val="4"/>
        <w:numId w:val="13"/>
      </w:numPr>
      <w:spacing w:line="360" w:lineRule="auto"/>
      <w:jc w:val="both"/>
    </w:pPr>
    <w:rPr>
      <w:b/>
      <w:bCs/>
      <w:kern w:val="2"/>
      <w:sz w:val="21"/>
      <w:szCs w:val="22"/>
    </w:rPr>
  </w:style>
  <w:style w:type="character" w:customStyle="1" w:styleId="aff7">
    <w:name w:val="四级标题 字符"/>
    <w:basedOn w:val="a7"/>
    <w:link w:val="a2"/>
    <w:qFormat/>
    <w:rsid w:val="000B0402"/>
    <w:rPr>
      <w:b/>
      <w:kern w:val="2"/>
      <w:sz w:val="24"/>
      <w:szCs w:val="22"/>
    </w:rPr>
  </w:style>
  <w:style w:type="character" w:customStyle="1" w:styleId="aff8">
    <w:name w:val="半括号标题（五级） 字符"/>
    <w:basedOn w:val="a7"/>
    <w:link w:val="a3"/>
    <w:qFormat/>
    <w:rPr>
      <w:b/>
      <w:bCs/>
      <w:kern w:val="2"/>
      <w:sz w:val="21"/>
      <w:szCs w:val="22"/>
    </w:rPr>
  </w:style>
  <w:style w:type="paragraph" w:customStyle="1" w:styleId="a5">
    <w:name w:val="参数列表样式"/>
    <w:link w:val="aff9"/>
    <w:qFormat/>
    <w:pPr>
      <w:numPr>
        <w:numId w:val="2"/>
      </w:numPr>
      <w:spacing w:line="360" w:lineRule="auto"/>
      <w:ind w:left="0" w:firstLineChars="200" w:firstLine="200"/>
      <w:jc w:val="both"/>
    </w:pPr>
    <w:rPr>
      <w:kern w:val="2"/>
      <w:sz w:val="21"/>
      <w:szCs w:val="22"/>
    </w:rPr>
  </w:style>
  <w:style w:type="paragraph" w:customStyle="1" w:styleId="affa">
    <w:name w:val="图片样式"/>
    <w:next w:val="afb"/>
    <w:link w:val="affb"/>
    <w:qFormat/>
    <w:pPr>
      <w:spacing w:line="360" w:lineRule="auto"/>
      <w:jc w:val="center"/>
    </w:pPr>
    <w:rPr>
      <w:kern w:val="2"/>
      <w:sz w:val="21"/>
      <w:szCs w:val="22"/>
    </w:rPr>
  </w:style>
  <w:style w:type="character" w:customStyle="1" w:styleId="aff9">
    <w:name w:val="参数列表样式 字符"/>
    <w:basedOn w:val="a7"/>
    <w:link w:val="a5"/>
    <w:qFormat/>
    <w:rPr>
      <w:kern w:val="2"/>
      <w:sz w:val="21"/>
      <w:szCs w:val="22"/>
    </w:rPr>
  </w:style>
  <w:style w:type="paragraph" w:customStyle="1" w:styleId="PPT">
    <w:name w:val="PPT 样式"/>
    <w:link w:val="PPT0"/>
    <w:uiPriority w:val="1"/>
    <w:qFormat/>
    <w:pPr>
      <w:spacing w:line="360" w:lineRule="auto"/>
    </w:pPr>
    <w:rPr>
      <w:rFonts w:ascii="宋体" w:hAnsi="宋体" w:cs="宋体"/>
      <w:color w:val="000000"/>
      <w:sz w:val="21"/>
      <w:szCs w:val="21"/>
    </w:rPr>
  </w:style>
  <w:style w:type="character" w:customStyle="1" w:styleId="affb">
    <w:name w:val="图片样式 字符"/>
    <w:basedOn w:val="a7"/>
    <w:link w:val="affa"/>
    <w:qFormat/>
    <w:rPr>
      <w:kern w:val="2"/>
      <w:sz w:val="21"/>
      <w:szCs w:val="22"/>
    </w:rPr>
  </w:style>
  <w:style w:type="paragraph" w:customStyle="1" w:styleId="affc">
    <w:name w:val="集群规划等表格样式"/>
    <w:link w:val="affd"/>
    <w:uiPriority w:val="1"/>
    <w:qFormat/>
    <w:pPr>
      <w:spacing w:line="360" w:lineRule="auto"/>
      <w:jc w:val="both"/>
    </w:pPr>
    <w:rPr>
      <w:color w:val="000000" w:themeColor="text1"/>
      <w:kern w:val="2"/>
      <w:sz w:val="21"/>
      <w:szCs w:val="22"/>
    </w:rPr>
  </w:style>
  <w:style w:type="character" w:customStyle="1" w:styleId="PPT0">
    <w:name w:val="PPT 样式 字符"/>
    <w:basedOn w:val="a7"/>
    <w:link w:val="PPT"/>
    <w:uiPriority w:val="1"/>
    <w:qFormat/>
    <w:rsid w:val="00B1243B"/>
    <w:rPr>
      <w:rFonts w:ascii="宋体" w:hAnsi="宋体" w:cs="宋体"/>
      <w:color w:val="000000"/>
      <w:sz w:val="21"/>
      <w:szCs w:val="21"/>
    </w:rPr>
  </w:style>
  <w:style w:type="paragraph" w:customStyle="1" w:styleId="affe">
    <w:name w:val="对象样式"/>
    <w:link w:val="afff"/>
    <w:uiPriority w:val="1"/>
    <w:qFormat/>
    <w:pPr>
      <w:spacing w:line="360" w:lineRule="auto"/>
      <w:jc w:val="both"/>
    </w:pPr>
    <w:rPr>
      <w:color w:val="000000" w:themeColor="text1"/>
      <w:kern w:val="2"/>
      <w:sz w:val="21"/>
      <w:szCs w:val="21"/>
    </w:rPr>
  </w:style>
  <w:style w:type="character" w:customStyle="1" w:styleId="affd">
    <w:name w:val="集群规划等表格样式 字符"/>
    <w:basedOn w:val="a7"/>
    <w:link w:val="affc"/>
    <w:uiPriority w:val="1"/>
    <w:qFormat/>
    <w:rsid w:val="00B1243B"/>
    <w:rPr>
      <w:color w:val="000000" w:themeColor="text1"/>
      <w:kern w:val="2"/>
      <w:sz w:val="21"/>
      <w:szCs w:val="22"/>
    </w:rPr>
  </w:style>
  <w:style w:type="paragraph" w:customStyle="1" w:styleId="afff0">
    <w:name w:val="代码样式"/>
    <w:link w:val="afff1"/>
    <w:qFormat/>
    <w:rsid w:val="006C2C55"/>
    <w:pPr>
      <w:shd w:val="clear" w:color="auto" w:fill="E0E0E0"/>
      <w:topLinePunct/>
      <w:adjustRightInd w:val="0"/>
      <w:snapToGrid w:val="0"/>
      <w:spacing w:line="220" w:lineRule="atLeast"/>
    </w:pPr>
    <w:rPr>
      <w:rFonts w:ascii="Consolas" w:hAnsi="Consolas" w:cs="Arial"/>
      <w:color w:val="538135" w:themeColor="accent6" w:themeShade="BF"/>
      <w:kern w:val="2"/>
      <w:sz w:val="15"/>
      <w:szCs w:val="21"/>
    </w:rPr>
  </w:style>
  <w:style w:type="character" w:customStyle="1" w:styleId="afff">
    <w:name w:val="对象样式 字符"/>
    <w:basedOn w:val="a7"/>
    <w:link w:val="affe"/>
    <w:uiPriority w:val="1"/>
    <w:qFormat/>
    <w:rsid w:val="00B1243B"/>
    <w:rPr>
      <w:color w:val="000000" w:themeColor="text1"/>
      <w:kern w:val="2"/>
      <w:sz w:val="21"/>
      <w:szCs w:val="21"/>
    </w:rPr>
  </w:style>
  <w:style w:type="character" w:customStyle="1" w:styleId="afff1">
    <w:name w:val="代码样式 字符"/>
    <w:basedOn w:val="a7"/>
    <w:link w:val="afff0"/>
    <w:qFormat/>
    <w:rsid w:val="006C2C55"/>
    <w:rPr>
      <w:rFonts w:ascii="Consolas" w:hAnsi="Consolas" w:cs="Arial"/>
      <w:color w:val="538135" w:themeColor="accent6" w:themeShade="BF"/>
      <w:kern w:val="2"/>
      <w:sz w:val="15"/>
      <w:szCs w:val="21"/>
      <w:shd w:val="clear" w:color="auto" w:fill="E0E0E0"/>
    </w:rPr>
  </w:style>
  <w:style w:type="table" w:customStyle="1" w:styleId="12">
    <w:name w:val="无格式表格 12"/>
    <w:basedOn w:val="a8"/>
    <w:uiPriority w:val="41"/>
    <w:qFormat/>
    <w:tblPr>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customStyle="1" w:styleId="110">
    <w:name w:val="无格式表格 11"/>
    <w:basedOn w:val="a8"/>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f1">
    <w:name w:val="页眉 字符"/>
    <w:basedOn w:val="a7"/>
    <w:link w:val="af0"/>
    <w:uiPriority w:val="99"/>
    <w:qFormat/>
    <w:rPr>
      <w:kern w:val="2"/>
      <w:sz w:val="18"/>
      <w:szCs w:val="18"/>
    </w:rPr>
  </w:style>
  <w:style w:type="character" w:customStyle="1" w:styleId="af">
    <w:name w:val="页脚 字符"/>
    <w:basedOn w:val="a7"/>
    <w:link w:val="ae"/>
    <w:uiPriority w:val="99"/>
    <w:qFormat/>
    <w:rPr>
      <w:kern w:val="2"/>
      <w:sz w:val="18"/>
      <w:szCs w:val="18"/>
    </w:rPr>
  </w:style>
  <w:style w:type="paragraph" w:customStyle="1" w:styleId="a4">
    <w:name w:val="圆括号标题（六级标题）"/>
    <w:next w:val="afb"/>
    <w:link w:val="afff2"/>
    <w:qFormat/>
    <w:pPr>
      <w:numPr>
        <w:ilvl w:val="5"/>
        <w:numId w:val="13"/>
      </w:numPr>
      <w:spacing w:line="360" w:lineRule="auto"/>
      <w:jc w:val="both"/>
    </w:pPr>
    <w:rPr>
      <w:kern w:val="2"/>
      <w:sz w:val="21"/>
      <w:szCs w:val="22"/>
    </w:rPr>
  </w:style>
  <w:style w:type="character" w:customStyle="1" w:styleId="afff2">
    <w:name w:val="圆括号标题（六级标题） 字符"/>
    <w:basedOn w:val="afa"/>
    <w:link w:val="a4"/>
    <w:qFormat/>
    <w:rPr>
      <w:kern w:val="2"/>
      <w:sz w:val="21"/>
      <w:szCs w:val="22"/>
    </w:rPr>
  </w:style>
  <w:style w:type="paragraph" w:customStyle="1" w:styleId="afff3">
    <w:name w:val="参数列表一级子列表样式"/>
    <w:basedOn w:val="a5"/>
    <w:link w:val="afff4"/>
    <w:uiPriority w:val="1"/>
    <w:qFormat/>
    <w:pPr>
      <w:ind w:left="420"/>
    </w:pPr>
  </w:style>
  <w:style w:type="character" w:customStyle="1" w:styleId="afff4">
    <w:name w:val="参数列表一级子列表样式 字符"/>
    <w:basedOn w:val="aff9"/>
    <w:link w:val="afff3"/>
    <w:uiPriority w:val="1"/>
    <w:qFormat/>
    <w:rsid w:val="00072C3A"/>
    <w:rPr>
      <w:kern w:val="2"/>
      <w:sz w:val="21"/>
      <w:szCs w:val="22"/>
    </w:rPr>
  </w:style>
  <w:style w:type="character" w:customStyle="1" w:styleId="afff5">
    <w:name w:val="文档通用加粗"/>
    <w:uiPriority w:val="1"/>
    <w:qFormat/>
    <w:rPr>
      <w:b/>
    </w:rPr>
  </w:style>
  <w:style w:type="paragraph" w:customStyle="1" w:styleId="afff6">
    <w:name w:val="页眉样式"/>
    <w:link w:val="afff7"/>
    <w:uiPriority w:val="1"/>
    <w:qFormat/>
    <w:pPr>
      <w:jc w:val="both"/>
    </w:pPr>
    <w:rPr>
      <w:rFonts w:ascii="华文细黑" w:eastAsia="华文细黑" w:hAnsi="华文细黑"/>
      <w:b/>
      <w:color w:val="006600"/>
      <w:kern w:val="2"/>
      <w:sz w:val="24"/>
      <w:szCs w:val="24"/>
    </w:rPr>
  </w:style>
  <w:style w:type="character" w:customStyle="1" w:styleId="afff7">
    <w:name w:val="页眉样式 字符"/>
    <w:basedOn w:val="a7"/>
    <w:link w:val="afff6"/>
    <w:uiPriority w:val="1"/>
    <w:qFormat/>
    <w:rsid w:val="00072C3A"/>
    <w:rPr>
      <w:rFonts w:ascii="华文细黑" w:eastAsia="华文细黑" w:hAnsi="华文细黑"/>
      <w:b/>
      <w:color w:val="006600"/>
      <w:kern w:val="2"/>
      <w:sz w:val="24"/>
      <w:szCs w:val="24"/>
    </w:rPr>
  </w:style>
  <w:style w:type="paragraph" w:customStyle="1" w:styleId="afff8">
    <w:name w:val="页脚样式"/>
    <w:link w:val="afff9"/>
    <w:uiPriority w:val="1"/>
    <w:qFormat/>
    <w:pPr>
      <w:jc w:val="both"/>
    </w:pPr>
    <w:rPr>
      <w:rFonts w:ascii="Verdana" w:hAnsi="Verdana"/>
      <w:color w:val="00B050"/>
      <w:kern w:val="2"/>
      <w:sz w:val="21"/>
      <w:szCs w:val="21"/>
    </w:rPr>
  </w:style>
  <w:style w:type="character" w:customStyle="1" w:styleId="afff9">
    <w:name w:val="页脚样式 字符"/>
    <w:basedOn w:val="a7"/>
    <w:link w:val="afff8"/>
    <w:uiPriority w:val="1"/>
    <w:qFormat/>
    <w:rsid w:val="00B1243B"/>
    <w:rPr>
      <w:rFonts w:ascii="Verdana" w:hAnsi="Verdana"/>
      <w:color w:val="00B050"/>
      <w:kern w:val="2"/>
      <w:sz w:val="21"/>
      <w:szCs w:val="21"/>
    </w:rPr>
  </w:style>
  <w:style w:type="character" w:customStyle="1" w:styleId="afffa">
    <w:name w:val="文档通用上标"/>
    <w:basedOn w:val="a7"/>
    <w:uiPriority w:val="1"/>
    <w:qFormat/>
    <w:rPr>
      <w:vertAlign w:val="superscript"/>
    </w:rPr>
  </w:style>
  <w:style w:type="character" w:customStyle="1" w:styleId="afffb">
    <w:name w:val="文档通用下标"/>
    <w:basedOn w:val="a7"/>
    <w:uiPriority w:val="1"/>
    <w:qFormat/>
    <w:rPr>
      <w:vertAlign w:val="subscript"/>
    </w:rPr>
  </w:style>
  <w:style w:type="character" w:customStyle="1" w:styleId="afffc">
    <w:name w:val="文档通用红色"/>
    <w:basedOn w:val="a7"/>
    <w:uiPriority w:val="1"/>
    <w:qFormat/>
    <w:rPr>
      <w:color w:val="FF0000"/>
    </w:rPr>
  </w:style>
  <w:style w:type="character" w:customStyle="1" w:styleId="afffd">
    <w:name w:val="文档通用红色加粗"/>
    <w:uiPriority w:val="1"/>
    <w:qFormat/>
    <w:rPr>
      <w:b/>
      <w:color w:val="FF0000"/>
    </w:rPr>
  </w:style>
  <w:style w:type="character" w:customStyle="1" w:styleId="ad">
    <w:name w:val="正文文本缩进 字符"/>
    <w:basedOn w:val="a7"/>
    <w:link w:val="ac"/>
    <w:uiPriority w:val="99"/>
    <w:semiHidden/>
    <w:qFormat/>
    <w:rPr>
      <w:kern w:val="2"/>
      <w:sz w:val="21"/>
      <w:szCs w:val="22"/>
    </w:rPr>
  </w:style>
  <w:style w:type="character" w:customStyle="1" w:styleId="22">
    <w:name w:val="正文文本首行缩进 2 字符"/>
    <w:basedOn w:val="ad"/>
    <w:link w:val="21"/>
    <w:uiPriority w:val="99"/>
    <w:semiHidden/>
    <w:qFormat/>
    <w:rPr>
      <w:kern w:val="2"/>
      <w:sz w:val="21"/>
      <w:szCs w:val="22"/>
    </w:rPr>
  </w:style>
  <w:style w:type="table" w:customStyle="1" w:styleId="13">
    <w:name w:val="无格式表格 13"/>
    <w:basedOn w:val="a8"/>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4-3">
    <w:name w:val="Grid Table 4 Accent 3"/>
    <w:basedOn w:val="a8"/>
    <w:uiPriority w:val="49"/>
    <w:rsid w:val="003D10C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afffe">
    <w:name w:val="Unresolved Mention"/>
    <w:basedOn w:val="a7"/>
    <w:uiPriority w:val="99"/>
    <w:semiHidden/>
    <w:unhideWhenUsed/>
    <w:rsid w:val="0068023A"/>
    <w:rPr>
      <w:color w:val="605E5C"/>
      <w:shd w:val="clear" w:color="auto" w:fill="E1DFDD"/>
    </w:rPr>
  </w:style>
  <w:style w:type="table" w:styleId="4-5">
    <w:name w:val="Grid Table 4 Accent 5"/>
    <w:basedOn w:val="a8"/>
    <w:uiPriority w:val="49"/>
    <w:rsid w:val="009B65D8"/>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5-1">
    <w:name w:val="Grid Table 5 Dark Accent 1"/>
    <w:basedOn w:val="a8"/>
    <w:uiPriority w:val="50"/>
    <w:rsid w:val="009B65D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8"/>
    <w:uiPriority w:val="49"/>
    <w:rsid w:val="009B65D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30">
    <w:name w:val="List Table 4 Accent 3"/>
    <w:basedOn w:val="a8"/>
    <w:uiPriority w:val="49"/>
    <w:rsid w:val="00716E07"/>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TML1">
    <w:name w:val="HTML Preformatted"/>
    <w:basedOn w:val="a6"/>
    <w:link w:val="HTML2"/>
    <w:uiPriority w:val="99"/>
    <w:unhideWhenUsed/>
    <w:rsid w:val="005106D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kern w:val="0"/>
      <w:sz w:val="24"/>
      <w:szCs w:val="24"/>
    </w:rPr>
  </w:style>
  <w:style w:type="character" w:customStyle="1" w:styleId="HTML2">
    <w:name w:val="HTML 预设格式 字符"/>
    <w:basedOn w:val="a7"/>
    <w:link w:val="HTML1"/>
    <w:uiPriority w:val="99"/>
    <w:rsid w:val="005106DA"/>
    <w:rPr>
      <w:rFonts w:ascii="宋体" w:hAnsi="宋体" w:cs="宋体"/>
      <w:sz w:val="24"/>
      <w:szCs w:val="24"/>
    </w:rPr>
  </w:style>
  <w:style w:type="numbering" w:customStyle="1" w:styleId="14">
    <w:name w:val="无列表1"/>
    <w:next w:val="a9"/>
    <w:uiPriority w:val="99"/>
    <w:semiHidden/>
    <w:unhideWhenUsed/>
    <w:rsid w:val="00667971"/>
  </w:style>
  <w:style w:type="paragraph" w:customStyle="1" w:styleId="msonormal0">
    <w:name w:val="msonormal"/>
    <w:basedOn w:val="a6"/>
    <w:rsid w:val="00667971"/>
    <w:pPr>
      <w:widowControl/>
      <w:spacing w:before="100" w:beforeAutospacing="1" w:after="100" w:afterAutospacing="1"/>
    </w:pPr>
    <w:rPr>
      <w:rFonts w:ascii="宋体" w:hAnsi="宋体" w:cs="宋体"/>
      <w:kern w:val="0"/>
      <w:sz w:val="24"/>
      <w:szCs w:val="24"/>
    </w:rPr>
  </w:style>
  <w:style w:type="character" w:customStyle="1" w:styleId="markdown-bold-text">
    <w:name w:val="markdown-bold-text"/>
    <w:basedOn w:val="a7"/>
    <w:rsid w:val="00D15C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bailian.console.aliyun.com/cn-beijing/?spm=a2c4g.11186623.0.0.5f885389KrrOsZ&amp;tab=mcp"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localhost:8001/chat.html" TargetMode="External"/><Relationship Id="rId14" Type="http://schemas.openxmlformats.org/officeDocument/2006/relationships/image" Target="media/image6.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iin\Documents\&#33258;&#23450;&#20041;%20Office%20&#27169;&#26495;\&#25991;&#26723;&#27169;&#26495;-231213.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文档模板-231213.dotx</Template>
  <TotalTime>32409</TotalTime>
  <Pages>79</Pages>
  <Words>18555</Words>
  <Characters>105767</Characters>
  <Application>Microsoft Office Word</Application>
  <DocSecurity>0</DocSecurity>
  <Lines>881</Lines>
  <Paragraphs>248</Paragraphs>
  <ScaleCrop>false</ScaleCrop>
  <Company/>
  <LinksUpToDate>false</LinksUpToDate>
  <CharactersWithSpaces>124074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王昊</dc:creator>
  <cp:keywords/>
  <dc:description/>
  <cp:lastModifiedBy>a3014</cp:lastModifiedBy>
  <cp:revision>330</cp:revision>
  <cp:lastPrinted>2014-02-13T02:31:00Z</cp:lastPrinted>
  <dcterms:created xsi:type="dcterms:W3CDTF">2025-07-14T03:27:00Z</dcterms:created>
  <dcterms:modified xsi:type="dcterms:W3CDTF">2026-02-02T07:49:00Z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eyJoZGlkIjoiNmFjMTM5YjY0YTgwMWFiZGFiYWJhNmVhZWMyZmFhYWQiLCJ1c2VySWQiOiI1NTMxNzE2MDEifQ==</vt:lpwstr>
  </property>
  <property fmtid="{D5CDD505-2E9C-101B-9397-08002B2CF9AE}" pid="4" name="ICV">
    <vt:lpwstr>D3807403E2DE45FDA91A7932D3B2A8EA_13</vt:lpwstr>
  </property>
</Properties>
</file>